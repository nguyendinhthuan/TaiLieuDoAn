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rFonts w:asciiTheme="minorHAnsi" w:eastAsiaTheme="minorEastAsia" w:hAnsiTheme="minorHAnsi" w:cstheme="minorBidi"/>
          <w:color w:val="auto"/>
          <w:sz w:val="24"/>
        </w:rPr>
      </w:sdtEndPr>
      <w:sdtContent>
        <w:p w14:paraId="0C056012" w14:textId="6D9290BD" w:rsidR="003867BF" w:rsidRDefault="00863F5E">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mc:AlternateContent>
              <mc:Choice Requires="wps">
                <w:drawing>
                  <wp:anchor distT="0" distB="0" distL="114300" distR="114300" simplePos="0" relativeHeight="251568640" behindDoc="0" locked="0" layoutInCell="1" allowOverlap="1" wp14:anchorId="137584A6" wp14:editId="12022FEC">
                    <wp:simplePos x="0" y="0"/>
                    <wp:positionH relativeFrom="column">
                      <wp:posOffset>-174625</wp:posOffset>
                    </wp:positionH>
                    <wp:positionV relativeFrom="paragraph">
                      <wp:posOffset>-297180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805121" w:rsidRPr="00B239F3" w:rsidRDefault="00805121">
                                <w:pPr>
                                  <w:spacing w:before="0" w:line="240" w:lineRule="auto"/>
                                  <w:ind w:firstLine="562"/>
                                  <w:jc w:val="center"/>
                                  <w:rPr>
                                    <w:b/>
                                    <w:sz w:val="24"/>
                                  </w:rPr>
                                </w:pPr>
                                <w:r w:rsidRPr="00B239F3">
                                  <w:rPr>
                                    <w:b/>
                                    <w:sz w:val="24"/>
                                  </w:rPr>
                                  <w:t>BỘ CÔNG THƯƠNG</w:t>
                                </w:r>
                              </w:p>
                              <w:p w14:paraId="512BC1FC" w14:textId="135A5BF7" w:rsidR="00805121" w:rsidRDefault="00805121">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805121" w:rsidRPr="00B239F3" w:rsidRDefault="00805121">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3.75pt;margin-top:-23.4pt;width:452.25pt;height:71.25pt;z-index:2515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" fillcolor="white [3201]" stroked="f" strokeweight="2pt">
                    <v:textbox>
                      <w:txbxContent>
                        <w:p w14:paraId="166238DA" w14:textId="77777777" w:rsidR="00805121" w:rsidRPr="00B239F3" w:rsidRDefault="00805121">
                          <w:pPr>
                            <w:spacing w:before="0" w:line="240" w:lineRule="auto"/>
                            <w:ind w:firstLine="562"/>
                            <w:jc w:val="center"/>
                            <w:rPr>
                              <w:b/>
                              <w:sz w:val="24"/>
                            </w:rPr>
                          </w:pPr>
                          <w:r w:rsidRPr="00B239F3">
                            <w:rPr>
                              <w:b/>
                              <w:sz w:val="24"/>
                            </w:rPr>
                            <w:t>BỘ CÔNG THƯƠNG</w:t>
                          </w:r>
                        </w:p>
                        <w:p w14:paraId="512BC1FC" w14:textId="135A5BF7" w:rsidR="00805121" w:rsidRDefault="00805121">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805121" w:rsidRPr="00B239F3" w:rsidRDefault="00805121">
                          <w:pPr>
                            <w:spacing w:before="0" w:line="240" w:lineRule="auto"/>
                            <w:ind w:firstLine="562"/>
                            <w:jc w:val="center"/>
                            <w:rPr>
                              <w:b/>
                              <w:sz w:val="24"/>
                            </w:rPr>
                          </w:pPr>
                          <w:r>
                            <w:rPr>
                              <w:b/>
                              <w:sz w:val="24"/>
                            </w:rPr>
                            <w:t>KHOA CÔNG NGHỆ THÔNG TIN</w:t>
                          </w:r>
                        </w:p>
                      </w:txbxContent>
                    </v:textbox>
                  </v:rect>
                </w:pict>
              </mc:Fallback>
            </mc:AlternateContent>
          </w:r>
          <w:r>
            <w:rPr>
              <w:noProof/>
              <w:color w:val="4F81BD" w:themeColor="accent1"/>
            </w:rPr>
            <w:drawing>
              <wp:anchor distT="0" distB="0" distL="114300" distR="114300" simplePos="0" relativeHeight="251572736" behindDoc="0" locked="0" layoutInCell="1" allowOverlap="1" wp14:anchorId="7FE481D8" wp14:editId="745AE6F9">
                <wp:simplePos x="0" y="0"/>
                <wp:positionH relativeFrom="column">
                  <wp:posOffset>1548765</wp:posOffset>
                </wp:positionH>
                <wp:positionV relativeFrom="paragraph">
                  <wp:posOffset>710565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45433BFA" w14:textId="77777777" w:rsidR="003867BF" w:rsidRDefault="003867BF" w:rsidP="00863F5E">
          <w:pPr>
            <w:pStyle w:val="NoSpacing"/>
            <w:spacing w:before="1540" w:after="240"/>
            <w:rPr>
              <w:rFonts w:ascii="Times New Roman" w:eastAsia="Times New Roman" w:hAnsi="Times New Roman" w:cs="Times New Roman"/>
              <w:color w:val="4F81BD" w:themeColor="accent1"/>
              <w:sz w:val="26"/>
              <w:szCs w:val="24"/>
            </w:rPr>
          </w:pPr>
        </w:p>
        <w:p w14:paraId="3F60B5F5" w14:textId="67061986" w:rsidR="003867BF" w:rsidRPr="00745141" w:rsidRDefault="003027DB">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BÁO CÁO KHÓA LUẬN TỐT NGHIỆP</w:t>
          </w:r>
        </w:p>
        <w:p w14:paraId="5BA004A2" w14:textId="77777777" w:rsidR="00DB1252" w:rsidRDefault="00DB1252">
          <w:pPr>
            <w:pStyle w:val="NoSpacing"/>
            <w:jc w:val="center"/>
            <w:rPr>
              <w:rFonts w:ascii="Times New Roman" w:hAnsi="Times New Roman" w:cs="Times New Roman"/>
              <w:b/>
              <w:bCs/>
              <w:color w:val="000000" w:themeColor="text1"/>
              <w:sz w:val="32"/>
              <w:szCs w:val="32"/>
            </w:rPr>
          </w:pPr>
        </w:p>
        <w:p w14:paraId="7C3148C6" w14:textId="1A8AD87D" w:rsidR="003867BF" w:rsidRPr="00B239F3" w:rsidRDefault="0088773B">
          <w:pPr>
            <w:pStyle w:val="NoSpacing"/>
            <w:jc w:val="center"/>
            <w:rPr>
              <w:rFonts w:ascii="Times New Roman" w:hAnsi="Times New Roman" w:cs="Times New Roman"/>
              <w:b/>
              <w:bCs/>
              <w:color w:val="000000" w:themeColor="text1"/>
              <w:sz w:val="32"/>
              <w:szCs w:val="32"/>
            </w:rPr>
          </w:pPr>
          <w:r w:rsidRPr="00B239F3">
            <w:rPr>
              <w:rFonts w:ascii="Times New Roman" w:hAnsi="Times New Roman" w:cs="Times New Roman"/>
              <w:b/>
              <w:bCs/>
              <w:color w:val="000000" w:themeColor="text1"/>
              <w:sz w:val="32"/>
              <w:szCs w:val="32"/>
            </w:rPr>
            <w:t>ỨNG DỤNG QUẢN LÝ TÀI CHÍNH CÁ NHÂN C</w:t>
          </w:r>
          <w:r w:rsidR="0036163E">
            <w:rPr>
              <w:rFonts w:ascii="Times New Roman" w:hAnsi="Times New Roman" w:cs="Times New Roman"/>
              <w:b/>
              <w:bCs/>
              <w:color w:val="000000" w:themeColor="text1"/>
              <w:sz w:val="32"/>
              <w:szCs w:val="32"/>
            </w:rPr>
            <w:t>HO</w:t>
          </w:r>
          <w:r w:rsidRPr="00B239F3">
            <w:rPr>
              <w:rFonts w:ascii="Times New Roman" w:hAnsi="Times New Roman" w:cs="Times New Roman"/>
              <w:b/>
              <w:bCs/>
              <w:color w:val="000000" w:themeColor="text1"/>
              <w:sz w:val="32"/>
              <w:szCs w:val="32"/>
            </w:rPr>
            <w:t xml:space="preserve"> SINH VIÊN TRÊN THIẾT BỊ DI ĐỘNG</w:t>
          </w:r>
        </w:p>
        <w:p w14:paraId="09C1CCCB" w14:textId="77777777" w:rsidR="003867BF" w:rsidRDefault="003867BF">
          <w:pPr>
            <w:pStyle w:val="NoSpacing"/>
            <w:spacing w:before="480"/>
            <w:jc w:val="center"/>
            <w:rPr>
              <w:color w:val="4F81BD" w:themeColor="accent1"/>
            </w:rPr>
          </w:pPr>
        </w:p>
        <w:p w14:paraId="6ADA3AC5" w14:textId="77777777" w:rsidR="003867BF" w:rsidRDefault="003867BF">
          <w:pPr>
            <w:pStyle w:val="NoSpacing"/>
            <w:spacing w:before="480"/>
            <w:jc w:val="center"/>
            <w:rPr>
              <w:color w:val="4F81BD" w:themeColor="accent1"/>
            </w:rPr>
          </w:pPr>
        </w:p>
        <w:p w14:paraId="4B898BE5" w14:textId="598FB4FC" w:rsidR="00100250" w:rsidRPr="00745141" w:rsidRDefault="00745141" w:rsidP="00C87076">
          <w:pPr>
            <w:pStyle w:val="NoSpacing"/>
            <w:spacing w:before="480"/>
            <w:rPr>
              <w:rFonts w:ascii="Times New Roman" w:hAnsi="Times New Roman" w:cs="Times New Roman"/>
              <w:b/>
              <w:bCs/>
              <w:color w:val="000000" w:themeColor="text1"/>
              <w:sz w:val="26"/>
              <w:szCs w:val="26"/>
            </w:rPr>
          </w:pPr>
          <w:r w:rsidRPr="00745141">
            <w:rPr>
              <w:rFonts w:ascii="Times New Roman" w:hAnsi="Times New Roman" w:cs="Times New Roman"/>
              <w:b/>
              <w:bCs/>
              <w:color w:val="000000" w:themeColor="text1"/>
              <w:sz w:val="26"/>
              <w:szCs w:val="26"/>
            </w:rPr>
            <w:t xml:space="preserve">Chuyên ngành đào tạo: </w:t>
          </w:r>
          <w:r w:rsidR="00DB1252">
            <w:rPr>
              <w:rFonts w:ascii="Times New Roman" w:hAnsi="Times New Roman" w:cs="Times New Roman"/>
              <w:b/>
              <w:bCs/>
              <w:color w:val="000000" w:themeColor="text1"/>
              <w:sz w:val="26"/>
              <w:szCs w:val="26"/>
            </w:rPr>
            <w:t>KỸ THUẬT PHẦN MỀM</w:t>
          </w:r>
        </w:p>
        <w:p w14:paraId="0ABFABA0" w14:textId="6E542B46" w:rsidR="00100250" w:rsidRPr="00B239F3"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 xml:space="preserve">Giảng viên hướng dẫn: </w:t>
          </w:r>
          <w:r w:rsidR="00DB1252">
            <w:rPr>
              <w:rFonts w:ascii="Times New Roman" w:hAnsi="Times New Roman" w:cs="Times New Roman"/>
              <w:b/>
              <w:bCs/>
              <w:color w:val="000000" w:themeColor="text1"/>
              <w:sz w:val="26"/>
              <w:szCs w:val="26"/>
            </w:rPr>
            <w:t>Th</w:t>
          </w:r>
          <w:r w:rsidR="00596A47">
            <w:rPr>
              <w:rFonts w:ascii="Times New Roman" w:hAnsi="Times New Roman" w:cs="Times New Roman"/>
              <w:b/>
              <w:bCs/>
              <w:color w:val="000000" w:themeColor="text1"/>
              <w:sz w:val="26"/>
              <w:szCs w:val="26"/>
            </w:rPr>
            <w:t>S</w:t>
          </w:r>
          <w:r w:rsidR="00720A7D">
            <w:rPr>
              <w:rFonts w:ascii="Times New Roman" w:hAnsi="Times New Roman" w:cs="Times New Roman"/>
              <w:b/>
              <w:bCs/>
              <w:color w:val="000000" w:themeColor="text1"/>
              <w:sz w:val="26"/>
              <w:szCs w:val="26"/>
            </w:rPr>
            <w:t>.</w:t>
          </w:r>
          <w:r w:rsidR="0036048C">
            <w:rPr>
              <w:rFonts w:ascii="Times New Roman" w:hAnsi="Times New Roman" w:cs="Times New Roman"/>
              <w:b/>
              <w:bCs/>
              <w:color w:val="000000" w:themeColor="text1"/>
              <w:sz w:val="26"/>
              <w:szCs w:val="26"/>
            </w:rPr>
            <w:t xml:space="preserve"> </w:t>
          </w:r>
          <w:r w:rsidR="00DB1252">
            <w:rPr>
              <w:rFonts w:ascii="Times New Roman" w:hAnsi="Times New Roman" w:cs="Times New Roman"/>
              <w:b/>
              <w:bCs/>
              <w:color w:val="000000" w:themeColor="text1"/>
              <w:sz w:val="26"/>
              <w:szCs w:val="26"/>
            </w:rPr>
            <w:t>TRẦN THỊ ANH THI</w:t>
          </w:r>
        </w:p>
        <w:p w14:paraId="70E975B7" w14:textId="33853287" w:rsidR="00100250"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Sinh viên thực hiện</w:t>
          </w:r>
          <w:r w:rsidR="00745141">
            <w:rPr>
              <w:rFonts w:ascii="Times New Roman" w:hAnsi="Times New Roman" w:cs="Times New Roman"/>
              <w:b/>
              <w:bCs/>
              <w:color w:val="000000" w:themeColor="text1"/>
              <w:sz w:val="26"/>
              <w:szCs w:val="26"/>
            </w:rPr>
            <w:t xml:space="preserve"> 1</w:t>
          </w:r>
          <w:r w:rsidRPr="00B239F3">
            <w:rPr>
              <w:rFonts w:ascii="Times New Roman" w:hAnsi="Times New Roman" w:cs="Times New Roman"/>
              <w:b/>
              <w:bCs/>
              <w:color w:val="000000" w:themeColor="text1"/>
              <w:sz w:val="26"/>
              <w:szCs w:val="26"/>
            </w:rPr>
            <w:t xml:space="preserve">: </w:t>
          </w:r>
          <w:r w:rsidR="00DB1252">
            <w:rPr>
              <w:rFonts w:ascii="Times New Roman" w:hAnsi="Times New Roman" w:cs="Times New Roman"/>
              <w:b/>
              <w:bCs/>
              <w:color w:val="000000" w:themeColor="text1"/>
              <w:sz w:val="26"/>
              <w:szCs w:val="26"/>
            </w:rPr>
            <w:t>NGUYỄN ĐÌNH THUẬN</w:t>
          </w:r>
          <w:r w:rsidR="00745141">
            <w:rPr>
              <w:rFonts w:ascii="Times New Roman" w:hAnsi="Times New Roman" w:cs="Times New Roman"/>
              <w:b/>
              <w:bCs/>
              <w:color w:val="000000" w:themeColor="text1"/>
              <w:sz w:val="26"/>
              <w:szCs w:val="26"/>
            </w:rPr>
            <w:t xml:space="preserve"> – </w:t>
          </w:r>
          <w:r w:rsidR="00745141" w:rsidRPr="00B239F3">
            <w:rPr>
              <w:rFonts w:ascii="Times New Roman" w:hAnsi="Times New Roman" w:cs="Times New Roman"/>
              <w:b/>
              <w:bCs/>
              <w:color w:val="000000" w:themeColor="text1"/>
              <w:sz w:val="26"/>
              <w:szCs w:val="26"/>
            </w:rPr>
            <w:t>16073301</w:t>
          </w:r>
        </w:p>
        <w:p w14:paraId="472D1D14" w14:textId="50D1A5DC" w:rsidR="00100250" w:rsidRPr="00B239F3" w:rsidRDefault="00745141" w:rsidP="00745141">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Sinh viên thực hiện 2: </w:t>
          </w:r>
          <w:r w:rsidR="00DB1252">
            <w:rPr>
              <w:rFonts w:ascii="Times New Roman" w:hAnsi="Times New Roman" w:cs="Times New Roman"/>
              <w:b/>
              <w:bCs/>
              <w:color w:val="000000" w:themeColor="text1"/>
              <w:sz w:val="26"/>
              <w:szCs w:val="26"/>
            </w:rPr>
            <w:t>BÙI ĐỨC THUẬN PHÁT</w:t>
          </w:r>
          <w:r>
            <w:rPr>
              <w:rFonts w:ascii="Times New Roman" w:hAnsi="Times New Roman" w:cs="Times New Roman"/>
              <w:b/>
              <w:bCs/>
              <w:color w:val="000000" w:themeColor="text1"/>
              <w:sz w:val="26"/>
              <w:szCs w:val="26"/>
            </w:rPr>
            <w:t xml:space="preserve"> – 16022781</w:t>
          </w:r>
        </w:p>
        <w:p w14:paraId="5B66FE25" w14:textId="1930B9E5" w:rsidR="00100250" w:rsidRDefault="00100250">
          <w:pPr>
            <w:pStyle w:val="NoSpacing"/>
            <w:spacing w:before="480"/>
            <w:jc w:val="center"/>
            <w:rPr>
              <w:color w:val="4F81BD" w:themeColor="accent1"/>
            </w:rPr>
          </w:pPr>
        </w:p>
        <w:p w14:paraId="2479B2E0" w14:textId="77777777" w:rsidR="006C11E6" w:rsidRDefault="00100250" w:rsidP="00F467C3">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Thành phố Hồ Chí Minh, 2020</w:t>
          </w:r>
        </w:p>
        <w:p w14:paraId="1E55DA60" w14:textId="77777777" w:rsidR="006C11E6" w:rsidRDefault="006C11E6" w:rsidP="00F467C3">
          <w:pPr>
            <w:pStyle w:val="NoSpacing"/>
            <w:spacing w:before="480"/>
            <w:jc w:val="center"/>
            <w:rPr>
              <w:rFonts w:ascii="Times New Roman" w:hAnsi="Times New Roman" w:cs="Times New Roman"/>
              <w:color w:val="000000" w:themeColor="text1"/>
              <w:sz w:val="24"/>
              <w:szCs w:val="24"/>
            </w:rPr>
            <w:sectPr w:rsidR="006C11E6"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475372F9" w:rsidR="006C11E6" w:rsidRDefault="00BA753D" w:rsidP="00F467C3">
          <w:pPr>
            <w:pStyle w:val="NoSpacing"/>
            <w:spacing w:before="480"/>
            <w:jc w:val="center"/>
            <w:rPr>
              <w:rFonts w:ascii="Times New Roman" w:hAnsi="Times New Roman" w:cs="Times New Roman"/>
              <w:color w:val="000000" w:themeColor="text1"/>
              <w:sz w:val="24"/>
              <w:szCs w:val="24"/>
            </w:rPr>
          </w:pPr>
          <w:r>
            <w:rPr>
              <w:noProof/>
              <w:color w:val="4F81BD" w:themeColor="accent1"/>
            </w:rPr>
            <w:lastRenderedPageBreak/>
            <w:drawing>
              <wp:anchor distT="0" distB="0" distL="114300" distR="114300" simplePos="0" relativeHeight="251587072" behindDoc="0" locked="0" layoutInCell="1" allowOverlap="1" wp14:anchorId="02000DA1" wp14:editId="48F326BB">
                <wp:simplePos x="0" y="0"/>
                <wp:positionH relativeFrom="column">
                  <wp:posOffset>1552575</wp:posOffset>
                </wp:positionH>
                <wp:positionV relativeFrom="paragraph">
                  <wp:posOffset>264795</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r w:rsidR="004F4FFD">
            <w:rPr>
              <w:noProof/>
              <w:color w:val="4F81BD" w:themeColor="accent1"/>
            </w:rPr>
            <mc:AlternateContent>
              <mc:Choice Requires="wps">
                <w:drawing>
                  <wp:anchor distT="0" distB="0" distL="114300" distR="114300" simplePos="0" relativeHeight="251573760" behindDoc="0" locked="0" layoutInCell="1" allowOverlap="1" wp14:anchorId="53F8E428" wp14:editId="3321AD2D">
                    <wp:simplePos x="0" y="0"/>
                    <wp:positionH relativeFrom="column">
                      <wp:posOffset>-88900</wp:posOffset>
                    </wp:positionH>
                    <wp:positionV relativeFrom="paragraph">
                      <wp:posOffset>-746760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3A87C9D" w14:textId="77777777" w:rsidR="00805121" w:rsidRDefault="00805121" w:rsidP="00BA753D">
                                <w:pPr>
                                  <w:ind w:firstLine="0"/>
                                  <w:jc w:val="center"/>
                                  <w:rPr>
                                    <w:b/>
                                    <w:sz w:val="24"/>
                                  </w:rPr>
                                </w:pPr>
                                <w:r>
                                  <w:rPr>
                                    <w:b/>
                                  </w:rPr>
                                  <w:t>INDUSTRIAL UNIVERSITY OF HO CHI MINH CITY</w:t>
                                </w:r>
                              </w:p>
                              <w:p w14:paraId="726DAAAF" w14:textId="34885D4C" w:rsidR="00805121" w:rsidRPr="00B239F3" w:rsidRDefault="00805121" w:rsidP="006C11E6">
                                <w:pPr>
                                  <w:spacing w:before="0" w:line="240" w:lineRule="auto"/>
                                  <w:ind w:firstLine="562"/>
                                  <w:jc w:val="center"/>
                                  <w:rPr>
                                    <w:b/>
                                    <w:sz w:val="24"/>
                                  </w:rPr>
                                </w:pPr>
                                <w:r>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8.8pt;width:452.25pt;height:75pt;z-index:25157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" fillcolor="white [3201]" stroked="f" strokeweight="2pt">
                    <v:textbox>
                      <w:txbxContent>
                        <w:p w14:paraId="13A87C9D" w14:textId="77777777" w:rsidR="00805121" w:rsidRDefault="00805121" w:rsidP="00BA753D">
                          <w:pPr>
                            <w:ind w:firstLine="0"/>
                            <w:jc w:val="center"/>
                            <w:rPr>
                              <w:b/>
                              <w:sz w:val="24"/>
                            </w:rPr>
                          </w:pPr>
                          <w:r>
                            <w:rPr>
                              <w:b/>
                            </w:rPr>
                            <w:t>INDUSTRIAL UNIVERSITY OF HO CHI MINH CITY</w:t>
                          </w:r>
                        </w:p>
                        <w:p w14:paraId="726DAAAF" w14:textId="34885D4C" w:rsidR="00805121" w:rsidRPr="00B239F3" w:rsidRDefault="00805121" w:rsidP="006C11E6">
                          <w:pPr>
                            <w:spacing w:before="0" w:line="240" w:lineRule="auto"/>
                            <w:ind w:firstLine="562"/>
                            <w:jc w:val="center"/>
                            <w:rPr>
                              <w:b/>
                              <w:sz w:val="24"/>
                            </w:rPr>
                          </w:pPr>
                          <w:r>
                            <w:rPr>
                              <w:b/>
                              <w:sz w:val="24"/>
                            </w:rPr>
                            <w:t>FALCUTY OF INFORMATION TECHNOLOGY</w:t>
                          </w:r>
                        </w:p>
                      </w:txbxContent>
                    </v:textbox>
                  </v:rect>
                </w:pict>
              </mc:Fallback>
            </mc:AlternateContent>
          </w:r>
        </w:p>
        <w:p w14:paraId="3B8139A8" w14:textId="501329C1" w:rsidR="006C11E6" w:rsidRDefault="006C11E6" w:rsidP="00F467C3">
          <w:pPr>
            <w:pStyle w:val="NoSpacing"/>
            <w:spacing w:before="480"/>
            <w:jc w:val="center"/>
            <w:rPr>
              <w:rFonts w:ascii="Times New Roman" w:hAnsi="Times New Roman" w:cs="Times New Roman"/>
              <w:color w:val="000000" w:themeColor="text1"/>
              <w:sz w:val="24"/>
              <w:szCs w:val="24"/>
            </w:rPr>
          </w:pPr>
        </w:p>
        <w:p w14:paraId="4106075C"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21BA1391" w14:textId="079300CB" w:rsidR="006C11E6" w:rsidRDefault="006C11E6" w:rsidP="00F467C3">
          <w:pPr>
            <w:pStyle w:val="NoSpacing"/>
            <w:spacing w:before="480"/>
            <w:jc w:val="center"/>
            <w:rPr>
              <w:rFonts w:ascii="Times New Roman" w:hAnsi="Times New Roman" w:cs="Times New Roman"/>
              <w:color w:val="000000" w:themeColor="text1"/>
              <w:sz w:val="24"/>
              <w:szCs w:val="24"/>
            </w:rPr>
          </w:pPr>
        </w:p>
        <w:p w14:paraId="2D9216D5" w14:textId="5EABFC74" w:rsidR="004604AA" w:rsidRPr="00AF597E" w:rsidRDefault="00AF597E" w:rsidP="00AF597E">
          <w:pPr>
            <w:pStyle w:val="NoSpacing"/>
            <w:spacing w:before="120" w:line="240" w:lineRule="auto"/>
            <w:jc w:val="center"/>
            <w:rPr>
              <w:rFonts w:ascii="Times New Roman" w:hAnsi="Times New Roman" w:cs="Times New Roman"/>
              <w:b/>
              <w:bCs/>
              <w:color w:val="000000" w:themeColor="text1"/>
              <w:sz w:val="28"/>
              <w:szCs w:val="28"/>
            </w:rPr>
          </w:pPr>
          <w:r w:rsidRPr="00AF597E">
            <w:rPr>
              <w:rFonts w:ascii="Times New Roman" w:hAnsi="Times New Roman" w:cs="Times New Roman"/>
              <w:b/>
              <w:bCs/>
              <w:color w:val="000000" w:themeColor="text1"/>
              <w:sz w:val="28"/>
              <w:szCs w:val="28"/>
            </w:rPr>
            <w:t>NGUYEN DINH THUAN</w:t>
          </w:r>
        </w:p>
        <w:p w14:paraId="0700DA6A" w14:textId="111689AB" w:rsidR="00AF597E" w:rsidRDefault="00AF597E" w:rsidP="00AF597E">
          <w:pPr>
            <w:pStyle w:val="NoSpacing"/>
            <w:spacing w:before="120" w:line="240" w:lineRule="auto"/>
            <w:jc w:val="center"/>
            <w:rPr>
              <w:rFonts w:ascii="Times New Roman" w:hAnsi="Times New Roman" w:cs="Times New Roman"/>
              <w:b/>
              <w:bCs/>
              <w:color w:val="000000" w:themeColor="text1"/>
              <w:sz w:val="28"/>
              <w:szCs w:val="28"/>
            </w:rPr>
          </w:pPr>
          <w:r w:rsidRPr="00AF597E">
            <w:rPr>
              <w:rFonts w:ascii="Times New Roman" w:hAnsi="Times New Roman" w:cs="Times New Roman"/>
              <w:b/>
              <w:bCs/>
              <w:color w:val="000000" w:themeColor="text1"/>
              <w:sz w:val="28"/>
              <w:szCs w:val="28"/>
            </w:rPr>
            <w:t>BUI DUC THUAN PHAT</w:t>
          </w:r>
        </w:p>
        <w:p w14:paraId="28AC136E" w14:textId="77777777" w:rsidR="00AF597E" w:rsidRPr="00AF597E" w:rsidRDefault="00AF597E" w:rsidP="00AF597E">
          <w:pPr>
            <w:pStyle w:val="NoSpacing"/>
            <w:spacing w:before="120" w:line="240" w:lineRule="auto"/>
            <w:jc w:val="center"/>
            <w:rPr>
              <w:rFonts w:ascii="Times New Roman" w:hAnsi="Times New Roman" w:cs="Times New Roman"/>
              <w:b/>
              <w:bCs/>
              <w:color w:val="000000" w:themeColor="text1"/>
              <w:sz w:val="28"/>
              <w:szCs w:val="28"/>
            </w:rPr>
          </w:pPr>
        </w:p>
        <w:p w14:paraId="085AD436" w14:textId="4AD9D18A" w:rsidR="006C11E6" w:rsidRDefault="00957065" w:rsidP="006C11E6">
          <w:pPr>
            <w:pStyle w:val="NoSpacing"/>
            <w:jc w:val="center"/>
            <w:rPr>
              <w:rFonts w:ascii="Times New Roman" w:hAnsi="Times New Roman" w:cs="Times New Roman"/>
              <w:b/>
              <w:bCs/>
              <w:color w:val="000000" w:themeColor="text1"/>
              <w:sz w:val="36"/>
              <w:szCs w:val="36"/>
            </w:rPr>
          </w:pPr>
          <w:r w:rsidRPr="00B65F62">
            <w:rPr>
              <w:rFonts w:ascii="Times New Roman" w:hAnsi="Times New Roman" w:cs="Times New Roman"/>
              <w:b/>
              <w:bCs/>
              <w:color w:val="000000" w:themeColor="text1"/>
              <w:sz w:val="36"/>
              <w:szCs w:val="36"/>
            </w:rPr>
            <w:t>PERSONAL FINANCIAL MANAGEMENT APPLICATION</w:t>
          </w:r>
          <w:r w:rsidR="00120F58" w:rsidRPr="00B65F62">
            <w:rPr>
              <w:rFonts w:ascii="Times New Roman" w:hAnsi="Times New Roman" w:cs="Times New Roman"/>
              <w:b/>
              <w:bCs/>
              <w:color w:val="000000" w:themeColor="text1"/>
              <w:sz w:val="36"/>
              <w:szCs w:val="36"/>
            </w:rPr>
            <w:t xml:space="preserve"> FOR STUDENT</w:t>
          </w:r>
          <w:r w:rsidRPr="00B65F62">
            <w:rPr>
              <w:rFonts w:ascii="Times New Roman" w:hAnsi="Times New Roman" w:cs="Times New Roman"/>
              <w:b/>
              <w:bCs/>
              <w:color w:val="000000" w:themeColor="text1"/>
              <w:sz w:val="36"/>
              <w:szCs w:val="36"/>
            </w:rPr>
            <w:t xml:space="preserve"> ON MOBILE DEVICES</w:t>
          </w:r>
        </w:p>
        <w:p w14:paraId="2148683C" w14:textId="1CA40569" w:rsidR="00B65F62" w:rsidRPr="00B65F62" w:rsidRDefault="00B65F62" w:rsidP="006C11E6">
          <w:pPr>
            <w:pStyle w:val="NoSpacing"/>
            <w:jc w:val="center"/>
            <w:rPr>
              <w:rFonts w:ascii="Times New Roman" w:hAnsi="Times New Roman" w:cs="Times New Roman"/>
              <w:color w:val="000000" w:themeColor="text1"/>
              <w:sz w:val="28"/>
              <w:szCs w:val="28"/>
            </w:rPr>
          </w:pPr>
          <w:r w:rsidRPr="00B65F62">
            <w:rPr>
              <w:rFonts w:ascii="Times New Roman" w:hAnsi="Times New Roman" w:cs="Times New Roman"/>
              <w:color w:val="000000" w:themeColor="text1"/>
              <w:sz w:val="28"/>
              <w:szCs w:val="28"/>
            </w:rPr>
            <w:t>Major: Software Engineering</w:t>
          </w:r>
        </w:p>
        <w:p w14:paraId="52359626" w14:textId="77777777" w:rsidR="006C11E6" w:rsidRDefault="006C11E6" w:rsidP="00CD0A4C">
          <w:pPr>
            <w:pStyle w:val="NoSpacing"/>
            <w:spacing w:before="480"/>
            <w:rPr>
              <w:color w:val="4F81BD" w:themeColor="accent1"/>
            </w:rPr>
          </w:pPr>
        </w:p>
        <w:p w14:paraId="372C926D" w14:textId="704A5376"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Suppervisor</w:t>
          </w:r>
          <w:r w:rsidR="006C11E6" w:rsidRPr="00B239F3">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 xml:space="preserve">Mrs </w:t>
          </w:r>
          <w:r w:rsidR="006C11E6" w:rsidRPr="00B239F3">
            <w:rPr>
              <w:rFonts w:ascii="Times New Roman" w:hAnsi="Times New Roman" w:cs="Times New Roman"/>
              <w:b/>
              <w:bCs/>
              <w:color w:val="000000" w:themeColor="text1"/>
              <w:sz w:val="26"/>
              <w:szCs w:val="26"/>
            </w:rPr>
            <w:t>Tr</w:t>
          </w:r>
          <w:r w:rsidR="006F4C01">
            <w:rPr>
              <w:rFonts w:ascii="Times New Roman" w:hAnsi="Times New Roman" w:cs="Times New Roman"/>
              <w:b/>
              <w:bCs/>
              <w:color w:val="000000" w:themeColor="text1"/>
              <w:sz w:val="26"/>
              <w:szCs w:val="26"/>
            </w:rPr>
            <w:t>a</w:t>
          </w:r>
          <w:r w:rsidR="006C11E6" w:rsidRPr="00B239F3">
            <w:rPr>
              <w:rFonts w:ascii="Times New Roman" w:hAnsi="Times New Roman" w:cs="Times New Roman"/>
              <w:b/>
              <w:bCs/>
              <w:color w:val="000000" w:themeColor="text1"/>
              <w:sz w:val="26"/>
              <w:szCs w:val="26"/>
            </w:rPr>
            <w:t>n Th</w:t>
          </w:r>
          <w:r w:rsidR="006F4C01">
            <w:rPr>
              <w:rFonts w:ascii="Times New Roman" w:hAnsi="Times New Roman" w:cs="Times New Roman"/>
              <w:b/>
              <w:bCs/>
              <w:color w:val="000000" w:themeColor="text1"/>
              <w:sz w:val="26"/>
              <w:szCs w:val="26"/>
            </w:rPr>
            <w:t>i</w:t>
          </w:r>
          <w:r w:rsidR="006C11E6" w:rsidRPr="00B239F3">
            <w:rPr>
              <w:rFonts w:ascii="Times New Roman" w:hAnsi="Times New Roman" w:cs="Times New Roman"/>
              <w:b/>
              <w:bCs/>
              <w:color w:val="000000" w:themeColor="text1"/>
              <w:sz w:val="26"/>
              <w:szCs w:val="26"/>
            </w:rPr>
            <w:t xml:space="preserve"> Anh Thi</w:t>
          </w:r>
        </w:p>
        <w:p w14:paraId="7CBFCA3C" w14:textId="77777777" w:rsidR="006C11E6" w:rsidRDefault="006C11E6" w:rsidP="006C11E6">
          <w:pPr>
            <w:pStyle w:val="NoSpacing"/>
            <w:spacing w:before="480"/>
            <w:jc w:val="center"/>
            <w:rPr>
              <w:color w:val="4F81BD" w:themeColor="accent1"/>
            </w:rPr>
          </w:pPr>
        </w:p>
        <w:p w14:paraId="64BE6624" w14:textId="77777777" w:rsidR="006C11E6" w:rsidRDefault="006C11E6" w:rsidP="006C11E6">
          <w:pPr>
            <w:pStyle w:val="NoSpacing"/>
            <w:spacing w:before="480"/>
            <w:jc w:val="center"/>
            <w:rPr>
              <w:color w:val="4F81BD" w:themeColor="accent1"/>
            </w:rPr>
          </w:pPr>
        </w:p>
        <w:p w14:paraId="413CCE80" w14:textId="77777777" w:rsidR="004B724E" w:rsidRDefault="004B724E" w:rsidP="00A81B44">
          <w:pPr>
            <w:pStyle w:val="NoSpacing"/>
            <w:spacing w:before="480"/>
            <w:jc w:val="center"/>
            <w:rPr>
              <w:rFonts w:ascii="Times New Roman" w:hAnsi="Times New Roman" w:cs="Times New Roman"/>
              <w:color w:val="000000" w:themeColor="text1"/>
              <w:sz w:val="24"/>
              <w:szCs w:val="24"/>
            </w:rPr>
          </w:pPr>
        </w:p>
        <w:p w14:paraId="0769EE24" w14:textId="77777777" w:rsidR="004B724E" w:rsidRDefault="004B724E" w:rsidP="00A81B44">
          <w:pPr>
            <w:pStyle w:val="NoSpacing"/>
            <w:spacing w:before="480"/>
            <w:jc w:val="center"/>
            <w:rPr>
              <w:rFonts w:ascii="Times New Roman" w:hAnsi="Times New Roman" w:cs="Times New Roman"/>
              <w:color w:val="000000" w:themeColor="text1"/>
              <w:sz w:val="24"/>
              <w:szCs w:val="24"/>
            </w:rPr>
          </w:pPr>
        </w:p>
        <w:p w14:paraId="39AAE94F" w14:textId="77777777" w:rsidR="004B724E" w:rsidRDefault="004B724E" w:rsidP="00A81B44">
          <w:pPr>
            <w:pStyle w:val="NoSpacing"/>
            <w:spacing w:before="480"/>
            <w:jc w:val="center"/>
            <w:rPr>
              <w:rFonts w:ascii="Times New Roman" w:hAnsi="Times New Roman" w:cs="Times New Roman"/>
              <w:color w:val="000000" w:themeColor="text1"/>
              <w:sz w:val="24"/>
              <w:szCs w:val="24"/>
            </w:rPr>
          </w:pPr>
        </w:p>
        <w:p w14:paraId="5B974748" w14:textId="477B85C0" w:rsidR="00F467C3" w:rsidRPr="00A81B44" w:rsidRDefault="006C11E6" w:rsidP="004B724E">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H</w:t>
          </w:r>
          <w:r w:rsidR="00A36D5C">
            <w:rPr>
              <w:rFonts w:ascii="Times New Roman" w:hAnsi="Times New Roman" w:cs="Times New Roman"/>
              <w:color w:val="000000" w:themeColor="text1"/>
              <w:sz w:val="24"/>
              <w:szCs w:val="24"/>
            </w:rPr>
            <w:t>o</w:t>
          </w:r>
          <w:r w:rsidRPr="00745141">
            <w:rPr>
              <w:rFonts w:ascii="Times New Roman" w:hAnsi="Times New Roman" w:cs="Times New Roman"/>
              <w:color w:val="000000" w:themeColor="text1"/>
              <w:sz w:val="24"/>
              <w:szCs w:val="24"/>
            </w:rPr>
            <w:t xml:space="preserve"> Ch</w:t>
          </w:r>
          <w:r w:rsidR="00A36D5C">
            <w:rPr>
              <w:rFonts w:ascii="Times New Roman" w:hAnsi="Times New Roman" w:cs="Times New Roman"/>
              <w:color w:val="000000" w:themeColor="text1"/>
              <w:sz w:val="24"/>
              <w:szCs w:val="24"/>
            </w:rPr>
            <w:t>i</w:t>
          </w:r>
          <w:r w:rsidRPr="00745141">
            <w:rPr>
              <w:rFonts w:ascii="Times New Roman" w:hAnsi="Times New Roman" w:cs="Times New Roman"/>
              <w:color w:val="000000" w:themeColor="text1"/>
              <w:sz w:val="24"/>
              <w:szCs w:val="24"/>
            </w:rPr>
            <w:t xml:space="preserve"> Minh</w:t>
          </w:r>
          <w:r w:rsidR="00954977">
            <w:rPr>
              <w:rFonts w:ascii="Times New Roman" w:hAnsi="Times New Roman" w:cs="Times New Roman"/>
              <w:color w:val="000000" w:themeColor="text1"/>
              <w:sz w:val="24"/>
              <w:szCs w:val="24"/>
            </w:rPr>
            <w:t xml:space="preserve"> City</w:t>
          </w:r>
          <w:r w:rsidRPr="00745141">
            <w:rPr>
              <w:rFonts w:ascii="Times New Roman" w:hAnsi="Times New Roman" w:cs="Times New Roman"/>
              <w:color w:val="000000" w:themeColor="text1"/>
              <w:sz w:val="24"/>
              <w:szCs w:val="24"/>
            </w:rPr>
            <w:t>, 2020</w:t>
          </w:r>
        </w:p>
      </w:sdtContent>
    </w:sdt>
    <w:p w14:paraId="068B3FE3" w14:textId="5B721189" w:rsidR="00F467C3" w:rsidRDefault="00F467C3" w:rsidP="00F467C3">
      <w:pPr>
        <w:pStyle w:val="Heading1"/>
        <w:numPr>
          <w:ilvl w:val="0"/>
          <w:numId w:val="0"/>
        </w:numPr>
        <w:rPr>
          <w:rFonts w:cs="Times New Roman"/>
        </w:rPr>
      </w:pPr>
      <w:bookmarkStart w:id="2" w:name="_Toc45140923"/>
      <w:r w:rsidRPr="00F467C3">
        <w:rPr>
          <w:rFonts w:cs="Times New Roman"/>
        </w:rPr>
        <w:lastRenderedPageBreak/>
        <w:t>LỜI CẢM ƠN</w:t>
      </w:r>
      <w:bookmarkEnd w:id="2"/>
    </w:p>
    <w:p w14:paraId="518A6C1A" w14:textId="6CBB62A9" w:rsidR="002C3EC5" w:rsidRDefault="002C3EC5" w:rsidP="001E2660">
      <w:pPr>
        <w:spacing w:line="360" w:lineRule="auto"/>
      </w:pPr>
      <w:r>
        <w:t>Trước tiên,</w:t>
      </w:r>
      <w:r w:rsidR="00BB2AB1">
        <w:t xml:space="preserve"> chúng</w:t>
      </w:r>
      <w:r>
        <w:t xml:space="preserve"> em xin gửi lời cảm ơn đến các Thầy, Cô trong Ban Giám hiệu trường Đại học Công Nghiệp Thành phố Hồ </w:t>
      </w:r>
      <w:r w:rsidR="00D75221">
        <w:t>C</w:t>
      </w:r>
      <w:r>
        <w:t xml:space="preserve">hí Minh, và các Thầy, Cô của khoa Công Nghệ Thông Tin. Các Thầy, Cô đã tận tình </w:t>
      </w:r>
      <w:r w:rsidR="00604736">
        <w:t xml:space="preserve">dạy bảo cho chúng em các kiến thức </w:t>
      </w:r>
      <w:r w:rsidR="00D73006">
        <w:t>trong</w:t>
      </w:r>
      <w:r w:rsidR="00604736">
        <w:t xml:space="preserve"> học</w:t>
      </w:r>
      <w:r w:rsidR="00D73006">
        <w:t xml:space="preserve"> tập</w:t>
      </w:r>
      <w:r w:rsidR="00604736">
        <w:t xml:space="preserve"> cũng như các kiến thức trong cuộc sống. T</w:t>
      </w:r>
      <w:r w:rsidR="00BB2AB1">
        <w:t xml:space="preserve">iếp theo, </w:t>
      </w:r>
      <w:r w:rsidR="00EC5F83">
        <w:t>chúng em xin gửi lời cảm ơn đến Cô Trần Thị Anh Thi, là giáo viên hướng dẫn khóa luận tốt nghiệp của chúng em. Cô đã hỗ trợ rất nhiều trong quá trình thực hiện khóa luận tốt nghiệp</w:t>
      </w:r>
      <w:r w:rsidR="00865347">
        <w:t>, và nhờ đó chúng em có thể có được một kết quả tốt.</w:t>
      </w:r>
    </w:p>
    <w:p w14:paraId="439F45C9" w14:textId="134BA0AF" w:rsidR="00334844" w:rsidRDefault="00334844" w:rsidP="001E2660">
      <w:pPr>
        <w:spacing w:line="360" w:lineRule="auto"/>
      </w:pPr>
      <w:r>
        <w:t>Khóa luận tốt nghiệp này thể hiện những kiến thức chúng em đã tiếp thu đ</w:t>
      </w:r>
      <w:r w:rsidR="002876A1">
        <w:t>ược</w:t>
      </w:r>
      <w:r>
        <w:t xml:space="preserve"> khi ngồi trên ghế nhà trường, được các Thầy, Cô</w:t>
      </w:r>
      <w:r w:rsidR="00141A1F">
        <w:t xml:space="preserve"> tận tình</w:t>
      </w:r>
      <w:r>
        <w:t xml:space="preserve"> giảng dạy</w:t>
      </w:r>
      <w:r w:rsidR="00D679B3">
        <w:t>.</w:t>
      </w:r>
      <w:r w:rsidR="00141A1F">
        <w:t xml:space="preserve"> </w:t>
      </w:r>
      <w:r w:rsidR="001E2660">
        <w:t>Và cuối cùng, chúng em xin chúc tất cả các Thầy, Cô, ban giám hiệu trường Đại học Công Nghiệp Thành phố Hồ Chí Minh dồi dào sức khỏe, có nhiều thành công trong sự nghiệp giảng dạy.</w:t>
      </w:r>
    </w:p>
    <w:p w14:paraId="60287DD0" w14:textId="0C6F7A52" w:rsidR="002C3EC5" w:rsidRDefault="002C3EC5" w:rsidP="00F467C3">
      <w:pPr>
        <w:spacing w:before="0" w:line="259" w:lineRule="auto"/>
        <w:ind w:firstLine="0"/>
        <w:jc w:val="left"/>
      </w:pPr>
    </w:p>
    <w:p w14:paraId="2BB44287" w14:textId="62FEA575" w:rsidR="002C3EC5" w:rsidRDefault="002C3EC5" w:rsidP="00F467C3">
      <w:pPr>
        <w:spacing w:before="0" w:line="259" w:lineRule="auto"/>
        <w:ind w:firstLine="0"/>
        <w:jc w:val="left"/>
      </w:pPr>
    </w:p>
    <w:p w14:paraId="5E1E5C7C" w14:textId="0038D17F" w:rsidR="002C3EC5" w:rsidRDefault="002C3EC5" w:rsidP="00F467C3">
      <w:pPr>
        <w:spacing w:before="0" w:line="259" w:lineRule="auto"/>
        <w:ind w:firstLine="0"/>
        <w:jc w:val="left"/>
      </w:pPr>
    </w:p>
    <w:p w14:paraId="1EC992D0" w14:textId="13A7EAD5" w:rsidR="002C3EC5" w:rsidRDefault="002C3EC5" w:rsidP="00F467C3">
      <w:pPr>
        <w:spacing w:before="0" w:line="259" w:lineRule="auto"/>
        <w:ind w:firstLine="0"/>
        <w:jc w:val="left"/>
      </w:pPr>
    </w:p>
    <w:p w14:paraId="2BE8BC81" w14:textId="08E412B4" w:rsidR="002C3EC5" w:rsidRDefault="002C3EC5" w:rsidP="00F467C3">
      <w:pPr>
        <w:spacing w:before="0" w:line="259" w:lineRule="auto"/>
        <w:ind w:firstLine="0"/>
        <w:jc w:val="left"/>
      </w:pPr>
    </w:p>
    <w:p w14:paraId="30AE2DA7" w14:textId="6FC134FE" w:rsidR="002C3EC5" w:rsidRDefault="002C3EC5" w:rsidP="00F467C3">
      <w:pPr>
        <w:spacing w:before="0" w:line="259" w:lineRule="auto"/>
        <w:ind w:firstLine="0"/>
        <w:jc w:val="left"/>
      </w:pPr>
    </w:p>
    <w:p w14:paraId="621AF1A0" w14:textId="7933D42A" w:rsidR="002C3EC5" w:rsidRDefault="002C3EC5" w:rsidP="00F467C3">
      <w:pPr>
        <w:spacing w:before="0" w:line="259" w:lineRule="auto"/>
        <w:ind w:firstLine="0"/>
        <w:jc w:val="left"/>
      </w:pPr>
    </w:p>
    <w:p w14:paraId="545F547B" w14:textId="31E5CA46" w:rsidR="002C3EC5" w:rsidRDefault="002C3EC5" w:rsidP="00F467C3">
      <w:pPr>
        <w:spacing w:before="0" w:line="259" w:lineRule="auto"/>
        <w:ind w:firstLine="0"/>
        <w:jc w:val="left"/>
      </w:pPr>
    </w:p>
    <w:p w14:paraId="578DA629" w14:textId="6B8ADE64" w:rsidR="002C3EC5" w:rsidRDefault="002C3EC5" w:rsidP="00F467C3">
      <w:pPr>
        <w:spacing w:before="0" w:line="259" w:lineRule="auto"/>
        <w:ind w:firstLine="0"/>
        <w:jc w:val="left"/>
      </w:pPr>
    </w:p>
    <w:p w14:paraId="49828BC1" w14:textId="2E73D482" w:rsidR="002C3EC5" w:rsidRDefault="002C3EC5" w:rsidP="00F467C3">
      <w:pPr>
        <w:spacing w:before="0" w:line="259" w:lineRule="auto"/>
        <w:ind w:firstLine="0"/>
        <w:jc w:val="left"/>
      </w:pPr>
    </w:p>
    <w:p w14:paraId="2CAC47D5" w14:textId="1993324C" w:rsidR="002C3EC5" w:rsidRDefault="002C3EC5" w:rsidP="00F467C3">
      <w:pPr>
        <w:spacing w:before="0" w:line="259" w:lineRule="auto"/>
        <w:ind w:firstLine="0"/>
        <w:jc w:val="left"/>
      </w:pPr>
    </w:p>
    <w:p w14:paraId="3EFD5DB5" w14:textId="04FA5E7E" w:rsidR="002C3EC5" w:rsidRDefault="002C3EC5" w:rsidP="00F467C3">
      <w:pPr>
        <w:spacing w:before="0" w:line="259" w:lineRule="auto"/>
        <w:ind w:firstLine="0"/>
        <w:jc w:val="left"/>
      </w:pPr>
    </w:p>
    <w:p w14:paraId="1407AA9E" w14:textId="3E3056D6" w:rsidR="002C3EC5" w:rsidRDefault="002C3EC5" w:rsidP="00F467C3">
      <w:pPr>
        <w:spacing w:before="0" w:line="259" w:lineRule="auto"/>
        <w:ind w:firstLine="0"/>
        <w:jc w:val="left"/>
      </w:pPr>
    </w:p>
    <w:p w14:paraId="6556D0A1" w14:textId="77777777" w:rsidR="002C3EC5" w:rsidRDefault="002C3EC5" w:rsidP="00F467C3">
      <w:pPr>
        <w:spacing w:before="0" w:line="259" w:lineRule="auto"/>
        <w:ind w:firstLine="0"/>
        <w:jc w:val="left"/>
      </w:pPr>
    </w:p>
    <w:p w14:paraId="5E15AAA8" w14:textId="14573403" w:rsidR="00F467C3" w:rsidRDefault="00F467C3" w:rsidP="00F467C3">
      <w:pPr>
        <w:pStyle w:val="Heading1"/>
        <w:numPr>
          <w:ilvl w:val="0"/>
          <w:numId w:val="0"/>
        </w:numPr>
      </w:pPr>
      <w:bookmarkStart w:id="3" w:name="_Toc45140924"/>
      <w:r>
        <w:lastRenderedPageBreak/>
        <w:t>NHẬN XÉT VÀ ĐÁNH GIÁ CỦA GIÁO VIÊN HƯỚNG DẪN</w:t>
      </w:r>
      <w:bookmarkEnd w:id="3"/>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39444B1D" w14:textId="0C026BC2" w:rsidR="00F467C3" w:rsidRDefault="00F467C3" w:rsidP="00F467C3">
      <w:pPr>
        <w:spacing w:before="0" w:line="259" w:lineRule="auto"/>
        <w:ind w:firstLine="0"/>
        <w:jc w:val="left"/>
      </w:pPr>
    </w:p>
    <w:p w14:paraId="53ECAB3F" w14:textId="39726B73" w:rsidR="00F467C3" w:rsidRDefault="00F467C3" w:rsidP="00F467C3">
      <w:pPr>
        <w:spacing w:before="0" w:line="259" w:lineRule="auto"/>
        <w:ind w:firstLine="0"/>
        <w:jc w:val="left"/>
      </w:pPr>
    </w:p>
    <w:p w14:paraId="7590F344" w14:textId="2283371E" w:rsidR="00F467C3" w:rsidRDefault="00FC552D" w:rsidP="00FC552D">
      <w:pPr>
        <w:pStyle w:val="Heading1"/>
        <w:numPr>
          <w:ilvl w:val="0"/>
          <w:numId w:val="0"/>
        </w:numPr>
      </w:pPr>
      <w:bookmarkStart w:id="4" w:name="_Toc45140925"/>
      <w:r>
        <w:lastRenderedPageBreak/>
        <w:t>NHẬN XÉT VÀ ĐÁNH GIÁ CỦA GIÁO VIÊN PHẢN BIỆN</w:t>
      </w:r>
      <w:bookmarkEnd w:id="4"/>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1C3ECA3C" w14:textId="2FE12602"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5" w:name="_Toc45140926"/>
      <w:r>
        <w:lastRenderedPageBreak/>
        <w:t>MỤC LỤC</w:t>
      </w:r>
      <w:bookmarkEnd w:id="0"/>
      <w:bookmarkEnd w:id="5"/>
    </w:p>
    <w:p w14:paraId="6591399C" w14:textId="79D62231" w:rsidR="007F6A9C"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5140923" w:history="1">
        <w:r w:rsidR="007F6A9C" w:rsidRPr="006D7A85">
          <w:rPr>
            <w:rStyle w:val="Hyperlink"/>
            <w:noProof/>
          </w:rPr>
          <w:t>LỜI CẢM ƠN</w:t>
        </w:r>
        <w:r w:rsidR="007F6A9C">
          <w:rPr>
            <w:noProof/>
            <w:webHidden/>
          </w:rPr>
          <w:tab/>
        </w:r>
        <w:r w:rsidR="007F6A9C">
          <w:rPr>
            <w:noProof/>
            <w:webHidden/>
          </w:rPr>
          <w:fldChar w:fldCharType="begin"/>
        </w:r>
        <w:r w:rsidR="007F6A9C">
          <w:rPr>
            <w:noProof/>
            <w:webHidden/>
          </w:rPr>
          <w:instrText xml:space="preserve"> PAGEREF _Toc45140923 \h </w:instrText>
        </w:r>
        <w:r w:rsidR="007F6A9C">
          <w:rPr>
            <w:noProof/>
            <w:webHidden/>
          </w:rPr>
        </w:r>
        <w:r w:rsidR="007F6A9C">
          <w:rPr>
            <w:noProof/>
            <w:webHidden/>
          </w:rPr>
          <w:fldChar w:fldCharType="separate"/>
        </w:r>
        <w:r w:rsidR="00995EDB">
          <w:rPr>
            <w:noProof/>
            <w:webHidden/>
          </w:rPr>
          <w:t>1</w:t>
        </w:r>
        <w:r w:rsidR="007F6A9C">
          <w:rPr>
            <w:noProof/>
            <w:webHidden/>
          </w:rPr>
          <w:fldChar w:fldCharType="end"/>
        </w:r>
      </w:hyperlink>
    </w:p>
    <w:p w14:paraId="0F5BF2E3" w14:textId="1166BB01" w:rsidR="007F6A9C" w:rsidRDefault="00BB1288">
      <w:pPr>
        <w:pStyle w:val="TOC1"/>
        <w:rPr>
          <w:rFonts w:asciiTheme="minorHAnsi" w:eastAsiaTheme="minorEastAsia" w:hAnsiTheme="minorHAnsi" w:cstheme="minorBidi"/>
          <w:noProof/>
          <w:sz w:val="22"/>
          <w:szCs w:val="22"/>
        </w:rPr>
      </w:pPr>
      <w:hyperlink w:anchor="_Toc45140924" w:history="1">
        <w:r w:rsidR="007F6A9C" w:rsidRPr="006D7A85">
          <w:rPr>
            <w:rStyle w:val="Hyperlink"/>
            <w:noProof/>
          </w:rPr>
          <w:t>NHẬN XÉT VÀ ĐÁNH GIÁ CỦA GIÁO VIÊN HƯỚNG DẪN</w:t>
        </w:r>
        <w:r w:rsidR="007F6A9C">
          <w:rPr>
            <w:noProof/>
            <w:webHidden/>
          </w:rPr>
          <w:tab/>
        </w:r>
        <w:r w:rsidR="007F6A9C">
          <w:rPr>
            <w:noProof/>
            <w:webHidden/>
          </w:rPr>
          <w:fldChar w:fldCharType="begin"/>
        </w:r>
        <w:r w:rsidR="007F6A9C">
          <w:rPr>
            <w:noProof/>
            <w:webHidden/>
          </w:rPr>
          <w:instrText xml:space="preserve"> PAGEREF _Toc45140924 \h </w:instrText>
        </w:r>
        <w:r w:rsidR="007F6A9C">
          <w:rPr>
            <w:noProof/>
            <w:webHidden/>
          </w:rPr>
        </w:r>
        <w:r w:rsidR="007F6A9C">
          <w:rPr>
            <w:noProof/>
            <w:webHidden/>
          </w:rPr>
          <w:fldChar w:fldCharType="separate"/>
        </w:r>
        <w:r w:rsidR="00995EDB">
          <w:rPr>
            <w:noProof/>
            <w:webHidden/>
          </w:rPr>
          <w:t>2</w:t>
        </w:r>
        <w:r w:rsidR="007F6A9C">
          <w:rPr>
            <w:noProof/>
            <w:webHidden/>
          </w:rPr>
          <w:fldChar w:fldCharType="end"/>
        </w:r>
      </w:hyperlink>
    </w:p>
    <w:p w14:paraId="5581A071" w14:textId="686A5CB8" w:rsidR="007F6A9C" w:rsidRDefault="00BB1288">
      <w:pPr>
        <w:pStyle w:val="TOC1"/>
        <w:rPr>
          <w:rFonts w:asciiTheme="minorHAnsi" w:eastAsiaTheme="minorEastAsia" w:hAnsiTheme="minorHAnsi" w:cstheme="minorBidi"/>
          <w:noProof/>
          <w:sz w:val="22"/>
          <w:szCs w:val="22"/>
        </w:rPr>
      </w:pPr>
      <w:hyperlink w:anchor="_Toc45140925" w:history="1">
        <w:r w:rsidR="007F6A9C" w:rsidRPr="006D7A85">
          <w:rPr>
            <w:rStyle w:val="Hyperlink"/>
            <w:noProof/>
          </w:rPr>
          <w:t>NHẬN XÉT VÀ ĐÁNH GIÁ CỦA GIÁO VIÊN PHẢN BIỆN</w:t>
        </w:r>
        <w:r w:rsidR="007F6A9C">
          <w:rPr>
            <w:noProof/>
            <w:webHidden/>
          </w:rPr>
          <w:tab/>
        </w:r>
        <w:r w:rsidR="007F6A9C">
          <w:rPr>
            <w:noProof/>
            <w:webHidden/>
          </w:rPr>
          <w:fldChar w:fldCharType="begin"/>
        </w:r>
        <w:r w:rsidR="007F6A9C">
          <w:rPr>
            <w:noProof/>
            <w:webHidden/>
          </w:rPr>
          <w:instrText xml:space="preserve"> PAGEREF _Toc45140925 \h </w:instrText>
        </w:r>
        <w:r w:rsidR="007F6A9C">
          <w:rPr>
            <w:noProof/>
            <w:webHidden/>
          </w:rPr>
        </w:r>
        <w:r w:rsidR="007F6A9C">
          <w:rPr>
            <w:noProof/>
            <w:webHidden/>
          </w:rPr>
          <w:fldChar w:fldCharType="separate"/>
        </w:r>
        <w:r w:rsidR="00995EDB">
          <w:rPr>
            <w:noProof/>
            <w:webHidden/>
          </w:rPr>
          <w:t>3</w:t>
        </w:r>
        <w:r w:rsidR="007F6A9C">
          <w:rPr>
            <w:noProof/>
            <w:webHidden/>
          </w:rPr>
          <w:fldChar w:fldCharType="end"/>
        </w:r>
      </w:hyperlink>
    </w:p>
    <w:p w14:paraId="68F4EECF" w14:textId="1BA7F064" w:rsidR="007F6A9C" w:rsidRDefault="00BB1288">
      <w:pPr>
        <w:pStyle w:val="TOC1"/>
        <w:rPr>
          <w:rFonts w:asciiTheme="minorHAnsi" w:eastAsiaTheme="minorEastAsia" w:hAnsiTheme="minorHAnsi" w:cstheme="minorBidi"/>
          <w:noProof/>
          <w:sz w:val="22"/>
          <w:szCs w:val="22"/>
        </w:rPr>
      </w:pPr>
      <w:hyperlink w:anchor="_Toc45140926" w:history="1">
        <w:r w:rsidR="007F6A9C" w:rsidRPr="006D7A85">
          <w:rPr>
            <w:rStyle w:val="Hyperlink"/>
            <w:noProof/>
          </w:rPr>
          <w:t>MỤC LỤC</w:t>
        </w:r>
        <w:r w:rsidR="007F6A9C">
          <w:rPr>
            <w:noProof/>
            <w:webHidden/>
          </w:rPr>
          <w:tab/>
        </w:r>
        <w:r w:rsidR="007F6A9C">
          <w:rPr>
            <w:noProof/>
            <w:webHidden/>
          </w:rPr>
          <w:fldChar w:fldCharType="begin"/>
        </w:r>
        <w:r w:rsidR="007F6A9C">
          <w:rPr>
            <w:noProof/>
            <w:webHidden/>
          </w:rPr>
          <w:instrText xml:space="preserve"> PAGEREF _Toc45140926 \h </w:instrText>
        </w:r>
        <w:r w:rsidR="007F6A9C">
          <w:rPr>
            <w:noProof/>
            <w:webHidden/>
          </w:rPr>
        </w:r>
        <w:r w:rsidR="007F6A9C">
          <w:rPr>
            <w:noProof/>
            <w:webHidden/>
          </w:rPr>
          <w:fldChar w:fldCharType="separate"/>
        </w:r>
        <w:r w:rsidR="00995EDB">
          <w:rPr>
            <w:noProof/>
            <w:webHidden/>
          </w:rPr>
          <w:t>4</w:t>
        </w:r>
        <w:r w:rsidR="007F6A9C">
          <w:rPr>
            <w:noProof/>
            <w:webHidden/>
          </w:rPr>
          <w:fldChar w:fldCharType="end"/>
        </w:r>
      </w:hyperlink>
    </w:p>
    <w:p w14:paraId="177A5A49" w14:textId="39D88A1F" w:rsidR="007F6A9C" w:rsidRDefault="00BB1288">
      <w:pPr>
        <w:pStyle w:val="TOC1"/>
        <w:rPr>
          <w:rFonts w:asciiTheme="minorHAnsi" w:eastAsiaTheme="minorEastAsia" w:hAnsiTheme="minorHAnsi" w:cstheme="minorBidi"/>
          <w:noProof/>
          <w:sz w:val="22"/>
          <w:szCs w:val="22"/>
        </w:rPr>
      </w:pPr>
      <w:hyperlink w:anchor="_Toc45140927" w:history="1">
        <w:r w:rsidR="007F6A9C" w:rsidRPr="006D7A85">
          <w:rPr>
            <w:rStyle w:val="Hyperlink"/>
            <w:noProof/>
          </w:rPr>
          <w:t>DANH MỤC CÁC HÌNH ẢNH</w:t>
        </w:r>
        <w:r w:rsidR="007F6A9C">
          <w:rPr>
            <w:noProof/>
            <w:webHidden/>
          </w:rPr>
          <w:tab/>
        </w:r>
        <w:r w:rsidR="007F6A9C">
          <w:rPr>
            <w:noProof/>
            <w:webHidden/>
          </w:rPr>
          <w:fldChar w:fldCharType="begin"/>
        </w:r>
        <w:r w:rsidR="007F6A9C">
          <w:rPr>
            <w:noProof/>
            <w:webHidden/>
          </w:rPr>
          <w:instrText xml:space="preserve"> PAGEREF _Toc45140927 \h </w:instrText>
        </w:r>
        <w:r w:rsidR="007F6A9C">
          <w:rPr>
            <w:noProof/>
            <w:webHidden/>
          </w:rPr>
        </w:r>
        <w:r w:rsidR="007F6A9C">
          <w:rPr>
            <w:noProof/>
            <w:webHidden/>
          </w:rPr>
          <w:fldChar w:fldCharType="separate"/>
        </w:r>
        <w:r w:rsidR="00995EDB">
          <w:rPr>
            <w:noProof/>
            <w:webHidden/>
          </w:rPr>
          <w:t>8</w:t>
        </w:r>
        <w:r w:rsidR="007F6A9C">
          <w:rPr>
            <w:noProof/>
            <w:webHidden/>
          </w:rPr>
          <w:fldChar w:fldCharType="end"/>
        </w:r>
      </w:hyperlink>
    </w:p>
    <w:p w14:paraId="4BE66940" w14:textId="2D6D3FBF" w:rsidR="007F6A9C" w:rsidRDefault="00BB1288">
      <w:pPr>
        <w:pStyle w:val="TOC1"/>
        <w:rPr>
          <w:rFonts w:asciiTheme="minorHAnsi" w:eastAsiaTheme="minorEastAsia" w:hAnsiTheme="minorHAnsi" w:cstheme="minorBidi"/>
          <w:noProof/>
          <w:sz w:val="22"/>
          <w:szCs w:val="22"/>
        </w:rPr>
      </w:pPr>
      <w:hyperlink w:anchor="_Toc45140928" w:history="1">
        <w:r w:rsidR="007F6A9C" w:rsidRPr="006D7A85">
          <w:rPr>
            <w:rStyle w:val="Hyperlink"/>
            <w:noProof/>
          </w:rPr>
          <w:t>DANH MỤC CÁC BẢNG BIỂU</w:t>
        </w:r>
        <w:r w:rsidR="007F6A9C">
          <w:rPr>
            <w:noProof/>
            <w:webHidden/>
          </w:rPr>
          <w:tab/>
        </w:r>
        <w:r w:rsidR="007F6A9C">
          <w:rPr>
            <w:noProof/>
            <w:webHidden/>
          </w:rPr>
          <w:fldChar w:fldCharType="begin"/>
        </w:r>
        <w:r w:rsidR="007F6A9C">
          <w:rPr>
            <w:noProof/>
            <w:webHidden/>
          </w:rPr>
          <w:instrText xml:space="preserve"> PAGEREF _Toc45140928 \h </w:instrText>
        </w:r>
        <w:r w:rsidR="007F6A9C">
          <w:rPr>
            <w:noProof/>
            <w:webHidden/>
          </w:rPr>
        </w:r>
        <w:r w:rsidR="007F6A9C">
          <w:rPr>
            <w:noProof/>
            <w:webHidden/>
          </w:rPr>
          <w:fldChar w:fldCharType="separate"/>
        </w:r>
        <w:r w:rsidR="00995EDB">
          <w:rPr>
            <w:noProof/>
            <w:webHidden/>
          </w:rPr>
          <w:t>13</w:t>
        </w:r>
        <w:r w:rsidR="007F6A9C">
          <w:rPr>
            <w:noProof/>
            <w:webHidden/>
          </w:rPr>
          <w:fldChar w:fldCharType="end"/>
        </w:r>
      </w:hyperlink>
    </w:p>
    <w:p w14:paraId="6160A812" w14:textId="28F7F4A2" w:rsidR="007F6A9C" w:rsidRDefault="00BB1288">
      <w:pPr>
        <w:pStyle w:val="TOC1"/>
        <w:rPr>
          <w:rFonts w:asciiTheme="minorHAnsi" w:eastAsiaTheme="minorEastAsia" w:hAnsiTheme="minorHAnsi" w:cstheme="minorBidi"/>
          <w:noProof/>
          <w:sz w:val="22"/>
          <w:szCs w:val="22"/>
        </w:rPr>
      </w:pPr>
      <w:hyperlink w:anchor="_Toc45140929" w:history="1">
        <w:r w:rsidR="007F6A9C" w:rsidRPr="006D7A85">
          <w:rPr>
            <w:rStyle w:val="Hyperlink"/>
            <w:noProof/>
          </w:rPr>
          <w:t>LỜI MỞ ĐẦU</w:t>
        </w:r>
        <w:r w:rsidR="007F6A9C">
          <w:rPr>
            <w:noProof/>
            <w:webHidden/>
          </w:rPr>
          <w:tab/>
        </w:r>
        <w:r w:rsidR="007F6A9C">
          <w:rPr>
            <w:noProof/>
            <w:webHidden/>
          </w:rPr>
          <w:fldChar w:fldCharType="begin"/>
        </w:r>
        <w:r w:rsidR="007F6A9C">
          <w:rPr>
            <w:noProof/>
            <w:webHidden/>
          </w:rPr>
          <w:instrText xml:space="preserve"> PAGEREF _Toc45140929 \h </w:instrText>
        </w:r>
        <w:r w:rsidR="007F6A9C">
          <w:rPr>
            <w:noProof/>
            <w:webHidden/>
          </w:rPr>
        </w:r>
        <w:r w:rsidR="007F6A9C">
          <w:rPr>
            <w:noProof/>
            <w:webHidden/>
          </w:rPr>
          <w:fldChar w:fldCharType="separate"/>
        </w:r>
        <w:r w:rsidR="00995EDB">
          <w:rPr>
            <w:noProof/>
            <w:webHidden/>
          </w:rPr>
          <w:t>15</w:t>
        </w:r>
        <w:r w:rsidR="007F6A9C">
          <w:rPr>
            <w:noProof/>
            <w:webHidden/>
          </w:rPr>
          <w:fldChar w:fldCharType="end"/>
        </w:r>
      </w:hyperlink>
    </w:p>
    <w:p w14:paraId="541CA2FD" w14:textId="6288D2C7" w:rsidR="007F6A9C" w:rsidRDefault="00BB1288">
      <w:pPr>
        <w:pStyle w:val="TOC1"/>
        <w:rPr>
          <w:rFonts w:asciiTheme="minorHAnsi" w:eastAsiaTheme="minorEastAsia" w:hAnsiTheme="minorHAnsi" w:cstheme="minorBidi"/>
          <w:noProof/>
          <w:sz w:val="22"/>
          <w:szCs w:val="22"/>
        </w:rPr>
      </w:pPr>
      <w:hyperlink w:anchor="_Toc45140930" w:history="1">
        <w:r w:rsidR="007F6A9C" w:rsidRPr="006D7A85">
          <w:rPr>
            <w:rStyle w:val="Hyperlink"/>
            <w:noProof/>
          </w:rPr>
          <w:t>CHƯƠNG 1 : GIỚI THIỆU</w:t>
        </w:r>
        <w:r w:rsidR="007F6A9C">
          <w:rPr>
            <w:noProof/>
            <w:webHidden/>
          </w:rPr>
          <w:tab/>
        </w:r>
        <w:r w:rsidR="007F6A9C">
          <w:rPr>
            <w:noProof/>
            <w:webHidden/>
          </w:rPr>
          <w:fldChar w:fldCharType="begin"/>
        </w:r>
        <w:r w:rsidR="007F6A9C">
          <w:rPr>
            <w:noProof/>
            <w:webHidden/>
          </w:rPr>
          <w:instrText xml:space="preserve"> PAGEREF _Toc45140930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69A5A5B0" w14:textId="44FF2C36" w:rsidR="007F6A9C" w:rsidRDefault="00BB1288">
      <w:pPr>
        <w:pStyle w:val="TOC2"/>
        <w:rPr>
          <w:rFonts w:asciiTheme="minorHAnsi" w:eastAsiaTheme="minorEastAsia" w:hAnsiTheme="minorHAnsi" w:cstheme="minorBidi"/>
          <w:noProof/>
          <w:sz w:val="22"/>
          <w:szCs w:val="22"/>
        </w:rPr>
      </w:pPr>
      <w:hyperlink w:anchor="_Toc45140931" w:history="1">
        <w:r w:rsidR="007F6A9C" w:rsidRPr="006D7A85">
          <w:rPr>
            <w:rStyle w:val="Hyperlink"/>
            <w:noProof/>
          </w:rPr>
          <w:t>1.1 Tổng quan</w:t>
        </w:r>
        <w:r w:rsidR="007F6A9C">
          <w:rPr>
            <w:noProof/>
            <w:webHidden/>
          </w:rPr>
          <w:tab/>
        </w:r>
        <w:r w:rsidR="007F6A9C">
          <w:rPr>
            <w:noProof/>
            <w:webHidden/>
          </w:rPr>
          <w:fldChar w:fldCharType="begin"/>
        </w:r>
        <w:r w:rsidR="007F6A9C">
          <w:rPr>
            <w:noProof/>
            <w:webHidden/>
          </w:rPr>
          <w:instrText xml:space="preserve"> PAGEREF _Toc45140931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12D252B7" w14:textId="3AF198E6" w:rsidR="007F6A9C" w:rsidRDefault="00BB1288">
      <w:pPr>
        <w:pStyle w:val="TOC2"/>
        <w:rPr>
          <w:rFonts w:asciiTheme="minorHAnsi" w:eastAsiaTheme="minorEastAsia" w:hAnsiTheme="minorHAnsi" w:cstheme="minorBidi"/>
          <w:noProof/>
          <w:sz w:val="22"/>
          <w:szCs w:val="22"/>
        </w:rPr>
      </w:pPr>
      <w:hyperlink w:anchor="_Toc45140932" w:history="1">
        <w:r w:rsidR="007F6A9C" w:rsidRPr="006D7A85">
          <w:rPr>
            <w:rStyle w:val="Hyperlink"/>
            <w:noProof/>
          </w:rPr>
          <w:t>1.2 Mục tiêu đề tài</w:t>
        </w:r>
        <w:r w:rsidR="007F6A9C">
          <w:rPr>
            <w:noProof/>
            <w:webHidden/>
          </w:rPr>
          <w:tab/>
        </w:r>
        <w:r w:rsidR="007F6A9C">
          <w:rPr>
            <w:noProof/>
            <w:webHidden/>
          </w:rPr>
          <w:fldChar w:fldCharType="begin"/>
        </w:r>
        <w:r w:rsidR="007F6A9C">
          <w:rPr>
            <w:noProof/>
            <w:webHidden/>
          </w:rPr>
          <w:instrText xml:space="preserve"> PAGEREF _Toc45140932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29BC0109" w14:textId="727CA5CA" w:rsidR="007F6A9C" w:rsidRDefault="00BB1288">
      <w:pPr>
        <w:pStyle w:val="TOC2"/>
        <w:rPr>
          <w:rFonts w:asciiTheme="minorHAnsi" w:eastAsiaTheme="minorEastAsia" w:hAnsiTheme="minorHAnsi" w:cstheme="minorBidi"/>
          <w:noProof/>
          <w:sz w:val="22"/>
          <w:szCs w:val="22"/>
        </w:rPr>
      </w:pPr>
      <w:hyperlink w:anchor="_Toc45140933" w:history="1">
        <w:r w:rsidR="007F6A9C" w:rsidRPr="006D7A85">
          <w:rPr>
            <w:rStyle w:val="Hyperlink"/>
            <w:noProof/>
          </w:rPr>
          <w:t>1.3 Phạm vi đề tài</w:t>
        </w:r>
        <w:r w:rsidR="007F6A9C">
          <w:rPr>
            <w:noProof/>
            <w:webHidden/>
          </w:rPr>
          <w:tab/>
        </w:r>
        <w:r w:rsidR="007F6A9C">
          <w:rPr>
            <w:noProof/>
            <w:webHidden/>
          </w:rPr>
          <w:fldChar w:fldCharType="begin"/>
        </w:r>
        <w:r w:rsidR="007F6A9C">
          <w:rPr>
            <w:noProof/>
            <w:webHidden/>
          </w:rPr>
          <w:instrText xml:space="preserve"> PAGEREF _Toc45140933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2C8085D8" w14:textId="2E65DFB8" w:rsidR="007F6A9C" w:rsidRDefault="00BB1288">
      <w:pPr>
        <w:pStyle w:val="TOC2"/>
        <w:rPr>
          <w:rFonts w:asciiTheme="minorHAnsi" w:eastAsiaTheme="minorEastAsia" w:hAnsiTheme="minorHAnsi" w:cstheme="minorBidi"/>
          <w:noProof/>
          <w:sz w:val="22"/>
          <w:szCs w:val="22"/>
        </w:rPr>
      </w:pPr>
      <w:hyperlink w:anchor="_Toc45140934" w:history="1">
        <w:r w:rsidR="007F6A9C" w:rsidRPr="006D7A85">
          <w:rPr>
            <w:rStyle w:val="Hyperlink"/>
            <w:noProof/>
          </w:rPr>
          <w:t>1.4 Mô tả yêu cầu chức năng</w:t>
        </w:r>
        <w:r w:rsidR="007F6A9C">
          <w:rPr>
            <w:noProof/>
            <w:webHidden/>
          </w:rPr>
          <w:tab/>
        </w:r>
        <w:r w:rsidR="007F6A9C">
          <w:rPr>
            <w:noProof/>
            <w:webHidden/>
          </w:rPr>
          <w:fldChar w:fldCharType="begin"/>
        </w:r>
        <w:r w:rsidR="007F6A9C">
          <w:rPr>
            <w:noProof/>
            <w:webHidden/>
          </w:rPr>
          <w:instrText xml:space="preserve"> PAGEREF _Toc45140934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599B858F" w14:textId="2E6C809D" w:rsidR="007F6A9C" w:rsidRDefault="00BB1288">
      <w:pPr>
        <w:pStyle w:val="TOC1"/>
        <w:rPr>
          <w:rFonts w:asciiTheme="minorHAnsi" w:eastAsiaTheme="minorEastAsia" w:hAnsiTheme="minorHAnsi" w:cstheme="minorBidi"/>
          <w:noProof/>
          <w:sz w:val="22"/>
          <w:szCs w:val="22"/>
        </w:rPr>
      </w:pPr>
      <w:hyperlink w:anchor="_Toc45140935" w:history="1">
        <w:r w:rsidR="007F6A9C" w:rsidRPr="006D7A85">
          <w:rPr>
            <w:rStyle w:val="Hyperlink"/>
            <w:noProof/>
          </w:rPr>
          <w:t>CHƯƠNG 2 : CƠ SỞ LÝ THUYẾT</w:t>
        </w:r>
        <w:r w:rsidR="007F6A9C">
          <w:rPr>
            <w:noProof/>
            <w:webHidden/>
          </w:rPr>
          <w:tab/>
        </w:r>
        <w:r w:rsidR="007F6A9C">
          <w:rPr>
            <w:noProof/>
            <w:webHidden/>
          </w:rPr>
          <w:fldChar w:fldCharType="begin"/>
        </w:r>
        <w:r w:rsidR="007F6A9C">
          <w:rPr>
            <w:noProof/>
            <w:webHidden/>
          </w:rPr>
          <w:instrText xml:space="preserve"> PAGEREF _Toc45140935 \h </w:instrText>
        </w:r>
        <w:r w:rsidR="007F6A9C">
          <w:rPr>
            <w:noProof/>
            <w:webHidden/>
          </w:rPr>
        </w:r>
        <w:r w:rsidR="007F6A9C">
          <w:rPr>
            <w:noProof/>
            <w:webHidden/>
          </w:rPr>
          <w:fldChar w:fldCharType="separate"/>
        </w:r>
        <w:r w:rsidR="00995EDB">
          <w:rPr>
            <w:noProof/>
            <w:webHidden/>
          </w:rPr>
          <w:t>18</w:t>
        </w:r>
        <w:r w:rsidR="007F6A9C">
          <w:rPr>
            <w:noProof/>
            <w:webHidden/>
          </w:rPr>
          <w:fldChar w:fldCharType="end"/>
        </w:r>
      </w:hyperlink>
    </w:p>
    <w:p w14:paraId="3E5FB3D6" w14:textId="7BA7AB4E" w:rsidR="007F6A9C" w:rsidRDefault="00BB1288">
      <w:pPr>
        <w:pStyle w:val="TOC2"/>
        <w:rPr>
          <w:rFonts w:asciiTheme="minorHAnsi" w:eastAsiaTheme="minorEastAsia" w:hAnsiTheme="minorHAnsi" w:cstheme="minorBidi"/>
          <w:noProof/>
          <w:sz w:val="22"/>
          <w:szCs w:val="22"/>
        </w:rPr>
      </w:pPr>
      <w:hyperlink w:anchor="_Toc45140936" w:history="1">
        <w:r w:rsidR="007F6A9C" w:rsidRPr="006D7A85">
          <w:rPr>
            <w:rStyle w:val="Hyperlink"/>
            <w:noProof/>
          </w:rPr>
          <w:t>2.1 Những kiến thức cơ bản và bắt buộc khi học lập trình Android</w:t>
        </w:r>
        <w:r w:rsidR="007F6A9C">
          <w:rPr>
            <w:noProof/>
            <w:webHidden/>
          </w:rPr>
          <w:tab/>
        </w:r>
        <w:r w:rsidR="007F6A9C">
          <w:rPr>
            <w:noProof/>
            <w:webHidden/>
          </w:rPr>
          <w:fldChar w:fldCharType="begin"/>
        </w:r>
        <w:r w:rsidR="007F6A9C">
          <w:rPr>
            <w:noProof/>
            <w:webHidden/>
          </w:rPr>
          <w:instrText xml:space="preserve"> PAGEREF _Toc45140936 \h </w:instrText>
        </w:r>
        <w:r w:rsidR="007F6A9C">
          <w:rPr>
            <w:noProof/>
            <w:webHidden/>
          </w:rPr>
        </w:r>
        <w:r w:rsidR="007F6A9C">
          <w:rPr>
            <w:noProof/>
            <w:webHidden/>
          </w:rPr>
          <w:fldChar w:fldCharType="separate"/>
        </w:r>
        <w:r w:rsidR="00995EDB">
          <w:rPr>
            <w:noProof/>
            <w:webHidden/>
          </w:rPr>
          <w:t>18</w:t>
        </w:r>
        <w:r w:rsidR="007F6A9C">
          <w:rPr>
            <w:noProof/>
            <w:webHidden/>
          </w:rPr>
          <w:fldChar w:fldCharType="end"/>
        </w:r>
      </w:hyperlink>
    </w:p>
    <w:p w14:paraId="7883005D" w14:textId="260EF5FF" w:rsidR="007F6A9C" w:rsidRDefault="00BB1288">
      <w:pPr>
        <w:pStyle w:val="TOC2"/>
        <w:rPr>
          <w:rFonts w:asciiTheme="minorHAnsi" w:eastAsiaTheme="minorEastAsia" w:hAnsiTheme="minorHAnsi" w:cstheme="minorBidi"/>
          <w:noProof/>
          <w:sz w:val="22"/>
          <w:szCs w:val="22"/>
        </w:rPr>
      </w:pPr>
      <w:hyperlink w:anchor="_Toc45140937" w:history="1">
        <w:r w:rsidR="007F6A9C" w:rsidRPr="006D7A85">
          <w:rPr>
            <w:rStyle w:val="Hyperlink"/>
            <w:noProof/>
          </w:rPr>
          <w:t>2.2 Tại sao phát triển ứng dụng Android là lựa chọn tốt nhất của bạn?</w:t>
        </w:r>
        <w:r w:rsidR="007F6A9C">
          <w:rPr>
            <w:noProof/>
            <w:webHidden/>
          </w:rPr>
          <w:tab/>
        </w:r>
        <w:r w:rsidR="007F6A9C">
          <w:rPr>
            <w:noProof/>
            <w:webHidden/>
          </w:rPr>
          <w:fldChar w:fldCharType="begin"/>
        </w:r>
        <w:r w:rsidR="007F6A9C">
          <w:rPr>
            <w:noProof/>
            <w:webHidden/>
          </w:rPr>
          <w:instrText xml:space="preserve"> PAGEREF _Toc45140937 \h </w:instrText>
        </w:r>
        <w:r w:rsidR="007F6A9C">
          <w:rPr>
            <w:noProof/>
            <w:webHidden/>
          </w:rPr>
        </w:r>
        <w:r w:rsidR="007F6A9C">
          <w:rPr>
            <w:noProof/>
            <w:webHidden/>
          </w:rPr>
          <w:fldChar w:fldCharType="separate"/>
        </w:r>
        <w:r w:rsidR="00995EDB">
          <w:rPr>
            <w:noProof/>
            <w:webHidden/>
          </w:rPr>
          <w:t>19</w:t>
        </w:r>
        <w:r w:rsidR="007F6A9C">
          <w:rPr>
            <w:noProof/>
            <w:webHidden/>
          </w:rPr>
          <w:fldChar w:fldCharType="end"/>
        </w:r>
      </w:hyperlink>
    </w:p>
    <w:p w14:paraId="54B1F801" w14:textId="60BD556E" w:rsidR="007F6A9C" w:rsidRDefault="00BB1288">
      <w:pPr>
        <w:pStyle w:val="TOC2"/>
        <w:rPr>
          <w:rFonts w:asciiTheme="minorHAnsi" w:eastAsiaTheme="minorEastAsia" w:hAnsiTheme="minorHAnsi" w:cstheme="minorBidi"/>
          <w:noProof/>
          <w:sz w:val="22"/>
          <w:szCs w:val="22"/>
        </w:rPr>
      </w:pPr>
      <w:hyperlink w:anchor="_Toc45140938" w:history="1">
        <w:r w:rsidR="007F6A9C" w:rsidRPr="006D7A85">
          <w:rPr>
            <w:rStyle w:val="Hyperlink"/>
            <w:noProof/>
          </w:rPr>
          <w:t>2.3 Giới thiệu về Activity</w:t>
        </w:r>
        <w:r w:rsidR="007F6A9C">
          <w:rPr>
            <w:noProof/>
            <w:webHidden/>
          </w:rPr>
          <w:tab/>
        </w:r>
        <w:r w:rsidR="007F6A9C">
          <w:rPr>
            <w:noProof/>
            <w:webHidden/>
          </w:rPr>
          <w:fldChar w:fldCharType="begin"/>
        </w:r>
        <w:r w:rsidR="007F6A9C">
          <w:rPr>
            <w:noProof/>
            <w:webHidden/>
          </w:rPr>
          <w:instrText xml:space="preserve"> PAGEREF _Toc45140938 \h </w:instrText>
        </w:r>
        <w:r w:rsidR="007F6A9C">
          <w:rPr>
            <w:noProof/>
            <w:webHidden/>
          </w:rPr>
        </w:r>
        <w:r w:rsidR="007F6A9C">
          <w:rPr>
            <w:noProof/>
            <w:webHidden/>
          </w:rPr>
          <w:fldChar w:fldCharType="separate"/>
        </w:r>
        <w:r w:rsidR="00995EDB">
          <w:rPr>
            <w:noProof/>
            <w:webHidden/>
          </w:rPr>
          <w:t>22</w:t>
        </w:r>
        <w:r w:rsidR="007F6A9C">
          <w:rPr>
            <w:noProof/>
            <w:webHidden/>
          </w:rPr>
          <w:fldChar w:fldCharType="end"/>
        </w:r>
      </w:hyperlink>
    </w:p>
    <w:p w14:paraId="4A8420E5" w14:textId="5795E4B0" w:rsidR="007F6A9C" w:rsidRDefault="00BB1288">
      <w:pPr>
        <w:pStyle w:val="TOC2"/>
        <w:rPr>
          <w:rFonts w:asciiTheme="minorHAnsi" w:eastAsiaTheme="minorEastAsia" w:hAnsiTheme="minorHAnsi" w:cstheme="minorBidi"/>
          <w:noProof/>
          <w:sz w:val="22"/>
          <w:szCs w:val="22"/>
        </w:rPr>
      </w:pPr>
      <w:hyperlink w:anchor="_Toc45140939" w:history="1">
        <w:r w:rsidR="007F6A9C" w:rsidRPr="006D7A85">
          <w:rPr>
            <w:rStyle w:val="Hyperlink"/>
            <w:noProof/>
          </w:rPr>
          <w:t>2.4</w:t>
        </w:r>
        <w:r w:rsidR="007F6A9C" w:rsidRPr="006D7A85">
          <w:rPr>
            <w:rStyle w:val="Hyperlink"/>
            <w:noProof/>
            <w:shd w:val="clear" w:color="auto" w:fill="FFFFFF"/>
          </w:rPr>
          <w:t xml:space="preserve"> Giới thiệu về Fragment</w:t>
        </w:r>
        <w:r w:rsidR="007F6A9C">
          <w:rPr>
            <w:noProof/>
            <w:webHidden/>
          </w:rPr>
          <w:tab/>
        </w:r>
        <w:r w:rsidR="007F6A9C">
          <w:rPr>
            <w:noProof/>
            <w:webHidden/>
          </w:rPr>
          <w:fldChar w:fldCharType="begin"/>
        </w:r>
        <w:r w:rsidR="007F6A9C">
          <w:rPr>
            <w:noProof/>
            <w:webHidden/>
          </w:rPr>
          <w:instrText xml:space="preserve"> PAGEREF _Toc45140939 \h </w:instrText>
        </w:r>
        <w:r w:rsidR="007F6A9C">
          <w:rPr>
            <w:noProof/>
            <w:webHidden/>
          </w:rPr>
        </w:r>
        <w:r w:rsidR="007F6A9C">
          <w:rPr>
            <w:noProof/>
            <w:webHidden/>
          </w:rPr>
          <w:fldChar w:fldCharType="separate"/>
        </w:r>
        <w:r w:rsidR="00995EDB">
          <w:rPr>
            <w:noProof/>
            <w:webHidden/>
          </w:rPr>
          <w:t>26</w:t>
        </w:r>
        <w:r w:rsidR="007F6A9C">
          <w:rPr>
            <w:noProof/>
            <w:webHidden/>
          </w:rPr>
          <w:fldChar w:fldCharType="end"/>
        </w:r>
      </w:hyperlink>
    </w:p>
    <w:p w14:paraId="49EEC58F" w14:textId="029FCB62" w:rsidR="007F6A9C" w:rsidRDefault="00BB1288">
      <w:pPr>
        <w:pStyle w:val="TOC2"/>
        <w:rPr>
          <w:rFonts w:asciiTheme="minorHAnsi" w:eastAsiaTheme="minorEastAsia" w:hAnsiTheme="minorHAnsi" w:cstheme="minorBidi"/>
          <w:noProof/>
          <w:sz w:val="22"/>
          <w:szCs w:val="22"/>
        </w:rPr>
      </w:pPr>
      <w:hyperlink w:anchor="_Toc45140940" w:history="1">
        <w:r w:rsidR="007F6A9C" w:rsidRPr="006D7A85">
          <w:rPr>
            <w:rStyle w:val="Hyperlink"/>
            <w:noProof/>
          </w:rPr>
          <w:t>2.5 Cơ sở dữ liệu SQLite</w:t>
        </w:r>
        <w:r w:rsidR="007F6A9C">
          <w:rPr>
            <w:noProof/>
            <w:webHidden/>
          </w:rPr>
          <w:tab/>
        </w:r>
        <w:r w:rsidR="007F6A9C">
          <w:rPr>
            <w:noProof/>
            <w:webHidden/>
          </w:rPr>
          <w:fldChar w:fldCharType="begin"/>
        </w:r>
        <w:r w:rsidR="007F6A9C">
          <w:rPr>
            <w:noProof/>
            <w:webHidden/>
          </w:rPr>
          <w:instrText xml:space="preserve"> PAGEREF _Toc45140940 \h </w:instrText>
        </w:r>
        <w:r w:rsidR="007F6A9C">
          <w:rPr>
            <w:noProof/>
            <w:webHidden/>
          </w:rPr>
        </w:r>
        <w:r w:rsidR="007F6A9C">
          <w:rPr>
            <w:noProof/>
            <w:webHidden/>
          </w:rPr>
          <w:fldChar w:fldCharType="separate"/>
        </w:r>
        <w:r w:rsidR="00995EDB">
          <w:rPr>
            <w:noProof/>
            <w:webHidden/>
          </w:rPr>
          <w:t>31</w:t>
        </w:r>
        <w:r w:rsidR="007F6A9C">
          <w:rPr>
            <w:noProof/>
            <w:webHidden/>
          </w:rPr>
          <w:fldChar w:fldCharType="end"/>
        </w:r>
      </w:hyperlink>
    </w:p>
    <w:p w14:paraId="681DED04" w14:textId="52E707CA" w:rsidR="007F6A9C" w:rsidRDefault="00BB1288">
      <w:pPr>
        <w:pStyle w:val="TOC2"/>
        <w:rPr>
          <w:rFonts w:asciiTheme="minorHAnsi" w:eastAsiaTheme="minorEastAsia" w:hAnsiTheme="minorHAnsi" w:cstheme="minorBidi"/>
          <w:noProof/>
          <w:sz w:val="22"/>
          <w:szCs w:val="22"/>
        </w:rPr>
      </w:pPr>
      <w:hyperlink w:anchor="_Toc45140941" w:history="1">
        <w:r w:rsidR="007F6A9C" w:rsidRPr="006D7A85">
          <w:rPr>
            <w:rStyle w:val="Hyperlink"/>
            <w:noProof/>
          </w:rPr>
          <w:t xml:space="preserve">2.6 </w:t>
        </w:r>
        <w:r w:rsidR="007F6A9C" w:rsidRPr="006D7A85">
          <w:rPr>
            <w:rStyle w:val="Hyperlink"/>
            <w:noProof/>
            <w:shd w:val="clear" w:color="auto" w:fill="FFFFFF"/>
          </w:rPr>
          <w:t>Shared Preferences</w:t>
        </w:r>
        <w:r w:rsidR="007F6A9C">
          <w:rPr>
            <w:noProof/>
            <w:webHidden/>
          </w:rPr>
          <w:tab/>
        </w:r>
        <w:r w:rsidR="007F6A9C">
          <w:rPr>
            <w:noProof/>
            <w:webHidden/>
          </w:rPr>
          <w:fldChar w:fldCharType="begin"/>
        </w:r>
        <w:r w:rsidR="007F6A9C">
          <w:rPr>
            <w:noProof/>
            <w:webHidden/>
          </w:rPr>
          <w:instrText xml:space="preserve"> PAGEREF _Toc45140941 \h </w:instrText>
        </w:r>
        <w:r w:rsidR="007F6A9C">
          <w:rPr>
            <w:noProof/>
            <w:webHidden/>
          </w:rPr>
        </w:r>
        <w:r w:rsidR="007F6A9C">
          <w:rPr>
            <w:noProof/>
            <w:webHidden/>
          </w:rPr>
          <w:fldChar w:fldCharType="separate"/>
        </w:r>
        <w:r w:rsidR="00995EDB">
          <w:rPr>
            <w:noProof/>
            <w:webHidden/>
          </w:rPr>
          <w:t>35</w:t>
        </w:r>
        <w:r w:rsidR="007F6A9C">
          <w:rPr>
            <w:noProof/>
            <w:webHidden/>
          </w:rPr>
          <w:fldChar w:fldCharType="end"/>
        </w:r>
      </w:hyperlink>
    </w:p>
    <w:p w14:paraId="5F1AAC23" w14:textId="306DADD6" w:rsidR="007F6A9C" w:rsidRDefault="00BB1288">
      <w:pPr>
        <w:pStyle w:val="TOC2"/>
        <w:rPr>
          <w:rFonts w:asciiTheme="minorHAnsi" w:eastAsiaTheme="minorEastAsia" w:hAnsiTheme="minorHAnsi" w:cstheme="minorBidi"/>
          <w:noProof/>
          <w:sz w:val="22"/>
          <w:szCs w:val="22"/>
        </w:rPr>
      </w:pPr>
      <w:hyperlink w:anchor="_Toc45140942" w:history="1">
        <w:r w:rsidR="007F6A9C" w:rsidRPr="006D7A85">
          <w:rPr>
            <w:rStyle w:val="Hyperlink"/>
            <w:noProof/>
          </w:rPr>
          <w:t>2.7 Alarm Manager</w:t>
        </w:r>
        <w:r w:rsidR="007F6A9C">
          <w:rPr>
            <w:noProof/>
            <w:webHidden/>
          </w:rPr>
          <w:tab/>
        </w:r>
        <w:r w:rsidR="007F6A9C">
          <w:rPr>
            <w:noProof/>
            <w:webHidden/>
          </w:rPr>
          <w:fldChar w:fldCharType="begin"/>
        </w:r>
        <w:r w:rsidR="007F6A9C">
          <w:rPr>
            <w:noProof/>
            <w:webHidden/>
          </w:rPr>
          <w:instrText xml:space="preserve"> PAGEREF _Toc45140942 \h </w:instrText>
        </w:r>
        <w:r w:rsidR="007F6A9C">
          <w:rPr>
            <w:noProof/>
            <w:webHidden/>
          </w:rPr>
        </w:r>
        <w:r w:rsidR="007F6A9C">
          <w:rPr>
            <w:noProof/>
            <w:webHidden/>
          </w:rPr>
          <w:fldChar w:fldCharType="separate"/>
        </w:r>
        <w:r w:rsidR="00995EDB">
          <w:rPr>
            <w:noProof/>
            <w:webHidden/>
          </w:rPr>
          <w:t>41</w:t>
        </w:r>
        <w:r w:rsidR="007F6A9C">
          <w:rPr>
            <w:noProof/>
            <w:webHidden/>
          </w:rPr>
          <w:fldChar w:fldCharType="end"/>
        </w:r>
      </w:hyperlink>
    </w:p>
    <w:p w14:paraId="1D4A93F5" w14:textId="68EFFBD3" w:rsidR="007F6A9C" w:rsidRDefault="00BB1288">
      <w:pPr>
        <w:pStyle w:val="TOC2"/>
        <w:rPr>
          <w:rFonts w:asciiTheme="minorHAnsi" w:eastAsiaTheme="minorEastAsia" w:hAnsiTheme="minorHAnsi" w:cstheme="minorBidi"/>
          <w:noProof/>
          <w:sz w:val="22"/>
          <w:szCs w:val="22"/>
        </w:rPr>
      </w:pPr>
      <w:hyperlink w:anchor="_Toc45140943" w:history="1">
        <w:r w:rsidR="007F6A9C" w:rsidRPr="006D7A85">
          <w:rPr>
            <w:rStyle w:val="Hyperlink"/>
            <w:noProof/>
          </w:rPr>
          <w:t>2.8</w:t>
        </w:r>
        <w:r w:rsidR="007F6A9C" w:rsidRPr="006D7A85">
          <w:rPr>
            <w:rStyle w:val="Hyperlink"/>
            <w:noProof/>
            <w:shd w:val="clear" w:color="auto" w:fill="FFFFFF"/>
          </w:rPr>
          <w:t xml:space="preserve"> Các công cụ hỗ trợ cho việc thực hiện lập trình ứng dụng</w:t>
        </w:r>
        <w:r w:rsidR="007F6A9C">
          <w:rPr>
            <w:noProof/>
            <w:webHidden/>
          </w:rPr>
          <w:tab/>
        </w:r>
        <w:r w:rsidR="007F6A9C">
          <w:rPr>
            <w:noProof/>
            <w:webHidden/>
          </w:rPr>
          <w:fldChar w:fldCharType="begin"/>
        </w:r>
        <w:r w:rsidR="007F6A9C">
          <w:rPr>
            <w:noProof/>
            <w:webHidden/>
          </w:rPr>
          <w:instrText xml:space="preserve"> PAGEREF _Toc45140943 \h </w:instrText>
        </w:r>
        <w:r w:rsidR="007F6A9C">
          <w:rPr>
            <w:noProof/>
            <w:webHidden/>
          </w:rPr>
        </w:r>
        <w:r w:rsidR="007F6A9C">
          <w:rPr>
            <w:noProof/>
            <w:webHidden/>
          </w:rPr>
          <w:fldChar w:fldCharType="separate"/>
        </w:r>
        <w:r w:rsidR="00995EDB">
          <w:rPr>
            <w:noProof/>
            <w:webHidden/>
          </w:rPr>
          <w:t>45</w:t>
        </w:r>
        <w:r w:rsidR="007F6A9C">
          <w:rPr>
            <w:noProof/>
            <w:webHidden/>
          </w:rPr>
          <w:fldChar w:fldCharType="end"/>
        </w:r>
      </w:hyperlink>
    </w:p>
    <w:p w14:paraId="511ADE4B" w14:textId="7EBDF09D"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44" w:history="1">
        <w:r w:rsidR="007F6A9C" w:rsidRPr="006D7A85">
          <w:rPr>
            <w:rStyle w:val="Hyperlink"/>
            <w:noProof/>
          </w:rPr>
          <w:t>2.8.1 Android Studio – Dùng để lập trình ứng dụng trên hệ điều hành Android</w:t>
        </w:r>
        <w:r w:rsidR="007F6A9C">
          <w:rPr>
            <w:noProof/>
            <w:webHidden/>
          </w:rPr>
          <w:tab/>
        </w:r>
        <w:r w:rsidR="007F6A9C">
          <w:rPr>
            <w:noProof/>
            <w:webHidden/>
          </w:rPr>
          <w:fldChar w:fldCharType="begin"/>
        </w:r>
        <w:r w:rsidR="007F6A9C">
          <w:rPr>
            <w:noProof/>
            <w:webHidden/>
          </w:rPr>
          <w:instrText xml:space="preserve"> PAGEREF _Toc45140944 \h </w:instrText>
        </w:r>
        <w:r w:rsidR="007F6A9C">
          <w:rPr>
            <w:noProof/>
            <w:webHidden/>
          </w:rPr>
        </w:r>
        <w:r w:rsidR="007F6A9C">
          <w:rPr>
            <w:noProof/>
            <w:webHidden/>
          </w:rPr>
          <w:fldChar w:fldCharType="separate"/>
        </w:r>
        <w:r w:rsidR="00995EDB">
          <w:rPr>
            <w:noProof/>
            <w:webHidden/>
          </w:rPr>
          <w:t>45</w:t>
        </w:r>
        <w:r w:rsidR="007F6A9C">
          <w:rPr>
            <w:noProof/>
            <w:webHidden/>
          </w:rPr>
          <w:fldChar w:fldCharType="end"/>
        </w:r>
      </w:hyperlink>
    </w:p>
    <w:p w14:paraId="0ECEB73E" w14:textId="03646296"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45" w:history="1">
        <w:r w:rsidR="007F6A9C" w:rsidRPr="006D7A85">
          <w:rPr>
            <w:rStyle w:val="Hyperlink"/>
            <w:noProof/>
          </w:rPr>
          <w:t>2.8.2 Github – Dùng để lưu trữ dự án và quản lý việc lập trình của các thành viên trong nhóm</w:t>
        </w:r>
        <w:r w:rsidR="007F6A9C">
          <w:rPr>
            <w:noProof/>
            <w:webHidden/>
          </w:rPr>
          <w:tab/>
        </w:r>
        <w:r w:rsidR="007F6A9C">
          <w:rPr>
            <w:noProof/>
            <w:webHidden/>
          </w:rPr>
          <w:fldChar w:fldCharType="begin"/>
        </w:r>
        <w:r w:rsidR="007F6A9C">
          <w:rPr>
            <w:noProof/>
            <w:webHidden/>
          </w:rPr>
          <w:instrText xml:space="preserve"> PAGEREF _Toc45140945 \h </w:instrText>
        </w:r>
        <w:r w:rsidR="007F6A9C">
          <w:rPr>
            <w:noProof/>
            <w:webHidden/>
          </w:rPr>
        </w:r>
        <w:r w:rsidR="007F6A9C">
          <w:rPr>
            <w:noProof/>
            <w:webHidden/>
          </w:rPr>
          <w:fldChar w:fldCharType="separate"/>
        </w:r>
        <w:r w:rsidR="00995EDB">
          <w:rPr>
            <w:noProof/>
            <w:webHidden/>
          </w:rPr>
          <w:t>48</w:t>
        </w:r>
        <w:r w:rsidR="007F6A9C">
          <w:rPr>
            <w:noProof/>
            <w:webHidden/>
          </w:rPr>
          <w:fldChar w:fldCharType="end"/>
        </w:r>
      </w:hyperlink>
    </w:p>
    <w:p w14:paraId="2B5890C1" w14:textId="28E1473E"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46" w:history="1">
        <w:r w:rsidR="007F6A9C" w:rsidRPr="006D7A85">
          <w:rPr>
            <w:rStyle w:val="Hyperlink"/>
            <w:noProof/>
          </w:rPr>
          <w:t>2.8.3 Enterprise Architect – Dùng để vẽ các mô hình phân tích</w:t>
        </w:r>
        <w:r w:rsidR="007F6A9C">
          <w:rPr>
            <w:noProof/>
            <w:webHidden/>
          </w:rPr>
          <w:tab/>
        </w:r>
        <w:r w:rsidR="007F6A9C">
          <w:rPr>
            <w:noProof/>
            <w:webHidden/>
          </w:rPr>
          <w:fldChar w:fldCharType="begin"/>
        </w:r>
        <w:r w:rsidR="007F6A9C">
          <w:rPr>
            <w:noProof/>
            <w:webHidden/>
          </w:rPr>
          <w:instrText xml:space="preserve"> PAGEREF _Toc45140946 \h </w:instrText>
        </w:r>
        <w:r w:rsidR="007F6A9C">
          <w:rPr>
            <w:noProof/>
            <w:webHidden/>
          </w:rPr>
        </w:r>
        <w:r w:rsidR="007F6A9C">
          <w:rPr>
            <w:noProof/>
            <w:webHidden/>
          </w:rPr>
          <w:fldChar w:fldCharType="separate"/>
        </w:r>
        <w:r w:rsidR="00995EDB">
          <w:rPr>
            <w:noProof/>
            <w:webHidden/>
          </w:rPr>
          <w:t>48</w:t>
        </w:r>
        <w:r w:rsidR="007F6A9C">
          <w:rPr>
            <w:noProof/>
            <w:webHidden/>
          </w:rPr>
          <w:fldChar w:fldCharType="end"/>
        </w:r>
      </w:hyperlink>
    </w:p>
    <w:p w14:paraId="7FB5FDAC" w14:textId="3F04BC1C"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47" w:history="1">
        <w:r w:rsidR="007F6A9C" w:rsidRPr="006D7A85">
          <w:rPr>
            <w:rStyle w:val="Hyperlink"/>
            <w:noProof/>
          </w:rPr>
          <w:t>2.8.4 Mockflow – Dùng để thiết kế giao diện ở dạng Mockup</w:t>
        </w:r>
        <w:r w:rsidR="007F6A9C">
          <w:rPr>
            <w:noProof/>
            <w:webHidden/>
          </w:rPr>
          <w:tab/>
        </w:r>
        <w:r w:rsidR="007F6A9C">
          <w:rPr>
            <w:noProof/>
            <w:webHidden/>
          </w:rPr>
          <w:fldChar w:fldCharType="begin"/>
        </w:r>
        <w:r w:rsidR="007F6A9C">
          <w:rPr>
            <w:noProof/>
            <w:webHidden/>
          </w:rPr>
          <w:instrText xml:space="preserve"> PAGEREF _Toc45140947 \h </w:instrText>
        </w:r>
        <w:r w:rsidR="007F6A9C">
          <w:rPr>
            <w:noProof/>
            <w:webHidden/>
          </w:rPr>
        </w:r>
        <w:r w:rsidR="007F6A9C">
          <w:rPr>
            <w:noProof/>
            <w:webHidden/>
          </w:rPr>
          <w:fldChar w:fldCharType="separate"/>
        </w:r>
        <w:r w:rsidR="00995EDB">
          <w:rPr>
            <w:noProof/>
            <w:webHidden/>
          </w:rPr>
          <w:t>52</w:t>
        </w:r>
        <w:r w:rsidR="007F6A9C">
          <w:rPr>
            <w:noProof/>
            <w:webHidden/>
          </w:rPr>
          <w:fldChar w:fldCharType="end"/>
        </w:r>
      </w:hyperlink>
    </w:p>
    <w:p w14:paraId="03D1AD38" w14:textId="3A4C985D"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48" w:history="1">
        <w:r w:rsidR="007F6A9C" w:rsidRPr="006D7A85">
          <w:rPr>
            <w:rStyle w:val="Hyperlink"/>
            <w:noProof/>
          </w:rPr>
          <w:t>2.8.5 Genymotion</w:t>
        </w:r>
        <w:r w:rsidR="007F6A9C">
          <w:rPr>
            <w:noProof/>
            <w:webHidden/>
          </w:rPr>
          <w:tab/>
        </w:r>
        <w:r w:rsidR="007F6A9C">
          <w:rPr>
            <w:noProof/>
            <w:webHidden/>
          </w:rPr>
          <w:fldChar w:fldCharType="begin"/>
        </w:r>
        <w:r w:rsidR="007F6A9C">
          <w:rPr>
            <w:noProof/>
            <w:webHidden/>
          </w:rPr>
          <w:instrText xml:space="preserve"> PAGEREF _Toc45140948 \h </w:instrText>
        </w:r>
        <w:r w:rsidR="007F6A9C">
          <w:rPr>
            <w:noProof/>
            <w:webHidden/>
          </w:rPr>
        </w:r>
        <w:r w:rsidR="007F6A9C">
          <w:rPr>
            <w:noProof/>
            <w:webHidden/>
          </w:rPr>
          <w:fldChar w:fldCharType="separate"/>
        </w:r>
        <w:r w:rsidR="00995EDB">
          <w:rPr>
            <w:noProof/>
            <w:webHidden/>
          </w:rPr>
          <w:t>52</w:t>
        </w:r>
        <w:r w:rsidR="007F6A9C">
          <w:rPr>
            <w:noProof/>
            <w:webHidden/>
          </w:rPr>
          <w:fldChar w:fldCharType="end"/>
        </w:r>
      </w:hyperlink>
    </w:p>
    <w:p w14:paraId="1DEEE908" w14:textId="1A1AE913" w:rsidR="007F6A9C" w:rsidRDefault="00BB1288">
      <w:pPr>
        <w:pStyle w:val="TOC1"/>
        <w:rPr>
          <w:rFonts w:asciiTheme="minorHAnsi" w:eastAsiaTheme="minorEastAsia" w:hAnsiTheme="minorHAnsi" w:cstheme="minorBidi"/>
          <w:noProof/>
          <w:sz w:val="22"/>
          <w:szCs w:val="22"/>
        </w:rPr>
      </w:pPr>
      <w:hyperlink w:anchor="_Toc45140949" w:history="1">
        <w:r w:rsidR="007F6A9C" w:rsidRPr="006D7A85">
          <w:rPr>
            <w:rStyle w:val="Hyperlink"/>
            <w:noProof/>
          </w:rPr>
          <w:t>CHƯƠNG 3 : PHÂN TÍCH</w:t>
        </w:r>
        <w:r w:rsidR="007F6A9C">
          <w:rPr>
            <w:noProof/>
            <w:webHidden/>
          </w:rPr>
          <w:tab/>
        </w:r>
        <w:r w:rsidR="007F6A9C">
          <w:rPr>
            <w:noProof/>
            <w:webHidden/>
          </w:rPr>
          <w:fldChar w:fldCharType="begin"/>
        </w:r>
        <w:r w:rsidR="007F6A9C">
          <w:rPr>
            <w:noProof/>
            <w:webHidden/>
          </w:rPr>
          <w:instrText xml:space="preserve"> PAGEREF _Toc45140949 \h </w:instrText>
        </w:r>
        <w:r w:rsidR="007F6A9C">
          <w:rPr>
            <w:noProof/>
            <w:webHidden/>
          </w:rPr>
        </w:r>
        <w:r w:rsidR="007F6A9C">
          <w:rPr>
            <w:noProof/>
            <w:webHidden/>
          </w:rPr>
          <w:fldChar w:fldCharType="separate"/>
        </w:r>
        <w:r w:rsidR="00995EDB">
          <w:rPr>
            <w:noProof/>
            <w:webHidden/>
          </w:rPr>
          <w:t>55</w:t>
        </w:r>
        <w:r w:rsidR="007F6A9C">
          <w:rPr>
            <w:noProof/>
            <w:webHidden/>
          </w:rPr>
          <w:fldChar w:fldCharType="end"/>
        </w:r>
      </w:hyperlink>
    </w:p>
    <w:p w14:paraId="716E8768" w14:textId="11742DE1" w:rsidR="007F6A9C" w:rsidRDefault="00BB1288">
      <w:pPr>
        <w:pStyle w:val="TOC2"/>
        <w:rPr>
          <w:rFonts w:asciiTheme="minorHAnsi" w:eastAsiaTheme="minorEastAsia" w:hAnsiTheme="minorHAnsi" w:cstheme="minorBidi"/>
          <w:noProof/>
          <w:sz w:val="22"/>
          <w:szCs w:val="22"/>
        </w:rPr>
      </w:pPr>
      <w:hyperlink w:anchor="_Toc45140950" w:history="1">
        <w:r w:rsidR="007F6A9C" w:rsidRPr="006D7A85">
          <w:rPr>
            <w:rStyle w:val="Hyperlink"/>
            <w:noProof/>
          </w:rPr>
          <w:t>3.1 Phân tích yêu cầu bằng UML</w:t>
        </w:r>
        <w:r w:rsidR="007F6A9C">
          <w:rPr>
            <w:noProof/>
            <w:webHidden/>
          </w:rPr>
          <w:tab/>
        </w:r>
        <w:r w:rsidR="007F6A9C">
          <w:rPr>
            <w:noProof/>
            <w:webHidden/>
          </w:rPr>
          <w:fldChar w:fldCharType="begin"/>
        </w:r>
        <w:r w:rsidR="007F6A9C">
          <w:rPr>
            <w:noProof/>
            <w:webHidden/>
          </w:rPr>
          <w:instrText xml:space="preserve"> PAGEREF _Toc45140950 \h </w:instrText>
        </w:r>
        <w:r w:rsidR="007F6A9C">
          <w:rPr>
            <w:noProof/>
            <w:webHidden/>
          </w:rPr>
        </w:r>
        <w:r w:rsidR="007F6A9C">
          <w:rPr>
            <w:noProof/>
            <w:webHidden/>
          </w:rPr>
          <w:fldChar w:fldCharType="separate"/>
        </w:r>
        <w:r w:rsidR="00995EDB">
          <w:rPr>
            <w:noProof/>
            <w:webHidden/>
          </w:rPr>
          <w:t>55</w:t>
        </w:r>
        <w:r w:rsidR="007F6A9C">
          <w:rPr>
            <w:noProof/>
            <w:webHidden/>
          </w:rPr>
          <w:fldChar w:fldCharType="end"/>
        </w:r>
      </w:hyperlink>
    </w:p>
    <w:p w14:paraId="384DA721" w14:textId="6B9A8620"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51" w:history="1">
        <w:r w:rsidR="007F6A9C" w:rsidRPr="006D7A85">
          <w:rPr>
            <w:rStyle w:val="Hyperlink"/>
            <w:noProof/>
          </w:rPr>
          <w:t>3.1.1 Mô hình Use case tổng quát</w:t>
        </w:r>
        <w:r w:rsidR="007F6A9C">
          <w:rPr>
            <w:noProof/>
            <w:webHidden/>
          </w:rPr>
          <w:tab/>
        </w:r>
        <w:r w:rsidR="007F6A9C">
          <w:rPr>
            <w:noProof/>
            <w:webHidden/>
          </w:rPr>
          <w:fldChar w:fldCharType="begin"/>
        </w:r>
        <w:r w:rsidR="007F6A9C">
          <w:rPr>
            <w:noProof/>
            <w:webHidden/>
          </w:rPr>
          <w:instrText xml:space="preserve"> PAGEREF _Toc45140951 \h </w:instrText>
        </w:r>
        <w:r w:rsidR="007F6A9C">
          <w:rPr>
            <w:noProof/>
            <w:webHidden/>
          </w:rPr>
        </w:r>
        <w:r w:rsidR="007F6A9C">
          <w:rPr>
            <w:noProof/>
            <w:webHidden/>
          </w:rPr>
          <w:fldChar w:fldCharType="separate"/>
        </w:r>
        <w:r w:rsidR="00995EDB">
          <w:rPr>
            <w:noProof/>
            <w:webHidden/>
          </w:rPr>
          <w:t>55</w:t>
        </w:r>
        <w:r w:rsidR="007F6A9C">
          <w:rPr>
            <w:noProof/>
            <w:webHidden/>
          </w:rPr>
          <w:fldChar w:fldCharType="end"/>
        </w:r>
      </w:hyperlink>
    </w:p>
    <w:p w14:paraId="16116AB1" w14:textId="57B8E05A"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52" w:history="1">
        <w:r w:rsidR="007F6A9C" w:rsidRPr="006D7A85">
          <w:rPr>
            <w:rStyle w:val="Hyperlink"/>
            <w:noProof/>
          </w:rPr>
          <w:t>3.1.2 Danh sách tác nhân và mô tả</w:t>
        </w:r>
        <w:r w:rsidR="007F6A9C">
          <w:rPr>
            <w:noProof/>
            <w:webHidden/>
          </w:rPr>
          <w:tab/>
        </w:r>
        <w:r w:rsidR="007F6A9C">
          <w:rPr>
            <w:noProof/>
            <w:webHidden/>
          </w:rPr>
          <w:fldChar w:fldCharType="begin"/>
        </w:r>
        <w:r w:rsidR="007F6A9C">
          <w:rPr>
            <w:noProof/>
            <w:webHidden/>
          </w:rPr>
          <w:instrText xml:space="preserve"> PAGEREF _Toc45140952 \h </w:instrText>
        </w:r>
        <w:r w:rsidR="007F6A9C">
          <w:rPr>
            <w:noProof/>
            <w:webHidden/>
          </w:rPr>
        </w:r>
        <w:r w:rsidR="007F6A9C">
          <w:rPr>
            <w:noProof/>
            <w:webHidden/>
          </w:rPr>
          <w:fldChar w:fldCharType="separate"/>
        </w:r>
        <w:r w:rsidR="00995EDB">
          <w:rPr>
            <w:noProof/>
            <w:webHidden/>
          </w:rPr>
          <w:t>56</w:t>
        </w:r>
        <w:r w:rsidR="007F6A9C">
          <w:rPr>
            <w:noProof/>
            <w:webHidden/>
          </w:rPr>
          <w:fldChar w:fldCharType="end"/>
        </w:r>
      </w:hyperlink>
    </w:p>
    <w:p w14:paraId="3536C9A4" w14:textId="51075732"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53" w:history="1">
        <w:r w:rsidR="007F6A9C" w:rsidRPr="006D7A85">
          <w:rPr>
            <w:rStyle w:val="Hyperlink"/>
            <w:noProof/>
            <w:lang w:val="vi-VN"/>
          </w:rPr>
          <w:t xml:space="preserve">3.1.3 Danh sách </w:t>
        </w:r>
        <w:r w:rsidR="007F6A9C" w:rsidRPr="006D7A85">
          <w:rPr>
            <w:rStyle w:val="Hyperlink"/>
            <w:noProof/>
          </w:rPr>
          <w:t>Use case</w:t>
        </w:r>
        <w:r w:rsidR="007F6A9C" w:rsidRPr="006D7A85">
          <w:rPr>
            <w:rStyle w:val="Hyperlink"/>
            <w:noProof/>
            <w:lang w:val="vi-VN"/>
          </w:rPr>
          <w:t xml:space="preserve"> và mô tả</w:t>
        </w:r>
        <w:r w:rsidR="007F6A9C">
          <w:rPr>
            <w:noProof/>
            <w:webHidden/>
          </w:rPr>
          <w:tab/>
        </w:r>
        <w:r w:rsidR="007F6A9C">
          <w:rPr>
            <w:noProof/>
            <w:webHidden/>
          </w:rPr>
          <w:fldChar w:fldCharType="begin"/>
        </w:r>
        <w:r w:rsidR="007F6A9C">
          <w:rPr>
            <w:noProof/>
            <w:webHidden/>
          </w:rPr>
          <w:instrText xml:space="preserve"> PAGEREF _Toc45140953 \h </w:instrText>
        </w:r>
        <w:r w:rsidR="007F6A9C">
          <w:rPr>
            <w:noProof/>
            <w:webHidden/>
          </w:rPr>
        </w:r>
        <w:r w:rsidR="007F6A9C">
          <w:rPr>
            <w:noProof/>
            <w:webHidden/>
          </w:rPr>
          <w:fldChar w:fldCharType="separate"/>
        </w:r>
        <w:r w:rsidR="00995EDB">
          <w:rPr>
            <w:noProof/>
            <w:webHidden/>
          </w:rPr>
          <w:t>56</w:t>
        </w:r>
        <w:r w:rsidR="007F6A9C">
          <w:rPr>
            <w:noProof/>
            <w:webHidden/>
          </w:rPr>
          <w:fldChar w:fldCharType="end"/>
        </w:r>
      </w:hyperlink>
    </w:p>
    <w:p w14:paraId="11E25B0B" w14:textId="3A33D35C"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54" w:history="1">
        <w:r w:rsidR="007F6A9C" w:rsidRPr="006D7A85">
          <w:rPr>
            <w:rStyle w:val="Hyperlink"/>
            <w:noProof/>
          </w:rPr>
          <w:t>3.1.4 Tình huống hoạt động (Use case) – Sơ đồ Activity – Sơ đồ Sequence</w:t>
        </w:r>
        <w:r w:rsidR="007F6A9C">
          <w:rPr>
            <w:noProof/>
            <w:webHidden/>
          </w:rPr>
          <w:tab/>
        </w:r>
        <w:r w:rsidR="007F6A9C">
          <w:rPr>
            <w:noProof/>
            <w:webHidden/>
          </w:rPr>
          <w:fldChar w:fldCharType="begin"/>
        </w:r>
        <w:r w:rsidR="007F6A9C">
          <w:rPr>
            <w:noProof/>
            <w:webHidden/>
          </w:rPr>
          <w:instrText xml:space="preserve"> PAGEREF _Toc45140954 \h </w:instrText>
        </w:r>
        <w:r w:rsidR="007F6A9C">
          <w:rPr>
            <w:noProof/>
            <w:webHidden/>
          </w:rPr>
        </w:r>
        <w:r w:rsidR="007F6A9C">
          <w:rPr>
            <w:noProof/>
            <w:webHidden/>
          </w:rPr>
          <w:fldChar w:fldCharType="separate"/>
        </w:r>
        <w:r w:rsidR="00995EDB">
          <w:rPr>
            <w:noProof/>
            <w:webHidden/>
          </w:rPr>
          <w:t>58</w:t>
        </w:r>
        <w:r w:rsidR="007F6A9C">
          <w:rPr>
            <w:noProof/>
            <w:webHidden/>
          </w:rPr>
          <w:fldChar w:fldCharType="end"/>
        </w:r>
      </w:hyperlink>
    </w:p>
    <w:p w14:paraId="33CB6CE5" w14:textId="4229B1F1"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55" w:history="1">
        <w:r w:rsidR="007F6A9C" w:rsidRPr="006D7A85">
          <w:rPr>
            <w:rStyle w:val="Hyperlink"/>
            <w:noProof/>
          </w:rPr>
          <w:t>3.1.5 Class Diagram</w:t>
        </w:r>
        <w:r w:rsidR="007F6A9C">
          <w:rPr>
            <w:noProof/>
            <w:webHidden/>
          </w:rPr>
          <w:tab/>
        </w:r>
        <w:r w:rsidR="007F6A9C">
          <w:rPr>
            <w:noProof/>
            <w:webHidden/>
          </w:rPr>
          <w:fldChar w:fldCharType="begin"/>
        </w:r>
        <w:r w:rsidR="007F6A9C">
          <w:rPr>
            <w:noProof/>
            <w:webHidden/>
          </w:rPr>
          <w:instrText xml:space="preserve"> PAGEREF _Toc45140955 \h </w:instrText>
        </w:r>
        <w:r w:rsidR="007F6A9C">
          <w:rPr>
            <w:noProof/>
            <w:webHidden/>
          </w:rPr>
        </w:r>
        <w:r w:rsidR="007F6A9C">
          <w:rPr>
            <w:noProof/>
            <w:webHidden/>
          </w:rPr>
          <w:fldChar w:fldCharType="separate"/>
        </w:r>
        <w:r w:rsidR="00995EDB">
          <w:rPr>
            <w:noProof/>
            <w:webHidden/>
          </w:rPr>
          <w:t>138</w:t>
        </w:r>
        <w:r w:rsidR="007F6A9C">
          <w:rPr>
            <w:noProof/>
            <w:webHidden/>
          </w:rPr>
          <w:fldChar w:fldCharType="end"/>
        </w:r>
      </w:hyperlink>
    </w:p>
    <w:p w14:paraId="1E1D5400" w14:textId="11D963B0"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56" w:history="1">
        <w:r w:rsidR="007F6A9C" w:rsidRPr="006D7A85">
          <w:rPr>
            <w:rStyle w:val="Hyperlink"/>
            <w:noProof/>
          </w:rPr>
          <w:t>3.1.6 Mô hình liên kết thực thể</w:t>
        </w:r>
        <w:r w:rsidR="007F6A9C">
          <w:rPr>
            <w:noProof/>
            <w:webHidden/>
          </w:rPr>
          <w:tab/>
        </w:r>
        <w:r w:rsidR="007F6A9C">
          <w:rPr>
            <w:noProof/>
            <w:webHidden/>
          </w:rPr>
          <w:fldChar w:fldCharType="begin"/>
        </w:r>
        <w:r w:rsidR="007F6A9C">
          <w:rPr>
            <w:noProof/>
            <w:webHidden/>
          </w:rPr>
          <w:instrText xml:space="preserve"> PAGEREF _Toc45140956 \h </w:instrText>
        </w:r>
        <w:r w:rsidR="007F6A9C">
          <w:rPr>
            <w:noProof/>
            <w:webHidden/>
          </w:rPr>
        </w:r>
        <w:r w:rsidR="007F6A9C">
          <w:rPr>
            <w:noProof/>
            <w:webHidden/>
          </w:rPr>
          <w:fldChar w:fldCharType="separate"/>
        </w:r>
        <w:r w:rsidR="00995EDB">
          <w:rPr>
            <w:noProof/>
            <w:webHidden/>
          </w:rPr>
          <w:t>139</w:t>
        </w:r>
        <w:r w:rsidR="007F6A9C">
          <w:rPr>
            <w:noProof/>
            <w:webHidden/>
          </w:rPr>
          <w:fldChar w:fldCharType="end"/>
        </w:r>
      </w:hyperlink>
    </w:p>
    <w:p w14:paraId="662C506D" w14:textId="63D5388C"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57" w:history="1">
        <w:r w:rsidR="007F6A9C" w:rsidRPr="006D7A85">
          <w:rPr>
            <w:rStyle w:val="Hyperlink"/>
            <w:noProof/>
          </w:rPr>
          <w:t>3.1.7 Mô hình cơ sở dữ liệu</w:t>
        </w:r>
        <w:r w:rsidR="007F6A9C">
          <w:rPr>
            <w:noProof/>
            <w:webHidden/>
          </w:rPr>
          <w:tab/>
        </w:r>
        <w:r w:rsidR="007F6A9C">
          <w:rPr>
            <w:noProof/>
            <w:webHidden/>
          </w:rPr>
          <w:fldChar w:fldCharType="begin"/>
        </w:r>
        <w:r w:rsidR="007F6A9C">
          <w:rPr>
            <w:noProof/>
            <w:webHidden/>
          </w:rPr>
          <w:instrText xml:space="preserve"> PAGEREF _Toc45140957 \h </w:instrText>
        </w:r>
        <w:r w:rsidR="007F6A9C">
          <w:rPr>
            <w:noProof/>
            <w:webHidden/>
          </w:rPr>
        </w:r>
        <w:r w:rsidR="007F6A9C">
          <w:rPr>
            <w:noProof/>
            <w:webHidden/>
          </w:rPr>
          <w:fldChar w:fldCharType="separate"/>
        </w:r>
        <w:r w:rsidR="00995EDB">
          <w:rPr>
            <w:noProof/>
            <w:webHidden/>
          </w:rPr>
          <w:t>140</w:t>
        </w:r>
        <w:r w:rsidR="007F6A9C">
          <w:rPr>
            <w:noProof/>
            <w:webHidden/>
          </w:rPr>
          <w:fldChar w:fldCharType="end"/>
        </w:r>
      </w:hyperlink>
    </w:p>
    <w:p w14:paraId="4D1649ED" w14:textId="612B4D8F" w:rsidR="007F6A9C" w:rsidRDefault="00BB1288">
      <w:pPr>
        <w:pStyle w:val="TOC1"/>
        <w:rPr>
          <w:rFonts w:asciiTheme="minorHAnsi" w:eastAsiaTheme="minorEastAsia" w:hAnsiTheme="minorHAnsi" w:cstheme="minorBidi"/>
          <w:noProof/>
          <w:sz w:val="22"/>
          <w:szCs w:val="22"/>
        </w:rPr>
      </w:pPr>
      <w:hyperlink w:anchor="_Toc45140958" w:history="1">
        <w:r w:rsidR="007F6A9C" w:rsidRPr="006D7A85">
          <w:rPr>
            <w:rStyle w:val="Hyperlink"/>
            <w:noProof/>
          </w:rPr>
          <w:t>CHƯƠNG 4 THIẾT KẾ VÀ HIỆN THỰC</w:t>
        </w:r>
        <w:r w:rsidR="007F6A9C">
          <w:rPr>
            <w:noProof/>
            <w:webHidden/>
          </w:rPr>
          <w:tab/>
        </w:r>
        <w:r w:rsidR="007F6A9C">
          <w:rPr>
            <w:noProof/>
            <w:webHidden/>
          </w:rPr>
          <w:fldChar w:fldCharType="begin"/>
        </w:r>
        <w:r w:rsidR="007F6A9C">
          <w:rPr>
            <w:noProof/>
            <w:webHidden/>
          </w:rPr>
          <w:instrText xml:space="preserve"> PAGEREF _Toc45140958 \h </w:instrText>
        </w:r>
        <w:r w:rsidR="007F6A9C">
          <w:rPr>
            <w:noProof/>
            <w:webHidden/>
          </w:rPr>
        </w:r>
        <w:r w:rsidR="007F6A9C">
          <w:rPr>
            <w:noProof/>
            <w:webHidden/>
          </w:rPr>
          <w:fldChar w:fldCharType="separate"/>
        </w:r>
        <w:r w:rsidR="00995EDB">
          <w:rPr>
            <w:noProof/>
            <w:webHidden/>
          </w:rPr>
          <w:t>145</w:t>
        </w:r>
        <w:r w:rsidR="007F6A9C">
          <w:rPr>
            <w:noProof/>
            <w:webHidden/>
          </w:rPr>
          <w:fldChar w:fldCharType="end"/>
        </w:r>
      </w:hyperlink>
    </w:p>
    <w:p w14:paraId="6B1EEB40" w14:textId="5638F624" w:rsidR="007F6A9C" w:rsidRDefault="00BB1288">
      <w:pPr>
        <w:pStyle w:val="TOC2"/>
        <w:rPr>
          <w:rFonts w:asciiTheme="minorHAnsi" w:eastAsiaTheme="minorEastAsia" w:hAnsiTheme="minorHAnsi" w:cstheme="minorBidi"/>
          <w:noProof/>
          <w:sz w:val="22"/>
          <w:szCs w:val="22"/>
        </w:rPr>
      </w:pPr>
      <w:hyperlink w:anchor="_Toc45140959" w:history="1">
        <w:r w:rsidR="007F6A9C" w:rsidRPr="006D7A85">
          <w:rPr>
            <w:rStyle w:val="Hyperlink"/>
            <w:noProof/>
          </w:rPr>
          <w:t>4.1 Cấu hình phần cứng, phần mềm</w:t>
        </w:r>
        <w:r w:rsidR="007F6A9C">
          <w:rPr>
            <w:noProof/>
            <w:webHidden/>
          </w:rPr>
          <w:tab/>
        </w:r>
        <w:r w:rsidR="007F6A9C">
          <w:rPr>
            <w:noProof/>
            <w:webHidden/>
          </w:rPr>
          <w:fldChar w:fldCharType="begin"/>
        </w:r>
        <w:r w:rsidR="007F6A9C">
          <w:rPr>
            <w:noProof/>
            <w:webHidden/>
          </w:rPr>
          <w:instrText xml:space="preserve"> PAGEREF _Toc45140959 \h </w:instrText>
        </w:r>
        <w:r w:rsidR="007F6A9C">
          <w:rPr>
            <w:noProof/>
            <w:webHidden/>
          </w:rPr>
        </w:r>
        <w:r w:rsidR="007F6A9C">
          <w:rPr>
            <w:noProof/>
            <w:webHidden/>
          </w:rPr>
          <w:fldChar w:fldCharType="separate"/>
        </w:r>
        <w:r w:rsidR="00995EDB">
          <w:rPr>
            <w:noProof/>
            <w:webHidden/>
          </w:rPr>
          <w:t>145</w:t>
        </w:r>
        <w:r w:rsidR="007F6A9C">
          <w:rPr>
            <w:noProof/>
            <w:webHidden/>
          </w:rPr>
          <w:fldChar w:fldCharType="end"/>
        </w:r>
      </w:hyperlink>
    </w:p>
    <w:p w14:paraId="1C33F482" w14:textId="1EC49EA0" w:rsidR="007F6A9C" w:rsidRDefault="00BB1288">
      <w:pPr>
        <w:pStyle w:val="TOC2"/>
        <w:rPr>
          <w:rFonts w:asciiTheme="minorHAnsi" w:eastAsiaTheme="minorEastAsia" w:hAnsiTheme="minorHAnsi" w:cstheme="minorBidi"/>
          <w:noProof/>
          <w:sz w:val="22"/>
          <w:szCs w:val="22"/>
        </w:rPr>
      </w:pPr>
      <w:hyperlink w:anchor="_Toc45140960" w:history="1">
        <w:r w:rsidR="007F6A9C" w:rsidRPr="006D7A85">
          <w:rPr>
            <w:rStyle w:val="Hyperlink"/>
            <w:noProof/>
          </w:rPr>
          <w:t>4.2 Giao diện của ứng dụng</w:t>
        </w:r>
        <w:r w:rsidR="007F6A9C">
          <w:rPr>
            <w:noProof/>
            <w:webHidden/>
          </w:rPr>
          <w:tab/>
        </w:r>
        <w:r w:rsidR="007F6A9C">
          <w:rPr>
            <w:noProof/>
            <w:webHidden/>
          </w:rPr>
          <w:fldChar w:fldCharType="begin"/>
        </w:r>
        <w:r w:rsidR="007F6A9C">
          <w:rPr>
            <w:noProof/>
            <w:webHidden/>
          </w:rPr>
          <w:instrText xml:space="preserve"> PAGEREF _Toc45140960 \h </w:instrText>
        </w:r>
        <w:r w:rsidR="007F6A9C">
          <w:rPr>
            <w:noProof/>
            <w:webHidden/>
          </w:rPr>
        </w:r>
        <w:r w:rsidR="007F6A9C">
          <w:rPr>
            <w:noProof/>
            <w:webHidden/>
          </w:rPr>
          <w:fldChar w:fldCharType="separate"/>
        </w:r>
        <w:r w:rsidR="00995EDB">
          <w:rPr>
            <w:noProof/>
            <w:webHidden/>
          </w:rPr>
          <w:t>146</w:t>
        </w:r>
        <w:r w:rsidR="007F6A9C">
          <w:rPr>
            <w:noProof/>
            <w:webHidden/>
          </w:rPr>
          <w:fldChar w:fldCharType="end"/>
        </w:r>
      </w:hyperlink>
    </w:p>
    <w:p w14:paraId="1037D541" w14:textId="57FB5D12"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61" w:history="1">
        <w:r w:rsidR="007F6A9C" w:rsidRPr="006D7A85">
          <w:rPr>
            <w:rStyle w:val="Hyperlink"/>
            <w:noProof/>
          </w:rPr>
          <w:t>4.2.1 Screen Flow: Phân luồng màn hình trong ứng dụng</w:t>
        </w:r>
        <w:r w:rsidR="007F6A9C">
          <w:rPr>
            <w:noProof/>
            <w:webHidden/>
          </w:rPr>
          <w:tab/>
        </w:r>
        <w:r w:rsidR="007F6A9C">
          <w:rPr>
            <w:noProof/>
            <w:webHidden/>
          </w:rPr>
          <w:fldChar w:fldCharType="begin"/>
        </w:r>
        <w:r w:rsidR="007F6A9C">
          <w:rPr>
            <w:noProof/>
            <w:webHidden/>
          </w:rPr>
          <w:instrText xml:space="preserve"> PAGEREF _Toc45140961 \h </w:instrText>
        </w:r>
        <w:r w:rsidR="007F6A9C">
          <w:rPr>
            <w:noProof/>
            <w:webHidden/>
          </w:rPr>
        </w:r>
        <w:r w:rsidR="007F6A9C">
          <w:rPr>
            <w:noProof/>
            <w:webHidden/>
          </w:rPr>
          <w:fldChar w:fldCharType="separate"/>
        </w:r>
        <w:r w:rsidR="00995EDB">
          <w:rPr>
            <w:noProof/>
            <w:webHidden/>
          </w:rPr>
          <w:t>146</w:t>
        </w:r>
        <w:r w:rsidR="007F6A9C">
          <w:rPr>
            <w:noProof/>
            <w:webHidden/>
          </w:rPr>
          <w:fldChar w:fldCharType="end"/>
        </w:r>
      </w:hyperlink>
    </w:p>
    <w:p w14:paraId="48FCD0AA" w14:textId="748A1844"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62" w:history="1">
        <w:r w:rsidR="007F6A9C" w:rsidRPr="006D7A85">
          <w:rPr>
            <w:rStyle w:val="Hyperlink"/>
            <w:noProof/>
          </w:rPr>
          <w:t>4.2.2 Thiết kế giao diện dạng Mockup</w:t>
        </w:r>
        <w:r w:rsidR="007F6A9C">
          <w:rPr>
            <w:noProof/>
            <w:webHidden/>
          </w:rPr>
          <w:tab/>
        </w:r>
        <w:r w:rsidR="007F6A9C">
          <w:rPr>
            <w:noProof/>
            <w:webHidden/>
          </w:rPr>
          <w:fldChar w:fldCharType="begin"/>
        </w:r>
        <w:r w:rsidR="007F6A9C">
          <w:rPr>
            <w:noProof/>
            <w:webHidden/>
          </w:rPr>
          <w:instrText xml:space="preserve"> PAGEREF _Toc45140962 \h </w:instrText>
        </w:r>
        <w:r w:rsidR="007F6A9C">
          <w:rPr>
            <w:noProof/>
            <w:webHidden/>
          </w:rPr>
        </w:r>
        <w:r w:rsidR="007F6A9C">
          <w:rPr>
            <w:noProof/>
            <w:webHidden/>
          </w:rPr>
          <w:fldChar w:fldCharType="separate"/>
        </w:r>
        <w:r w:rsidR="00995EDB">
          <w:rPr>
            <w:noProof/>
            <w:webHidden/>
          </w:rPr>
          <w:t>147</w:t>
        </w:r>
        <w:r w:rsidR="007F6A9C">
          <w:rPr>
            <w:noProof/>
            <w:webHidden/>
          </w:rPr>
          <w:fldChar w:fldCharType="end"/>
        </w:r>
      </w:hyperlink>
    </w:p>
    <w:p w14:paraId="25DDF07D" w14:textId="7FB0F018" w:rsidR="007F6A9C" w:rsidRDefault="00BB1288">
      <w:pPr>
        <w:pStyle w:val="TOC3"/>
        <w:tabs>
          <w:tab w:val="right" w:leader="dot" w:pos="8778"/>
        </w:tabs>
        <w:rPr>
          <w:rFonts w:asciiTheme="minorHAnsi" w:eastAsiaTheme="minorEastAsia" w:hAnsiTheme="minorHAnsi" w:cstheme="minorBidi"/>
          <w:noProof/>
          <w:sz w:val="22"/>
          <w:szCs w:val="22"/>
        </w:rPr>
      </w:pPr>
      <w:hyperlink w:anchor="_Toc45140963" w:history="1">
        <w:r w:rsidR="007F6A9C" w:rsidRPr="006D7A85">
          <w:rPr>
            <w:rStyle w:val="Hyperlink"/>
            <w:noProof/>
          </w:rPr>
          <w:t>4.2.3 Hiện thực giao diện</w:t>
        </w:r>
        <w:r w:rsidR="007F6A9C">
          <w:rPr>
            <w:noProof/>
            <w:webHidden/>
          </w:rPr>
          <w:tab/>
        </w:r>
        <w:r w:rsidR="007F6A9C">
          <w:rPr>
            <w:noProof/>
            <w:webHidden/>
          </w:rPr>
          <w:fldChar w:fldCharType="begin"/>
        </w:r>
        <w:r w:rsidR="007F6A9C">
          <w:rPr>
            <w:noProof/>
            <w:webHidden/>
          </w:rPr>
          <w:instrText xml:space="preserve"> PAGEREF _Toc45140963 \h </w:instrText>
        </w:r>
        <w:r w:rsidR="007F6A9C">
          <w:rPr>
            <w:noProof/>
            <w:webHidden/>
          </w:rPr>
        </w:r>
        <w:r w:rsidR="007F6A9C">
          <w:rPr>
            <w:noProof/>
            <w:webHidden/>
          </w:rPr>
          <w:fldChar w:fldCharType="separate"/>
        </w:r>
        <w:r w:rsidR="00995EDB">
          <w:rPr>
            <w:noProof/>
            <w:webHidden/>
          </w:rPr>
          <w:t>150</w:t>
        </w:r>
        <w:r w:rsidR="007F6A9C">
          <w:rPr>
            <w:noProof/>
            <w:webHidden/>
          </w:rPr>
          <w:fldChar w:fldCharType="end"/>
        </w:r>
      </w:hyperlink>
    </w:p>
    <w:p w14:paraId="4E5FA002" w14:textId="466E7E53" w:rsidR="007F6A9C" w:rsidRDefault="00BB1288">
      <w:pPr>
        <w:pStyle w:val="TOC2"/>
        <w:rPr>
          <w:rFonts w:asciiTheme="minorHAnsi" w:eastAsiaTheme="minorEastAsia" w:hAnsiTheme="minorHAnsi" w:cstheme="minorBidi"/>
          <w:noProof/>
          <w:sz w:val="22"/>
          <w:szCs w:val="22"/>
        </w:rPr>
      </w:pPr>
      <w:hyperlink w:anchor="_Toc45140964" w:history="1">
        <w:r w:rsidR="007F6A9C" w:rsidRPr="006D7A85">
          <w:rPr>
            <w:rStyle w:val="Hyperlink"/>
            <w:noProof/>
          </w:rPr>
          <w:t>4.3 Các tình huống kiểm thử</w:t>
        </w:r>
        <w:r w:rsidR="007F6A9C">
          <w:rPr>
            <w:noProof/>
            <w:webHidden/>
          </w:rPr>
          <w:tab/>
        </w:r>
        <w:r w:rsidR="007F6A9C">
          <w:rPr>
            <w:noProof/>
            <w:webHidden/>
          </w:rPr>
          <w:fldChar w:fldCharType="begin"/>
        </w:r>
        <w:r w:rsidR="007F6A9C">
          <w:rPr>
            <w:noProof/>
            <w:webHidden/>
          </w:rPr>
          <w:instrText xml:space="preserve"> PAGEREF _Toc45140964 \h </w:instrText>
        </w:r>
        <w:r w:rsidR="007F6A9C">
          <w:rPr>
            <w:noProof/>
            <w:webHidden/>
          </w:rPr>
        </w:r>
        <w:r w:rsidR="007F6A9C">
          <w:rPr>
            <w:noProof/>
            <w:webHidden/>
          </w:rPr>
          <w:fldChar w:fldCharType="separate"/>
        </w:r>
        <w:r w:rsidR="00995EDB">
          <w:rPr>
            <w:noProof/>
            <w:webHidden/>
          </w:rPr>
          <w:t>160</w:t>
        </w:r>
        <w:r w:rsidR="007F6A9C">
          <w:rPr>
            <w:noProof/>
            <w:webHidden/>
          </w:rPr>
          <w:fldChar w:fldCharType="end"/>
        </w:r>
      </w:hyperlink>
    </w:p>
    <w:p w14:paraId="458A5A32" w14:textId="77146267" w:rsidR="007F6A9C" w:rsidRDefault="00BB1288">
      <w:pPr>
        <w:pStyle w:val="TOC1"/>
        <w:rPr>
          <w:rFonts w:asciiTheme="minorHAnsi" w:eastAsiaTheme="minorEastAsia" w:hAnsiTheme="minorHAnsi" w:cstheme="minorBidi"/>
          <w:noProof/>
          <w:sz w:val="22"/>
          <w:szCs w:val="22"/>
        </w:rPr>
      </w:pPr>
      <w:hyperlink w:anchor="_Toc45140965" w:history="1">
        <w:r w:rsidR="007F6A9C" w:rsidRPr="006D7A85">
          <w:rPr>
            <w:rStyle w:val="Hyperlink"/>
            <w:noProof/>
          </w:rPr>
          <w:t>CHƯƠNG 5 : KẾT LUẬN</w:t>
        </w:r>
        <w:r w:rsidR="007F6A9C">
          <w:rPr>
            <w:noProof/>
            <w:webHidden/>
          </w:rPr>
          <w:tab/>
        </w:r>
        <w:r w:rsidR="007F6A9C">
          <w:rPr>
            <w:noProof/>
            <w:webHidden/>
          </w:rPr>
          <w:fldChar w:fldCharType="begin"/>
        </w:r>
        <w:r w:rsidR="007F6A9C">
          <w:rPr>
            <w:noProof/>
            <w:webHidden/>
          </w:rPr>
          <w:instrText xml:space="preserve"> PAGEREF _Toc45140965 \h </w:instrText>
        </w:r>
        <w:r w:rsidR="007F6A9C">
          <w:rPr>
            <w:noProof/>
            <w:webHidden/>
          </w:rPr>
        </w:r>
        <w:r w:rsidR="007F6A9C">
          <w:rPr>
            <w:noProof/>
            <w:webHidden/>
          </w:rPr>
          <w:fldChar w:fldCharType="separate"/>
        </w:r>
        <w:r w:rsidR="00995EDB">
          <w:rPr>
            <w:noProof/>
            <w:webHidden/>
          </w:rPr>
          <w:t>167</w:t>
        </w:r>
        <w:r w:rsidR="007F6A9C">
          <w:rPr>
            <w:noProof/>
            <w:webHidden/>
          </w:rPr>
          <w:fldChar w:fldCharType="end"/>
        </w:r>
      </w:hyperlink>
    </w:p>
    <w:p w14:paraId="67B31876" w14:textId="7E3455E0" w:rsidR="007F6A9C" w:rsidRDefault="00BB1288">
      <w:pPr>
        <w:pStyle w:val="TOC2"/>
        <w:rPr>
          <w:rFonts w:asciiTheme="minorHAnsi" w:eastAsiaTheme="minorEastAsia" w:hAnsiTheme="minorHAnsi" w:cstheme="minorBidi"/>
          <w:noProof/>
          <w:sz w:val="22"/>
          <w:szCs w:val="22"/>
        </w:rPr>
      </w:pPr>
      <w:hyperlink w:anchor="_Toc45140966" w:history="1">
        <w:r w:rsidR="007F6A9C" w:rsidRPr="006D7A85">
          <w:rPr>
            <w:rStyle w:val="Hyperlink"/>
            <w:noProof/>
          </w:rPr>
          <w:t>5.1 Kết quả đạt được</w:t>
        </w:r>
        <w:r w:rsidR="007F6A9C">
          <w:rPr>
            <w:noProof/>
            <w:webHidden/>
          </w:rPr>
          <w:tab/>
        </w:r>
        <w:r w:rsidR="007F6A9C">
          <w:rPr>
            <w:noProof/>
            <w:webHidden/>
          </w:rPr>
          <w:fldChar w:fldCharType="begin"/>
        </w:r>
        <w:r w:rsidR="007F6A9C">
          <w:rPr>
            <w:noProof/>
            <w:webHidden/>
          </w:rPr>
          <w:instrText xml:space="preserve"> PAGEREF _Toc45140966 \h </w:instrText>
        </w:r>
        <w:r w:rsidR="007F6A9C">
          <w:rPr>
            <w:noProof/>
            <w:webHidden/>
          </w:rPr>
        </w:r>
        <w:r w:rsidR="007F6A9C">
          <w:rPr>
            <w:noProof/>
            <w:webHidden/>
          </w:rPr>
          <w:fldChar w:fldCharType="separate"/>
        </w:r>
        <w:r w:rsidR="00995EDB">
          <w:rPr>
            <w:noProof/>
            <w:webHidden/>
          </w:rPr>
          <w:t>167</w:t>
        </w:r>
        <w:r w:rsidR="007F6A9C">
          <w:rPr>
            <w:noProof/>
            <w:webHidden/>
          </w:rPr>
          <w:fldChar w:fldCharType="end"/>
        </w:r>
      </w:hyperlink>
    </w:p>
    <w:p w14:paraId="5CBE6113" w14:textId="29FB840B" w:rsidR="007F6A9C" w:rsidRDefault="00BB1288">
      <w:pPr>
        <w:pStyle w:val="TOC2"/>
        <w:rPr>
          <w:rFonts w:asciiTheme="minorHAnsi" w:eastAsiaTheme="minorEastAsia" w:hAnsiTheme="minorHAnsi" w:cstheme="minorBidi"/>
          <w:noProof/>
          <w:sz w:val="22"/>
          <w:szCs w:val="22"/>
        </w:rPr>
      </w:pPr>
      <w:hyperlink w:anchor="_Toc45140967" w:history="1">
        <w:r w:rsidR="007F6A9C" w:rsidRPr="006D7A85">
          <w:rPr>
            <w:rStyle w:val="Hyperlink"/>
            <w:noProof/>
          </w:rPr>
          <w:t>5.2 Hạn chế của đồ án</w:t>
        </w:r>
        <w:r w:rsidR="007F6A9C">
          <w:rPr>
            <w:noProof/>
            <w:webHidden/>
          </w:rPr>
          <w:tab/>
        </w:r>
        <w:r w:rsidR="007F6A9C">
          <w:rPr>
            <w:noProof/>
            <w:webHidden/>
          </w:rPr>
          <w:fldChar w:fldCharType="begin"/>
        </w:r>
        <w:r w:rsidR="007F6A9C">
          <w:rPr>
            <w:noProof/>
            <w:webHidden/>
          </w:rPr>
          <w:instrText xml:space="preserve"> PAGEREF _Toc45140967 \h </w:instrText>
        </w:r>
        <w:r w:rsidR="007F6A9C">
          <w:rPr>
            <w:noProof/>
            <w:webHidden/>
          </w:rPr>
        </w:r>
        <w:r w:rsidR="007F6A9C">
          <w:rPr>
            <w:noProof/>
            <w:webHidden/>
          </w:rPr>
          <w:fldChar w:fldCharType="separate"/>
        </w:r>
        <w:r w:rsidR="00995EDB">
          <w:rPr>
            <w:noProof/>
            <w:webHidden/>
          </w:rPr>
          <w:t>168</w:t>
        </w:r>
        <w:r w:rsidR="007F6A9C">
          <w:rPr>
            <w:noProof/>
            <w:webHidden/>
          </w:rPr>
          <w:fldChar w:fldCharType="end"/>
        </w:r>
      </w:hyperlink>
    </w:p>
    <w:p w14:paraId="0E9EF98F" w14:textId="74C7F252" w:rsidR="007F6A9C" w:rsidRDefault="00BB1288">
      <w:pPr>
        <w:pStyle w:val="TOC2"/>
        <w:rPr>
          <w:rFonts w:asciiTheme="minorHAnsi" w:eastAsiaTheme="minorEastAsia" w:hAnsiTheme="minorHAnsi" w:cstheme="minorBidi"/>
          <w:noProof/>
          <w:sz w:val="22"/>
          <w:szCs w:val="22"/>
        </w:rPr>
      </w:pPr>
      <w:hyperlink w:anchor="_Toc45140968" w:history="1">
        <w:r w:rsidR="007F6A9C" w:rsidRPr="006D7A85">
          <w:rPr>
            <w:rStyle w:val="Hyperlink"/>
            <w:noProof/>
          </w:rPr>
          <w:t>5.3 Hướng phát triển</w:t>
        </w:r>
        <w:r w:rsidR="007F6A9C">
          <w:rPr>
            <w:noProof/>
            <w:webHidden/>
          </w:rPr>
          <w:tab/>
        </w:r>
        <w:r w:rsidR="007F6A9C">
          <w:rPr>
            <w:noProof/>
            <w:webHidden/>
          </w:rPr>
          <w:fldChar w:fldCharType="begin"/>
        </w:r>
        <w:r w:rsidR="007F6A9C">
          <w:rPr>
            <w:noProof/>
            <w:webHidden/>
          </w:rPr>
          <w:instrText xml:space="preserve"> PAGEREF _Toc45140968 \h </w:instrText>
        </w:r>
        <w:r w:rsidR="007F6A9C">
          <w:rPr>
            <w:noProof/>
            <w:webHidden/>
          </w:rPr>
        </w:r>
        <w:r w:rsidR="007F6A9C">
          <w:rPr>
            <w:noProof/>
            <w:webHidden/>
          </w:rPr>
          <w:fldChar w:fldCharType="separate"/>
        </w:r>
        <w:r w:rsidR="00995EDB">
          <w:rPr>
            <w:noProof/>
            <w:webHidden/>
          </w:rPr>
          <w:t>168</w:t>
        </w:r>
        <w:r w:rsidR="007F6A9C">
          <w:rPr>
            <w:noProof/>
            <w:webHidden/>
          </w:rPr>
          <w:fldChar w:fldCharType="end"/>
        </w:r>
      </w:hyperlink>
    </w:p>
    <w:p w14:paraId="03D8ACC2" w14:textId="4A116672" w:rsidR="007F6A9C" w:rsidRDefault="00BB1288">
      <w:pPr>
        <w:pStyle w:val="TOC1"/>
        <w:rPr>
          <w:rFonts w:asciiTheme="minorHAnsi" w:eastAsiaTheme="minorEastAsia" w:hAnsiTheme="minorHAnsi" w:cstheme="minorBidi"/>
          <w:noProof/>
          <w:sz w:val="22"/>
          <w:szCs w:val="22"/>
        </w:rPr>
      </w:pPr>
      <w:hyperlink w:anchor="_Toc45140969" w:history="1">
        <w:r w:rsidR="007F6A9C" w:rsidRPr="006D7A85">
          <w:rPr>
            <w:rStyle w:val="Hyperlink"/>
            <w:noProof/>
          </w:rPr>
          <w:t>TÀI LIỆU THAM KHẢO</w:t>
        </w:r>
        <w:r w:rsidR="007F6A9C">
          <w:rPr>
            <w:noProof/>
            <w:webHidden/>
          </w:rPr>
          <w:tab/>
        </w:r>
        <w:r w:rsidR="007F6A9C">
          <w:rPr>
            <w:noProof/>
            <w:webHidden/>
          </w:rPr>
          <w:fldChar w:fldCharType="begin"/>
        </w:r>
        <w:r w:rsidR="007F6A9C">
          <w:rPr>
            <w:noProof/>
            <w:webHidden/>
          </w:rPr>
          <w:instrText xml:space="preserve"> PAGEREF _Toc45140969 \h </w:instrText>
        </w:r>
        <w:r w:rsidR="007F6A9C">
          <w:rPr>
            <w:noProof/>
            <w:webHidden/>
          </w:rPr>
        </w:r>
        <w:r w:rsidR="007F6A9C">
          <w:rPr>
            <w:noProof/>
            <w:webHidden/>
          </w:rPr>
          <w:fldChar w:fldCharType="separate"/>
        </w:r>
        <w:r w:rsidR="00995EDB">
          <w:rPr>
            <w:noProof/>
            <w:webHidden/>
          </w:rPr>
          <w:t>170</w:t>
        </w:r>
        <w:r w:rsidR="007F6A9C">
          <w:rPr>
            <w:noProof/>
            <w:webHidden/>
          </w:rPr>
          <w:fldChar w:fldCharType="end"/>
        </w:r>
      </w:hyperlink>
    </w:p>
    <w:p w14:paraId="2A683EBB" w14:textId="4D41CA93" w:rsidR="007F6A9C" w:rsidRDefault="00BB1288">
      <w:pPr>
        <w:pStyle w:val="TOC1"/>
        <w:rPr>
          <w:rFonts w:asciiTheme="minorHAnsi" w:eastAsiaTheme="minorEastAsia" w:hAnsiTheme="minorHAnsi" w:cstheme="minorBidi"/>
          <w:noProof/>
          <w:sz w:val="22"/>
          <w:szCs w:val="22"/>
        </w:rPr>
      </w:pPr>
      <w:hyperlink w:anchor="_Toc45140970" w:history="1">
        <w:r w:rsidR="007F6A9C" w:rsidRPr="006D7A85">
          <w:rPr>
            <w:rStyle w:val="Hyperlink"/>
            <w:noProof/>
          </w:rPr>
          <w:t>PHỤ LỤC</w:t>
        </w:r>
        <w:r w:rsidR="007F6A9C">
          <w:rPr>
            <w:noProof/>
            <w:webHidden/>
          </w:rPr>
          <w:tab/>
        </w:r>
        <w:r w:rsidR="007F6A9C">
          <w:rPr>
            <w:noProof/>
            <w:webHidden/>
          </w:rPr>
          <w:fldChar w:fldCharType="begin"/>
        </w:r>
        <w:r w:rsidR="007F6A9C">
          <w:rPr>
            <w:noProof/>
            <w:webHidden/>
          </w:rPr>
          <w:instrText xml:space="preserve"> PAGEREF _Toc45140970 \h </w:instrText>
        </w:r>
        <w:r w:rsidR="007F6A9C">
          <w:rPr>
            <w:noProof/>
            <w:webHidden/>
          </w:rPr>
        </w:r>
        <w:r w:rsidR="007F6A9C">
          <w:rPr>
            <w:noProof/>
            <w:webHidden/>
          </w:rPr>
          <w:fldChar w:fldCharType="separate"/>
        </w:r>
        <w:r w:rsidR="00995EDB">
          <w:rPr>
            <w:noProof/>
            <w:webHidden/>
          </w:rPr>
          <w:t>172</w:t>
        </w:r>
        <w:r w:rsidR="007F6A9C">
          <w:rPr>
            <w:noProof/>
            <w:webHidden/>
          </w:rPr>
          <w:fldChar w:fldCharType="end"/>
        </w:r>
      </w:hyperlink>
    </w:p>
    <w:p w14:paraId="7C3B64DF" w14:textId="26D6F517" w:rsidR="007F6A9C" w:rsidRDefault="00BB1288">
      <w:pPr>
        <w:pStyle w:val="TOC2"/>
        <w:rPr>
          <w:rFonts w:asciiTheme="minorHAnsi" w:eastAsiaTheme="minorEastAsia" w:hAnsiTheme="minorHAnsi" w:cstheme="minorBidi"/>
          <w:noProof/>
          <w:sz w:val="22"/>
          <w:szCs w:val="22"/>
        </w:rPr>
      </w:pPr>
      <w:hyperlink w:anchor="_Toc45140972" w:history="1">
        <w:r w:rsidR="007F6A9C" w:rsidRPr="006D7A85">
          <w:rPr>
            <w:rStyle w:val="Hyperlink"/>
            <w:noProof/>
          </w:rPr>
          <w:t>6.1 Kế hoạch thực hiện</w:t>
        </w:r>
        <w:r w:rsidR="007F6A9C">
          <w:rPr>
            <w:noProof/>
            <w:webHidden/>
          </w:rPr>
          <w:tab/>
        </w:r>
        <w:r w:rsidR="007F6A9C">
          <w:rPr>
            <w:noProof/>
            <w:webHidden/>
          </w:rPr>
          <w:fldChar w:fldCharType="begin"/>
        </w:r>
        <w:r w:rsidR="007F6A9C">
          <w:rPr>
            <w:noProof/>
            <w:webHidden/>
          </w:rPr>
          <w:instrText xml:space="preserve"> PAGEREF _Toc45140972 \h </w:instrText>
        </w:r>
        <w:r w:rsidR="007F6A9C">
          <w:rPr>
            <w:noProof/>
            <w:webHidden/>
          </w:rPr>
        </w:r>
        <w:r w:rsidR="007F6A9C">
          <w:rPr>
            <w:noProof/>
            <w:webHidden/>
          </w:rPr>
          <w:fldChar w:fldCharType="separate"/>
        </w:r>
        <w:r w:rsidR="00995EDB">
          <w:rPr>
            <w:noProof/>
            <w:webHidden/>
          </w:rPr>
          <w:t>172</w:t>
        </w:r>
        <w:r w:rsidR="007F6A9C">
          <w:rPr>
            <w:noProof/>
            <w:webHidden/>
          </w:rPr>
          <w:fldChar w:fldCharType="end"/>
        </w:r>
      </w:hyperlink>
    </w:p>
    <w:p w14:paraId="0D99B028" w14:textId="68FF920A" w:rsidR="007F6A9C" w:rsidRDefault="00BB1288">
      <w:pPr>
        <w:pStyle w:val="TOC2"/>
        <w:rPr>
          <w:rFonts w:asciiTheme="minorHAnsi" w:eastAsiaTheme="minorEastAsia" w:hAnsiTheme="minorHAnsi" w:cstheme="minorBidi"/>
          <w:noProof/>
          <w:sz w:val="22"/>
          <w:szCs w:val="22"/>
        </w:rPr>
      </w:pPr>
      <w:hyperlink w:anchor="_Toc45140973" w:history="1">
        <w:r w:rsidR="007F6A9C" w:rsidRPr="006D7A85">
          <w:rPr>
            <w:rStyle w:val="Hyperlink"/>
            <w:noProof/>
          </w:rPr>
          <w:t>6.2 Nhật ký thực hiện</w:t>
        </w:r>
        <w:r w:rsidR="007F6A9C">
          <w:rPr>
            <w:noProof/>
            <w:webHidden/>
          </w:rPr>
          <w:tab/>
        </w:r>
        <w:r w:rsidR="007F6A9C">
          <w:rPr>
            <w:noProof/>
            <w:webHidden/>
          </w:rPr>
          <w:fldChar w:fldCharType="begin"/>
        </w:r>
        <w:r w:rsidR="007F6A9C">
          <w:rPr>
            <w:noProof/>
            <w:webHidden/>
          </w:rPr>
          <w:instrText xml:space="preserve"> PAGEREF _Toc45140973 \h </w:instrText>
        </w:r>
        <w:r w:rsidR="007F6A9C">
          <w:rPr>
            <w:noProof/>
            <w:webHidden/>
          </w:rPr>
        </w:r>
        <w:r w:rsidR="007F6A9C">
          <w:rPr>
            <w:noProof/>
            <w:webHidden/>
          </w:rPr>
          <w:fldChar w:fldCharType="separate"/>
        </w:r>
        <w:r w:rsidR="00995EDB">
          <w:rPr>
            <w:noProof/>
            <w:webHidden/>
          </w:rPr>
          <w:t>175</w:t>
        </w:r>
        <w:r w:rsidR="007F6A9C">
          <w:rPr>
            <w:noProof/>
            <w:webHidden/>
          </w:rPr>
          <w:fldChar w:fldCharType="end"/>
        </w:r>
      </w:hyperlink>
    </w:p>
    <w:p w14:paraId="2EA9AA1C" w14:textId="5C07ACCC"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6" w:name="_Toc45140927"/>
      <w:r>
        <w:lastRenderedPageBreak/>
        <w:t xml:space="preserve">DANH MỤC CÁC HÌNH </w:t>
      </w:r>
      <w:r w:rsidR="005C4216">
        <w:t>ẢNH</w:t>
      </w:r>
      <w:bookmarkEnd w:id="6"/>
    </w:p>
    <w:p w14:paraId="58FEE0E6" w14:textId="7A347974" w:rsidR="004F448F"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45224126" w:history="1">
        <w:r w:rsidR="004F448F" w:rsidRPr="002D1DF4">
          <w:rPr>
            <w:rStyle w:val="Hyperlink"/>
            <w:i/>
            <w:iCs/>
            <w:noProof/>
          </w:rPr>
          <w:t>Hình 2.1 Vòng đời của một Activity</w:t>
        </w:r>
        <w:r w:rsidR="004F448F">
          <w:rPr>
            <w:noProof/>
            <w:webHidden/>
          </w:rPr>
          <w:tab/>
        </w:r>
        <w:r w:rsidR="004F448F">
          <w:rPr>
            <w:noProof/>
            <w:webHidden/>
          </w:rPr>
          <w:fldChar w:fldCharType="begin"/>
        </w:r>
        <w:r w:rsidR="004F448F">
          <w:rPr>
            <w:noProof/>
            <w:webHidden/>
          </w:rPr>
          <w:instrText xml:space="preserve"> PAGEREF _Toc45224126 \h </w:instrText>
        </w:r>
        <w:r w:rsidR="004F448F">
          <w:rPr>
            <w:noProof/>
            <w:webHidden/>
          </w:rPr>
        </w:r>
        <w:r w:rsidR="004F448F">
          <w:rPr>
            <w:noProof/>
            <w:webHidden/>
          </w:rPr>
          <w:fldChar w:fldCharType="separate"/>
        </w:r>
        <w:r w:rsidR="00995EDB">
          <w:rPr>
            <w:noProof/>
            <w:webHidden/>
          </w:rPr>
          <w:t>22</w:t>
        </w:r>
        <w:r w:rsidR="004F448F">
          <w:rPr>
            <w:noProof/>
            <w:webHidden/>
          </w:rPr>
          <w:fldChar w:fldCharType="end"/>
        </w:r>
      </w:hyperlink>
    </w:p>
    <w:p w14:paraId="4506BC1C" w14:textId="792A4FB8"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4" w:anchor="_Toc45224127" w:history="1">
        <w:r w:rsidR="004F448F" w:rsidRPr="002D1DF4">
          <w:rPr>
            <w:rStyle w:val="Hyperlink"/>
            <w:i/>
            <w:iCs/>
            <w:noProof/>
          </w:rPr>
          <w:t>Hình 2.2 Vòng đời của một Fragment_1</w:t>
        </w:r>
        <w:r w:rsidR="004F448F">
          <w:rPr>
            <w:noProof/>
            <w:webHidden/>
          </w:rPr>
          <w:tab/>
        </w:r>
        <w:r w:rsidR="004F448F">
          <w:rPr>
            <w:noProof/>
            <w:webHidden/>
          </w:rPr>
          <w:fldChar w:fldCharType="begin"/>
        </w:r>
        <w:r w:rsidR="004F448F">
          <w:rPr>
            <w:noProof/>
            <w:webHidden/>
          </w:rPr>
          <w:instrText xml:space="preserve"> PAGEREF _Toc45224127 \h </w:instrText>
        </w:r>
        <w:r w:rsidR="004F448F">
          <w:rPr>
            <w:noProof/>
            <w:webHidden/>
          </w:rPr>
        </w:r>
        <w:r w:rsidR="004F448F">
          <w:rPr>
            <w:noProof/>
            <w:webHidden/>
          </w:rPr>
          <w:fldChar w:fldCharType="separate"/>
        </w:r>
        <w:r w:rsidR="00995EDB">
          <w:rPr>
            <w:noProof/>
            <w:webHidden/>
          </w:rPr>
          <w:t>28</w:t>
        </w:r>
        <w:r w:rsidR="004F448F">
          <w:rPr>
            <w:noProof/>
            <w:webHidden/>
          </w:rPr>
          <w:fldChar w:fldCharType="end"/>
        </w:r>
      </w:hyperlink>
    </w:p>
    <w:p w14:paraId="2E6B4EDF" w14:textId="627668BB"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5" w:anchor="_Toc45224128" w:history="1">
        <w:r w:rsidR="004F448F" w:rsidRPr="002D1DF4">
          <w:rPr>
            <w:rStyle w:val="Hyperlink"/>
            <w:i/>
            <w:iCs/>
            <w:noProof/>
          </w:rPr>
          <w:t>Hình 2.3 Vòng đời của một Fragment_2</w:t>
        </w:r>
        <w:r w:rsidR="004F448F">
          <w:rPr>
            <w:noProof/>
            <w:webHidden/>
          </w:rPr>
          <w:tab/>
        </w:r>
        <w:r w:rsidR="004F448F">
          <w:rPr>
            <w:noProof/>
            <w:webHidden/>
          </w:rPr>
          <w:fldChar w:fldCharType="begin"/>
        </w:r>
        <w:r w:rsidR="004F448F">
          <w:rPr>
            <w:noProof/>
            <w:webHidden/>
          </w:rPr>
          <w:instrText xml:space="preserve"> PAGEREF _Toc45224128 \h </w:instrText>
        </w:r>
        <w:r w:rsidR="004F448F">
          <w:rPr>
            <w:noProof/>
            <w:webHidden/>
          </w:rPr>
        </w:r>
        <w:r w:rsidR="004F448F">
          <w:rPr>
            <w:noProof/>
            <w:webHidden/>
          </w:rPr>
          <w:fldChar w:fldCharType="separate"/>
        </w:r>
        <w:r w:rsidR="00995EDB">
          <w:rPr>
            <w:noProof/>
            <w:webHidden/>
          </w:rPr>
          <w:t>29</w:t>
        </w:r>
        <w:r w:rsidR="004F448F">
          <w:rPr>
            <w:noProof/>
            <w:webHidden/>
          </w:rPr>
          <w:fldChar w:fldCharType="end"/>
        </w:r>
      </w:hyperlink>
    </w:p>
    <w:p w14:paraId="65BD8C8A" w14:textId="4E2D3B1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6" w:anchor="_Toc45224129" w:history="1">
        <w:r w:rsidR="004F448F" w:rsidRPr="002D1DF4">
          <w:rPr>
            <w:rStyle w:val="Hyperlink"/>
            <w:i/>
            <w:iCs/>
            <w:noProof/>
          </w:rPr>
          <w:t>Hình 2.4 Logo Shared Preferences</w:t>
        </w:r>
        <w:r w:rsidR="004F448F">
          <w:rPr>
            <w:noProof/>
            <w:webHidden/>
          </w:rPr>
          <w:tab/>
        </w:r>
        <w:r w:rsidR="004F448F">
          <w:rPr>
            <w:noProof/>
            <w:webHidden/>
          </w:rPr>
          <w:fldChar w:fldCharType="begin"/>
        </w:r>
        <w:r w:rsidR="004F448F">
          <w:rPr>
            <w:noProof/>
            <w:webHidden/>
          </w:rPr>
          <w:instrText xml:space="preserve"> PAGEREF _Toc45224129 \h </w:instrText>
        </w:r>
        <w:r w:rsidR="004F448F">
          <w:rPr>
            <w:noProof/>
            <w:webHidden/>
          </w:rPr>
        </w:r>
        <w:r w:rsidR="004F448F">
          <w:rPr>
            <w:noProof/>
            <w:webHidden/>
          </w:rPr>
          <w:fldChar w:fldCharType="separate"/>
        </w:r>
        <w:r w:rsidR="00995EDB">
          <w:rPr>
            <w:noProof/>
            <w:webHidden/>
          </w:rPr>
          <w:t>35</w:t>
        </w:r>
        <w:r w:rsidR="004F448F">
          <w:rPr>
            <w:noProof/>
            <w:webHidden/>
          </w:rPr>
          <w:fldChar w:fldCharType="end"/>
        </w:r>
      </w:hyperlink>
    </w:p>
    <w:p w14:paraId="33C56792" w14:textId="031AA927"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7" w:anchor="_Toc45224130" w:history="1">
        <w:r w:rsidR="004F448F" w:rsidRPr="002D1DF4">
          <w:rPr>
            <w:rStyle w:val="Hyperlink"/>
            <w:i/>
            <w:iCs/>
            <w:noProof/>
          </w:rPr>
          <w:t>Hình 2.5 code Shared Preferences_1</w:t>
        </w:r>
        <w:r w:rsidR="004F448F">
          <w:rPr>
            <w:noProof/>
            <w:webHidden/>
          </w:rPr>
          <w:tab/>
        </w:r>
        <w:r w:rsidR="004F448F">
          <w:rPr>
            <w:noProof/>
            <w:webHidden/>
          </w:rPr>
          <w:fldChar w:fldCharType="begin"/>
        </w:r>
        <w:r w:rsidR="004F448F">
          <w:rPr>
            <w:noProof/>
            <w:webHidden/>
          </w:rPr>
          <w:instrText xml:space="preserve"> PAGEREF _Toc45224130 \h </w:instrText>
        </w:r>
        <w:r w:rsidR="004F448F">
          <w:rPr>
            <w:noProof/>
            <w:webHidden/>
          </w:rPr>
        </w:r>
        <w:r w:rsidR="004F448F">
          <w:rPr>
            <w:noProof/>
            <w:webHidden/>
          </w:rPr>
          <w:fldChar w:fldCharType="separate"/>
        </w:r>
        <w:r w:rsidR="00995EDB">
          <w:rPr>
            <w:noProof/>
            <w:webHidden/>
          </w:rPr>
          <w:t>36</w:t>
        </w:r>
        <w:r w:rsidR="004F448F">
          <w:rPr>
            <w:noProof/>
            <w:webHidden/>
          </w:rPr>
          <w:fldChar w:fldCharType="end"/>
        </w:r>
      </w:hyperlink>
    </w:p>
    <w:p w14:paraId="372312EC" w14:textId="7E2220AA"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131" w:history="1">
        <w:r w:rsidR="004F448F" w:rsidRPr="002D1DF4">
          <w:rPr>
            <w:rStyle w:val="Hyperlink"/>
            <w:i/>
            <w:iCs/>
            <w:noProof/>
          </w:rPr>
          <w:t>Hình 2.6 getSharedPreferences_1</w:t>
        </w:r>
        <w:r w:rsidR="004F448F">
          <w:rPr>
            <w:noProof/>
            <w:webHidden/>
          </w:rPr>
          <w:tab/>
        </w:r>
        <w:r w:rsidR="004F448F">
          <w:rPr>
            <w:noProof/>
            <w:webHidden/>
          </w:rPr>
          <w:fldChar w:fldCharType="begin"/>
        </w:r>
        <w:r w:rsidR="004F448F">
          <w:rPr>
            <w:noProof/>
            <w:webHidden/>
          </w:rPr>
          <w:instrText xml:space="preserve"> PAGEREF _Toc45224131 \h </w:instrText>
        </w:r>
        <w:r w:rsidR="004F448F">
          <w:rPr>
            <w:noProof/>
            <w:webHidden/>
          </w:rPr>
        </w:r>
        <w:r w:rsidR="004F448F">
          <w:rPr>
            <w:noProof/>
            <w:webHidden/>
          </w:rPr>
          <w:fldChar w:fldCharType="separate"/>
        </w:r>
        <w:r w:rsidR="00995EDB">
          <w:rPr>
            <w:noProof/>
            <w:webHidden/>
          </w:rPr>
          <w:t>36</w:t>
        </w:r>
        <w:r w:rsidR="004F448F">
          <w:rPr>
            <w:noProof/>
            <w:webHidden/>
          </w:rPr>
          <w:fldChar w:fldCharType="end"/>
        </w:r>
      </w:hyperlink>
    </w:p>
    <w:p w14:paraId="5799BB21" w14:textId="33CD3E69"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8" w:anchor="_Toc45224132" w:history="1">
        <w:r w:rsidR="004F448F" w:rsidRPr="002D1DF4">
          <w:rPr>
            <w:rStyle w:val="Hyperlink"/>
            <w:i/>
            <w:iCs/>
            <w:noProof/>
          </w:rPr>
          <w:t>Hình 2.7 code Shared Preferences_2</w:t>
        </w:r>
        <w:r w:rsidR="004F448F">
          <w:rPr>
            <w:noProof/>
            <w:webHidden/>
          </w:rPr>
          <w:tab/>
        </w:r>
        <w:r w:rsidR="004F448F">
          <w:rPr>
            <w:noProof/>
            <w:webHidden/>
          </w:rPr>
          <w:fldChar w:fldCharType="begin"/>
        </w:r>
        <w:r w:rsidR="004F448F">
          <w:rPr>
            <w:noProof/>
            <w:webHidden/>
          </w:rPr>
          <w:instrText xml:space="preserve"> PAGEREF _Toc45224132 \h </w:instrText>
        </w:r>
        <w:r w:rsidR="004F448F">
          <w:rPr>
            <w:noProof/>
            <w:webHidden/>
          </w:rPr>
        </w:r>
        <w:r w:rsidR="004F448F">
          <w:rPr>
            <w:noProof/>
            <w:webHidden/>
          </w:rPr>
          <w:fldChar w:fldCharType="separate"/>
        </w:r>
        <w:r w:rsidR="00995EDB">
          <w:rPr>
            <w:noProof/>
            <w:webHidden/>
          </w:rPr>
          <w:t>36</w:t>
        </w:r>
        <w:r w:rsidR="004F448F">
          <w:rPr>
            <w:noProof/>
            <w:webHidden/>
          </w:rPr>
          <w:fldChar w:fldCharType="end"/>
        </w:r>
      </w:hyperlink>
    </w:p>
    <w:p w14:paraId="3FACC132" w14:textId="49F97BB4"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9" w:anchor="_Toc45224133" w:history="1">
        <w:r w:rsidR="004F448F" w:rsidRPr="002D1DF4">
          <w:rPr>
            <w:rStyle w:val="Hyperlink"/>
            <w:i/>
            <w:iCs/>
            <w:noProof/>
          </w:rPr>
          <w:t>Hình 2.8 getSharedPreferences_2</w:t>
        </w:r>
        <w:r w:rsidR="004F448F">
          <w:rPr>
            <w:noProof/>
            <w:webHidden/>
          </w:rPr>
          <w:tab/>
        </w:r>
        <w:r w:rsidR="004F448F">
          <w:rPr>
            <w:noProof/>
            <w:webHidden/>
          </w:rPr>
          <w:fldChar w:fldCharType="begin"/>
        </w:r>
        <w:r w:rsidR="004F448F">
          <w:rPr>
            <w:noProof/>
            <w:webHidden/>
          </w:rPr>
          <w:instrText xml:space="preserve"> PAGEREF _Toc45224133 \h </w:instrText>
        </w:r>
        <w:r w:rsidR="004F448F">
          <w:rPr>
            <w:noProof/>
            <w:webHidden/>
          </w:rPr>
        </w:r>
        <w:r w:rsidR="004F448F">
          <w:rPr>
            <w:noProof/>
            <w:webHidden/>
          </w:rPr>
          <w:fldChar w:fldCharType="separate"/>
        </w:r>
        <w:r w:rsidR="00995EDB">
          <w:rPr>
            <w:noProof/>
            <w:webHidden/>
          </w:rPr>
          <w:t>37</w:t>
        </w:r>
        <w:r w:rsidR="004F448F">
          <w:rPr>
            <w:noProof/>
            <w:webHidden/>
          </w:rPr>
          <w:fldChar w:fldCharType="end"/>
        </w:r>
      </w:hyperlink>
    </w:p>
    <w:p w14:paraId="617C7DB1" w14:textId="5E3EF115"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0" w:anchor="_Toc45224134" w:history="1">
        <w:r w:rsidR="004F448F" w:rsidRPr="002D1DF4">
          <w:rPr>
            <w:rStyle w:val="Hyperlink"/>
            <w:i/>
            <w:iCs/>
            <w:noProof/>
          </w:rPr>
          <w:t>Hình 2.9 getData_2</w:t>
        </w:r>
        <w:r w:rsidR="004F448F">
          <w:rPr>
            <w:noProof/>
            <w:webHidden/>
          </w:rPr>
          <w:tab/>
        </w:r>
        <w:r w:rsidR="004F448F">
          <w:rPr>
            <w:noProof/>
            <w:webHidden/>
          </w:rPr>
          <w:fldChar w:fldCharType="begin"/>
        </w:r>
        <w:r w:rsidR="004F448F">
          <w:rPr>
            <w:noProof/>
            <w:webHidden/>
          </w:rPr>
          <w:instrText xml:space="preserve"> PAGEREF _Toc45224134 \h </w:instrText>
        </w:r>
        <w:r w:rsidR="004F448F">
          <w:rPr>
            <w:noProof/>
            <w:webHidden/>
          </w:rPr>
        </w:r>
        <w:r w:rsidR="004F448F">
          <w:rPr>
            <w:noProof/>
            <w:webHidden/>
          </w:rPr>
          <w:fldChar w:fldCharType="separate"/>
        </w:r>
        <w:r w:rsidR="00995EDB">
          <w:rPr>
            <w:noProof/>
            <w:webHidden/>
          </w:rPr>
          <w:t>38</w:t>
        </w:r>
        <w:r w:rsidR="004F448F">
          <w:rPr>
            <w:noProof/>
            <w:webHidden/>
          </w:rPr>
          <w:fldChar w:fldCharType="end"/>
        </w:r>
      </w:hyperlink>
    </w:p>
    <w:p w14:paraId="7FEEEA08" w14:textId="0342A6DC"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1" w:anchor="_Toc45224135" w:history="1">
        <w:r w:rsidR="004F448F" w:rsidRPr="002D1DF4">
          <w:rPr>
            <w:rStyle w:val="Hyperlink"/>
            <w:i/>
            <w:iCs/>
            <w:noProof/>
          </w:rPr>
          <w:t>Hình 2.10 getData_1</w:t>
        </w:r>
        <w:r w:rsidR="004F448F">
          <w:rPr>
            <w:noProof/>
            <w:webHidden/>
          </w:rPr>
          <w:tab/>
        </w:r>
        <w:r w:rsidR="004F448F">
          <w:rPr>
            <w:noProof/>
            <w:webHidden/>
          </w:rPr>
          <w:fldChar w:fldCharType="begin"/>
        </w:r>
        <w:r w:rsidR="004F448F">
          <w:rPr>
            <w:noProof/>
            <w:webHidden/>
          </w:rPr>
          <w:instrText xml:space="preserve"> PAGEREF _Toc45224135 \h </w:instrText>
        </w:r>
        <w:r w:rsidR="004F448F">
          <w:rPr>
            <w:noProof/>
            <w:webHidden/>
          </w:rPr>
        </w:r>
        <w:r w:rsidR="004F448F">
          <w:rPr>
            <w:noProof/>
            <w:webHidden/>
          </w:rPr>
          <w:fldChar w:fldCharType="separate"/>
        </w:r>
        <w:r w:rsidR="00995EDB">
          <w:rPr>
            <w:noProof/>
            <w:webHidden/>
          </w:rPr>
          <w:t>38</w:t>
        </w:r>
        <w:r w:rsidR="004F448F">
          <w:rPr>
            <w:noProof/>
            <w:webHidden/>
          </w:rPr>
          <w:fldChar w:fldCharType="end"/>
        </w:r>
      </w:hyperlink>
    </w:p>
    <w:p w14:paraId="0B9522FB" w14:textId="664D64AB"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2" w:anchor="_Toc45224136" w:history="1">
        <w:r w:rsidR="004F448F" w:rsidRPr="002D1DF4">
          <w:rPr>
            <w:rStyle w:val="Hyperlink"/>
            <w:i/>
            <w:iCs/>
            <w:noProof/>
          </w:rPr>
          <w:t>Hình 2.11 commit()_1</w:t>
        </w:r>
        <w:r w:rsidR="004F448F">
          <w:rPr>
            <w:noProof/>
            <w:webHidden/>
          </w:rPr>
          <w:tab/>
        </w:r>
        <w:r w:rsidR="004F448F">
          <w:rPr>
            <w:noProof/>
            <w:webHidden/>
          </w:rPr>
          <w:fldChar w:fldCharType="begin"/>
        </w:r>
        <w:r w:rsidR="004F448F">
          <w:rPr>
            <w:noProof/>
            <w:webHidden/>
          </w:rPr>
          <w:instrText xml:space="preserve"> PAGEREF _Toc45224136 \h </w:instrText>
        </w:r>
        <w:r w:rsidR="004F448F">
          <w:rPr>
            <w:noProof/>
            <w:webHidden/>
          </w:rPr>
        </w:r>
        <w:r w:rsidR="004F448F">
          <w:rPr>
            <w:noProof/>
            <w:webHidden/>
          </w:rPr>
          <w:fldChar w:fldCharType="separate"/>
        </w:r>
        <w:r w:rsidR="00995EDB">
          <w:rPr>
            <w:noProof/>
            <w:webHidden/>
          </w:rPr>
          <w:t>39</w:t>
        </w:r>
        <w:r w:rsidR="004F448F">
          <w:rPr>
            <w:noProof/>
            <w:webHidden/>
          </w:rPr>
          <w:fldChar w:fldCharType="end"/>
        </w:r>
      </w:hyperlink>
    </w:p>
    <w:p w14:paraId="736BA436" w14:textId="4441DFBE"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3" w:anchor="_Toc45224137" w:history="1">
        <w:r w:rsidR="004F448F" w:rsidRPr="002D1DF4">
          <w:rPr>
            <w:rStyle w:val="Hyperlink"/>
            <w:i/>
            <w:iCs/>
            <w:noProof/>
          </w:rPr>
          <w:t>Hình 2.12 commit()_2</w:t>
        </w:r>
        <w:r w:rsidR="004F448F">
          <w:rPr>
            <w:noProof/>
            <w:webHidden/>
          </w:rPr>
          <w:tab/>
        </w:r>
        <w:r w:rsidR="004F448F">
          <w:rPr>
            <w:noProof/>
            <w:webHidden/>
          </w:rPr>
          <w:fldChar w:fldCharType="begin"/>
        </w:r>
        <w:r w:rsidR="004F448F">
          <w:rPr>
            <w:noProof/>
            <w:webHidden/>
          </w:rPr>
          <w:instrText xml:space="preserve"> PAGEREF _Toc45224137 \h </w:instrText>
        </w:r>
        <w:r w:rsidR="004F448F">
          <w:rPr>
            <w:noProof/>
            <w:webHidden/>
          </w:rPr>
        </w:r>
        <w:r w:rsidR="004F448F">
          <w:rPr>
            <w:noProof/>
            <w:webHidden/>
          </w:rPr>
          <w:fldChar w:fldCharType="separate"/>
        </w:r>
        <w:r w:rsidR="00995EDB">
          <w:rPr>
            <w:noProof/>
            <w:webHidden/>
          </w:rPr>
          <w:t>39</w:t>
        </w:r>
        <w:r w:rsidR="004F448F">
          <w:rPr>
            <w:noProof/>
            <w:webHidden/>
          </w:rPr>
          <w:fldChar w:fldCharType="end"/>
        </w:r>
      </w:hyperlink>
    </w:p>
    <w:p w14:paraId="0387B231" w14:textId="12E6DCD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4" w:anchor="_Toc45224138" w:history="1">
        <w:r w:rsidR="004F448F" w:rsidRPr="002D1DF4">
          <w:rPr>
            <w:rStyle w:val="Hyperlink"/>
            <w:i/>
            <w:iCs/>
            <w:noProof/>
          </w:rPr>
          <w:t>Hình 2.13 apply()_1</w:t>
        </w:r>
        <w:r w:rsidR="004F448F">
          <w:rPr>
            <w:noProof/>
            <w:webHidden/>
          </w:rPr>
          <w:tab/>
        </w:r>
        <w:r w:rsidR="004F448F">
          <w:rPr>
            <w:noProof/>
            <w:webHidden/>
          </w:rPr>
          <w:fldChar w:fldCharType="begin"/>
        </w:r>
        <w:r w:rsidR="004F448F">
          <w:rPr>
            <w:noProof/>
            <w:webHidden/>
          </w:rPr>
          <w:instrText xml:space="preserve"> PAGEREF _Toc45224138 \h </w:instrText>
        </w:r>
        <w:r w:rsidR="004F448F">
          <w:rPr>
            <w:noProof/>
            <w:webHidden/>
          </w:rPr>
        </w:r>
        <w:r w:rsidR="004F448F">
          <w:rPr>
            <w:noProof/>
            <w:webHidden/>
          </w:rPr>
          <w:fldChar w:fldCharType="separate"/>
        </w:r>
        <w:r w:rsidR="00995EDB">
          <w:rPr>
            <w:noProof/>
            <w:webHidden/>
          </w:rPr>
          <w:t>40</w:t>
        </w:r>
        <w:r w:rsidR="004F448F">
          <w:rPr>
            <w:noProof/>
            <w:webHidden/>
          </w:rPr>
          <w:fldChar w:fldCharType="end"/>
        </w:r>
      </w:hyperlink>
    </w:p>
    <w:p w14:paraId="07CBBDF9" w14:textId="7E05DB50"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5" w:anchor="_Toc45224139" w:history="1">
        <w:r w:rsidR="004F448F" w:rsidRPr="002D1DF4">
          <w:rPr>
            <w:rStyle w:val="Hyperlink"/>
            <w:i/>
            <w:iCs/>
            <w:noProof/>
          </w:rPr>
          <w:t>Hình 2.14 apply()_2</w:t>
        </w:r>
        <w:r w:rsidR="004F448F">
          <w:rPr>
            <w:noProof/>
            <w:webHidden/>
          </w:rPr>
          <w:tab/>
        </w:r>
        <w:r w:rsidR="004F448F">
          <w:rPr>
            <w:noProof/>
            <w:webHidden/>
          </w:rPr>
          <w:fldChar w:fldCharType="begin"/>
        </w:r>
        <w:r w:rsidR="004F448F">
          <w:rPr>
            <w:noProof/>
            <w:webHidden/>
          </w:rPr>
          <w:instrText xml:space="preserve"> PAGEREF _Toc45224139 \h </w:instrText>
        </w:r>
        <w:r w:rsidR="004F448F">
          <w:rPr>
            <w:noProof/>
            <w:webHidden/>
          </w:rPr>
        </w:r>
        <w:r w:rsidR="004F448F">
          <w:rPr>
            <w:noProof/>
            <w:webHidden/>
          </w:rPr>
          <w:fldChar w:fldCharType="separate"/>
        </w:r>
        <w:r w:rsidR="00995EDB">
          <w:rPr>
            <w:noProof/>
            <w:webHidden/>
          </w:rPr>
          <w:t>40</w:t>
        </w:r>
        <w:r w:rsidR="004F448F">
          <w:rPr>
            <w:noProof/>
            <w:webHidden/>
          </w:rPr>
          <w:fldChar w:fldCharType="end"/>
        </w:r>
      </w:hyperlink>
    </w:p>
    <w:p w14:paraId="2E43A777" w14:textId="3BE39393"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6" w:anchor="_Toc45224140" w:history="1">
        <w:r w:rsidR="004F448F" w:rsidRPr="002D1DF4">
          <w:rPr>
            <w:rStyle w:val="Hyperlink"/>
            <w:i/>
            <w:iCs/>
            <w:noProof/>
          </w:rPr>
          <w:t>Hình 2.15 Tạo class kế thừa từ BroadcastReceiver</w:t>
        </w:r>
        <w:r w:rsidR="004F448F">
          <w:rPr>
            <w:noProof/>
            <w:webHidden/>
          </w:rPr>
          <w:tab/>
        </w:r>
        <w:r w:rsidR="004F448F">
          <w:rPr>
            <w:noProof/>
            <w:webHidden/>
          </w:rPr>
          <w:fldChar w:fldCharType="begin"/>
        </w:r>
        <w:r w:rsidR="004F448F">
          <w:rPr>
            <w:noProof/>
            <w:webHidden/>
          </w:rPr>
          <w:instrText xml:space="preserve"> PAGEREF _Toc45224140 \h </w:instrText>
        </w:r>
        <w:r w:rsidR="004F448F">
          <w:rPr>
            <w:noProof/>
            <w:webHidden/>
          </w:rPr>
        </w:r>
        <w:r w:rsidR="004F448F">
          <w:rPr>
            <w:noProof/>
            <w:webHidden/>
          </w:rPr>
          <w:fldChar w:fldCharType="separate"/>
        </w:r>
        <w:r w:rsidR="00995EDB">
          <w:rPr>
            <w:noProof/>
            <w:webHidden/>
          </w:rPr>
          <w:t>42</w:t>
        </w:r>
        <w:r w:rsidR="004F448F">
          <w:rPr>
            <w:noProof/>
            <w:webHidden/>
          </w:rPr>
          <w:fldChar w:fldCharType="end"/>
        </w:r>
      </w:hyperlink>
    </w:p>
    <w:p w14:paraId="747C47EF" w14:textId="0BCF45B7"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7" w:anchor="_Toc45224141" w:history="1">
        <w:r w:rsidR="004F448F" w:rsidRPr="002D1DF4">
          <w:rPr>
            <w:rStyle w:val="Hyperlink"/>
            <w:i/>
            <w:iCs/>
            <w:noProof/>
          </w:rPr>
          <w:t>Hình 2.16 Đăng ký Receiver</w:t>
        </w:r>
        <w:r w:rsidR="004F448F">
          <w:rPr>
            <w:noProof/>
            <w:webHidden/>
          </w:rPr>
          <w:tab/>
        </w:r>
        <w:r w:rsidR="004F448F">
          <w:rPr>
            <w:noProof/>
            <w:webHidden/>
          </w:rPr>
          <w:fldChar w:fldCharType="begin"/>
        </w:r>
        <w:r w:rsidR="004F448F">
          <w:rPr>
            <w:noProof/>
            <w:webHidden/>
          </w:rPr>
          <w:instrText xml:space="preserve"> PAGEREF _Toc45224141 \h </w:instrText>
        </w:r>
        <w:r w:rsidR="004F448F">
          <w:rPr>
            <w:noProof/>
            <w:webHidden/>
          </w:rPr>
        </w:r>
        <w:r w:rsidR="004F448F">
          <w:rPr>
            <w:noProof/>
            <w:webHidden/>
          </w:rPr>
          <w:fldChar w:fldCharType="separate"/>
        </w:r>
        <w:r w:rsidR="00995EDB">
          <w:rPr>
            <w:noProof/>
            <w:webHidden/>
          </w:rPr>
          <w:t>42</w:t>
        </w:r>
        <w:r w:rsidR="004F448F">
          <w:rPr>
            <w:noProof/>
            <w:webHidden/>
          </w:rPr>
          <w:fldChar w:fldCharType="end"/>
        </w:r>
      </w:hyperlink>
    </w:p>
    <w:p w14:paraId="5EE09582" w14:textId="03D0E3FD"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8" w:anchor="_Toc45224142" w:history="1">
        <w:r w:rsidR="004F448F" w:rsidRPr="002D1DF4">
          <w:rPr>
            <w:rStyle w:val="Hyperlink"/>
            <w:i/>
            <w:iCs/>
            <w:noProof/>
          </w:rPr>
          <w:t>Hình 2.17 Thiết lập schelude</w:t>
        </w:r>
        <w:r w:rsidR="004F448F">
          <w:rPr>
            <w:noProof/>
            <w:webHidden/>
          </w:rPr>
          <w:tab/>
        </w:r>
        <w:r w:rsidR="004F448F">
          <w:rPr>
            <w:noProof/>
            <w:webHidden/>
          </w:rPr>
          <w:fldChar w:fldCharType="begin"/>
        </w:r>
        <w:r w:rsidR="004F448F">
          <w:rPr>
            <w:noProof/>
            <w:webHidden/>
          </w:rPr>
          <w:instrText xml:space="preserve"> PAGEREF _Toc45224142 \h </w:instrText>
        </w:r>
        <w:r w:rsidR="004F448F">
          <w:rPr>
            <w:noProof/>
            <w:webHidden/>
          </w:rPr>
        </w:r>
        <w:r w:rsidR="004F448F">
          <w:rPr>
            <w:noProof/>
            <w:webHidden/>
          </w:rPr>
          <w:fldChar w:fldCharType="separate"/>
        </w:r>
        <w:r w:rsidR="00995EDB">
          <w:rPr>
            <w:noProof/>
            <w:webHidden/>
          </w:rPr>
          <w:t>43</w:t>
        </w:r>
        <w:r w:rsidR="004F448F">
          <w:rPr>
            <w:noProof/>
            <w:webHidden/>
          </w:rPr>
          <w:fldChar w:fldCharType="end"/>
        </w:r>
      </w:hyperlink>
    </w:p>
    <w:p w14:paraId="68D47577" w14:textId="3CA44D5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29" w:anchor="_Toc45224143" w:history="1">
        <w:r w:rsidR="004F448F" w:rsidRPr="002D1DF4">
          <w:rPr>
            <w:rStyle w:val="Hyperlink"/>
            <w:i/>
            <w:iCs/>
            <w:noProof/>
          </w:rPr>
          <w:t>Hình 2.18 Xử lý sự kiện Alarm</w:t>
        </w:r>
        <w:r w:rsidR="004F448F">
          <w:rPr>
            <w:noProof/>
            <w:webHidden/>
          </w:rPr>
          <w:tab/>
        </w:r>
        <w:r w:rsidR="004F448F">
          <w:rPr>
            <w:noProof/>
            <w:webHidden/>
          </w:rPr>
          <w:fldChar w:fldCharType="begin"/>
        </w:r>
        <w:r w:rsidR="004F448F">
          <w:rPr>
            <w:noProof/>
            <w:webHidden/>
          </w:rPr>
          <w:instrText xml:space="preserve"> PAGEREF _Toc45224143 \h </w:instrText>
        </w:r>
        <w:r w:rsidR="004F448F">
          <w:rPr>
            <w:noProof/>
            <w:webHidden/>
          </w:rPr>
        </w:r>
        <w:r w:rsidR="004F448F">
          <w:rPr>
            <w:noProof/>
            <w:webHidden/>
          </w:rPr>
          <w:fldChar w:fldCharType="separate"/>
        </w:r>
        <w:r w:rsidR="00995EDB">
          <w:rPr>
            <w:noProof/>
            <w:webHidden/>
          </w:rPr>
          <w:t>45</w:t>
        </w:r>
        <w:r w:rsidR="004F448F">
          <w:rPr>
            <w:noProof/>
            <w:webHidden/>
          </w:rPr>
          <w:fldChar w:fldCharType="end"/>
        </w:r>
      </w:hyperlink>
    </w:p>
    <w:p w14:paraId="39AB3CE2" w14:textId="4A3CB545"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0" w:anchor="_Toc45224144" w:history="1">
        <w:r w:rsidR="004F448F" w:rsidRPr="002D1DF4">
          <w:rPr>
            <w:rStyle w:val="Hyperlink"/>
            <w:i/>
            <w:iCs/>
            <w:noProof/>
          </w:rPr>
          <w:t>Hình 2.19 Logo Android Studio</w:t>
        </w:r>
        <w:r w:rsidR="004F448F">
          <w:rPr>
            <w:noProof/>
            <w:webHidden/>
          </w:rPr>
          <w:tab/>
        </w:r>
        <w:r w:rsidR="004F448F">
          <w:rPr>
            <w:noProof/>
            <w:webHidden/>
          </w:rPr>
          <w:fldChar w:fldCharType="begin"/>
        </w:r>
        <w:r w:rsidR="004F448F">
          <w:rPr>
            <w:noProof/>
            <w:webHidden/>
          </w:rPr>
          <w:instrText xml:space="preserve"> PAGEREF _Toc45224144 \h </w:instrText>
        </w:r>
        <w:r w:rsidR="004F448F">
          <w:rPr>
            <w:noProof/>
            <w:webHidden/>
          </w:rPr>
        </w:r>
        <w:r w:rsidR="004F448F">
          <w:rPr>
            <w:noProof/>
            <w:webHidden/>
          </w:rPr>
          <w:fldChar w:fldCharType="separate"/>
        </w:r>
        <w:r w:rsidR="00995EDB">
          <w:rPr>
            <w:noProof/>
            <w:webHidden/>
          </w:rPr>
          <w:t>46</w:t>
        </w:r>
        <w:r w:rsidR="004F448F">
          <w:rPr>
            <w:noProof/>
            <w:webHidden/>
          </w:rPr>
          <w:fldChar w:fldCharType="end"/>
        </w:r>
      </w:hyperlink>
    </w:p>
    <w:p w14:paraId="794B7E18" w14:textId="3EA4BAAA"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1" w:anchor="_Toc45224145" w:history="1">
        <w:r w:rsidR="004F448F" w:rsidRPr="002D1DF4">
          <w:rPr>
            <w:rStyle w:val="Hyperlink"/>
            <w:i/>
            <w:iCs/>
            <w:noProof/>
          </w:rPr>
          <w:t>Hình 2.20 Genymotion_2</w:t>
        </w:r>
        <w:r w:rsidR="004F448F">
          <w:rPr>
            <w:noProof/>
            <w:webHidden/>
          </w:rPr>
          <w:tab/>
        </w:r>
        <w:r w:rsidR="004F448F">
          <w:rPr>
            <w:noProof/>
            <w:webHidden/>
          </w:rPr>
          <w:fldChar w:fldCharType="begin"/>
        </w:r>
        <w:r w:rsidR="004F448F">
          <w:rPr>
            <w:noProof/>
            <w:webHidden/>
          </w:rPr>
          <w:instrText xml:space="preserve"> PAGEREF _Toc45224145 \h </w:instrText>
        </w:r>
        <w:r w:rsidR="004F448F">
          <w:rPr>
            <w:noProof/>
            <w:webHidden/>
          </w:rPr>
        </w:r>
        <w:r w:rsidR="004F448F">
          <w:rPr>
            <w:noProof/>
            <w:webHidden/>
          </w:rPr>
          <w:fldChar w:fldCharType="separate"/>
        </w:r>
        <w:r w:rsidR="00995EDB">
          <w:rPr>
            <w:noProof/>
            <w:webHidden/>
          </w:rPr>
          <w:t>54</w:t>
        </w:r>
        <w:r w:rsidR="004F448F">
          <w:rPr>
            <w:noProof/>
            <w:webHidden/>
          </w:rPr>
          <w:fldChar w:fldCharType="end"/>
        </w:r>
      </w:hyperlink>
    </w:p>
    <w:p w14:paraId="6031504F" w14:textId="5818EB14"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2" w:anchor="_Toc45224146" w:history="1">
        <w:r w:rsidR="004F448F" w:rsidRPr="002D1DF4">
          <w:rPr>
            <w:rStyle w:val="Hyperlink"/>
            <w:i/>
            <w:iCs/>
            <w:noProof/>
          </w:rPr>
          <w:t>Hình 2.21 Genymotion_1</w:t>
        </w:r>
        <w:r w:rsidR="004F448F">
          <w:rPr>
            <w:noProof/>
            <w:webHidden/>
          </w:rPr>
          <w:tab/>
        </w:r>
        <w:r w:rsidR="004F448F">
          <w:rPr>
            <w:noProof/>
            <w:webHidden/>
          </w:rPr>
          <w:fldChar w:fldCharType="begin"/>
        </w:r>
        <w:r w:rsidR="004F448F">
          <w:rPr>
            <w:noProof/>
            <w:webHidden/>
          </w:rPr>
          <w:instrText xml:space="preserve"> PAGEREF _Toc45224146 \h </w:instrText>
        </w:r>
        <w:r w:rsidR="004F448F">
          <w:rPr>
            <w:noProof/>
            <w:webHidden/>
          </w:rPr>
        </w:r>
        <w:r w:rsidR="004F448F">
          <w:rPr>
            <w:noProof/>
            <w:webHidden/>
          </w:rPr>
          <w:fldChar w:fldCharType="separate"/>
        </w:r>
        <w:r w:rsidR="00995EDB">
          <w:rPr>
            <w:noProof/>
            <w:webHidden/>
          </w:rPr>
          <w:t>54</w:t>
        </w:r>
        <w:r w:rsidR="004F448F">
          <w:rPr>
            <w:noProof/>
            <w:webHidden/>
          </w:rPr>
          <w:fldChar w:fldCharType="end"/>
        </w:r>
      </w:hyperlink>
    </w:p>
    <w:p w14:paraId="5EE2CEA0" w14:textId="07D8E86E"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3" w:anchor="_Toc45224147" w:history="1">
        <w:r w:rsidR="004F448F" w:rsidRPr="002D1DF4">
          <w:rPr>
            <w:rStyle w:val="Hyperlink"/>
            <w:i/>
            <w:iCs/>
            <w:noProof/>
          </w:rPr>
          <w:t>Hình 3.1 Mô hình Use case tổng quát</w:t>
        </w:r>
        <w:r w:rsidR="004F448F">
          <w:rPr>
            <w:noProof/>
            <w:webHidden/>
          </w:rPr>
          <w:tab/>
        </w:r>
        <w:r w:rsidR="004F448F">
          <w:rPr>
            <w:noProof/>
            <w:webHidden/>
          </w:rPr>
          <w:fldChar w:fldCharType="begin"/>
        </w:r>
        <w:r w:rsidR="004F448F">
          <w:rPr>
            <w:noProof/>
            <w:webHidden/>
          </w:rPr>
          <w:instrText xml:space="preserve"> PAGEREF _Toc45224147 \h </w:instrText>
        </w:r>
        <w:r w:rsidR="004F448F">
          <w:rPr>
            <w:noProof/>
            <w:webHidden/>
          </w:rPr>
        </w:r>
        <w:r w:rsidR="004F448F">
          <w:rPr>
            <w:noProof/>
            <w:webHidden/>
          </w:rPr>
          <w:fldChar w:fldCharType="separate"/>
        </w:r>
        <w:r w:rsidR="00995EDB">
          <w:rPr>
            <w:noProof/>
            <w:webHidden/>
          </w:rPr>
          <w:t>55</w:t>
        </w:r>
        <w:r w:rsidR="004F448F">
          <w:rPr>
            <w:noProof/>
            <w:webHidden/>
          </w:rPr>
          <w:fldChar w:fldCharType="end"/>
        </w:r>
      </w:hyperlink>
    </w:p>
    <w:p w14:paraId="3E1DA77E" w14:textId="02D9337E"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4" w:anchor="_Toc45224148" w:history="1">
        <w:r w:rsidR="004F448F" w:rsidRPr="002D1DF4">
          <w:rPr>
            <w:rStyle w:val="Hyperlink"/>
            <w:i/>
            <w:iCs/>
            <w:noProof/>
          </w:rPr>
          <w:t>Hình 3.2 Sơ đồ Activity Use case 01 – Đăng ký tài khoản</w:t>
        </w:r>
        <w:r w:rsidR="004F448F">
          <w:rPr>
            <w:noProof/>
            <w:webHidden/>
          </w:rPr>
          <w:tab/>
        </w:r>
        <w:r w:rsidR="004F448F">
          <w:rPr>
            <w:noProof/>
            <w:webHidden/>
          </w:rPr>
          <w:fldChar w:fldCharType="begin"/>
        </w:r>
        <w:r w:rsidR="004F448F">
          <w:rPr>
            <w:noProof/>
            <w:webHidden/>
          </w:rPr>
          <w:instrText xml:space="preserve"> PAGEREF _Toc45224148 \h </w:instrText>
        </w:r>
        <w:r w:rsidR="004F448F">
          <w:rPr>
            <w:noProof/>
            <w:webHidden/>
          </w:rPr>
        </w:r>
        <w:r w:rsidR="004F448F">
          <w:rPr>
            <w:noProof/>
            <w:webHidden/>
          </w:rPr>
          <w:fldChar w:fldCharType="separate"/>
        </w:r>
        <w:r w:rsidR="00995EDB">
          <w:rPr>
            <w:noProof/>
            <w:webHidden/>
          </w:rPr>
          <w:t>59</w:t>
        </w:r>
        <w:r w:rsidR="004F448F">
          <w:rPr>
            <w:noProof/>
            <w:webHidden/>
          </w:rPr>
          <w:fldChar w:fldCharType="end"/>
        </w:r>
      </w:hyperlink>
    </w:p>
    <w:p w14:paraId="12AF5EAC" w14:textId="295A1B71"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5" w:anchor="_Toc45224149" w:history="1">
        <w:r w:rsidR="004F448F" w:rsidRPr="002D1DF4">
          <w:rPr>
            <w:rStyle w:val="Hyperlink"/>
            <w:i/>
            <w:iCs/>
            <w:noProof/>
          </w:rPr>
          <w:t>Hình 3.3 Sơ đồ Sequence Use case 01 – Đăng ký tài khoản</w:t>
        </w:r>
        <w:r w:rsidR="004F448F">
          <w:rPr>
            <w:noProof/>
            <w:webHidden/>
          </w:rPr>
          <w:tab/>
        </w:r>
        <w:r w:rsidR="004F448F">
          <w:rPr>
            <w:noProof/>
            <w:webHidden/>
          </w:rPr>
          <w:fldChar w:fldCharType="begin"/>
        </w:r>
        <w:r w:rsidR="004F448F">
          <w:rPr>
            <w:noProof/>
            <w:webHidden/>
          </w:rPr>
          <w:instrText xml:space="preserve"> PAGEREF _Toc45224149 \h </w:instrText>
        </w:r>
        <w:r w:rsidR="004F448F">
          <w:rPr>
            <w:noProof/>
            <w:webHidden/>
          </w:rPr>
        </w:r>
        <w:r w:rsidR="004F448F">
          <w:rPr>
            <w:noProof/>
            <w:webHidden/>
          </w:rPr>
          <w:fldChar w:fldCharType="separate"/>
        </w:r>
        <w:r w:rsidR="00995EDB">
          <w:rPr>
            <w:noProof/>
            <w:webHidden/>
          </w:rPr>
          <w:t>60</w:t>
        </w:r>
        <w:r w:rsidR="004F448F">
          <w:rPr>
            <w:noProof/>
            <w:webHidden/>
          </w:rPr>
          <w:fldChar w:fldCharType="end"/>
        </w:r>
      </w:hyperlink>
    </w:p>
    <w:p w14:paraId="6CCFB46A" w14:textId="2C1327A1"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6" w:anchor="_Toc45224150" w:history="1">
        <w:r w:rsidR="004F448F" w:rsidRPr="002D1DF4">
          <w:rPr>
            <w:rStyle w:val="Hyperlink"/>
            <w:i/>
            <w:iCs/>
            <w:noProof/>
          </w:rPr>
          <w:t>Hình 3.4 Sơ đồ Activity Use case 02 – Đăng nhập</w:t>
        </w:r>
        <w:r w:rsidR="004F448F">
          <w:rPr>
            <w:noProof/>
            <w:webHidden/>
          </w:rPr>
          <w:tab/>
        </w:r>
        <w:r w:rsidR="004F448F">
          <w:rPr>
            <w:noProof/>
            <w:webHidden/>
          </w:rPr>
          <w:fldChar w:fldCharType="begin"/>
        </w:r>
        <w:r w:rsidR="004F448F">
          <w:rPr>
            <w:noProof/>
            <w:webHidden/>
          </w:rPr>
          <w:instrText xml:space="preserve"> PAGEREF _Toc45224150 \h </w:instrText>
        </w:r>
        <w:r w:rsidR="004F448F">
          <w:rPr>
            <w:noProof/>
            <w:webHidden/>
          </w:rPr>
        </w:r>
        <w:r w:rsidR="004F448F">
          <w:rPr>
            <w:noProof/>
            <w:webHidden/>
          </w:rPr>
          <w:fldChar w:fldCharType="separate"/>
        </w:r>
        <w:r w:rsidR="00995EDB">
          <w:rPr>
            <w:noProof/>
            <w:webHidden/>
          </w:rPr>
          <w:t>62</w:t>
        </w:r>
        <w:r w:rsidR="004F448F">
          <w:rPr>
            <w:noProof/>
            <w:webHidden/>
          </w:rPr>
          <w:fldChar w:fldCharType="end"/>
        </w:r>
      </w:hyperlink>
    </w:p>
    <w:p w14:paraId="77492EBB" w14:textId="4B954FB9"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7" w:anchor="_Toc45224151" w:history="1">
        <w:r w:rsidR="004F448F" w:rsidRPr="002D1DF4">
          <w:rPr>
            <w:rStyle w:val="Hyperlink"/>
            <w:i/>
            <w:iCs/>
            <w:noProof/>
          </w:rPr>
          <w:t>Hình 3.5 Sơ đồ Sequence Use case 02 – Đăng nhập</w:t>
        </w:r>
        <w:r w:rsidR="004F448F">
          <w:rPr>
            <w:noProof/>
            <w:webHidden/>
          </w:rPr>
          <w:tab/>
        </w:r>
        <w:r w:rsidR="004F448F">
          <w:rPr>
            <w:noProof/>
            <w:webHidden/>
          </w:rPr>
          <w:fldChar w:fldCharType="begin"/>
        </w:r>
        <w:r w:rsidR="004F448F">
          <w:rPr>
            <w:noProof/>
            <w:webHidden/>
          </w:rPr>
          <w:instrText xml:space="preserve"> PAGEREF _Toc45224151 \h </w:instrText>
        </w:r>
        <w:r w:rsidR="004F448F">
          <w:rPr>
            <w:noProof/>
            <w:webHidden/>
          </w:rPr>
        </w:r>
        <w:r w:rsidR="004F448F">
          <w:rPr>
            <w:noProof/>
            <w:webHidden/>
          </w:rPr>
          <w:fldChar w:fldCharType="separate"/>
        </w:r>
        <w:r w:rsidR="00995EDB">
          <w:rPr>
            <w:noProof/>
            <w:webHidden/>
          </w:rPr>
          <w:t>63</w:t>
        </w:r>
        <w:r w:rsidR="004F448F">
          <w:rPr>
            <w:noProof/>
            <w:webHidden/>
          </w:rPr>
          <w:fldChar w:fldCharType="end"/>
        </w:r>
      </w:hyperlink>
    </w:p>
    <w:p w14:paraId="4D92AF3F" w14:textId="0D2731A7"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8" w:anchor="_Toc45224152" w:history="1">
        <w:r w:rsidR="004F448F" w:rsidRPr="002D1DF4">
          <w:rPr>
            <w:rStyle w:val="Hyperlink"/>
            <w:i/>
            <w:iCs/>
            <w:noProof/>
          </w:rPr>
          <w:t>Hình 3.6 Sơ đồ Activity Use case 03 – Quên mật khẩu</w:t>
        </w:r>
        <w:r w:rsidR="004F448F">
          <w:rPr>
            <w:noProof/>
            <w:webHidden/>
          </w:rPr>
          <w:tab/>
        </w:r>
        <w:r w:rsidR="004F448F">
          <w:rPr>
            <w:noProof/>
            <w:webHidden/>
          </w:rPr>
          <w:fldChar w:fldCharType="begin"/>
        </w:r>
        <w:r w:rsidR="004F448F">
          <w:rPr>
            <w:noProof/>
            <w:webHidden/>
          </w:rPr>
          <w:instrText xml:space="preserve"> PAGEREF _Toc45224152 \h </w:instrText>
        </w:r>
        <w:r w:rsidR="004F448F">
          <w:rPr>
            <w:noProof/>
            <w:webHidden/>
          </w:rPr>
        </w:r>
        <w:r w:rsidR="004F448F">
          <w:rPr>
            <w:noProof/>
            <w:webHidden/>
          </w:rPr>
          <w:fldChar w:fldCharType="separate"/>
        </w:r>
        <w:r w:rsidR="00995EDB">
          <w:rPr>
            <w:noProof/>
            <w:webHidden/>
          </w:rPr>
          <w:t>65</w:t>
        </w:r>
        <w:r w:rsidR="004F448F">
          <w:rPr>
            <w:noProof/>
            <w:webHidden/>
          </w:rPr>
          <w:fldChar w:fldCharType="end"/>
        </w:r>
      </w:hyperlink>
    </w:p>
    <w:p w14:paraId="0F59F2B5" w14:textId="7BDA97D2"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39" w:anchor="_Toc45224153" w:history="1">
        <w:r w:rsidR="004F448F" w:rsidRPr="002D1DF4">
          <w:rPr>
            <w:rStyle w:val="Hyperlink"/>
            <w:i/>
            <w:iCs/>
            <w:noProof/>
          </w:rPr>
          <w:t>Hình 3.7 Sơ đồ Sequence Use case 03 – Quên mật khẩu</w:t>
        </w:r>
        <w:r w:rsidR="004F448F">
          <w:rPr>
            <w:noProof/>
            <w:webHidden/>
          </w:rPr>
          <w:tab/>
        </w:r>
        <w:r w:rsidR="004F448F">
          <w:rPr>
            <w:noProof/>
            <w:webHidden/>
          </w:rPr>
          <w:fldChar w:fldCharType="begin"/>
        </w:r>
        <w:r w:rsidR="004F448F">
          <w:rPr>
            <w:noProof/>
            <w:webHidden/>
          </w:rPr>
          <w:instrText xml:space="preserve"> PAGEREF _Toc45224153 \h </w:instrText>
        </w:r>
        <w:r w:rsidR="004F448F">
          <w:rPr>
            <w:noProof/>
            <w:webHidden/>
          </w:rPr>
        </w:r>
        <w:r w:rsidR="004F448F">
          <w:rPr>
            <w:noProof/>
            <w:webHidden/>
          </w:rPr>
          <w:fldChar w:fldCharType="separate"/>
        </w:r>
        <w:r w:rsidR="00995EDB">
          <w:rPr>
            <w:noProof/>
            <w:webHidden/>
          </w:rPr>
          <w:t>66</w:t>
        </w:r>
        <w:r w:rsidR="004F448F">
          <w:rPr>
            <w:noProof/>
            <w:webHidden/>
          </w:rPr>
          <w:fldChar w:fldCharType="end"/>
        </w:r>
      </w:hyperlink>
    </w:p>
    <w:p w14:paraId="08C0D609" w14:textId="5DFC2795"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0" w:anchor="_Toc45224154" w:history="1">
        <w:r w:rsidR="004F448F" w:rsidRPr="002D1DF4">
          <w:rPr>
            <w:rStyle w:val="Hyperlink"/>
            <w:i/>
            <w:iCs/>
            <w:noProof/>
          </w:rPr>
          <w:t>Hình 3.8 Sơ đồ Activity Use case 04 – Thống kê thu chi</w:t>
        </w:r>
        <w:r w:rsidR="004F448F">
          <w:rPr>
            <w:noProof/>
            <w:webHidden/>
          </w:rPr>
          <w:tab/>
        </w:r>
        <w:r w:rsidR="004F448F">
          <w:rPr>
            <w:noProof/>
            <w:webHidden/>
          </w:rPr>
          <w:fldChar w:fldCharType="begin"/>
        </w:r>
        <w:r w:rsidR="004F448F">
          <w:rPr>
            <w:noProof/>
            <w:webHidden/>
          </w:rPr>
          <w:instrText xml:space="preserve"> PAGEREF _Toc45224154 \h </w:instrText>
        </w:r>
        <w:r w:rsidR="004F448F">
          <w:rPr>
            <w:noProof/>
            <w:webHidden/>
          </w:rPr>
        </w:r>
        <w:r w:rsidR="004F448F">
          <w:rPr>
            <w:noProof/>
            <w:webHidden/>
          </w:rPr>
          <w:fldChar w:fldCharType="separate"/>
        </w:r>
        <w:r w:rsidR="00995EDB">
          <w:rPr>
            <w:noProof/>
            <w:webHidden/>
          </w:rPr>
          <w:t>68</w:t>
        </w:r>
        <w:r w:rsidR="004F448F">
          <w:rPr>
            <w:noProof/>
            <w:webHidden/>
          </w:rPr>
          <w:fldChar w:fldCharType="end"/>
        </w:r>
      </w:hyperlink>
    </w:p>
    <w:p w14:paraId="68DFC74C" w14:textId="01789DD2"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1" w:anchor="_Toc45224155" w:history="1">
        <w:r w:rsidR="004F448F" w:rsidRPr="002D1DF4">
          <w:rPr>
            <w:rStyle w:val="Hyperlink"/>
            <w:i/>
            <w:iCs/>
            <w:noProof/>
          </w:rPr>
          <w:t>Hình 3.9 Sơ đồ Sequence Use case 04 – Thống kê thu chi</w:t>
        </w:r>
        <w:r w:rsidR="004F448F">
          <w:rPr>
            <w:noProof/>
            <w:webHidden/>
          </w:rPr>
          <w:tab/>
        </w:r>
        <w:r w:rsidR="004F448F">
          <w:rPr>
            <w:noProof/>
            <w:webHidden/>
          </w:rPr>
          <w:fldChar w:fldCharType="begin"/>
        </w:r>
        <w:r w:rsidR="004F448F">
          <w:rPr>
            <w:noProof/>
            <w:webHidden/>
          </w:rPr>
          <w:instrText xml:space="preserve"> PAGEREF _Toc45224155 \h </w:instrText>
        </w:r>
        <w:r w:rsidR="004F448F">
          <w:rPr>
            <w:noProof/>
            <w:webHidden/>
          </w:rPr>
        </w:r>
        <w:r w:rsidR="004F448F">
          <w:rPr>
            <w:noProof/>
            <w:webHidden/>
          </w:rPr>
          <w:fldChar w:fldCharType="separate"/>
        </w:r>
        <w:r w:rsidR="00995EDB">
          <w:rPr>
            <w:noProof/>
            <w:webHidden/>
          </w:rPr>
          <w:t>69</w:t>
        </w:r>
        <w:r w:rsidR="004F448F">
          <w:rPr>
            <w:noProof/>
            <w:webHidden/>
          </w:rPr>
          <w:fldChar w:fldCharType="end"/>
        </w:r>
      </w:hyperlink>
    </w:p>
    <w:p w14:paraId="6BED9901" w14:textId="7BE46C4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2" w:anchor="_Toc45224156" w:history="1">
        <w:r w:rsidR="004F448F" w:rsidRPr="002D1DF4">
          <w:rPr>
            <w:rStyle w:val="Hyperlink"/>
            <w:i/>
            <w:iCs/>
            <w:noProof/>
          </w:rPr>
          <w:t>Hình 3.11 Sơ đồ Sequence Use case 05 – Xem thông tin tài khoản</w:t>
        </w:r>
        <w:r w:rsidR="004F448F">
          <w:rPr>
            <w:noProof/>
            <w:webHidden/>
          </w:rPr>
          <w:tab/>
        </w:r>
        <w:r w:rsidR="004F448F">
          <w:rPr>
            <w:noProof/>
            <w:webHidden/>
          </w:rPr>
          <w:fldChar w:fldCharType="begin"/>
        </w:r>
        <w:r w:rsidR="004F448F">
          <w:rPr>
            <w:noProof/>
            <w:webHidden/>
          </w:rPr>
          <w:instrText xml:space="preserve"> PAGEREF _Toc45224156 \h </w:instrText>
        </w:r>
        <w:r w:rsidR="004F448F">
          <w:rPr>
            <w:noProof/>
            <w:webHidden/>
          </w:rPr>
        </w:r>
        <w:r w:rsidR="004F448F">
          <w:rPr>
            <w:noProof/>
            <w:webHidden/>
          </w:rPr>
          <w:fldChar w:fldCharType="separate"/>
        </w:r>
        <w:r w:rsidR="00995EDB">
          <w:rPr>
            <w:noProof/>
            <w:webHidden/>
          </w:rPr>
          <w:t>71</w:t>
        </w:r>
        <w:r w:rsidR="004F448F">
          <w:rPr>
            <w:noProof/>
            <w:webHidden/>
          </w:rPr>
          <w:fldChar w:fldCharType="end"/>
        </w:r>
      </w:hyperlink>
    </w:p>
    <w:p w14:paraId="1513B8DF" w14:textId="3A50B4D7"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3" w:anchor="_Toc45224157" w:history="1">
        <w:r w:rsidR="004F448F" w:rsidRPr="002D1DF4">
          <w:rPr>
            <w:rStyle w:val="Hyperlink"/>
            <w:i/>
            <w:iCs/>
            <w:noProof/>
          </w:rPr>
          <w:t>Hình 3.10 Sơ đồ Activity Use case 05 – Xem thông tin tài khoản</w:t>
        </w:r>
        <w:r w:rsidR="004F448F">
          <w:rPr>
            <w:noProof/>
            <w:webHidden/>
          </w:rPr>
          <w:tab/>
        </w:r>
        <w:r w:rsidR="004F448F">
          <w:rPr>
            <w:noProof/>
            <w:webHidden/>
          </w:rPr>
          <w:fldChar w:fldCharType="begin"/>
        </w:r>
        <w:r w:rsidR="004F448F">
          <w:rPr>
            <w:noProof/>
            <w:webHidden/>
          </w:rPr>
          <w:instrText xml:space="preserve"> PAGEREF _Toc45224157 \h </w:instrText>
        </w:r>
        <w:r w:rsidR="004F448F">
          <w:rPr>
            <w:noProof/>
            <w:webHidden/>
          </w:rPr>
        </w:r>
        <w:r w:rsidR="004F448F">
          <w:rPr>
            <w:noProof/>
            <w:webHidden/>
          </w:rPr>
          <w:fldChar w:fldCharType="separate"/>
        </w:r>
        <w:r w:rsidR="00995EDB">
          <w:rPr>
            <w:noProof/>
            <w:webHidden/>
          </w:rPr>
          <w:t>71</w:t>
        </w:r>
        <w:r w:rsidR="004F448F">
          <w:rPr>
            <w:noProof/>
            <w:webHidden/>
          </w:rPr>
          <w:fldChar w:fldCharType="end"/>
        </w:r>
      </w:hyperlink>
    </w:p>
    <w:p w14:paraId="30A80014" w14:textId="4192E22A"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4" w:anchor="_Toc45224158" w:history="1">
        <w:r w:rsidR="004F448F" w:rsidRPr="002D1DF4">
          <w:rPr>
            <w:rStyle w:val="Hyperlink"/>
            <w:i/>
            <w:iCs/>
            <w:noProof/>
          </w:rPr>
          <w:t>Hình 3.12 Sơ đồ Activity Use case 06 – Cập nhật thông tin tài khoản</w:t>
        </w:r>
        <w:r w:rsidR="004F448F">
          <w:rPr>
            <w:noProof/>
            <w:webHidden/>
          </w:rPr>
          <w:tab/>
        </w:r>
        <w:r w:rsidR="004F448F">
          <w:rPr>
            <w:noProof/>
            <w:webHidden/>
          </w:rPr>
          <w:fldChar w:fldCharType="begin"/>
        </w:r>
        <w:r w:rsidR="004F448F">
          <w:rPr>
            <w:noProof/>
            <w:webHidden/>
          </w:rPr>
          <w:instrText xml:space="preserve"> PAGEREF _Toc45224158 \h </w:instrText>
        </w:r>
        <w:r w:rsidR="004F448F">
          <w:rPr>
            <w:noProof/>
            <w:webHidden/>
          </w:rPr>
        </w:r>
        <w:r w:rsidR="004F448F">
          <w:rPr>
            <w:noProof/>
            <w:webHidden/>
          </w:rPr>
          <w:fldChar w:fldCharType="separate"/>
        </w:r>
        <w:r w:rsidR="00995EDB">
          <w:rPr>
            <w:noProof/>
            <w:webHidden/>
          </w:rPr>
          <w:t>73</w:t>
        </w:r>
        <w:r w:rsidR="004F448F">
          <w:rPr>
            <w:noProof/>
            <w:webHidden/>
          </w:rPr>
          <w:fldChar w:fldCharType="end"/>
        </w:r>
      </w:hyperlink>
    </w:p>
    <w:p w14:paraId="3817DA87" w14:textId="2975C0DD"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5" w:anchor="_Toc45224159" w:history="1">
        <w:r w:rsidR="004F448F" w:rsidRPr="002D1DF4">
          <w:rPr>
            <w:rStyle w:val="Hyperlink"/>
            <w:i/>
            <w:iCs/>
            <w:noProof/>
          </w:rPr>
          <w:t>Hình 3.13 Sơ đồ Sequence Use case 06 – Cập nhật thông tin tài khoản</w:t>
        </w:r>
        <w:r w:rsidR="004F448F">
          <w:rPr>
            <w:noProof/>
            <w:webHidden/>
          </w:rPr>
          <w:tab/>
        </w:r>
        <w:r w:rsidR="004F448F">
          <w:rPr>
            <w:noProof/>
            <w:webHidden/>
          </w:rPr>
          <w:fldChar w:fldCharType="begin"/>
        </w:r>
        <w:r w:rsidR="004F448F">
          <w:rPr>
            <w:noProof/>
            <w:webHidden/>
          </w:rPr>
          <w:instrText xml:space="preserve"> PAGEREF _Toc45224159 \h </w:instrText>
        </w:r>
        <w:r w:rsidR="004F448F">
          <w:rPr>
            <w:noProof/>
            <w:webHidden/>
          </w:rPr>
        </w:r>
        <w:r w:rsidR="004F448F">
          <w:rPr>
            <w:noProof/>
            <w:webHidden/>
          </w:rPr>
          <w:fldChar w:fldCharType="separate"/>
        </w:r>
        <w:r w:rsidR="00995EDB">
          <w:rPr>
            <w:noProof/>
            <w:webHidden/>
          </w:rPr>
          <w:t>74</w:t>
        </w:r>
        <w:r w:rsidR="004F448F">
          <w:rPr>
            <w:noProof/>
            <w:webHidden/>
          </w:rPr>
          <w:fldChar w:fldCharType="end"/>
        </w:r>
      </w:hyperlink>
    </w:p>
    <w:p w14:paraId="06275007" w14:textId="7447A6BE"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6" w:anchor="_Toc45224160" w:history="1">
        <w:r w:rsidR="004F448F" w:rsidRPr="002D1DF4">
          <w:rPr>
            <w:rStyle w:val="Hyperlink"/>
            <w:i/>
            <w:iCs/>
            <w:noProof/>
          </w:rPr>
          <w:t>Hình 3.14 Sơ đồ Activity Use case 07 – Đổi mật khẩu</w:t>
        </w:r>
        <w:r w:rsidR="004F448F">
          <w:rPr>
            <w:noProof/>
            <w:webHidden/>
          </w:rPr>
          <w:tab/>
        </w:r>
        <w:r w:rsidR="004F448F">
          <w:rPr>
            <w:noProof/>
            <w:webHidden/>
          </w:rPr>
          <w:fldChar w:fldCharType="begin"/>
        </w:r>
        <w:r w:rsidR="004F448F">
          <w:rPr>
            <w:noProof/>
            <w:webHidden/>
          </w:rPr>
          <w:instrText xml:space="preserve"> PAGEREF _Toc45224160 \h </w:instrText>
        </w:r>
        <w:r w:rsidR="004F448F">
          <w:rPr>
            <w:noProof/>
            <w:webHidden/>
          </w:rPr>
        </w:r>
        <w:r w:rsidR="004F448F">
          <w:rPr>
            <w:noProof/>
            <w:webHidden/>
          </w:rPr>
          <w:fldChar w:fldCharType="separate"/>
        </w:r>
        <w:r w:rsidR="00995EDB">
          <w:rPr>
            <w:noProof/>
            <w:webHidden/>
          </w:rPr>
          <w:t>76</w:t>
        </w:r>
        <w:r w:rsidR="004F448F">
          <w:rPr>
            <w:noProof/>
            <w:webHidden/>
          </w:rPr>
          <w:fldChar w:fldCharType="end"/>
        </w:r>
      </w:hyperlink>
    </w:p>
    <w:p w14:paraId="2D35CDFF" w14:textId="676D0230"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7" w:anchor="_Toc45224161" w:history="1">
        <w:r w:rsidR="004F448F" w:rsidRPr="002D1DF4">
          <w:rPr>
            <w:rStyle w:val="Hyperlink"/>
            <w:i/>
            <w:iCs/>
            <w:noProof/>
          </w:rPr>
          <w:t>Hình 3.15 Sơ đồ Sequence Use case 06 – Đổi mật khẩu</w:t>
        </w:r>
        <w:r w:rsidR="004F448F">
          <w:rPr>
            <w:noProof/>
            <w:webHidden/>
          </w:rPr>
          <w:tab/>
        </w:r>
        <w:r w:rsidR="004F448F">
          <w:rPr>
            <w:noProof/>
            <w:webHidden/>
          </w:rPr>
          <w:fldChar w:fldCharType="begin"/>
        </w:r>
        <w:r w:rsidR="004F448F">
          <w:rPr>
            <w:noProof/>
            <w:webHidden/>
          </w:rPr>
          <w:instrText xml:space="preserve"> PAGEREF _Toc45224161 \h </w:instrText>
        </w:r>
        <w:r w:rsidR="004F448F">
          <w:rPr>
            <w:noProof/>
            <w:webHidden/>
          </w:rPr>
        </w:r>
        <w:r w:rsidR="004F448F">
          <w:rPr>
            <w:noProof/>
            <w:webHidden/>
          </w:rPr>
          <w:fldChar w:fldCharType="separate"/>
        </w:r>
        <w:r w:rsidR="00995EDB">
          <w:rPr>
            <w:noProof/>
            <w:webHidden/>
          </w:rPr>
          <w:t>78</w:t>
        </w:r>
        <w:r w:rsidR="004F448F">
          <w:rPr>
            <w:noProof/>
            <w:webHidden/>
          </w:rPr>
          <w:fldChar w:fldCharType="end"/>
        </w:r>
      </w:hyperlink>
    </w:p>
    <w:p w14:paraId="042C84FC" w14:textId="413210ED"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8" w:anchor="_Toc45224162" w:history="1">
        <w:r w:rsidR="004F448F" w:rsidRPr="002D1DF4">
          <w:rPr>
            <w:rStyle w:val="Hyperlink"/>
            <w:i/>
            <w:iCs/>
            <w:noProof/>
          </w:rPr>
          <w:t>Hình 3.17 Sơ đồ Sequence Use case 08 – Đăng xuất</w:t>
        </w:r>
        <w:r w:rsidR="004F448F">
          <w:rPr>
            <w:noProof/>
            <w:webHidden/>
          </w:rPr>
          <w:tab/>
        </w:r>
        <w:r w:rsidR="004F448F">
          <w:rPr>
            <w:noProof/>
            <w:webHidden/>
          </w:rPr>
          <w:fldChar w:fldCharType="begin"/>
        </w:r>
        <w:r w:rsidR="004F448F">
          <w:rPr>
            <w:noProof/>
            <w:webHidden/>
          </w:rPr>
          <w:instrText xml:space="preserve"> PAGEREF _Toc45224162 \h </w:instrText>
        </w:r>
        <w:r w:rsidR="004F448F">
          <w:rPr>
            <w:noProof/>
            <w:webHidden/>
          </w:rPr>
        </w:r>
        <w:r w:rsidR="004F448F">
          <w:rPr>
            <w:noProof/>
            <w:webHidden/>
          </w:rPr>
          <w:fldChar w:fldCharType="separate"/>
        </w:r>
        <w:r w:rsidR="00995EDB">
          <w:rPr>
            <w:noProof/>
            <w:webHidden/>
          </w:rPr>
          <w:t>80</w:t>
        </w:r>
        <w:r w:rsidR="004F448F">
          <w:rPr>
            <w:noProof/>
            <w:webHidden/>
          </w:rPr>
          <w:fldChar w:fldCharType="end"/>
        </w:r>
      </w:hyperlink>
    </w:p>
    <w:p w14:paraId="3AF666C1" w14:textId="039926C1"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49" w:anchor="_Toc45224163" w:history="1">
        <w:r w:rsidR="004F448F" w:rsidRPr="002D1DF4">
          <w:rPr>
            <w:rStyle w:val="Hyperlink"/>
            <w:i/>
            <w:iCs/>
            <w:noProof/>
          </w:rPr>
          <w:t>Hình 3.16 Sơ đồ Activity Use case 08 – Đăng xuất</w:t>
        </w:r>
        <w:r w:rsidR="004F448F">
          <w:rPr>
            <w:noProof/>
            <w:webHidden/>
          </w:rPr>
          <w:tab/>
        </w:r>
        <w:r w:rsidR="004F448F">
          <w:rPr>
            <w:noProof/>
            <w:webHidden/>
          </w:rPr>
          <w:fldChar w:fldCharType="begin"/>
        </w:r>
        <w:r w:rsidR="004F448F">
          <w:rPr>
            <w:noProof/>
            <w:webHidden/>
          </w:rPr>
          <w:instrText xml:space="preserve"> PAGEREF _Toc45224163 \h </w:instrText>
        </w:r>
        <w:r w:rsidR="004F448F">
          <w:rPr>
            <w:noProof/>
            <w:webHidden/>
          </w:rPr>
        </w:r>
        <w:r w:rsidR="004F448F">
          <w:rPr>
            <w:noProof/>
            <w:webHidden/>
          </w:rPr>
          <w:fldChar w:fldCharType="separate"/>
        </w:r>
        <w:r w:rsidR="00995EDB">
          <w:rPr>
            <w:noProof/>
            <w:webHidden/>
          </w:rPr>
          <w:t>80</w:t>
        </w:r>
        <w:r w:rsidR="004F448F">
          <w:rPr>
            <w:noProof/>
            <w:webHidden/>
          </w:rPr>
          <w:fldChar w:fldCharType="end"/>
        </w:r>
      </w:hyperlink>
    </w:p>
    <w:p w14:paraId="19D0BE3A" w14:textId="1089B092"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0" w:anchor="_Toc45224164" w:history="1">
        <w:r w:rsidR="004F448F" w:rsidRPr="002D1DF4">
          <w:rPr>
            <w:rStyle w:val="Hyperlink"/>
            <w:i/>
            <w:iCs/>
            <w:noProof/>
          </w:rPr>
          <w:t>Hình 3.18 Sơ đồ Activity Use case 09 – Thêm ví</w:t>
        </w:r>
        <w:r w:rsidR="004F448F">
          <w:rPr>
            <w:noProof/>
            <w:webHidden/>
          </w:rPr>
          <w:tab/>
        </w:r>
        <w:r w:rsidR="004F448F">
          <w:rPr>
            <w:noProof/>
            <w:webHidden/>
          </w:rPr>
          <w:fldChar w:fldCharType="begin"/>
        </w:r>
        <w:r w:rsidR="004F448F">
          <w:rPr>
            <w:noProof/>
            <w:webHidden/>
          </w:rPr>
          <w:instrText xml:space="preserve"> PAGEREF _Toc45224164 \h </w:instrText>
        </w:r>
        <w:r w:rsidR="004F448F">
          <w:rPr>
            <w:noProof/>
            <w:webHidden/>
          </w:rPr>
        </w:r>
        <w:r w:rsidR="004F448F">
          <w:rPr>
            <w:noProof/>
            <w:webHidden/>
          </w:rPr>
          <w:fldChar w:fldCharType="separate"/>
        </w:r>
        <w:r w:rsidR="00995EDB">
          <w:rPr>
            <w:noProof/>
            <w:webHidden/>
          </w:rPr>
          <w:t>82</w:t>
        </w:r>
        <w:r w:rsidR="004F448F">
          <w:rPr>
            <w:noProof/>
            <w:webHidden/>
          </w:rPr>
          <w:fldChar w:fldCharType="end"/>
        </w:r>
      </w:hyperlink>
    </w:p>
    <w:p w14:paraId="781E6ED0" w14:textId="6CA6912B"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1" w:anchor="_Toc45224165" w:history="1">
        <w:r w:rsidR="004F448F" w:rsidRPr="002D1DF4">
          <w:rPr>
            <w:rStyle w:val="Hyperlink"/>
            <w:i/>
            <w:iCs/>
            <w:noProof/>
          </w:rPr>
          <w:t>Hình 3.19 Sơ đồ Sequence 09 – Thêm ví</w:t>
        </w:r>
        <w:r w:rsidR="004F448F">
          <w:rPr>
            <w:noProof/>
            <w:webHidden/>
          </w:rPr>
          <w:tab/>
        </w:r>
        <w:r w:rsidR="004F448F">
          <w:rPr>
            <w:noProof/>
            <w:webHidden/>
          </w:rPr>
          <w:fldChar w:fldCharType="begin"/>
        </w:r>
        <w:r w:rsidR="004F448F">
          <w:rPr>
            <w:noProof/>
            <w:webHidden/>
          </w:rPr>
          <w:instrText xml:space="preserve"> PAGEREF _Toc45224165 \h </w:instrText>
        </w:r>
        <w:r w:rsidR="004F448F">
          <w:rPr>
            <w:noProof/>
            <w:webHidden/>
          </w:rPr>
        </w:r>
        <w:r w:rsidR="004F448F">
          <w:rPr>
            <w:noProof/>
            <w:webHidden/>
          </w:rPr>
          <w:fldChar w:fldCharType="separate"/>
        </w:r>
        <w:r w:rsidR="00995EDB">
          <w:rPr>
            <w:noProof/>
            <w:webHidden/>
          </w:rPr>
          <w:t>83</w:t>
        </w:r>
        <w:r w:rsidR="004F448F">
          <w:rPr>
            <w:noProof/>
            <w:webHidden/>
          </w:rPr>
          <w:fldChar w:fldCharType="end"/>
        </w:r>
      </w:hyperlink>
    </w:p>
    <w:p w14:paraId="428E2729" w14:textId="113AC183"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2" w:anchor="_Toc45224166" w:history="1">
        <w:r w:rsidR="004F448F" w:rsidRPr="002D1DF4">
          <w:rPr>
            <w:rStyle w:val="Hyperlink"/>
            <w:i/>
            <w:iCs/>
            <w:noProof/>
          </w:rPr>
          <w:t>Hình 3.20 Sơ đồ Activity Use case 10 – Cập nhật ví</w:t>
        </w:r>
        <w:r w:rsidR="004F448F">
          <w:rPr>
            <w:noProof/>
            <w:webHidden/>
          </w:rPr>
          <w:tab/>
        </w:r>
        <w:r w:rsidR="004F448F">
          <w:rPr>
            <w:noProof/>
            <w:webHidden/>
          </w:rPr>
          <w:fldChar w:fldCharType="begin"/>
        </w:r>
        <w:r w:rsidR="004F448F">
          <w:rPr>
            <w:noProof/>
            <w:webHidden/>
          </w:rPr>
          <w:instrText xml:space="preserve"> PAGEREF _Toc45224166 \h </w:instrText>
        </w:r>
        <w:r w:rsidR="004F448F">
          <w:rPr>
            <w:noProof/>
            <w:webHidden/>
          </w:rPr>
        </w:r>
        <w:r w:rsidR="004F448F">
          <w:rPr>
            <w:noProof/>
            <w:webHidden/>
          </w:rPr>
          <w:fldChar w:fldCharType="separate"/>
        </w:r>
        <w:r w:rsidR="00995EDB">
          <w:rPr>
            <w:noProof/>
            <w:webHidden/>
          </w:rPr>
          <w:t>85</w:t>
        </w:r>
        <w:r w:rsidR="004F448F">
          <w:rPr>
            <w:noProof/>
            <w:webHidden/>
          </w:rPr>
          <w:fldChar w:fldCharType="end"/>
        </w:r>
      </w:hyperlink>
    </w:p>
    <w:p w14:paraId="628124A3" w14:textId="28CCC765"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3" w:anchor="_Toc45224167" w:history="1">
        <w:r w:rsidR="004F448F" w:rsidRPr="002D1DF4">
          <w:rPr>
            <w:rStyle w:val="Hyperlink"/>
            <w:i/>
            <w:iCs/>
            <w:noProof/>
          </w:rPr>
          <w:t>Hình 3.21 Sơ đồ Sequence Use case 10 – Cập nhật ví</w:t>
        </w:r>
        <w:r w:rsidR="004F448F">
          <w:rPr>
            <w:noProof/>
            <w:webHidden/>
          </w:rPr>
          <w:tab/>
        </w:r>
        <w:r w:rsidR="004F448F">
          <w:rPr>
            <w:noProof/>
            <w:webHidden/>
          </w:rPr>
          <w:fldChar w:fldCharType="begin"/>
        </w:r>
        <w:r w:rsidR="004F448F">
          <w:rPr>
            <w:noProof/>
            <w:webHidden/>
          </w:rPr>
          <w:instrText xml:space="preserve"> PAGEREF _Toc45224167 \h </w:instrText>
        </w:r>
        <w:r w:rsidR="004F448F">
          <w:rPr>
            <w:noProof/>
            <w:webHidden/>
          </w:rPr>
        </w:r>
        <w:r w:rsidR="004F448F">
          <w:rPr>
            <w:noProof/>
            <w:webHidden/>
          </w:rPr>
          <w:fldChar w:fldCharType="separate"/>
        </w:r>
        <w:r w:rsidR="00995EDB">
          <w:rPr>
            <w:noProof/>
            <w:webHidden/>
          </w:rPr>
          <w:t>86</w:t>
        </w:r>
        <w:r w:rsidR="004F448F">
          <w:rPr>
            <w:noProof/>
            <w:webHidden/>
          </w:rPr>
          <w:fldChar w:fldCharType="end"/>
        </w:r>
      </w:hyperlink>
    </w:p>
    <w:p w14:paraId="0F676BC4" w14:textId="6614785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4" w:anchor="_Toc45224168" w:history="1">
        <w:r w:rsidR="004F448F" w:rsidRPr="002D1DF4">
          <w:rPr>
            <w:rStyle w:val="Hyperlink"/>
            <w:i/>
            <w:iCs/>
            <w:noProof/>
          </w:rPr>
          <w:t>Hình 3.22 Sơ đồ Activity Use case 11 – Xóa ví</w:t>
        </w:r>
        <w:r w:rsidR="004F448F">
          <w:rPr>
            <w:noProof/>
            <w:webHidden/>
          </w:rPr>
          <w:tab/>
        </w:r>
        <w:r w:rsidR="004F448F">
          <w:rPr>
            <w:noProof/>
            <w:webHidden/>
          </w:rPr>
          <w:fldChar w:fldCharType="begin"/>
        </w:r>
        <w:r w:rsidR="004F448F">
          <w:rPr>
            <w:noProof/>
            <w:webHidden/>
          </w:rPr>
          <w:instrText xml:space="preserve"> PAGEREF _Toc45224168 \h </w:instrText>
        </w:r>
        <w:r w:rsidR="004F448F">
          <w:rPr>
            <w:noProof/>
            <w:webHidden/>
          </w:rPr>
        </w:r>
        <w:r w:rsidR="004F448F">
          <w:rPr>
            <w:noProof/>
            <w:webHidden/>
          </w:rPr>
          <w:fldChar w:fldCharType="separate"/>
        </w:r>
        <w:r w:rsidR="00995EDB">
          <w:rPr>
            <w:noProof/>
            <w:webHidden/>
          </w:rPr>
          <w:t>88</w:t>
        </w:r>
        <w:r w:rsidR="004F448F">
          <w:rPr>
            <w:noProof/>
            <w:webHidden/>
          </w:rPr>
          <w:fldChar w:fldCharType="end"/>
        </w:r>
      </w:hyperlink>
    </w:p>
    <w:p w14:paraId="0D9DFCEC" w14:textId="2BE66F2A"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5" w:anchor="_Toc45224169" w:history="1">
        <w:r w:rsidR="004F448F" w:rsidRPr="002D1DF4">
          <w:rPr>
            <w:rStyle w:val="Hyperlink"/>
            <w:i/>
            <w:iCs/>
            <w:noProof/>
          </w:rPr>
          <w:t>Hình 3.23 Sơ đồ Sequence Use case 11 – Xóa ví</w:t>
        </w:r>
        <w:r w:rsidR="004F448F">
          <w:rPr>
            <w:noProof/>
            <w:webHidden/>
          </w:rPr>
          <w:tab/>
        </w:r>
        <w:r w:rsidR="004F448F">
          <w:rPr>
            <w:noProof/>
            <w:webHidden/>
          </w:rPr>
          <w:fldChar w:fldCharType="begin"/>
        </w:r>
        <w:r w:rsidR="004F448F">
          <w:rPr>
            <w:noProof/>
            <w:webHidden/>
          </w:rPr>
          <w:instrText xml:space="preserve"> PAGEREF _Toc45224169 \h </w:instrText>
        </w:r>
        <w:r w:rsidR="004F448F">
          <w:rPr>
            <w:noProof/>
            <w:webHidden/>
          </w:rPr>
        </w:r>
        <w:r w:rsidR="004F448F">
          <w:rPr>
            <w:noProof/>
            <w:webHidden/>
          </w:rPr>
          <w:fldChar w:fldCharType="separate"/>
        </w:r>
        <w:r w:rsidR="00995EDB">
          <w:rPr>
            <w:noProof/>
            <w:webHidden/>
          </w:rPr>
          <w:t>89</w:t>
        </w:r>
        <w:r w:rsidR="004F448F">
          <w:rPr>
            <w:noProof/>
            <w:webHidden/>
          </w:rPr>
          <w:fldChar w:fldCharType="end"/>
        </w:r>
      </w:hyperlink>
    </w:p>
    <w:p w14:paraId="00FC9E7D" w14:textId="267FEA96"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6" w:anchor="_Toc45224170" w:history="1">
        <w:r w:rsidR="004F448F" w:rsidRPr="002D1DF4">
          <w:rPr>
            <w:rStyle w:val="Hyperlink"/>
            <w:i/>
            <w:iCs/>
            <w:noProof/>
          </w:rPr>
          <w:t>Hình 3.24 Sơ đồ Activity Use case 12 – Chuyển tiền</w:t>
        </w:r>
        <w:r w:rsidR="004F448F">
          <w:rPr>
            <w:noProof/>
            <w:webHidden/>
          </w:rPr>
          <w:tab/>
        </w:r>
        <w:r w:rsidR="004F448F">
          <w:rPr>
            <w:noProof/>
            <w:webHidden/>
          </w:rPr>
          <w:fldChar w:fldCharType="begin"/>
        </w:r>
        <w:r w:rsidR="004F448F">
          <w:rPr>
            <w:noProof/>
            <w:webHidden/>
          </w:rPr>
          <w:instrText xml:space="preserve"> PAGEREF _Toc45224170 \h </w:instrText>
        </w:r>
        <w:r w:rsidR="004F448F">
          <w:rPr>
            <w:noProof/>
            <w:webHidden/>
          </w:rPr>
        </w:r>
        <w:r w:rsidR="004F448F">
          <w:rPr>
            <w:noProof/>
            <w:webHidden/>
          </w:rPr>
          <w:fldChar w:fldCharType="separate"/>
        </w:r>
        <w:r w:rsidR="00995EDB">
          <w:rPr>
            <w:noProof/>
            <w:webHidden/>
          </w:rPr>
          <w:t>92</w:t>
        </w:r>
        <w:r w:rsidR="004F448F">
          <w:rPr>
            <w:noProof/>
            <w:webHidden/>
          </w:rPr>
          <w:fldChar w:fldCharType="end"/>
        </w:r>
      </w:hyperlink>
    </w:p>
    <w:p w14:paraId="7658D016" w14:textId="75FC42F0"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7" w:anchor="_Toc45224171" w:history="1">
        <w:r w:rsidR="004F448F" w:rsidRPr="002D1DF4">
          <w:rPr>
            <w:rStyle w:val="Hyperlink"/>
            <w:i/>
            <w:iCs/>
            <w:noProof/>
          </w:rPr>
          <w:t>Hình 3.25 Sơ đồ Sequence Use case 12 – Chuyển tiền</w:t>
        </w:r>
        <w:r w:rsidR="004F448F">
          <w:rPr>
            <w:noProof/>
            <w:webHidden/>
          </w:rPr>
          <w:tab/>
        </w:r>
        <w:r w:rsidR="004F448F">
          <w:rPr>
            <w:noProof/>
            <w:webHidden/>
          </w:rPr>
          <w:fldChar w:fldCharType="begin"/>
        </w:r>
        <w:r w:rsidR="004F448F">
          <w:rPr>
            <w:noProof/>
            <w:webHidden/>
          </w:rPr>
          <w:instrText xml:space="preserve"> PAGEREF _Toc45224171 \h </w:instrText>
        </w:r>
        <w:r w:rsidR="004F448F">
          <w:rPr>
            <w:noProof/>
            <w:webHidden/>
          </w:rPr>
        </w:r>
        <w:r w:rsidR="004F448F">
          <w:rPr>
            <w:noProof/>
            <w:webHidden/>
          </w:rPr>
          <w:fldChar w:fldCharType="separate"/>
        </w:r>
        <w:r w:rsidR="00995EDB">
          <w:rPr>
            <w:noProof/>
            <w:webHidden/>
          </w:rPr>
          <w:t>93</w:t>
        </w:r>
        <w:r w:rsidR="004F448F">
          <w:rPr>
            <w:noProof/>
            <w:webHidden/>
          </w:rPr>
          <w:fldChar w:fldCharType="end"/>
        </w:r>
      </w:hyperlink>
    </w:p>
    <w:p w14:paraId="4833E26A" w14:textId="061D12D0"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8" w:anchor="_Toc45224172" w:history="1">
        <w:r w:rsidR="004F448F" w:rsidRPr="002D1DF4">
          <w:rPr>
            <w:rStyle w:val="Hyperlink"/>
            <w:i/>
            <w:iCs/>
            <w:noProof/>
          </w:rPr>
          <w:t>Hình 3.26 Sơ đồ Activity Use case 13 – Xem lịch sử chuyển tiền</w:t>
        </w:r>
        <w:r w:rsidR="004F448F">
          <w:rPr>
            <w:noProof/>
            <w:webHidden/>
          </w:rPr>
          <w:tab/>
        </w:r>
        <w:r w:rsidR="004F448F">
          <w:rPr>
            <w:noProof/>
            <w:webHidden/>
          </w:rPr>
          <w:fldChar w:fldCharType="begin"/>
        </w:r>
        <w:r w:rsidR="004F448F">
          <w:rPr>
            <w:noProof/>
            <w:webHidden/>
          </w:rPr>
          <w:instrText xml:space="preserve"> PAGEREF _Toc45224172 \h </w:instrText>
        </w:r>
        <w:r w:rsidR="004F448F">
          <w:rPr>
            <w:noProof/>
            <w:webHidden/>
          </w:rPr>
        </w:r>
        <w:r w:rsidR="004F448F">
          <w:rPr>
            <w:noProof/>
            <w:webHidden/>
          </w:rPr>
          <w:fldChar w:fldCharType="separate"/>
        </w:r>
        <w:r w:rsidR="00995EDB">
          <w:rPr>
            <w:noProof/>
            <w:webHidden/>
          </w:rPr>
          <w:t>95</w:t>
        </w:r>
        <w:r w:rsidR="004F448F">
          <w:rPr>
            <w:noProof/>
            <w:webHidden/>
          </w:rPr>
          <w:fldChar w:fldCharType="end"/>
        </w:r>
      </w:hyperlink>
    </w:p>
    <w:p w14:paraId="0981DCA5" w14:textId="76FF1F83"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59" w:anchor="_Toc45224173" w:history="1">
        <w:r w:rsidR="004F448F" w:rsidRPr="002D1DF4">
          <w:rPr>
            <w:rStyle w:val="Hyperlink"/>
            <w:i/>
            <w:iCs/>
            <w:noProof/>
          </w:rPr>
          <w:t>Hình 3.27 Sơ đồ Sequence Use case 13 – Xem lịch sử chuyển tiền</w:t>
        </w:r>
        <w:r w:rsidR="004F448F">
          <w:rPr>
            <w:noProof/>
            <w:webHidden/>
          </w:rPr>
          <w:tab/>
        </w:r>
        <w:r w:rsidR="004F448F">
          <w:rPr>
            <w:noProof/>
            <w:webHidden/>
          </w:rPr>
          <w:fldChar w:fldCharType="begin"/>
        </w:r>
        <w:r w:rsidR="004F448F">
          <w:rPr>
            <w:noProof/>
            <w:webHidden/>
          </w:rPr>
          <w:instrText xml:space="preserve"> PAGEREF _Toc45224173 \h </w:instrText>
        </w:r>
        <w:r w:rsidR="004F448F">
          <w:rPr>
            <w:noProof/>
            <w:webHidden/>
          </w:rPr>
        </w:r>
        <w:r w:rsidR="004F448F">
          <w:rPr>
            <w:noProof/>
            <w:webHidden/>
          </w:rPr>
          <w:fldChar w:fldCharType="separate"/>
        </w:r>
        <w:r w:rsidR="00995EDB">
          <w:rPr>
            <w:noProof/>
            <w:webHidden/>
          </w:rPr>
          <w:t>96</w:t>
        </w:r>
        <w:r w:rsidR="004F448F">
          <w:rPr>
            <w:noProof/>
            <w:webHidden/>
          </w:rPr>
          <w:fldChar w:fldCharType="end"/>
        </w:r>
      </w:hyperlink>
    </w:p>
    <w:p w14:paraId="55FA5B24" w14:textId="681CB8DD"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0" w:anchor="_Toc45224174" w:history="1">
        <w:r w:rsidR="004F448F" w:rsidRPr="002D1DF4">
          <w:rPr>
            <w:rStyle w:val="Hyperlink"/>
            <w:i/>
            <w:iCs/>
            <w:noProof/>
          </w:rPr>
          <w:t>Hình 3.28 Sơ đồ Activity Use case 14 – Thêm khoản thu chi</w:t>
        </w:r>
        <w:r w:rsidR="004F448F">
          <w:rPr>
            <w:noProof/>
            <w:webHidden/>
          </w:rPr>
          <w:tab/>
        </w:r>
        <w:r w:rsidR="004F448F">
          <w:rPr>
            <w:noProof/>
            <w:webHidden/>
          </w:rPr>
          <w:fldChar w:fldCharType="begin"/>
        </w:r>
        <w:r w:rsidR="004F448F">
          <w:rPr>
            <w:noProof/>
            <w:webHidden/>
          </w:rPr>
          <w:instrText xml:space="preserve"> PAGEREF _Toc45224174 \h </w:instrText>
        </w:r>
        <w:r w:rsidR="004F448F">
          <w:rPr>
            <w:noProof/>
            <w:webHidden/>
          </w:rPr>
        </w:r>
        <w:r w:rsidR="004F448F">
          <w:rPr>
            <w:noProof/>
            <w:webHidden/>
          </w:rPr>
          <w:fldChar w:fldCharType="separate"/>
        </w:r>
        <w:r w:rsidR="00995EDB">
          <w:rPr>
            <w:noProof/>
            <w:webHidden/>
          </w:rPr>
          <w:t>99</w:t>
        </w:r>
        <w:r w:rsidR="004F448F">
          <w:rPr>
            <w:noProof/>
            <w:webHidden/>
          </w:rPr>
          <w:fldChar w:fldCharType="end"/>
        </w:r>
      </w:hyperlink>
    </w:p>
    <w:p w14:paraId="00874C93" w14:textId="690F8A4A"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1" w:anchor="_Toc45224175" w:history="1">
        <w:r w:rsidR="004F448F" w:rsidRPr="002D1DF4">
          <w:rPr>
            <w:rStyle w:val="Hyperlink"/>
            <w:i/>
            <w:iCs/>
            <w:noProof/>
          </w:rPr>
          <w:t>Hình 3.29 Sơ đồ Sequence Use case 14 – Thêm khoản thu chi</w:t>
        </w:r>
        <w:r w:rsidR="004F448F">
          <w:rPr>
            <w:noProof/>
            <w:webHidden/>
          </w:rPr>
          <w:tab/>
        </w:r>
        <w:r w:rsidR="004F448F">
          <w:rPr>
            <w:noProof/>
            <w:webHidden/>
          </w:rPr>
          <w:fldChar w:fldCharType="begin"/>
        </w:r>
        <w:r w:rsidR="004F448F">
          <w:rPr>
            <w:noProof/>
            <w:webHidden/>
          </w:rPr>
          <w:instrText xml:space="preserve"> PAGEREF _Toc45224175 \h </w:instrText>
        </w:r>
        <w:r w:rsidR="004F448F">
          <w:rPr>
            <w:noProof/>
            <w:webHidden/>
          </w:rPr>
        </w:r>
        <w:r w:rsidR="004F448F">
          <w:rPr>
            <w:noProof/>
            <w:webHidden/>
          </w:rPr>
          <w:fldChar w:fldCharType="separate"/>
        </w:r>
        <w:r w:rsidR="00995EDB">
          <w:rPr>
            <w:noProof/>
            <w:webHidden/>
          </w:rPr>
          <w:t>100</w:t>
        </w:r>
        <w:r w:rsidR="004F448F">
          <w:rPr>
            <w:noProof/>
            <w:webHidden/>
          </w:rPr>
          <w:fldChar w:fldCharType="end"/>
        </w:r>
      </w:hyperlink>
    </w:p>
    <w:p w14:paraId="6191445E" w14:textId="2B07ED80"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2" w:anchor="_Toc45224176" w:history="1">
        <w:r w:rsidR="004F448F" w:rsidRPr="002D1DF4">
          <w:rPr>
            <w:rStyle w:val="Hyperlink"/>
            <w:i/>
            <w:iCs/>
            <w:noProof/>
          </w:rPr>
          <w:t>Hình 3.30 Sơ đồ Activity Use case 15 – Cập nhật khoản thu chi</w:t>
        </w:r>
        <w:r w:rsidR="004F448F">
          <w:rPr>
            <w:noProof/>
            <w:webHidden/>
          </w:rPr>
          <w:tab/>
        </w:r>
        <w:r w:rsidR="004F448F">
          <w:rPr>
            <w:noProof/>
            <w:webHidden/>
          </w:rPr>
          <w:fldChar w:fldCharType="begin"/>
        </w:r>
        <w:r w:rsidR="004F448F">
          <w:rPr>
            <w:noProof/>
            <w:webHidden/>
          </w:rPr>
          <w:instrText xml:space="preserve"> PAGEREF _Toc45224176 \h </w:instrText>
        </w:r>
        <w:r w:rsidR="004F448F">
          <w:rPr>
            <w:noProof/>
            <w:webHidden/>
          </w:rPr>
        </w:r>
        <w:r w:rsidR="004F448F">
          <w:rPr>
            <w:noProof/>
            <w:webHidden/>
          </w:rPr>
          <w:fldChar w:fldCharType="separate"/>
        </w:r>
        <w:r w:rsidR="00995EDB">
          <w:rPr>
            <w:noProof/>
            <w:webHidden/>
          </w:rPr>
          <w:t>103</w:t>
        </w:r>
        <w:r w:rsidR="004F448F">
          <w:rPr>
            <w:noProof/>
            <w:webHidden/>
          </w:rPr>
          <w:fldChar w:fldCharType="end"/>
        </w:r>
      </w:hyperlink>
    </w:p>
    <w:p w14:paraId="1CF8C75B" w14:textId="56F0F9EB"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3" w:anchor="_Toc45224177" w:history="1">
        <w:r w:rsidR="004F448F" w:rsidRPr="002D1DF4">
          <w:rPr>
            <w:rStyle w:val="Hyperlink"/>
            <w:i/>
            <w:iCs/>
            <w:noProof/>
          </w:rPr>
          <w:t>Hình 3.31 Sơ đồ Sequence Use case 15 – Cập nhật khoản thu chi</w:t>
        </w:r>
        <w:r w:rsidR="004F448F">
          <w:rPr>
            <w:noProof/>
            <w:webHidden/>
          </w:rPr>
          <w:tab/>
        </w:r>
        <w:r w:rsidR="004F448F">
          <w:rPr>
            <w:noProof/>
            <w:webHidden/>
          </w:rPr>
          <w:fldChar w:fldCharType="begin"/>
        </w:r>
        <w:r w:rsidR="004F448F">
          <w:rPr>
            <w:noProof/>
            <w:webHidden/>
          </w:rPr>
          <w:instrText xml:space="preserve"> PAGEREF _Toc45224177 \h </w:instrText>
        </w:r>
        <w:r w:rsidR="004F448F">
          <w:rPr>
            <w:noProof/>
            <w:webHidden/>
          </w:rPr>
        </w:r>
        <w:r w:rsidR="004F448F">
          <w:rPr>
            <w:noProof/>
            <w:webHidden/>
          </w:rPr>
          <w:fldChar w:fldCharType="separate"/>
        </w:r>
        <w:r w:rsidR="00995EDB">
          <w:rPr>
            <w:noProof/>
            <w:webHidden/>
          </w:rPr>
          <w:t>104</w:t>
        </w:r>
        <w:r w:rsidR="004F448F">
          <w:rPr>
            <w:noProof/>
            <w:webHidden/>
          </w:rPr>
          <w:fldChar w:fldCharType="end"/>
        </w:r>
      </w:hyperlink>
    </w:p>
    <w:p w14:paraId="0F04C102" w14:textId="0163E610"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4" w:anchor="_Toc45224178" w:history="1">
        <w:r w:rsidR="004F448F" w:rsidRPr="002D1DF4">
          <w:rPr>
            <w:rStyle w:val="Hyperlink"/>
            <w:i/>
            <w:iCs/>
            <w:noProof/>
          </w:rPr>
          <w:t>Hình 3.32 Sơ đồ Activity Use case 16 – Xóa khoản thu chi</w:t>
        </w:r>
        <w:r w:rsidR="004F448F">
          <w:rPr>
            <w:noProof/>
            <w:webHidden/>
          </w:rPr>
          <w:tab/>
        </w:r>
        <w:r w:rsidR="004F448F">
          <w:rPr>
            <w:noProof/>
            <w:webHidden/>
          </w:rPr>
          <w:fldChar w:fldCharType="begin"/>
        </w:r>
        <w:r w:rsidR="004F448F">
          <w:rPr>
            <w:noProof/>
            <w:webHidden/>
          </w:rPr>
          <w:instrText xml:space="preserve"> PAGEREF _Toc45224178 \h </w:instrText>
        </w:r>
        <w:r w:rsidR="004F448F">
          <w:rPr>
            <w:noProof/>
            <w:webHidden/>
          </w:rPr>
        </w:r>
        <w:r w:rsidR="004F448F">
          <w:rPr>
            <w:noProof/>
            <w:webHidden/>
          </w:rPr>
          <w:fldChar w:fldCharType="separate"/>
        </w:r>
        <w:r w:rsidR="00995EDB">
          <w:rPr>
            <w:noProof/>
            <w:webHidden/>
          </w:rPr>
          <w:t>106</w:t>
        </w:r>
        <w:r w:rsidR="004F448F">
          <w:rPr>
            <w:noProof/>
            <w:webHidden/>
          </w:rPr>
          <w:fldChar w:fldCharType="end"/>
        </w:r>
      </w:hyperlink>
    </w:p>
    <w:p w14:paraId="446D2020" w14:textId="236DE3E3"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5" w:anchor="_Toc45224179" w:history="1">
        <w:r w:rsidR="004F448F" w:rsidRPr="002D1DF4">
          <w:rPr>
            <w:rStyle w:val="Hyperlink"/>
            <w:i/>
            <w:iCs/>
            <w:noProof/>
          </w:rPr>
          <w:t>Hình 3.33 Sơ đồ Sequence Use case 16 – Xóa khoản thu chi</w:t>
        </w:r>
        <w:r w:rsidR="004F448F">
          <w:rPr>
            <w:noProof/>
            <w:webHidden/>
          </w:rPr>
          <w:tab/>
        </w:r>
        <w:r w:rsidR="004F448F">
          <w:rPr>
            <w:noProof/>
            <w:webHidden/>
          </w:rPr>
          <w:fldChar w:fldCharType="begin"/>
        </w:r>
        <w:r w:rsidR="004F448F">
          <w:rPr>
            <w:noProof/>
            <w:webHidden/>
          </w:rPr>
          <w:instrText xml:space="preserve"> PAGEREF _Toc45224179 \h </w:instrText>
        </w:r>
        <w:r w:rsidR="004F448F">
          <w:rPr>
            <w:noProof/>
            <w:webHidden/>
          </w:rPr>
        </w:r>
        <w:r w:rsidR="004F448F">
          <w:rPr>
            <w:noProof/>
            <w:webHidden/>
          </w:rPr>
          <w:fldChar w:fldCharType="separate"/>
        </w:r>
        <w:r w:rsidR="00995EDB">
          <w:rPr>
            <w:noProof/>
            <w:webHidden/>
          </w:rPr>
          <w:t>107</w:t>
        </w:r>
        <w:r w:rsidR="004F448F">
          <w:rPr>
            <w:noProof/>
            <w:webHidden/>
          </w:rPr>
          <w:fldChar w:fldCharType="end"/>
        </w:r>
      </w:hyperlink>
    </w:p>
    <w:p w14:paraId="29764085" w14:textId="55A73EE8"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6" w:anchor="_Toc45224180" w:history="1">
        <w:r w:rsidR="004F448F" w:rsidRPr="002D1DF4">
          <w:rPr>
            <w:rStyle w:val="Hyperlink"/>
            <w:i/>
            <w:iCs/>
            <w:noProof/>
          </w:rPr>
          <w:t>Hình 3.34 Sơ đồ Activity Use case 17 – Xem lịch sử khoản thu chi</w:t>
        </w:r>
        <w:r w:rsidR="004F448F">
          <w:rPr>
            <w:noProof/>
            <w:webHidden/>
          </w:rPr>
          <w:tab/>
        </w:r>
        <w:r w:rsidR="004F448F">
          <w:rPr>
            <w:noProof/>
            <w:webHidden/>
          </w:rPr>
          <w:fldChar w:fldCharType="begin"/>
        </w:r>
        <w:r w:rsidR="004F448F">
          <w:rPr>
            <w:noProof/>
            <w:webHidden/>
          </w:rPr>
          <w:instrText xml:space="preserve"> PAGEREF _Toc45224180 \h </w:instrText>
        </w:r>
        <w:r w:rsidR="004F448F">
          <w:rPr>
            <w:noProof/>
            <w:webHidden/>
          </w:rPr>
        </w:r>
        <w:r w:rsidR="004F448F">
          <w:rPr>
            <w:noProof/>
            <w:webHidden/>
          </w:rPr>
          <w:fldChar w:fldCharType="separate"/>
        </w:r>
        <w:r w:rsidR="00995EDB">
          <w:rPr>
            <w:noProof/>
            <w:webHidden/>
          </w:rPr>
          <w:t>109</w:t>
        </w:r>
        <w:r w:rsidR="004F448F">
          <w:rPr>
            <w:noProof/>
            <w:webHidden/>
          </w:rPr>
          <w:fldChar w:fldCharType="end"/>
        </w:r>
      </w:hyperlink>
    </w:p>
    <w:p w14:paraId="38960070" w14:textId="56E2E826"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7" w:anchor="_Toc45224181" w:history="1">
        <w:r w:rsidR="004F448F" w:rsidRPr="002D1DF4">
          <w:rPr>
            <w:rStyle w:val="Hyperlink"/>
            <w:i/>
            <w:iCs/>
            <w:noProof/>
          </w:rPr>
          <w:t>Hình 3.35 Sơ đồ Sequence Use case 17 – Xem lịch sử khoản thu chi</w:t>
        </w:r>
        <w:r w:rsidR="004F448F">
          <w:rPr>
            <w:noProof/>
            <w:webHidden/>
          </w:rPr>
          <w:tab/>
        </w:r>
        <w:r w:rsidR="004F448F">
          <w:rPr>
            <w:noProof/>
            <w:webHidden/>
          </w:rPr>
          <w:fldChar w:fldCharType="begin"/>
        </w:r>
        <w:r w:rsidR="004F448F">
          <w:rPr>
            <w:noProof/>
            <w:webHidden/>
          </w:rPr>
          <w:instrText xml:space="preserve"> PAGEREF _Toc45224181 \h </w:instrText>
        </w:r>
        <w:r w:rsidR="004F448F">
          <w:rPr>
            <w:noProof/>
            <w:webHidden/>
          </w:rPr>
        </w:r>
        <w:r w:rsidR="004F448F">
          <w:rPr>
            <w:noProof/>
            <w:webHidden/>
          </w:rPr>
          <w:fldChar w:fldCharType="separate"/>
        </w:r>
        <w:r w:rsidR="00995EDB">
          <w:rPr>
            <w:noProof/>
            <w:webHidden/>
          </w:rPr>
          <w:t>110</w:t>
        </w:r>
        <w:r w:rsidR="004F448F">
          <w:rPr>
            <w:noProof/>
            <w:webHidden/>
          </w:rPr>
          <w:fldChar w:fldCharType="end"/>
        </w:r>
      </w:hyperlink>
    </w:p>
    <w:p w14:paraId="6D9BA585" w14:textId="1FF5C113"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8" w:anchor="_Toc45224182" w:history="1">
        <w:r w:rsidR="004F448F" w:rsidRPr="002D1DF4">
          <w:rPr>
            <w:rStyle w:val="Hyperlink"/>
            <w:i/>
            <w:iCs/>
            <w:noProof/>
          </w:rPr>
          <w:t>Hình 3.36 Sơ đồ Activity Use case 18 – Thêm kế hoạch tiết kiệm</w:t>
        </w:r>
        <w:r w:rsidR="004F448F">
          <w:rPr>
            <w:noProof/>
            <w:webHidden/>
          </w:rPr>
          <w:tab/>
        </w:r>
        <w:r w:rsidR="004F448F">
          <w:rPr>
            <w:noProof/>
            <w:webHidden/>
          </w:rPr>
          <w:fldChar w:fldCharType="begin"/>
        </w:r>
        <w:r w:rsidR="004F448F">
          <w:rPr>
            <w:noProof/>
            <w:webHidden/>
          </w:rPr>
          <w:instrText xml:space="preserve"> PAGEREF _Toc45224182 \h </w:instrText>
        </w:r>
        <w:r w:rsidR="004F448F">
          <w:rPr>
            <w:noProof/>
            <w:webHidden/>
          </w:rPr>
        </w:r>
        <w:r w:rsidR="004F448F">
          <w:rPr>
            <w:noProof/>
            <w:webHidden/>
          </w:rPr>
          <w:fldChar w:fldCharType="separate"/>
        </w:r>
        <w:r w:rsidR="00995EDB">
          <w:rPr>
            <w:noProof/>
            <w:webHidden/>
          </w:rPr>
          <w:t>113</w:t>
        </w:r>
        <w:r w:rsidR="004F448F">
          <w:rPr>
            <w:noProof/>
            <w:webHidden/>
          </w:rPr>
          <w:fldChar w:fldCharType="end"/>
        </w:r>
      </w:hyperlink>
    </w:p>
    <w:p w14:paraId="0729E18C" w14:textId="4A975333"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69" w:anchor="_Toc45224183" w:history="1">
        <w:r w:rsidR="004F448F" w:rsidRPr="002D1DF4">
          <w:rPr>
            <w:rStyle w:val="Hyperlink"/>
            <w:i/>
            <w:iCs/>
            <w:noProof/>
          </w:rPr>
          <w:t>Hình 3.37 Sơ đồ Sequence Use case 18 – Thêm kế hoạch tiết kiệm</w:t>
        </w:r>
        <w:r w:rsidR="004F448F">
          <w:rPr>
            <w:noProof/>
            <w:webHidden/>
          </w:rPr>
          <w:tab/>
        </w:r>
        <w:r w:rsidR="004F448F">
          <w:rPr>
            <w:noProof/>
            <w:webHidden/>
          </w:rPr>
          <w:fldChar w:fldCharType="begin"/>
        </w:r>
        <w:r w:rsidR="004F448F">
          <w:rPr>
            <w:noProof/>
            <w:webHidden/>
          </w:rPr>
          <w:instrText xml:space="preserve"> PAGEREF _Toc45224183 \h </w:instrText>
        </w:r>
        <w:r w:rsidR="004F448F">
          <w:rPr>
            <w:noProof/>
            <w:webHidden/>
          </w:rPr>
        </w:r>
        <w:r w:rsidR="004F448F">
          <w:rPr>
            <w:noProof/>
            <w:webHidden/>
          </w:rPr>
          <w:fldChar w:fldCharType="separate"/>
        </w:r>
        <w:r w:rsidR="00995EDB">
          <w:rPr>
            <w:noProof/>
            <w:webHidden/>
          </w:rPr>
          <w:t>114</w:t>
        </w:r>
        <w:r w:rsidR="004F448F">
          <w:rPr>
            <w:noProof/>
            <w:webHidden/>
          </w:rPr>
          <w:fldChar w:fldCharType="end"/>
        </w:r>
      </w:hyperlink>
    </w:p>
    <w:p w14:paraId="6CBE5FA5" w14:textId="18AAF96A"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0" w:anchor="_Toc45224184" w:history="1">
        <w:r w:rsidR="004F448F" w:rsidRPr="002D1DF4">
          <w:rPr>
            <w:rStyle w:val="Hyperlink"/>
            <w:i/>
            <w:iCs/>
            <w:noProof/>
          </w:rPr>
          <w:t>Hình 3.38 Sơ đồ Activity Use case 19 – Thêm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_Toc45224184 \h </w:instrText>
        </w:r>
        <w:r w:rsidR="004F448F">
          <w:rPr>
            <w:noProof/>
            <w:webHidden/>
          </w:rPr>
        </w:r>
        <w:r w:rsidR="004F448F">
          <w:rPr>
            <w:noProof/>
            <w:webHidden/>
          </w:rPr>
          <w:fldChar w:fldCharType="separate"/>
        </w:r>
        <w:r w:rsidR="00995EDB">
          <w:rPr>
            <w:noProof/>
            <w:webHidden/>
          </w:rPr>
          <w:t>117</w:t>
        </w:r>
        <w:r w:rsidR="004F448F">
          <w:rPr>
            <w:noProof/>
            <w:webHidden/>
          </w:rPr>
          <w:fldChar w:fldCharType="end"/>
        </w:r>
      </w:hyperlink>
    </w:p>
    <w:p w14:paraId="5E682816" w14:textId="6DAFD281"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1" w:anchor="_Toc45224185" w:history="1">
        <w:r w:rsidR="004F448F" w:rsidRPr="002D1DF4">
          <w:rPr>
            <w:rStyle w:val="Hyperlink"/>
            <w:i/>
            <w:iCs/>
            <w:noProof/>
          </w:rPr>
          <w:t>Hình 3.39 Sơ đồ Sequence Use case 19 – Thêm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_Toc45224185 \h </w:instrText>
        </w:r>
        <w:r w:rsidR="004F448F">
          <w:rPr>
            <w:noProof/>
            <w:webHidden/>
          </w:rPr>
        </w:r>
        <w:r w:rsidR="004F448F">
          <w:rPr>
            <w:noProof/>
            <w:webHidden/>
          </w:rPr>
          <w:fldChar w:fldCharType="separate"/>
        </w:r>
        <w:r w:rsidR="00995EDB">
          <w:rPr>
            <w:noProof/>
            <w:webHidden/>
          </w:rPr>
          <w:t>118</w:t>
        </w:r>
        <w:r w:rsidR="004F448F">
          <w:rPr>
            <w:noProof/>
            <w:webHidden/>
          </w:rPr>
          <w:fldChar w:fldCharType="end"/>
        </w:r>
      </w:hyperlink>
    </w:p>
    <w:p w14:paraId="5CD6CA9A" w14:textId="35B990A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2" w:anchor="_Toc45224186" w:history="1">
        <w:r w:rsidR="004F448F" w:rsidRPr="002D1DF4">
          <w:rPr>
            <w:rStyle w:val="Hyperlink"/>
            <w:i/>
            <w:iCs/>
            <w:noProof/>
          </w:rPr>
          <w:t>Hình 3.40 Sơ đồ Activity Use case 20 – Xem chi tiết kế hoạch tiết kiệm</w:t>
        </w:r>
        <w:r w:rsidR="004F448F">
          <w:rPr>
            <w:noProof/>
            <w:webHidden/>
          </w:rPr>
          <w:tab/>
        </w:r>
        <w:r w:rsidR="004F448F">
          <w:rPr>
            <w:noProof/>
            <w:webHidden/>
          </w:rPr>
          <w:fldChar w:fldCharType="begin"/>
        </w:r>
        <w:r w:rsidR="004F448F">
          <w:rPr>
            <w:noProof/>
            <w:webHidden/>
          </w:rPr>
          <w:instrText xml:space="preserve"> PAGEREF _Toc45224186 \h </w:instrText>
        </w:r>
        <w:r w:rsidR="004F448F">
          <w:rPr>
            <w:noProof/>
            <w:webHidden/>
          </w:rPr>
        </w:r>
        <w:r w:rsidR="004F448F">
          <w:rPr>
            <w:noProof/>
            <w:webHidden/>
          </w:rPr>
          <w:fldChar w:fldCharType="separate"/>
        </w:r>
        <w:r w:rsidR="00995EDB">
          <w:rPr>
            <w:noProof/>
            <w:webHidden/>
          </w:rPr>
          <w:t>120</w:t>
        </w:r>
        <w:r w:rsidR="004F448F">
          <w:rPr>
            <w:noProof/>
            <w:webHidden/>
          </w:rPr>
          <w:fldChar w:fldCharType="end"/>
        </w:r>
      </w:hyperlink>
    </w:p>
    <w:p w14:paraId="37276464" w14:textId="67FD7DB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3" w:anchor="_Toc45224187" w:history="1">
        <w:r w:rsidR="004F448F" w:rsidRPr="002D1DF4">
          <w:rPr>
            <w:rStyle w:val="Hyperlink"/>
            <w:i/>
            <w:iCs/>
            <w:noProof/>
          </w:rPr>
          <w:t>Hình 3.41 Sơ đồ Sequence Use case 20 – Xem chi tiết kế hoạch tiết kiệm</w:t>
        </w:r>
        <w:r w:rsidR="004F448F">
          <w:rPr>
            <w:noProof/>
            <w:webHidden/>
          </w:rPr>
          <w:tab/>
        </w:r>
        <w:r w:rsidR="004F448F">
          <w:rPr>
            <w:noProof/>
            <w:webHidden/>
          </w:rPr>
          <w:fldChar w:fldCharType="begin"/>
        </w:r>
        <w:r w:rsidR="004F448F">
          <w:rPr>
            <w:noProof/>
            <w:webHidden/>
          </w:rPr>
          <w:instrText xml:space="preserve"> PAGEREF _Toc45224187 \h </w:instrText>
        </w:r>
        <w:r w:rsidR="004F448F">
          <w:rPr>
            <w:noProof/>
            <w:webHidden/>
          </w:rPr>
        </w:r>
        <w:r w:rsidR="004F448F">
          <w:rPr>
            <w:noProof/>
            <w:webHidden/>
          </w:rPr>
          <w:fldChar w:fldCharType="separate"/>
        </w:r>
        <w:r w:rsidR="00995EDB">
          <w:rPr>
            <w:noProof/>
            <w:webHidden/>
          </w:rPr>
          <w:t>121</w:t>
        </w:r>
        <w:r w:rsidR="004F448F">
          <w:rPr>
            <w:noProof/>
            <w:webHidden/>
          </w:rPr>
          <w:fldChar w:fldCharType="end"/>
        </w:r>
      </w:hyperlink>
    </w:p>
    <w:p w14:paraId="7D432020" w14:textId="0A4D5CA8"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4" w:anchor="_Toc45224188" w:history="1">
        <w:r w:rsidR="004F448F" w:rsidRPr="002D1DF4">
          <w:rPr>
            <w:rStyle w:val="Hyperlink"/>
            <w:i/>
            <w:iCs/>
            <w:noProof/>
          </w:rPr>
          <w:t>Hình 3.42 Sơ đồ Activity Use case 21 – Xem lịch sử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_Toc45224188 \h </w:instrText>
        </w:r>
        <w:r w:rsidR="004F448F">
          <w:rPr>
            <w:noProof/>
            <w:webHidden/>
          </w:rPr>
        </w:r>
        <w:r w:rsidR="004F448F">
          <w:rPr>
            <w:noProof/>
            <w:webHidden/>
          </w:rPr>
          <w:fldChar w:fldCharType="separate"/>
        </w:r>
        <w:r w:rsidR="00995EDB">
          <w:rPr>
            <w:noProof/>
            <w:webHidden/>
          </w:rPr>
          <w:t>123</w:t>
        </w:r>
        <w:r w:rsidR="004F448F">
          <w:rPr>
            <w:noProof/>
            <w:webHidden/>
          </w:rPr>
          <w:fldChar w:fldCharType="end"/>
        </w:r>
      </w:hyperlink>
    </w:p>
    <w:p w14:paraId="133456A0" w14:textId="7852877D"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5" w:anchor="_Toc45224189" w:history="1">
        <w:r w:rsidR="004F448F" w:rsidRPr="002D1DF4">
          <w:rPr>
            <w:rStyle w:val="Hyperlink"/>
            <w:i/>
            <w:iCs/>
            <w:noProof/>
          </w:rPr>
          <w:t>Hình 3.43 Sơ đồ Sequence Use case 21 – Xem lịch sử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_Toc45224189 \h </w:instrText>
        </w:r>
        <w:r w:rsidR="004F448F">
          <w:rPr>
            <w:noProof/>
            <w:webHidden/>
          </w:rPr>
        </w:r>
        <w:r w:rsidR="004F448F">
          <w:rPr>
            <w:noProof/>
            <w:webHidden/>
          </w:rPr>
          <w:fldChar w:fldCharType="separate"/>
        </w:r>
        <w:r w:rsidR="00995EDB">
          <w:rPr>
            <w:noProof/>
            <w:webHidden/>
          </w:rPr>
          <w:t>124</w:t>
        </w:r>
        <w:r w:rsidR="004F448F">
          <w:rPr>
            <w:noProof/>
            <w:webHidden/>
          </w:rPr>
          <w:fldChar w:fldCharType="end"/>
        </w:r>
      </w:hyperlink>
    </w:p>
    <w:p w14:paraId="59EBFA49" w14:textId="28F9D2B2"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6" w:anchor="_Toc45224190" w:history="1">
        <w:r w:rsidR="004F448F" w:rsidRPr="002D1DF4">
          <w:rPr>
            <w:rStyle w:val="Hyperlink"/>
            <w:i/>
            <w:iCs/>
            <w:noProof/>
          </w:rPr>
          <w:t>Hình 3.44 Sơ đồ Activity Use case 22 – Xóa kế hoạch tiết kiệm</w:t>
        </w:r>
        <w:r w:rsidR="004F448F">
          <w:rPr>
            <w:noProof/>
            <w:webHidden/>
          </w:rPr>
          <w:tab/>
        </w:r>
        <w:r w:rsidR="004F448F">
          <w:rPr>
            <w:noProof/>
            <w:webHidden/>
          </w:rPr>
          <w:fldChar w:fldCharType="begin"/>
        </w:r>
        <w:r w:rsidR="004F448F">
          <w:rPr>
            <w:noProof/>
            <w:webHidden/>
          </w:rPr>
          <w:instrText xml:space="preserve"> PAGEREF _Toc45224190 \h </w:instrText>
        </w:r>
        <w:r w:rsidR="004F448F">
          <w:rPr>
            <w:noProof/>
            <w:webHidden/>
          </w:rPr>
        </w:r>
        <w:r w:rsidR="004F448F">
          <w:rPr>
            <w:noProof/>
            <w:webHidden/>
          </w:rPr>
          <w:fldChar w:fldCharType="separate"/>
        </w:r>
        <w:r w:rsidR="00995EDB">
          <w:rPr>
            <w:noProof/>
            <w:webHidden/>
          </w:rPr>
          <w:t>126</w:t>
        </w:r>
        <w:r w:rsidR="004F448F">
          <w:rPr>
            <w:noProof/>
            <w:webHidden/>
          </w:rPr>
          <w:fldChar w:fldCharType="end"/>
        </w:r>
      </w:hyperlink>
    </w:p>
    <w:p w14:paraId="4CEDAB45" w14:textId="38B2EC90"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7" w:anchor="_Toc45224191" w:history="1">
        <w:r w:rsidR="004F448F" w:rsidRPr="002D1DF4">
          <w:rPr>
            <w:rStyle w:val="Hyperlink"/>
            <w:i/>
            <w:iCs/>
            <w:noProof/>
          </w:rPr>
          <w:t>Hình 3.45 Sơ đồ Sequence Use case 22 – Xóa kế hoạch tiết kiệm</w:t>
        </w:r>
        <w:r w:rsidR="004F448F">
          <w:rPr>
            <w:noProof/>
            <w:webHidden/>
          </w:rPr>
          <w:tab/>
        </w:r>
        <w:r w:rsidR="004F448F">
          <w:rPr>
            <w:noProof/>
            <w:webHidden/>
          </w:rPr>
          <w:fldChar w:fldCharType="begin"/>
        </w:r>
        <w:r w:rsidR="004F448F">
          <w:rPr>
            <w:noProof/>
            <w:webHidden/>
          </w:rPr>
          <w:instrText xml:space="preserve"> PAGEREF _Toc45224191 \h </w:instrText>
        </w:r>
        <w:r w:rsidR="004F448F">
          <w:rPr>
            <w:noProof/>
            <w:webHidden/>
          </w:rPr>
        </w:r>
        <w:r w:rsidR="004F448F">
          <w:rPr>
            <w:noProof/>
            <w:webHidden/>
          </w:rPr>
          <w:fldChar w:fldCharType="separate"/>
        </w:r>
        <w:r w:rsidR="00995EDB">
          <w:rPr>
            <w:noProof/>
            <w:webHidden/>
          </w:rPr>
          <w:t>127</w:t>
        </w:r>
        <w:r w:rsidR="004F448F">
          <w:rPr>
            <w:noProof/>
            <w:webHidden/>
          </w:rPr>
          <w:fldChar w:fldCharType="end"/>
        </w:r>
      </w:hyperlink>
    </w:p>
    <w:p w14:paraId="54D04D5B" w14:textId="77133E79"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8" w:anchor="_Toc45224192" w:history="1">
        <w:r w:rsidR="004F448F" w:rsidRPr="002D1DF4">
          <w:rPr>
            <w:rStyle w:val="Hyperlink"/>
            <w:i/>
            <w:iCs/>
            <w:noProof/>
          </w:rPr>
          <w:t>Hình 3.46 Sơ đồ Activity Use case 23 – Thêm danh mục thu chi</w:t>
        </w:r>
        <w:r w:rsidR="004F448F">
          <w:rPr>
            <w:noProof/>
            <w:webHidden/>
          </w:rPr>
          <w:tab/>
        </w:r>
        <w:r w:rsidR="004F448F">
          <w:rPr>
            <w:noProof/>
            <w:webHidden/>
          </w:rPr>
          <w:fldChar w:fldCharType="begin"/>
        </w:r>
        <w:r w:rsidR="004F448F">
          <w:rPr>
            <w:noProof/>
            <w:webHidden/>
          </w:rPr>
          <w:instrText xml:space="preserve"> PAGEREF _Toc45224192 \h </w:instrText>
        </w:r>
        <w:r w:rsidR="004F448F">
          <w:rPr>
            <w:noProof/>
            <w:webHidden/>
          </w:rPr>
        </w:r>
        <w:r w:rsidR="004F448F">
          <w:rPr>
            <w:noProof/>
            <w:webHidden/>
          </w:rPr>
          <w:fldChar w:fldCharType="separate"/>
        </w:r>
        <w:r w:rsidR="00995EDB">
          <w:rPr>
            <w:noProof/>
            <w:webHidden/>
          </w:rPr>
          <w:t>129</w:t>
        </w:r>
        <w:r w:rsidR="004F448F">
          <w:rPr>
            <w:noProof/>
            <w:webHidden/>
          </w:rPr>
          <w:fldChar w:fldCharType="end"/>
        </w:r>
      </w:hyperlink>
    </w:p>
    <w:p w14:paraId="56348D59" w14:textId="6AB56AC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79" w:anchor="_Toc45224193" w:history="1">
        <w:r w:rsidR="004F448F" w:rsidRPr="002D1DF4">
          <w:rPr>
            <w:rStyle w:val="Hyperlink"/>
            <w:i/>
            <w:iCs/>
            <w:noProof/>
          </w:rPr>
          <w:t>Hình 3.47 Sơ đồ Sequence Use case 23 – Thêm danh mục thu chi</w:t>
        </w:r>
        <w:r w:rsidR="004F448F">
          <w:rPr>
            <w:noProof/>
            <w:webHidden/>
          </w:rPr>
          <w:tab/>
        </w:r>
        <w:r w:rsidR="004F448F">
          <w:rPr>
            <w:noProof/>
            <w:webHidden/>
          </w:rPr>
          <w:fldChar w:fldCharType="begin"/>
        </w:r>
        <w:r w:rsidR="004F448F">
          <w:rPr>
            <w:noProof/>
            <w:webHidden/>
          </w:rPr>
          <w:instrText xml:space="preserve"> PAGEREF _Toc45224193 \h </w:instrText>
        </w:r>
        <w:r w:rsidR="004F448F">
          <w:rPr>
            <w:noProof/>
            <w:webHidden/>
          </w:rPr>
        </w:r>
        <w:r w:rsidR="004F448F">
          <w:rPr>
            <w:noProof/>
            <w:webHidden/>
          </w:rPr>
          <w:fldChar w:fldCharType="separate"/>
        </w:r>
        <w:r w:rsidR="00995EDB">
          <w:rPr>
            <w:noProof/>
            <w:webHidden/>
          </w:rPr>
          <w:t>130</w:t>
        </w:r>
        <w:r w:rsidR="004F448F">
          <w:rPr>
            <w:noProof/>
            <w:webHidden/>
          </w:rPr>
          <w:fldChar w:fldCharType="end"/>
        </w:r>
      </w:hyperlink>
    </w:p>
    <w:p w14:paraId="391F81C0" w14:textId="33D27F15"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0" w:anchor="_Toc45224194" w:history="1">
        <w:r w:rsidR="004F448F" w:rsidRPr="002D1DF4">
          <w:rPr>
            <w:rStyle w:val="Hyperlink"/>
            <w:i/>
            <w:iCs/>
            <w:noProof/>
          </w:rPr>
          <w:t>Hình 3.48 Sơ đồ Activity Use case 24 – Xóa danh mục thu chi</w:t>
        </w:r>
        <w:r w:rsidR="004F448F">
          <w:rPr>
            <w:noProof/>
            <w:webHidden/>
          </w:rPr>
          <w:tab/>
        </w:r>
        <w:r w:rsidR="004F448F">
          <w:rPr>
            <w:noProof/>
            <w:webHidden/>
          </w:rPr>
          <w:fldChar w:fldCharType="begin"/>
        </w:r>
        <w:r w:rsidR="004F448F">
          <w:rPr>
            <w:noProof/>
            <w:webHidden/>
          </w:rPr>
          <w:instrText xml:space="preserve"> PAGEREF _Toc45224194 \h </w:instrText>
        </w:r>
        <w:r w:rsidR="004F448F">
          <w:rPr>
            <w:noProof/>
            <w:webHidden/>
          </w:rPr>
        </w:r>
        <w:r w:rsidR="004F448F">
          <w:rPr>
            <w:noProof/>
            <w:webHidden/>
          </w:rPr>
          <w:fldChar w:fldCharType="separate"/>
        </w:r>
        <w:r w:rsidR="00995EDB">
          <w:rPr>
            <w:noProof/>
            <w:webHidden/>
          </w:rPr>
          <w:t>132</w:t>
        </w:r>
        <w:r w:rsidR="004F448F">
          <w:rPr>
            <w:noProof/>
            <w:webHidden/>
          </w:rPr>
          <w:fldChar w:fldCharType="end"/>
        </w:r>
      </w:hyperlink>
    </w:p>
    <w:p w14:paraId="08C1643E" w14:textId="5C109CC0"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1" w:anchor="_Toc45224195" w:history="1">
        <w:r w:rsidR="004F448F" w:rsidRPr="002D1DF4">
          <w:rPr>
            <w:rStyle w:val="Hyperlink"/>
            <w:i/>
            <w:iCs/>
            <w:noProof/>
          </w:rPr>
          <w:t>Hình 3.49 Sơ đồ Sequence Use case 24 – Xóa danh mục thu chi</w:t>
        </w:r>
        <w:r w:rsidR="004F448F">
          <w:rPr>
            <w:noProof/>
            <w:webHidden/>
          </w:rPr>
          <w:tab/>
        </w:r>
        <w:r w:rsidR="004F448F">
          <w:rPr>
            <w:noProof/>
            <w:webHidden/>
          </w:rPr>
          <w:fldChar w:fldCharType="begin"/>
        </w:r>
        <w:r w:rsidR="004F448F">
          <w:rPr>
            <w:noProof/>
            <w:webHidden/>
          </w:rPr>
          <w:instrText xml:space="preserve"> PAGEREF _Toc45224195 \h </w:instrText>
        </w:r>
        <w:r w:rsidR="004F448F">
          <w:rPr>
            <w:noProof/>
            <w:webHidden/>
          </w:rPr>
        </w:r>
        <w:r w:rsidR="004F448F">
          <w:rPr>
            <w:noProof/>
            <w:webHidden/>
          </w:rPr>
          <w:fldChar w:fldCharType="separate"/>
        </w:r>
        <w:r w:rsidR="00995EDB">
          <w:rPr>
            <w:noProof/>
            <w:webHidden/>
          </w:rPr>
          <w:t>133</w:t>
        </w:r>
        <w:r w:rsidR="004F448F">
          <w:rPr>
            <w:noProof/>
            <w:webHidden/>
          </w:rPr>
          <w:fldChar w:fldCharType="end"/>
        </w:r>
      </w:hyperlink>
    </w:p>
    <w:p w14:paraId="7E2F488E" w14:textId="17E46AB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2" w:anchor="_Toc45224196" w:history="1">
        <w:r w:rsidR="004F448F" w:rsidRPr="002D1DF4">
          <w:rPr>
            <w:rStyle w:val="Hyperlink"/>
            <w:i/>
            <w:iCs/>
            <w:noProof/>
          </w:rPr>
          <w:t>Hình 3.50 Sơ đồ Activity Use case 25 – Cập nhật danh mục thu chi</w:t>
        </w:r>
        <w:r w:rsidR="004F448F">
          <w:rPr>
            <w:noProof/>
            <w:webHidden/>
          </w:rPr>
          <w:tab/>
        </w:r>
        <w:r w:rsidR="004F448F">
          <w:rPr>
            <w:noProof/>
            <w:webHidden/>
          </w:rPr>
          <w:fldChar w:fldCharType="begin"/>
        </w:r>
        <w:r w:rsidR="004F448F">
          <w:rPr>
            <w:noProof/>
            <w:webHidden/>
          </w:rPr>
          <w:instrText xml:space="preserve"> PAGEREF _Toc45224196 \h </w:instrText>
        </w:r>
        <w:r w:rsidR="004F448F">
          <w:rPr>
            <w:noProof/>
            <w:webHidden/>
          </w:rPr>
        </w:r>
        <w:r w:rsidR="004F448F">
          <w:rPr>
            <w:noProof/>
            <w:webHidden/>
          </w:rPr>
          <w:fldChar w:fldCharType="separate"/>
        </w:r>
        <w:r w:rsidR="00995EDB">
          <w:rPr>
            <w:noProof/>
            <w:webHidden/>
          </w:rPr>
          <w:t>136</w:t>
        </w:r>
        <w:r w:rsidR="004F448F">
          <w:rPr>
            <w:noProof/>
            <w:webHidden/>
          </w:rPr>
          <w:fldChar w:fldCharType="end"/>
        </w:r>
      </w:hyperlink>
    </w:p>
    <w:p w14:paraId="76FF6BF7" w14:textId="074DB0ED"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3" w:anchor="_Toc45224197" w:history="1">
        <w:r w:rsidR="004F448F" w:rsidRPr="002D1DF4">
          <w:rPr>
            <w:rStyle w:val="Hyperlink"/>
            <w:i/>
            <w:iCs/>
            <w:noProof/>
          </w:rPr>
          <w:t>Hình 3.51 Sơ đồ Sequence Use case 25 – Cập nhật danh mục thu chi</w:t>
        </w:r>
        <w:r w:rsidR="004F448F">
          <w:rPr>
            <w:noProof/>
            <w:webHidden/>
          </w:rPr>
          <w:tab/>
        </w:r>
        <w:r w:rsidR="004F448F">
          <w:rPr>
            <w:noProof/>
            <w:webHidden/>
          </w:rPr>
          <w:fldChar w:fldCharType="begin"/>
        </w:r>
        <w:r w:rsidR="004F448F">
          <w:rPr>
            <w:noProof/>
            <w:webHidden/>
          </w:rPr>
          <w:instrText xml:space="preserve"> PAGEREF _Toc45224197 \h </w:instrText>
        </w:r>
        <w:r w:rsidR="004F448F">
          <w:rPr>
            <w:noProof/>
            <w:webHidden/>
          </w:rPr>
        </w:r>
        <w:r w:rsidR="004F448F">
          <w:rPr>
            <w:noProof/>
            <w:webHidden/>
          </w:rPr>
          <w:fldChar w:fldCharType="separate"/>
        </w:r>
        <w:r w:rsidR="00995EDB">
          <w:rPr>
            <w:noProof/>
            <w:webHidden/>
          </w:rPr>
          <w:t>137</w:t>
        </w:r>
        <w:r w:rsidR="004F448F">
          <w:rPr>
            <w:noProof/>
            <w:webHidden/>
          </w:rPr>
          <w:fldChar w:fldCharType="end"/>
        </w:r>
      </w:hyperlink>
    </w:p>
    <w:p w14:paraId="3FDDD0A7" w14:textId="46BFF0D1"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4" w:anchor="_Toc45224198" w:history="1">
        <w:r w:rsidR="004F448F" w:rsidRPr="002D1DF4">
          <w:rPr>
            <w:rStyle w:val="Hyperlink"/>
            <w:i/>
            <w:iCs/>
            <w:noProof/>
          </w:rPr>
          <w:t>Hình 3.52 Class Diagram</w:t>
        </w:r>
        <w:r w:rsidR="004F448F">
          <w:rPr>
            <w:noProof/>
            <w:webHidden/>
          </w:rPr>
          <w:tab/>
        </w:r>
        <w:r w:rsidR="004F448F">
          <w:rPr>
            <w:noProof/>
            <w:webHidden/>
          </w:rPr>
          <w:fldChar w:fldCharType="begin"/>
        </w:r>
        <w:r w:rsidR="004F448F">
          <w:rPr>
            <w:noProof/>
            <w:webHidden/>
          </w:rPr>
          <w:instrText xml:space="preserve"> PAGEREF _Toc45224198 \h </w:instrText>
        </w:r>
        <w:r w:rsidR="004F448F">
          <w:rPr>
            <w:noProof/>
            <w:webHidden/>
          </w:rPr>
        </w:r>
        <w:r w:rsidR="004F448F">
          <w:rPr>
            <w:noProof/>
            <w:webHidden/>
          </w:rPr>
          <w:fldChar w:fldCharType="separate"/>
        </w:r>
        <w:r w:rsidR="00995EDB">
          <w:rPr>
            <w:noProof/>
            <w:webHidden/>
          </w:rPr>
          <w:t>138</w:t>
        </w:r>
        <w:r w:rsidR="004F448F">
          <w:rPr>
            <w:noProof/>
            <w:webHidden/>
          </w:rPr>
          <w:fldChar w:fldCharType="end"/>
        </w:r>
      </w:hyperlink>
    </w:p>
    <w:p w14:paraId="3B9A5C21" w14:textId="0E05B55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5" w:anchor="_Toc45224199" w:history="1">
        <w:r w:rsidR="004F448F" w:rsidRPr="002D1DF4">
          <w:rPr>
            <w:rStyle w:val="Hyperlink"/>
            <w:i/>
            <w:iCs/>
            <w:noProof/>
          </w:rPr>
          <w:t>Hình 3.53 Mô hình liên kết thực thể</w:t>
        </w:r>
        <w:r w:rsidR="004F448F">
          <w:rPr>
            <w:noProof/>
            <w:webHidden/>
          </w:rPr>
          <w:tab/>
        </w:r>
        <w:r w:rsidR="004F448F">
          <w:rPr>
            <w:noProof/>
            <w:webHidden/>
          </w:rPr>
          <w:fldChar w:fldCharType="begin"/>
        </w:r>
        <w:r w:rsidR="004F448F">
          <w:rPr>
            <w:noProof/>
            <w:webHidden/>
          </w:rPr>
          <w:instrText xml:space="preserve"> PAGEREF _Toc45224199 \h </w:instrText>
        </w:r>
        <w:r w:rsidR="004F448F">
          <w:rPr>
            <w:noProof/>
            <w:webHidden/>
          </w:rPr>
        </w:r>
        <w:r w:rsidR="004F448F">
          <w:rPr>
            <w:noProof/>
            <w:webHidden/>
          </w:rPr>
          <w:fldChar w:fldCharType="separate"/>
        </w:r>
        <w:r w:rsidR="00995EDB">
          <w:rPr>
            <w:noProof/>
            <w:webHidden/>
          </w:rPr>
          <w:t>139</w:t>
        </w:r>
        <w:r w:rsidR="004F448F">
          <w:rPr>
            <w:noProof/>
            <w:webHidden/>
          </w:rPr>
          <w:fldChar w:fldCharType="end"/>
        </w:r>
      </w:hyperlink>
    </w:p>
    <w:p w14:paraId="2BCD2014" w14:textId="7C0AC584"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6" w:anchor="_Toc45224200" w:history="1">
        <w:r w:rsidR="004F448F" w:rsidRPr="002D1DF4">
          <w:rPr>
            <w:rStyle w:val="Hyperlink"/>
            <w:i/>
            <w:iCs/>
            <w:noProof/>
          </w:rPr>
          <w:t>Hình 3.54 Mô hình cơ sở dữ liệu</w:t>
        </w:r>
        <w:r w:rsidR="004F448F">
          <w:rPr>
            <w:noProof/>
            <w:webHidden/>
          </w:rPr>
          <w:tab/>
        </w:r>
        <w:r w:rsidR="004F448F">
          <w:rPr>
            <w:noProof/>
            <w:webHidden/>
          </w:rPr>
          <w:fldChar w:fldCharType="begin"/>
        </w:r>
        <w:r w:rsidR="004F448F">
          <w:rPr>
            <w:noProof/>
            <w:webHidden/>
          </w:rPr>
          <w:instrText xml:space="preserve"> PAGEREF _Toc45224200 \h </w:instrText>
        </w:r>
        <w:r w:rsidR="004F448F">
          <w:rPr>
            <w:noProof/>
            <w:webHidden/>
          </w:rPr>
        </w:r>
        <w:r w:rsidR="004F448F">
          <w:rPr>
            <w:noProof/>
            <w:webHidden/>
          </w:rPr>
          <w:fldChar w:fldCharType="separate"/>
        </w:r>
        <w:r w:rsidR="00995EDB">
          <w:rPr>
            <w:noProof/>
            <w:webHidden/>
          </w:rPr>
          <w:t>140</w:t>
        </w:r>
        <w:r w:rsidR="004F448F">
          <w:rPr>
            <w:noProof/>
            <w:webHidden/>
          </w:rPr>
          <w:fldChar w:fldCharType="end"/>
        </w:r>
      </w:hyperlink>
    </w:p>
    <w:p w14:paraId="77545AAE" w14:textId="3CAF553D"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7" w:anchor="_Toc45224201" w:history="1">
        <w:r w:rsidR="004F448F" w:rsidRPr="002D1DF4">
          <w:rPr>
            <w:rStyle w:val="Hyperlink"/>
            <w:i/>
            <w:iCs/>
            <w:noProof/>
          </w:rPr>
          <w:t>Hình 4.1 ScreenFlow – Phân luồng màn hình trong ứng dụng</w:t>
        </w:r>
        <w:r w:rsidR="004F448F">
          <w:rPr>
            <w:noProof/>
            <w:webHidden/>
          </w:rPr>
          <w:tab/>
        </w:r>
        <w:r w:rsidR="004F448F">
          <w:rPr>
            <w:noProof/>
            <w:webHidden/>
          </w:rPr>
          <w:fldChar w:fldCharType="begin"/>
        </w:r>
        <w:r w:rsidR="004F448F">
          <w:rPr>
            <w:noProof/>
            <w:webHidden/>
          </w:rPr>
          <w:instrText xml:space="preserve"> PAGEREF _Toc45224201 \h </w:instrText>
        </w:r>
        <w:r w:rsidR="004F448F">
          <w:rPr>
            <w:noProof/>
            <w:webHidden/>
          </w:rPr>
        </w:r>
        <w:r w:rsidR="004F448F">
          <w:rPr>
            <w:noProof/>
            <w:webHidden/>
          </w:rPr>
          <w:fldChar w:fldCharType="separate"/>
        </w:r>
        <w:r w:rsidR="00995EDB">
          <w:rPr>
            <w:noProof/>
            <w:webHidden/>
          </w:rPr>
          <w:t>146</w:t>
        </w:r>
        <w:r w:rsidR="004F448F">
          <w:rPr>
            <w:noProof/>
            <w:webHidden/>
          </w:rPr>
          <w:fldChar w:fldCharType="end"/>
        </w:r>
      </w:hyperlink>
    </w:p>
    <w:p w14:paraId="7A27C6FC" w14:textId="20E8FE9A"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8" w:anchor="_Toc45224202" w:history="1">
        <w:r w:rsidR="004F448F" w:rsidRPr="002D1DF4">
          <w:rPr>
            <w:rStyle w:val="Hyperlink"/>
            <w:i/>
            <w:iCs/>
            <w:noProof/>
          </w:rPr>
          <w:t>Hình 4.2 Mockup Thêm mới ví</w:t>
        </w:r>
        <w:r w:rsidR="004F448F">
          <w:rPr>
            <w:noProof/>
            <w:webHidden/>
          </w:rPr>
          <w:tab/>
        </w:r>
        <w:r w:rsidR="004F448F">
          <w:rPr>
            <w:noProof/>
            <w:webHidden/>
          </w:rPr>
          <w:fldChar w:fldCharType="begin"/>
        </w:r>
        <w:r w:rsidR="004F448F">
          <w:rPr>
            <w:noProof/>
            <w:webHidden/>
          </w:rPr>
          <w:instrText xml:space="preserve"> PAGEREF _Toc45224202 \h </w:instrText>
        </w:r>
        <w:r w:rsidR="004F448F">
          <w:rPr>
            <w:noProof/>
            <w:webHidden/>
          </w:rPr>
        </w:r>
        <w:r w:rsidR="004F448F">
          <w:rPr>
            <w:noProof/>
            <w:webHidden/>
          </w:rPr>
          <w:fldChar w:fldCharType="separate"/>
        </w:r>
        <w:r w:rsidR="00995EDB">
          <w:rPr>
            <w:noProof/>
            <w:webHidden/>
          </w:rPr>
          <w:t>147</w:t>
        </w:r>
        <w:r w:rsidR="004F448F">
          <w:rPr>
            <w:noProof/>
            <w:webHidden/>
          </w:rPr>
          <w:fldChar w:fldCharType="end"/>
        </w:r>
      </w:hyperlink>
    </w:p>
    <w:p w14:paraId="6309A276" w14:textId="758CB338"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89" w:anchor="_Toc45224203" w:history="1">
        <w:r w:rsidR="004F448F" w:rsidRPr="002D1DF4">
          <w:rPr>
            <w:rStyle w:val="Hyperlink"/>
            <w:i/>
            <w:iCs/>
            <w:noProof/>
          </w:rPr>
          <w:t>Hình 4.3 Mockup Đăng nhập</w:t>
        </w:r>
        <w:r w:rsidR="004F448F">
          <w:rPr>
            <w:noProof/>
            <w:webHidden/>
          </w:rPr>
          <w:tab/>
        </w:r>
        <w:r w:rsidR="004F448F">
          <w:rPr>
            <w:noProof/>
            <w:webHidden/>
          </w:rPr>
          <w:fldChar w:fldCharType="begin"/>
        </w:r>
        <w:r w:rsidR="004F448F">
          <w:rPr>
            <w:noProof/>
            <w:webHidden/>
          </w:rPr>
          <w:instrText xml:space="preserve"> PAGEREF _Toc45224203 \h </w:instrText>
        </w:r>
        <w:r w:rsidR="004F448F">
          <w:rPr>
            <w:noProof/>
            <w:webHidden/>
          </w:rPr>
        </w:r>
        <w:r w:rsidR="004F448F">
          <w:rPr>
            <w:noProof/>
            <w:webHidden/>
          </w:rPr>
          <w:fldChar w:fldCharType="separate"/>
        </w:r>
        <w:r w:rsidR="00995EDB">
          <w:rPr>
            <w:noProof/>
            <w:webHidden/>
          </w:rPr>
          <w:t>147</w:t>
        </w:r>
        <w:r w:rsidR="004F448F">
          <w:rPr>
            <w:noProof/>
            <w:webHidden/>
          </w:rPr>
          <w:fldChar w:fldCharType="end"/>
        </w:r>
      </w:hyperlink>
    </w:p>
    <w:p w14:paraId="03AA7EE2" w14:textId="7F9CB759"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0" w:anchor="_Toc45224204" w:history="1">
        <w:r w:rsidR="004F448F" w:rsidRPr="002D1DF4">
          <w:rPr>
            <w:rStyle w:val="Hyperlink"/>
            <w:i/>
            <w:iCs/>
            <w:noProof/>
          </w:rPr>
          <w:t>Hình 4.4 Mockup Thêm khoản thu chi</w:t>
        </w:r>
        <w:r w:rsidR="004F448F">
          <w:rPr>
            <w:noProof/>
            <w:webHidden/>
          </w:rPr>
          <w:tab/>
        </w:r>
        <w:r w:rsidR="004F448F">
          <w:rPr>
            <w:noProof/>
            <w:webHidden/>
          </w:rPr>
          <w:fldChar w:fldCharType="begin"/>
        </w:r>
        <w:r w:rsidR="004F448F">
          <w:rPr>
            <w:noProof/>
            <w:webHidden/>
          </w:rPr>
          <w:instrText xml:space="preserve"> PAGEREF _Toc45224204 \h </w:instrText>
        </w:r>
        <w:r w:rsidR="004F448F">
          <w:rPr>
            <w:noProof/>
            <w:webHidden/>
          </w:rPr>
        </w:r>
        <w:r w:rsidR="004F448F">
          <w:rPr>
            <w:noProof/>
            <w:webHidden/>
          </w:rPr>
          <w:fldChar w:fldCharType="separate"/>
        </w:r>
        <w:r w:rsidR="00995EDB">
          <w:rPr>
            <w:noProof/>
            <w:webHidden/>
          </w:rPr>
          <w:t>147</w:t>
        </w:r>
        <w:r w:rsidR="004F448F">
          <w:rPr>
            <w:noProof/>
            <w:webHidden/>
          </w:rPr>
          <w:fldChar w:fldCharType="end"/>
        </w:r>
      </w:hyperlink>
    </w:p>
    <w:p w14:paraId="3ED25ACD" w14:textId="263475B8"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1" w:anchor="_Toc45224205" w:history="1">
        <w:r w:rsidR="004F448F" w:rsidRPr="002D1DF4">
          <w:rPr>
            <w:rStyle w:val="Hyperlink"/>
            <w:i/>
            <w:iCs/>
            <w:noProof/>
          </w:rPr>
          <w:t>Hình 4.5 Mockup Đăng ký tài khoản</w:t>
        </w:r>
        <w:r w:rsidR="004F448F">
          <w:rPr>
            <w:noProof/>
            <w:webHidden/>
          </w:rPr>
          <w:tab/>
        </w:r>
        <w:r w:rsidR="004F448F">
          <w:rPr>
            <w:noProof/>
            <w:webHidden/>
          </w:rPr>
          <w:fldChar w:fldCharType="begin"/>
        </w:r>
        <w:r w:rsidR="004F448F">
          <w:rPr>
            <w:noProof/>
            <w:webHidden/>
          </w:rPr>
          <w:instrText xml:space="preserve"> PAGEREF _Toc45224205 \h </w:instrText>
        </w:r>
        <w:r w:rsidR="004F448F">
          <w:rPr>
            <w:noProof/>
            <w:webHidden/>
          </w:rPr>
        </w:r>
        <w:r w:rsidR="004F448F">
          <w:rPr>
            <w:noProof/>
            <w:webHidden/>
          </w:rPr>
          <w:fldChar w:fldCharType="separate"/>
        </w:r>
        <w:r w:rsidR="00995EDB">
          <w:rPr>
            <w:noProof/>
            <w:webHidden/>
          </w:rPr>
          <w:t>147</w:t>
        </w:r>
        <w:r w:rsidR="004F448F">
          <w:rPr>
            <w:noProof/>
            <w:webHidden/>
          </w:rPr>
          <w:fldChar w:fldCharType="end"/>
        </w:r>
      </w:hyperlink>
    </w:p>
    <w:p w14:paraId="26F234E1" w14:textId="2BCE5E47"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2" w:anchor="_Toc45224206" w:history="1">
        <w:r w:rsidR="004F448F" w:rsidRPr="002D1DF4">
          <w:rPr>
            <w:rStyle w:val="Hyperlink"/>
            <w:i/>
            <w:iCs/>
            <w:noProof/>
          </w:rPr>
          <w:t>Hình 4.6 Mockup Quản lý kế hoạch tiết kiệm</w:t>
        </w:r>
        <w:r w:rsidR="004F448F">
          <w:rPr>
            <w:noProof/>
            <w:webHidden/>
          </w:rPr>
          <w:tab/>
        </w:r>
        <w:r w:rsidR="004F448F">
          <w:rPr>
            <w:noProof/>
            <w:webHidden/>
          </w:rPr>
          <w:fldChar w:fldCharType="begin"/>
        </w:r>
        <w:r w:rsidR="004F448F">
          <w:rPr>
            <w:noProof/>
            <w:webHidden/>
          </w:rPr>
          <w:instrText xml:space="preserve"> PAGEREF _Toc45224206 \h </w:instrText>
        </w:r>
        <w:r w:rsidR="004F448F">
          <w:rPr>
            <w:noProof/>
            <w:webHidden/>
          </w:rPr>
        </w:r>
        <w:r w:rsidR="004F448F">
          <w:rPr>
            <w:noProof/>
            <w:webHidden/>
          </w:rPr>
          <w:fldChar w:fldCharType="separate"/>
        </w:r>
        <w:r w:rsidR="00995EDB">
          <w:rPr>
            <w:noProof/>
            <w:webHidden/>
          </w:rPr>
          <w:t>148</w:t>
        </w:r>
        <w:r w:rsidR="004F448F">
          <w:rPr>
            <w:noProof/>
            <w:webHidden/>
          </w:rPr>
          <w:fldChar w:fldCharType="end"/>
        </w:r>
      </w:hyperlink>
    </w:p>
    <w:p w14:paraId="34E35D60" w14:textId="1100EDE9"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3" w:anchor="_Toc45224207" w:history="1">
        <w:r w:rsidR="004F448F" w:rsidRPr="002D1DF4">
          <w:rPr>
            <w:rStyle w:val="Hyperlink"/>
            <w:i/>
            <w:iCs/>
            <w:noProof/>
          </w:rPr>
          <w:t>Hình 4.7 Mockup Quản lý danh mục thu chi</w:t>
        </w:r>
        <w:r w:rsidR="004F448F">
          <w:rPr>
            <w:noProof/>
            <w:webHidden/>
          </w:rPr>
          <w:tab/>
        </w:r>
        <w:r w:rsidR="004F448F">
          <w:rPr>
            <w:noProof/>
            <w:webHidden/>
          </w:rPr>
          <w:fldChar w:fldCharType="begin"/>
        </w:r>
        <w:r w:rsidR="004F448F">
          <w:rPr>
            <w:noProof/>
            <w:webHidden/>
          </w:rPr>
          <w:instrText xml:space="preserve"> PAGEREF _Toc45224207 \h </w:instrText>
        </w:r>
        <w:r w:rsidR="004F448F">
          <w:rPr>
            <w:noProof/>
            <w:webHidden/>
          </w:rPr>
        </w:r>
        <w:r w:rsidR="004F448F">
          <w:rPr>
            <w:noProof/>
            <w:webHidden/>
          </w:rPr>
          <w:fldChar w:fldCharType="separate"/>
        </w:r>
        <w:r w:rsidR="00995EDB">
          <w:rPr>
            <w:noProof/>
            <w:webHidden/>
          </w:rPr>
          <w:t>148</w:t>
        </w:r>
        <w:r w:rsidR="004F448F">
          <w:rPr>
            <w:noProof/>
            <w:webHidden/>
          </w:rPr>
          <w:fldChar w:fldCharType="end"/>
        </w:r>
      </w:hyperlink>
    </w:p>
    <w:p w14:paraId="11820A36" w14:textId="747D2A76"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4" w:anchor="_Toc45224208" w:history="1">
        <w:r w:rsidR="004F448F" w:rsidRPr="002D1DF4">
          <w:rPr>
            <w:rStyle w:val="Hyperlink"/>
            <w:i/>
            <w:iCs/>
            <w:noProof/>
          </w:rPr>
          <w:t>Hình 4.8 Mockup Thống kê thu chi</w:t>
        </w:r>
        <w:r w:rsidR="004F448F">
          <w:rPr>
            <w:noProof/>
            <w:webHidden/>
          </w:rPr>
          <w:tab/>
        </w:r>
        <w:r w:rsidR="004F448F">
          <w:rPr>
            <w:noProof/>
            <w:webHidden/>
          </w:rPr>
          <w:fldChar w:fldCharType="begin"/>
        </w:r>
        <w:r w:rsidR="004F448F">
          <w:rPr>
            <w:noProof/>
            <w:webHidden/>
          </w:rPr>
          <w:instrText xml:space="preserve"> PAGEREF _Toc45224208 \h </w:instrText>
        </w:r>
        <w:r w:rsidR="004F448F">
          <w:rPr>
            <w:noProof/>
            <w:webHidden/>
          </w:rPr>
        </w:r>
        <w:r w:rsidR="004F448F">
          <w:rPr>
            <w:noProof/>
            <w:webHidden/>
          </w:rPr>
          <w:fldChar w:fldCharType="separate"/>
        </w:r>
        <w:r w:rsidR="00995EDB">
          <w:rPr>
            <w:noProof/>
            <w:webHidden/>
          </w:rPr>
          <w:t>148</w:t>
        </w:r>
        <w:r w:rsidR="004F448F">
          <w:rPr>
            <w:noProof/>
            <w:webHidden/>
          </w:rPr>
          <w:fldChar w:fldCharType="end"/>
        </w:r>
      </w:hyperlink>
    </w:p>
    <w:p w14:paraId="44CE8765" w14:textId="662170A5"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5" w:anchor="_Toc45224209" w:history="1">
        <w:r w:rsidR="004F448F" w:rsidRPr="002D1DF4">
          <w:rPr>
            <w:rStyle w:val="Hyperlink"/>
            <w:i/>
            <w:iCs/>
            <w:noProof/>
          </w:rPr>
          <w:t>Hình 4.9 Mockup thêm kế hoạch tiết kiệm</w:t>
        </w:r>
        <w:r w:rsidR="004F448F">
          <w:rPr>
            <w:noProof/>
            <w:webHidden/>
          </w:rPr>
          <w:tab/>
        </w:r>
        <w:r w:rsidR="004F448F">
          <w:rPr>
            <w:noProof/>
            <w:webHidden/>
          </w:rPr>
          <w:fldChar w:fldCharType="begin"/>
        </w:r>
        <w:r w:rsidR="004F448F">
          <w:rPr>
            <w:noProof/>
            <w:webHidden/>
          </w:rPr>
          <w:instrText xml:space="preserve"> PAGEREF _Toc45224209 \h </w:instrText>
        </w:r>
        <w:r w:rsidR="004F448F">
          <w:rPr>
            <w:noProof/>
            <w:webHidden/>
          </w:rPr>
        </w:r>
        <w:r w:rsidR="004F448F">
          <w:rPr>
            <w:noProof/>
            <w:webHidden/>
          </w:rPr>
          <w:fldChar w:fldCharType="separate"/>
        </w:r>
        <w:r w:rsidR="00995EDB">
          <w:rPr>
            <w:noProof/>
            <w:webHidden/>
          </w:rPr>
          <w:t>148</w:t>
        </w:r>
        <w:r w:rsidR="004F448F">
          <w:rPr>
            <w:noProof/>
            <w:webHidden/>
          </w:rPr>
          <w:fldChar w:fldCharType="end"/>
        </w:r>
      </w:hyperlink>
    </w:p>
    <w:p w14:paraId="422CF5FF" w14:textId="0670FE56"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6" w:anchor="_Toc45224210" w:history="1">
        <w:r w:rsidR="004F448F" w:rsidRPr="002D1DF4">
          <w:rPr>
            <w:rStyle w:val="Hyperlink"/>
            <w:i/>
            <w:iCs/>
            <w:noProof/>
          </w:rPr>
          <w:t>Hình 4.10 Mockup Chuyển tiền</w:t>
        </w:r>
        <w:r w:rsidR="004F448F">
          <w:rPr>
            <w:noProof/>
            <w:webHidden/>
          </w:rPr>
          <w:tab/>
        </w:r>
        <w:r w:rsidR="004F448F">
          <w:rPr>
            <w:noProof/>
            <w:webHidden/>
          </w:rPr>
          <w:fldChar w:fldCharType="begin"/>
        </w:r>
        <w:r w:rsidR="004F448F">
          <w:rPr>
            <w:noProof/>
            <w:webHidden/>
          </w:rPr>
          <w:instrText xml:space="preserve"> PAGEREF _Toc45224210 \h </w:instrText>
        </w:r>
        <w:r w:rsidR="004F448F">
          <w:rPr>
            <w:noProof/>
            <w:webHidden/>
          </w:rPr>
        </w:r>
        <w:r w:rsidR="004F448F">
          <w:rPr>
            <w:noProof/>
            <w:webHidden/>
          </w:rPr>
          <w:fldChar w:fldCharType="separate"/>
        </w:r>
        <w:r w:rsidR="00995EDB">
          <w:rPr>
            <w:noProof/>
            <w:webHidden/>
          </w:rPr>
          <w:t>149</w:t>
        </w:r>
        <w:r w:rsidR="004F448F">
          <w:rPr>
            <w:noProof/>
            <w:webHidden/>
          </w:rPr>
          <w:fldChar w:fldCharType="end"/>
        </w:r>
      </w:hyperlink>
    </w:p>
    <w:p w14:paraId="51E61C57" w14:textId="2BD0A367"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7" w:anchor="_Toc45224211" w:history="1">
        <w:r w:rsidR="004F448F" w:rsidRPr="002D1DF4">
          <w:rPr>
            <w:rStyle w:val="Hyperlink"/>
            <w:i/>
            <w:iCs/>
            <w:noProof/>
          </w:rPr>
          <w:t>Hình 4.11 Mockup Cập nhật thông tin tài khoản</w:t>
        </w:r>
        <w:r w:rsidR="004F448F">
          <w:rPr>
            <w:noProof/>
            <w:webHidden/>
          </w:rPr>
          <w:tab/>
        </w:r>
        <w:r w:rsidR="004F448F">
          <w:rPr>
            <w:noProof/>
            <w:webHidden/>
          </w:rPr>
          <w:fldChar w:fldCharType="begin"/>
        </w:r>
        <w:r w:rsidR="004F448F">
          <w:rPr>
            <w:noProof/>
            <w:webHidden/>
          </w:rPr>
          <w:instrText xml:space="preserve"> PAGEREF _Toc45224211 \h </w:instrText>
        </w:r>
        <w:r w:rsidR="004F448F">
          <w:rPr>
            <w:noProof/>
            <w:webHidden/>
          </w:rPr>
        </w:r>
        <w:r w:rsidR="004F448F">
          <w:rPr>
            <w:noProof/>
            <w:webHidden/>
          </w:rPr>
          <w:fldChar w:fldCharType="separate"/>
        </w:r>
        <w:r w:rsidR="00995EDB">
          <w:rPr>
            <w:noProof/>
            <w:webHidden/>
          </w:rPr>
          <w:t>149</w:t>
        </w:r>
        <w:r w:rsidR="004F448F">
          <w:rPr>
            <w:noProof/>
            <w:webHidden/>
          </w:rPr>
          <w:fldChar w:fldCharType="end"/>
        </w:r>
      </w:hyperlink>
    </w:p>
    <w:p w14:paraId="03DA143E" w14:textId="48746008"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8" w:anchor="_Toc45224212" w:history="1">
        <w:r w:rsidR="004F448F" w:rsidRPr="002D1DF4">
          <w:rPr>
            <w:rStyle w:val="Hyperlink"/>
            <w:i/>
            <w:iCs/>
            <w:noProof/>
          </w:rPr>
          <w:t>Hình 4.12 Giao diện Đăng nhập</w:t>
        </w:r>
        <w:r w:rsidR="004F448F">
          <w:rPr>
            <w:noProof/>
            <w:webHidden/>
          </w:rPr>
          <w:tab/>
        </w:r>
        <w:r w:rsidR="004F448F">
          <w:rPr>
            <w:noProof/>
            <w:webHidden/>
          </w:rPr>
          <w:fldChar w:fldCharType="begin"/>
        </w:r>
        <w:r w:rsidR="004F448F">
          <w:rPr>
            <w:noProof/>
            <w:webHidden/>
          </w:rPr>
          <w:instrText xml:space="preserve"> PAGEREF _Toc45224212 \h </w:instrText>
        </w:r>
        <w:r w:rsidR="004F448F">
          <w:rPr>
            <w:noProof/>
            <w:webHidden/>
          </w:rPr>
        </w:r>
        <w:r w:rsidR="004F448F">
          <w:rPr>
            <w:noProof/>
            <w:webHidden/>
          </w:rPr>
          <w:fldChar w:fldCharType="separate"/>
        </w:r>
        <w:r w:rsidR="00995EDB">
          <w:rPr>
            <w:noProof/>
            <w:webHidden/>
          </w:rPr>
          <w:t>150</w:t>
        </w:r>
        <w:r w:rsidR="004F448F">
          <w:rPr>
            <w:noProof/>
            <w:webHidden/>
          </w:rPr>
          <w:fldChar w:fldCharType="end"/>
        </w:r>
      </w:hyperlink>
    </w:p>
    <w:p w14:paraId="604751CF" w14:textId="262B8EF3"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99" w:anchor="_Toc45224213" w:history="1">
        <w:r w:rsidR="004F448F" w:rsidRPr="002D1DF4">
          <w:rPr>
            <w:rStyle w:val="Hyperlink"/>
            <w:i/>
            <w:iCs/>
            <w:noProof/>
          </w:rPr>
          <w:t>Hình 4.13 Giao diện Đăng ký tài khoản</w:t>
        </w:r>
        <w:r w:rsidR="004F448F">
          <w:rPr>
            <w:noProof/>
            <w:webHidden/>
          </w:rPr>
          <w:tab/>
        </w:r>
        <w:r w:rsidR="004F448F">
          <w:rPr>
            <w:noProof/>
            <w:webHidden/>
          </w:rPr>
          <w:fldChar w:fldCharType="begin"/>
        </w:r>
        <w:r w:rsidR="004F448F">
          <w:rPr>
            <w:noProof/>
            <w:webHidden/>
          </w:rPr>
          <w:instrText xml:space="preserve"> PAGEREF _Toc45224213 \h </w:instrText>
        </w:r>
        <w:r w:rsidR="004F448F">
          <w:rPr>
            <w:noProof/>
            <w:webHidden/>
          </w:rPr>
        </w:r>
        <w:r w:rsidR="004F448F">
          <w:rPr>
            <w:noProof/>
            <w:webHidden/>
          </w:rPr>
          <w:fldChar w:fldCharType="separate"/>
        </w:r>
        <w:r w:rsidR="00995EDB">
          <w:rPr>
            <w:noProof/>
            <w:webHidden/>
          </w:rPr>
          <w:t>151</w:t>
        </w:r>
        <w:r w:rsidR="004F448F">
          <w:rPr>
            <w:noProof/>
            <w:webHidden/>
          </w:rPr>
          <w:fldChar w:fldCharType="end"/>
        </w:r>
      </w:hyperlink>
    </w:p>
    <w:p w14:paraId="2B1A5063" w14:textId="02F26910"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00" w:anchor="_Toc45224214" w:history="1">
        <w:r w:rsidR="004F448F" w:rsidRPr="002D1DF4">
          <w:rPr>
            <w:rStyle w:val="Hyperlink"/>
            <w:i/>
            <w:iCs/>
            <w:noProof/>
          </w:rPr>
          <w:t>Hình 4.14 Giao diện thêm khoản thu chi</w:t>
        </w:r>
        <w:r w:rsidR="004F448F">
          <w:rPr>
            <w:noProof/>
            <w:webHidden/>
          </w:rPr>
          <w:tab/>
        </w:r>
        <w:r w:rsidR="004F448F">
          <w:rPr>
            <w:noProof/>
            <w:webHidden/>
          </w:rPr>
          <w:fldChar w:fldCharType="begin"/>
        </w:r>
        <w:r w:rsidR="004F448F">
          <w:rPr>
            <w:noProof/>
            <w:webHidden/>
          </w:rPr>
          <w:instrText xml:space="preserve"> PAGEREF _Toc45224214 \h </w:instrText>
        </w:r>
        <w:r w:rsidR="004F448F">
          <w:rPr>
            <w:noProof/>
            <w:webHidden/>
          </w:rPr>
        </w:r>
        <w:r w:rsidR="004F448F">
          <w:rPr>
            <w:noProof/>
            <w:webHidden/>
          </w:rPr>
          <w:fldChar w:fldCharType="separate"/>
        </w:r>
        <w:r w:rsidR="00995EDB">
          <w:rPr>
            <w:noProof/>
            <w:webHidden/>
          </w:rPr>
          <w:t>152</w:t>
        </w:r>
        <w:r w:rsidR="004F448F">
          <w:rPr>
            <w:noProof/>
            <w:webHidden/>
          </w:rPr>
          <w:fldChar w:fldCharType="end"/>
        </w:r>
      </w:hyperlink>
    </w:p>
    <w:p w14:paraId="2B8AA5CE" w14:textId="4CDE2F18"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01" w:anchor="_Toc45224215" w:history="1">
        <w:r w:rsidR="004F448F" w:rsidRPr="002D1DF4">
          <w:rPr>
            <w:rStyle w:val="Hyperlink"/>
            <w:i/>
            <w:iCs/>
            <w:noProof/>
          </w:rPr>
          <w:t>Hình 4.15 Giao diện Thêm ví</w:t>
        </w:r>
        <w:r w:rsidR="004F448F">
          <w:rPr>
            <w:noProof/>
            <w:webHidden/>
          </w:rPr>
          <w:tab/>
        </w:r>
        <w:r w:rsidR="004F448F">
          <w:rPr>
            <w:noProof/>
            <w:webHidden/>
          </w:rPr>
          <w:fldChar w:fldCharType="begin"/>
        </w:r>
        <w:r w:rsidR="004F448F">
          <w:rPr>
            <w:noProof/>
            <w:webHidden/>
          </w:rPr>
          <w:instrText xml:space="preserve"> PAGEREF _Toc45224215 \h </w:instrText>
        </w:r>
        <w:r w:rsidR="004F448F">
          <w:rPr>
            <w:noProof/>
            <w:webHidden/>
          </w:rPr>
        </w:r>
        <w:r w:rsidR="004F448F">
          <w:rPr>
            <w:noProof/>
            <w:webHidden/>
          </w:rPr>
          <w:fldChar w:fldCharType="separate"/>
        </w:r>
        <w:r w:rsidR="00995EDB">
          <w:rPr>
            <w:noProof/>
            <w:webHidden/>
          </w:rPr>
          <w:t>153</w:t>
        </w:r>
        <w:r w:rsidR="004F448F">
          <w:rPr>
            <w:noProof/>
            <w:webHidden/>
          </w:rPr>
          <w:fldChar w:fldCharType="end"/>
        </w:r>
      </w:hyperlink>
    </w:p>
    <w:p w14:paraId="0107A063" w14:textId="400110E5"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02" w:anchor="_Toc45224216" w:history="1">
        <w:r w:rsidR="004F448F" w:rsidRPr="002D1DF4">
          <w:rPr>
            <w:rStyle w:val="Hyperlink"/>
            <w:i/>
            <w:iCs/>
            <w:noProof/>
          </w:rPr>
          <w:t>Hình 4.16 Giao diện chuyển tiền</w:t>
        </w:r>
        <w:r w:rsidR="004F448F">
          <w:rPr>
            <w:noProof/>
            <w:webHidden/>
          </w:rPr>
          <w:tab/>
        </w:r>
        <w:r w:rsidR="004F448F">
          <w:rPr>
            <w:noProof/>
            <w:webHidden/>
          </w:rPr>
          <w:fldChar w:fldCharType="begin"/>
        </w:r>
        <w:r w:rsidR="004F448F">
          <w:rPr>
            <w:noProof/>
            <w:webHidden/>
          </w:rPr>
          <w:instrText xml:space="preserve"> PAGEREF _Toc45224216 \h </w:instrText>
        </w:r>
        <w:r w:rsidR="004F448F">
          <w:rPr>
            <w:noProof/>
            <w:webHidden/>
          </w:rPr>
        </w:r>
        <w:r w:rsidR="004F448F">
          <w:rPr>
            <w:noProof/>
            <w:webHidden/>
          </w:rPr>
          <w:fldChar w:fldCharType="separate"/>
        </w:r>
        <w:r w:rsidR="00995EDB">
          <w:rPr>
            <w:noProof/>
            <w:webHidden/>
          </w:rPr>
          <w:t>154</w:t>
        </w:r>
        <w:r w:rsidR="004F448F">
          <w:rPr>
            <w:noProof/>
            <w:webHidden/>
          </w:rPr>
          <w:fldChar w:fldCharType="end"/>
        </w:r>
      </w:hyperlink>
    </w:p>
    <w:p w14:paraId="1CA0B38F" w14:textId="17F24034"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03" w:anchor="_Toc45224217" w:history="1">
        <w:r w:rsidR="004F448F" w:rsidRPr="002D1DF4">
          <w:rPr>
            <w:rStyle w:val="Hyperlink"/>
            <w:i/>
            <w:iCs/>
            <w:noProof/>
          </w:rPr>
          <w:t>Hình 4.17 Giao diện quản lý danh mục thu chi</w:t>
        </w:r>
        <w:r w:rsidR="004F448F">
          <w:rPr>
            <w:noProof/>
            <w:webHidden/>
          </w:rPr>
          <w:tab/>
        </w:r>
        <w:r w:rsidR="004F448F">
          <w:rPr>
            <w:noProof/>
            <w:webHidden/>
          </w:rPr>
          <w:fldChar w:fldCharType="begin"/>
        </w:r>
        <w:r w:rsidR="004F448F">
          <w:rPr>
            <w:noProof/>
            <w:webHidden/>
          </w:rPr>
          <w:instrText xml:space="preserve"> PAGEREF _Toc45224217 \h </w:instrText>
        </w:r>
        <w:r w:rsidR="004F448F">
          <w:rPr>
            <w:noProof/>
            <w:webHidden/>
          </w:rPr>
        </w:r>
        <w:r w:rsidR="004F448F">
          <w:rPr>
            <w:noProof/>
            <w:webHidden/>
          </w:rPr>
          <w:fldChar w:fldCharType="separate"/>
        </w:r>
        <w:r w:rsidR="00995EDB">
          <w:rPr>
            <w:noProof/>
            <w:webHidden/>
          </w:rPr>
          <w:t>155</w:t>
        </w:r>
        <w:r w:rsidR="004F448F">
          <w:rPr>
            <w:noProof/>
            <w:webHidden/>
          </w:rPr>
          <w:fldChar w:fldCharType="end"/>
        </w:r>
      </w:hyperlink>
    </w:p>
    <w:p w14:paraId="5C153443" w14:textId="69638FD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04" w:anchor="_Toc45224218" w:history="1">
        <w:r w:rsidR="004F448F" w:rsidRPr="002D1DF4">
          <w:rPr>
            <w:rStyle w:val="Hyperlink"/>
            <w:i/>
            <w:iCs/>
            <w:noProof/>
          </w:rPr>
          <w:t>Hình 4.18 Giao diện kế hoạch tiết kiệm</w:t>
        </w:r>
        <w:r w:rsidR="004F448F">
          <w:rPr>
            <w:noProof/>
            <w:webHidden/>
          </w:rPr>
          <w:tab/>
        </w:r>
        <w:r w:rsidR="004F448F">
          <w:rPr>
            <w:noProof/>
            <w:webHidden/>
          </w:rPr>
          <w:fldChar w:fldCharType="begin"/>
        </w:r>
        <w:r w:rsidR="004F448F">
          <w:rPr>
            <w:noProof/>
            <w:webHidden/>
          </w:rPr>
          <w:instrText xml:space="preserve"> PAGEREF _Toc45224218 \h </w:instrText>
        </w:r>
        <w:r w:rsidR="004F448F">
          <w:rPr>
            <w:noProof/>
            <w:webHidden/>
          </w:rPr>
        </w:r>
        <w:r w:rsidR="004F448F">
          <w:rPr>
            <w:noProof/>
            <w:webHidden/>
          </w:rPr>
          <w:fldChar w:fldCharType="separate"/>
        </w:r>
        <w:r w:rsidR="00995EDB">
          <w:rPr>
            <w:noProof/>
            <w:webHidden/>
          </w:rPr>
          <w:t>156</w:t>
        </w:r>
        <w:r w:rsidR="004F448F">
          <w:rPr>
            <w:noProof/>
            <w:webHidden/>
          </w:rPr>
          <w:fldChar w:fldCharType="end"/>
        </w:r>
      </w:hyperlink>
    </w:p>
    <w:p w14:paraId="3482E657" w14:textId="4D632DEF"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05" w:anchor="_Toc45224219" w:history="1">
        <w:r w:rsidR="004F448F" w:rsidRPr="002D1DF4">
          <w:rPr>
            <w:rStyle w:val="Hyperlink"/>
            <w:i/>
            <w:iCs/>
            <w:noProof/>
          </w:rPr>
          <w:t>Hình 4.19 Giao diện thêm kế hoạch tiết kiệm</w:t>
        </w:r>
        <w:r w:rsidR="004F448F">
          <w:rPr>
            <w:noProof/>
            <w:webHidden/>
          </w:rPr>
          <w:tab/>
        </w:r>
        <w:r w:rsidR="004F448F">
          <w:rPr>
            <w:noProof/>
            <w:webHidden/>
          </w:rPr>
          <w:fldChar w:fldCharType="begin"/>
        </w:r>
        <w:r w:rsidR="004F448F">
          <w:rPr>
            <w:noProof/>
            <w:webHidden/>
          </w:rPr>
          <w:instrText xml:space="preserve"> PAGEREF _Toc45224219 \h </w:instrText>
        </w:r>
        <w:r w:rsidR="004F448F">
          <w:rPr>
            <w:noProof/>
            <w:webHidden/>
          </w:rPr>
        </w:r>
        <w:r w:rsidR="004F448F">
          <w:rPr>
            <w:noProof/>
            <w:webHidden/>
          </w:rPr>
          <w:fldChar w:fldCharType="separate"/>
        </w:r>
        <w:r w:rsidR="00995EDB">
          <w:rPr>
            <w:noProof/>
            <w:webHidden/>
          </w:rPr>
          <w:t>157</w:t>
        </w:r>
        <w:r w:rsidR="004F448F">
          <w:rPr>
            <w:noProof/>
            <w:webHidden/>
          </w:rPr>
          <w:fldChar w:fldCharType="end"/>
        </w:r>
      </w:hyperlink>
    </w:p>
    <w:p w14:paraId="1CCB5A4B" w14:textId="36EF32C5"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06" w:anchor="_Toc45224220" w:history="1">
        <w:r w:rsidR="004F448F" w:rsidRPr="002D1DF4">
          <w:rPr>
            <w:rStyle w:val="Hyperlink"/>
            <w:i/>
            <w:iCs/>
            <w:noProof/>
          </w:rPr>
          <w:t>Hình 4.20 Giao diện thống kê thu chi</w:t>
        </w:r>
        <w:r w:rsidR="004F448F">
          <w:rPr>
            <w:noProof/>
            <w:webHidden/>
          </w:rPr>
          <w:tab/>
        </w:r>
        <w:r w:rsidR="004F448F">
          <w:rPr>
            <w:noProof/>
            <w:webHidden/>
          </w:rPr>
          <w:fldChar w:fldCharType="begin"/>
        </w:r>
        <w:r w:rsidR="004F448F">
          <w:rPr>
            <w:noProof/>
            <w:webHidden/>
          </w:rPr>
          <w:instrText xml:space="preserve"> PAGEREF _Toc45224220 \h </w:instrText>
        </w:r>
        <w:r w:rsidR="004F448F">
          <w:rPr>
            <w:noProof/>
            <w:webHidden/>
          </w:rPr>
        </w:r>
        <w:r w:rsidR="004F448F">
          <w:rPr>
            <w:noProof/>
            <w:webHidden/>
          </w:rPr>
          <w:fldChar w:fldCharType="separate"/>
        </w:r>
        <w:r w:rsidR="00995EDB">
          <w:rPr>
            <w:noProof/>
            <w:webHidden/>
          </w:rPr>
          <w:t>158</w:t>
        </w:r>
        <w:r w:rsidR="004F448F">
          <w:rPr>
            <w:noProof/>
            <w:webHidden/>
          </w:rPr>
          <w:fldChar w:fldCharType="end"/>
        </w:r>
      </w:hyperlink>
    </w:p>
    <w:p w14:paraId="4053BC0C" w14:textId="3B941382" w:rsidR="004F448F" w:rsidRDefault="00BB1288">
      <w:pPr>
        <w:pStyle w:val="TableofFigures"/>
        <w:tabs>
          <w:tab w:val="right" w:leader="dot" w:pos="8778"/>
        </w:tabs>
        <w:rPr>
          <w:rFonts w:asciiTheme="minorHAnsi" w:eastAsiaTheme="minorEastAsia" w:hAnsiTheme="minorHAnsi" w:cstheme="minorBidi"/>
          <w:noProof/>
          <w:sz w:val="22"/>
          <w:szCs w:val="22"/>
        </w:rPr>
      </w:pPr>
      <w:hyperlink r:id="rId107" w:anchor="_Toc45224221" w:history="1">
        <w:r w:rsidR="004F448F" w:rsidRPr="002D1DF4">
          <w:rPr>
            <w:rStyle w:val="Hyperlink"/>
            <w:i/>
            <w:iCs/>
            <w:noProof/>
          </w:rPr>
          <w:t>Hình 4.21 Giao diện cập nhật thông tin tài khoản</w:t>
        </w:r>
        <w:r w:rsidR="004F448F">
          <w:rPr>
            <w:noProof/>
            <w:webHidden/>
          </w:rPr>
          <w:tab/>
        </w:r>
        <w:r w:rsidR="004F448F">
          <w:rPr>
            <w:noProof/>
            <w:webHidden/>
          </w:rPr>
          <w:fldChar w:fldCharType="begin"/>
        </w:r>
        <w:r w:rsidR="004F448F">
          <w:rPr>
            <w:noProof/>
            <w:webHidden/>
          </w:rPr>
          <w:instrText xml:space="preserve"> PAGEREF _Toc45224221 \h </w:instrText>
        </w:r>
        <w:r w:rsidR="004F448F">
          <w:rPr>
            <w:noProof/>
            <w:webHidden/>
          </w:rPr>
        </w:r>
        <w:r w:rsidR="004F448F">
          <w:rPr>
            <w:noProof/>
            <w:webHidden/>
          </w:rPr>
          <w:fldChar w:fldCharType="separate"/>
        </w:r>
        <w:r w:rsidR="00995EDB">
          <w:rPr>
            <w:noProof/>
            <w:webHidden/>
          </w:rPr>
          <w:t>159</w:t>
        </w:r>
        <w:r w:rsidR="004F448F">
          <w:rPr>
            <w:noProof/>
            <w:webHidden/>
          </w:rPr>
          <w:fldChar w:fldCharType="end"/>
        </w:r>
      </w:hyperlink>
    </w:p>
    <w:p w14:paraId="070187CD" w14:textId="6761F92A"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555E76DE" w:rsidR="005B3C1C" w:rsidRDefault="005B3C1C"/>
    <w:p w14:paraId="24030961" w14:textId="238B82D7" w:rsidR="003372C9" w:rsidRDefault="003372C9"/>
    <w:p w14:paraId="3A273937" w14:textId="643674A2" w:rsidR="003372C9" w:rsidRDefault="003372C9"/>
    <w:p w14:paraId="18255B06" w14:textId="2D4A378F" w:rsidR="003372C9" w:rsidRDefault="003372C9"/>
    <w:p w14:paraId="13422E09" w14:textId="6D919160" w:rsidR="003372C9" w:rsidRDefault="003372C9"/>
    <w:p w14:paraId="04831267" w14:textId="4492B60F" w:rsidR="003372C9" w:rsidRDefault="003372C9"/>
    <w:p w14:paraId="4B5F2FDF" w14:textId="75B61BF8" w:rsidR="003372C9" w:rsidRDefault="003372C9"/>
    <w:p w14:paraId="665BEE94" w14:textId="62BFAD3D" w:rsidR="003372C9" w:rsidRDefault="003372C9"/>
    <w:p w14:paraId="6E65DBCB" w14:textId="163C3B52" w:rsidR="003372C9" w:rsidRDefault="003372C9"/>
    <w:p w14:paraId="1FBC8119" w14:textId="76A359E1" w:rsidR="003372C9" w:rsidRDefault="003372C9"/>
    <w:p w14:paraId="73BC05E5" w14:textId="31DC9B02" w:rsidR="00A83DB1" w:rsidRDefault="00A83DB1"/>
    <w:p w14:paraId="77337BDB" w14:textId="259AE035" w:rsidR="00A83DB1" w:rsidRDefault="00A83DB1"/>
    <w:p w14:paraId="41981FDB" w14:textId="77777777" w:rsidR="00A83DB1" w:rsidRDefault="00A83DB1"/>
    <w:p w14:paraId="60C36B68" w14:textId="173149FD" w:rsidR="003867BF" w:rsidRDefault="0095530E">
      <w:pPr>
        <w:pStyle w:val="Heading1"/>
        <w:numPr>
          <w:ilvl w:val="0"/>
          <w:numId w:val="0"/>
        </w:numPr>
      </w:pPr>
      <w:bookmarkStart w:id="7" w:name="_Toc45140928"/>
      <w:r>
        <w:lastRenderedPageBreak/>
        <w:t>DANH MỤC CÁC BẢNG BIỂU</w:t>
      </w:r>
      <w:bookmarkEnd w:id="7"/>
    </w:p>
    <w:p w14:paraId="69F5CB0B" w14:textId="4F91A181" w:rsidR="004F448F"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5224222" w:history="1">
        <w:r w:rsidR="004F448F" w:rsidRPr="00627E80">
          <w:rPr>
            <w:rStyle w:val="Hyperlink"/>
            <w:i/>
            <w:iCs/>
            <w:noProof/>
          </w:rPr>
          <w:t>Bảng 3.1 Danh sách tác nhân và mô tả</w:t>
        </w:r>
        <w:r w:rsidR="004F448F">
          <w:rPr>
            <w:noProof/>
            <w:webHidden/>
          </w:rPr>
          <w:tab/>
        </w:r>
        <w:r w:rsidR="004F448F">
          <w:rPr>
            <w:noProof/>
            <w:webHidden/>
          </w:rPr>
          <w:fldChar w:fldCharType="begin"/>
        </w:r>
        <w:r w:rsidR="004F448F">
          <w:rPr>
            <w:noProof/>
            <w:webHidden/>
          </w:rPr>
          <w:instrText xml:space="preserve"> PAGEREF _Toc45224222 \h </w:instrText>
        </w:r>
        <w:r w:rsidR="004F448F">
          <w:rPr>
            <w:noProof/>
            <w:webHidden/>
          </w:rPr>
        </w:r>
        <w:r w:rsidR="004F448F">
          <w:rPr>
            <w:noProof/>
            <w:webHidden/>
          </w:rPr>
          <w:fldChar w:fldCharType="separate"/>
        </w:r>
        <w:r w:rsidR="004F448F">
          <w:rPr>
            <w:noProof/>
            <w:webHidden/>
          </w:rPr>
          <w:t>56</w:t>
        </w:r>
        <w:r w:rsidR="004F448F">
          <w:rPr>
            <w:noProof/>
            <w:webHidden/>
          </w:rPr>
          <w:fldChar w:fldCharType="end"/>
        </w:r>
      </w:hyperlink>
    </w:p>
    <w:p w14:paraId="157B64AD" w14:textId="5B173095"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23" w:history="1">
        <w:r w:rsidR="004F448F" w:rsidRPr="00627E80">
          <w:rPr>
            <w:rStyle w:val="Hyperlink"/>
            <w:i/>
            <w:iCs/>
            <w:noProof/>
          </w:rPr>
          <w:t>Bảng 3.2 Danh sách Use case</w:t>
        </w:r>
        <w:r w:rsidR="004F448F">
          <w:rPr>
            <w:noProof/>
            <w:webHidden/>
          </w:rPr>
          <w:tab/>
        </w:r>
        <w:r w:rsidR="004F448F">
          <w:rPr>
            <w:noProof/>
            <w:webHidden/>
          </w:rPr>
          <w:fldChar w:fldCharType="begin"/>
        </w:r>
        <w:r w:rsidR="004F448F">
          <w:rPr>
            <w:noProof/>
            <w:webHidden/>
          </w:rPr>
          <w:instrText xml:space="preserve"> PAGEREF _Toc45224223 \h </w:instrText>
        </w:r>
        <w:r w:rsidR="004F448F">
          <w:rPr>
            <w:noProof/>
            <w:webHidden/>
          </w:rPr>
        </w:r>
        <w:r w:rsidR="004F448F">
          <w:rPr>
            <w:noProof/>
            <w:webHidden/>
          </w:rPr>
          <w:fldChar w:fldCharType="separate"/>
        </w:r>
        <w:r w:rsidR="004F448F">
          <w:rPr>
            <w:noProof/>
            <w:webHidden/>
          </w:rPr>
          <w:t>57</w:t>
        </w:r>
        <w:r w:rsidR="004F448F">
          <w:rPr>
            <w:noProof/>
            <w:webHidden/>
          </w:rPr>
          <w:fldChar w:fldCharType="end"/>
        </w:r>
      </w:hyperlink>
    </w:p>
    <w:p w14:paraId="39D2081B" w14:textId="280BEE10"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24" w:history="1">
        <w:r w:rsidR="004F448F" w:rsidRPr="00627E80">
          <w:rPr>
            <w:rStyle w:val="Hyperlink"/>
            <w:i/>
            <w:iCs/>
            <w:noProof/>
          </w:rPr>
          <w:t>Bảng 3.3 Đặc tả Use case 01 – Đăng ký tài khoản</w:t>
        </w:r>
        <w:r w:rsidR="004F448F">
          <w:rPr>
            <w:noProof/>
            <w:webHidden/>
          </w:rPr>
          <w:tab/>
        </w:r>
        <w:r w:rsidR="004F448F">
          <w:rPr>
            <w:noProof/>
            <w:webHidden/>
          </w:rPr>
          <w:fldChar w:fldCharType="begin"/>
        </w:r>
        <w:r w:rsidR="004F448F">
          <w:rPr>
            <w:noProof/>
            <w:webHidden/>
          </w:rPr>
          <w:instrText xml:space="preserve"> PAGEREF _Toc45224224 \h </w:instrText>
        </w:r>
        <w:r w:rsidR="004F448F">
          <w:rPr>
            <w:noProof/>
            <w:webHidden/>
          </w:rPr>
        </w:r>
        <w:r w:rsidR="004F448F">
          <w:rPr>
            <w:noProof/>
            <w:webHidden/>
          </w:rPr>
          <w:fldChar w:fldCharType="separate"/>
        </w:r>
        <w:r w:rsidR="004F448F">
          <w:rPr>
            <w:noProof/>
            <w:webHidden/>
          </w:rPr>
          <w:t>58</w:t>
        </w:r>
        <w:r w:rsidR="004F448F">
          <w:rPr>
            <w:noProof/>
            <w:webHidden/>
          </w:rPr>
          <w:fldChar w:fldCharType="end"/>
        </w:r>
      </w:hyperlink>
    </w:p>
    <w:p w14:paraId="498DC3AF" w14:textId="02859738"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25" w:history="1">
        <w:r w:rsidR="004F448F" w:rsidRPr="00627E80">
          <w:rPr>
            <w:rStyle w:val="Hyperlink"/>
            <w:i/>
            <w:iCs/>
            <w:noProof/>
          </w:rPr>
          <w:t>Bảng 3.4 Đặc tả Use case 02 – Đăng nhập</w:t>
        </w:r>
        <w:r w:rsidR="004F448F">
          <w:rPr>
            <w:noProof/>
            <w:webHidden/>
          </w:rPr>
          <w:tab/>
        </w:r>
        <w:r w:rsidR="004F448F">
          <w:rPr>
            <w:noProof/>
            <w:webHidden/>
          </w:rPr>
          <w:fldChar w:fldCharType="begin"/>
        </w:r>
        <w:r w:rsidR="004F448F">
          <w:rPr>
            <w:noProof/>
            <w:webHidden/>
          </w:rPr>
          <w:instrText xml:space="preserve"> PAGEREF _Toc45224225 \h </w:instrText>
        </w:r>
        <w:r w:rsidR="004F448F">
          <w:rPr>
            <w:noProof/>
            <w:webHidden/>
          </w:rPr>
        </w:r>
        <w:r w:rsidR="004F448F">
          <w:rPr>
            <w:noProof/>
            <w:webHidden/>
          </w:rPr>
          <w:fldChar w:fldCharType="separate"/>
        </w:r>
        <w:r w:rsidR="004F448F">
          <w:rPr>
            <w:noProof/>
            <w:webHidden/>
          </w:rPr>
          <w:t>61</w:t>
        </w:r>
        <w:r w:rsidR="004F448F">
          <w:rPr>
            <w:noProof/>
            <w:webHidden/>
          </w:rPr>
          <w:fldChar w:fldCharType="end"/>
        </w:r>
      </w:hyperlink>
    </w:p>
    <w:p w14:paraId="5E98DC2D" w14:textId="567EC0E5"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26" w:history="1">
        <w:r w:rsidR="004F448F" w:rsidRPr="00627E80">
          <w:rPr>
            <w:rStyle w:val="Hyperlink"/>
            <w:i/>
            <w:iCs/>
            <w:noProof/>
          </w:rPr>
          <w:t>Bảng 3.5 Đặc tả Use case 03 – Quên mật khẩu</w:t>
        </w:r>
        <w:r w:rsidR="004F448F">
          <w:rPr>
            <w:noProof/>
            <w:webHidden/>
          </w:rPr>
          <w:tab/>
        </w:r>
        <w:r w:rsidR="004F448F">
          <w:rPr>
            <w:noProof/>
            <w:webHidden/>
          </w:rPr>
          <w:fldChar w:fldCharType="begin"/>
        </w:r>
        <w:r w:rsidR="004F448F">
          <w:rPr>
            <w:noProof/>
            <w:webHidden/>
          </w:rPr>
          <w:instrText xml:space="preserve"> PAGEREF _Toc45224226 \h </w:instrText>
        </w:r>
        <w:r w:rsidR="004F448F">
          <w:rPr>
            <w:noProof/>
            <w:webHidden/>
          </w:rPr>
        </w:r>
        <w:r w:rsidR="004F448F">
          <w:rPr>
            <w:noProof/>
            <w:webHidden/>
          </w:rPr>
          <w:fldChar w:fldCharType="separate"/>
        </w:r>
        <w:r w:rsidR="004F448F">
          <w:rPr>
            <w:noProof/>
            <w:webHidden/>
          </w:rPr>
          <w:t>64</w:t>
        </w:r>
        <w:r w:rsidR="004F448F">
          <w:rPr>
            <w:noProof/>
            <w:webHidden/>
          </w:rPr>
          <w:fldChar w:fldCharType="end"/>
        </w:r>
      </w:hyperlink>
    </w:p>
    <w:p w14:paraId="29438EC1" w14:textId="3ABD2DB9"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27" w:history="1">
        <w:r w:rsidR="004F448F" w:rsidRPr="00627E80">
          <w:rPr>
            <w:rStyle w:val="Hyperlink"/>
            <w:i/>
            <w:iCs/>
            <w:noProof/>
          </w:rPr>
          <w:t>Bảng 3.6 Đặc tả Use case 04 – Thống kê thu chi</w:t>
        </w:r>
        <w:r w:rsidR="004F448F">
          <w:rPr>
            <w:noProof/>
            <w:webHidden/>
          </w:rPr>
          <w:tab/>
        </w:r>
        <w:r w:rsidR="004F448F">
          <w:rPr>
            <w:noProof/>
            <w:webHidden/>
          </w:rPr>
          <w:fldChar w:fldCharType="begin"/>
        </w:r>
        <w:r w:rsidR="004F448F">
          <w:rPr>
            <w:noProof/>
            <w:webHidden/>
          </w:rPr>
          <w:instrText xml:space="preserve"> PAGEREF _Toc45224227 \h </w:instrText>
        </w:r>
        <w:r w:rsidR="004F448F">
          <w:rPr>
            <w:noProof/>
            <w:webHidden/>
          </w:rPr>
        </w:r>
        <w:r w:rsidR="004F448F">
          <w:rPr>
            <w:noProof/>
            <w:webHidden/>
          </w:rPr>
          <w:fldChar w:fldCharType="separate"/>
        </w:r>
        <w:r w:rsidR="004F448F">
          <w:rPr>
            <w:noProof/>
            <w:webHidden/>
          </w:rPr>
          <w:t>67</w:t>
        </w:r>
        <w:r w:rsidR="004F448F">
          <w:rPr>
            <w:noProof/>
            <w:webHidden/>
          </w:rPr>
          <w:fldChar w:fldCharType="end"/>
        </w:r>
      </w:hyperlink>
    </w:p>
    <w:p w14:paraId="1FC844E0" w14:textId="596B0506"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28" w:history="1">
        <w:r w:rsidR="004F448F" w:rsidRPr="00627E80">
          <w:rPr>
            <w:rStyle w:val="Hyperlink"/>
            <w:i/>
            <w:iCs/>
            <w:noProof/>
          </w:rPr>
          <w:t>Bảng 3.7 Đặc tả Use case 05 – Xem thông tin tài khoản</w:t>
        </w:r>
        <w:r w:rsidR="004F448F">
          <w:rPr>
            <w:noProof/>
            <w:webHidden/>
          </w:rPr>
          <w:tab/>
        </w:r>
        <w:r w:rsidR="004F448F">
          <w:rPr>
            <w:noProof/>
            <w:webHidden/>
          </w:rPr>
          <w:fldChar w:fldCharType="begin"/>
        </w:r>
        <w:r w:rsidR="004F448F">
          <w:rPr>
            <w:noProof/>
            <w:webHidden/>
          </w:rPr>
          <w:instrText xml:space="preserve"> PAGEREF _Toc45224228 \h </w:instrText>
        </w:r>
        <w:r w:rsidR="004F448F">
          <w:rPr>
            <w:noProof/>
            <w:webHidden/>
          </w:rPr>
        </w:r>
        <w:r w:rsidR="004F448F">
          <w:rPr>
            <w:noProof/>
            <w:webHidden/>
          </w:rPr>
          <w:fldChar w:fldCharType="separate"/>
        </w:r>
        <w:r w:rsidR="004F448F">
          <w:rPr>
            <w:noProof/>
            <w:webHidden/>
          </w:rPr>
          <w:t>70</w:t>
        </w:r>
        <w:r w:rsidR="004F448F">
          <w:rPr>
            <w:noProof/>
            <w:webHidden/>
          </w:rPr>
          <w:fldChar w:fldCharType="end"/>
        </w:r>
      </w:hyperlink>
    </w:p>
    <w:p w14:paraId="61071925" w14:textId="6CF39699"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29" w:history="1">
        <w:r w:rsidR="004F448F" w:rsidRPr="00627E80">
          <w:rPr>
            <w:rStyle w:val="Hyperlink"/>
            <w:i/>
            <w:iCs/>
            <w:noProof/>
          </w:rPr>
          <w:t>Bảng 3.8 Đặc tả Use case 06 – Cập nhật thông tin tài khoản</w:t>
        </w:r>
        <w:r w:rsidR="004F448F">
          <w:rPr>
            <w:noProof/>
            <w:webHidden/>
          </w:rPr>
          <w:tab/>
        </w:r>
        <w:r w:rsidR="004F448F">
          <w:rPr>
            <w:noProof/>
            <w:webHidden/>
          </w:rPr>
          <w:fldChar w:fldCharType="begin"/>
        </w:r>
        <w:r w:rsidR="004F448F">
          <w:rPr>
            <w:noProof/>
            <w:webHidden/>
          </w:rPr>
          <w:instrText xml:space="preserve"> PAGEREF _Toc45224229 \h </w:instrText>
        </w:r>
        <w:r w:rsidR="004F448F">
          <w:rPr>
            <w:noProof/>
            <w:webHidden/>
          </w:rPr>
        </w:r>
        <w:r w:rsidR="004F448F">
          <w:rPr>
            <w:noProof/>
            <w:webHidden/>
          </w:rPr>
          <w:fldChar w:fldCharType="separate"/>
        </w:r>
        <w:r w:rsidR="004F448F">
          <w:rPr>
            <w:noProof/>
            <w:webHidden/>
          </w:rPr>
          <w:t>72</w:t>
        </w:r>
        <w:r w:rsidR="004F448F">
          <w:rPr>
            <w:noProof/>
            <w:webHidden/>
          </w:rPr>
          <w:fldChar w:fldCharType="end"/>
        </w:r>
      </w:hyperlink>
    </w:p>
    <w:p w14:paraId="685C7D20" w14:textId="1428F504"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0" w:history="1">
        <w:r w:rsidR="004F448F" w:rsidRPr="00627E80">
          <w:rPr>
            <w:rStyle w:val="Hyperlink"/>
            <w:i/>
            <w:iCs/>
            <w:noProof/>
          </w:rPr>
          <w:t>Bảng 3.9 Đặc tả Use case 07 – Đổi mật khẩu</w:t>
        </w:r>
        <w:r w:rsidR="004F448F">
          <w:rPr>
            <w:noProof/>
            <w:webHidden/>
          </w:rPr>
          <w:tab/>
        </w:r>
        <w:r w:rsidR="004F448F">
          <w:rPr>
            <w:noProof/>
            <w:webHidden/>
          </w:rPr>
          <w:fldChar w:fldCharType="begin"/>
        </w:r>
        <w:r w:rsidR="004F448F">
          <w:rPr>
            <w:noProof/>
            <w:webHidden/>
          </w:rPr>
          <w:instrText xml:space="preserve"> PAGEREF _Toc45224230 \h </w:instrText>
        </w:r>
        <w:r w:rsidR="004F448F">
          <w:rPr>
            <w:noProof/>
            <w:webHidden/>
          </w:rPr>
        </w:r>
        <w:r w:rsidR="004F448F">
          <w:rPr>
            <w:noProof/>
            <w:webHidden/>
          </w:rPr>
          <w:fldChar w:fldCharType="separate"/>
        </w:r>
        <w:r w:rsidR="004F448F">
          <w:rPr>
            <w:noProof/>
            <w:webHidden/>
          </w:rPr>
          <w:t>75</w:t>
        </w:r>
        <w:r w:rsidR="004F448F">
          <w:rPr>
            <w:noProof/>
            <w:webHidden/>
          </w:rPr>
          <w:fldChar w:fldCharType="end"/>
        </w:r>
      </w:hyperlink>
    </w:p>
    <w:p w14:paraId="3F3928EA" w14:textId="44F48E05"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1" w:history="1">
        <w:r w:rsidR="004F448F" w:rsidRPr="00627E80">
          <w:rPr>
            <w:rStyle w:val="Hyperlink"/>
            <w:i/>
            <w:iCs/>
            <w:noProof/>
          </w:rPr>
          <w:t>Bảng 3.10 Đặc tả Use case 08 – Đăng xuất</w:t>
        </w:r>
        <w:r w:rsidR="004F448F">
          <w:rPr>
            <w:noProof/>
            <w:webHidden/>
          </w:rPr>
          <w:tab/>
        </w:r>
        <w:r w:rsidR="004F448F">
          <w:rPr>
            <w:noProof/>
            <w:webHidden/>
          </w:rPr>
          <w:fldChar w:fldCharType="begin"/>
        </w:r>
        <w:r w:rsidR="004F448F">
          <w:rPr>
            <w:noProof/>
            <w:webHidden/>
          </w:rPr>
          <w:instrText xml:space="preserve"> PAGEREF _Toc45224231 \h </w:instrText>
        </w:r>
        <w:r w:rsidR="004F448F">
          <w:rPr>
            <w:noProof/>
            <w:webHidden/>
          </w:rPr>
        </w:r>
        <w:r w:rsidR="004F448F">
          <w:rPr>
            <w:noProof/>
            <w:webHidden/>
          </w:rPr>
          <w:fldChar w:fldCharType="separate"/>
        </w:r>
        <w:r w:rsidR="004F448F">
          <w:rPr>
            <w:noProof/>
            <w:webHidden/>
          </w:rPr>
          <w:t>78</w:t>
        </w:r>
        <w:r w:rsidR="004F448F">
          <w:rPr>
            <w:noProof/>
            <w:webHidden/>
          </w:rPr>
          <w:fldChar w:fldCharType="end"/>
        </w:r>
      </w:hyperlink>
    </w:p>
    <w:p w14:paraId="0EE36F41" w14:textId="171C0368"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2" w:history="1">
        <w:r w:rsidR="004F448F" w:rsidRPr="00627E80">
          <w:rPr>
            <w:rStyle w:val="Hyperlink"/>
            <w:i/>
            <w:iCs/>
            <w:noProof/>
          </w:rPr>
          <w:t>Bảng 3.11 Đặc tả Use case 11 – Thêm ví</w:t>
        </w:r>
        <w:r w:rsidR="004F448F">
          <w:rPr>
            <w:noProof/>
            <w:webHidden/>
          </w:rPr>
          <w:tab/>
        </w:r>
        <w:r w:rsidR="004F448F">
          <w:rPr>
            <w:noProof/>
            <w:webHidden/>
          </w:rPr>
          <w:fldChar w:fldCharType="begin"/>
        </w:r>
        <w:r w:rsidR="004F448F">
          <w:rPr>
            <w:noProof/>
            <w:webHidden/>
          </w:rPr>
          <w:instrText xml:space="preserve"> PAGEREF _Toc45224232 \h </w:instrText>
        </w:r>
        <w:r w:rsidR="004F448F">
          <w:rPr>
            <w:noProof/>
            <w:webHidden/>
          </w:rPr>
        </w:r>
        <w:r w:rsidR="004F448F">
          <w:rPr>
            <w:noProof/>
            <w:webHidden/>
          </w:rPr>
          <w:fldChar w:fldCharType="separate"/>
        </w:r>
        <w:r w:rsidR="004F448F">
          <w:rPr>
            <w:noProof/>
            <w:webHidden/>
          </w:rPr>
          <w:t>81</w:t>
        </w:r>
        <w:r w:rsidR="004F448F">
          <w:rPr>
            <w:noProof/>
            <w:webHidden/>
          </w:rPr>
          <w:fldChar w:fldCharType="end"/>
        </w:r>
      </w:hyperlink>
    </w:p>
    <w:p w14:paraId="462FC6B6" w14:textId="396DFE5F"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3" w:history="1">
        <w:r w:rsidR="004F448F" w:rsidRPr="00627E80">
          <w:rPr>
            <w:rStyle w:val="Hyperlink"/>
            <w:i/>
            <w:iCs/>
            <w:noProof/>
          </w:rPr>
          <w:t>Bảng 3.12 Đặc tả Use case 10 – Cập nhật ví</w:t>
        </w:r>
        <w:r w:rsidR="004F448F">
          <w:rPr>
            <w:noProof/>
            <w:webHidden/>
          </w:rPr>
          <w:tab/>
        </w:r>
        <w:r w:rsidR="004F448F">
          <w:rPr>
            <w:noProof/>
            <w:webHidden/>
          </w:rPr>
          <w:fldChar w:fldCharType="begin"/>
        </w:r>
        <w:r w:rsidR="004F448F">
          <w:rPr>
            <w:noProof/>
            <w:webHidden/>
          </w:rPr>
          <w:instrText xml:space="preserve"> PAGEREF _Toc45224233 \h </w:instrText>
        </w:r>
        <w:r w:rsidR="004F448F">
          <w:rPr>
            <w:noProof/>
            <w:webHidden/>
          </w:rPr>
        </w:r>
        <w:r w:rsidR="004F448F">
          <w:rPr>
            <w:noProof/>
            <w:webHidden/>
          </w:rPr>
          <w:fldChar w:fldCharType="separate"/>
        </w:r>
        <w:r w:rsidR="004F448F">
          <w:rPr>
            <w:noProof/>
            <w:webHidden/>
          </w:rPr>
          <w:t>83</w:t>
        </w:r>
        <w:r w:rsidR="004F448F">
          <w:rPr>
            <w:noProof/>
            <w:webHidden/>
          </w:rPr>
          <w:fldChar w:fldCharType="end"/>
        </w:r>
      </w:hyperlink>
    </w:p>
    <w:p w14:paraId="31E71381" w14:textId="45181163"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4" w:history="1">
        <w:r w:rsidR="004F448F" w:rsidRPr="00627E80">
          <w:rPr>
            <w:rStyle w:val="Hyperlink"/>
            <w:i/>
            <w:iCs/>
            <w:noProof/>
          </w:rPr>
          <w:t>Bảng 3.13 Đặc tả Use case 11 – Xóa ví</w:t>
        </w:r>
        <w:r w:rsidR="004F448F">
          <w:rPr>
            <w:noProof/>
            <w:webHidden/>
          </w:rPr>
          <w:tab/>
        </w:r>
        <w:r w:rsidR="004F448F">
          <w:rPr>
            <w:noProof/>
            <w:webHidden/>
          </w:rPr>
          <w:fldChar w:fldCharType="begin"/>
        </w:r>
        <w:r w:rsidR="004F448F">
          <w:rPr>
            <w:noProof/>
            <w:webHidden/>
          </w:rPr>
          <w:instrText xml:space="preserve"> PAGEREF _Toc45224234 \h </w:instrText>
        </w:r>
        <w:r w:rsidR="004F448F">
          <w:rPr>
            <w:noProof/>
            <w:webHidden/>
          </w:rPr>
        </w:r>
        <w:r w:rsidR="004F448F">
          <w:rPr>
            <w:noProof/>
            <w:webHidden/>
          </w:rPr>
          <w:fldChar w:fldCharType="separate"/>
        </w:r>
        <w:r w:rsidR="004F448F">
          <w:rPr>
            <w:noProof/>
            <w:webHidden/>
          </w:rPr>
          <w:t>86</w:t>
        </w:r>
        <w:r w:rsidR="004F448F">
          <w:rPr>
            <w:noProof/>
            <w:webHidden/>
          </w:rPr>
          <w:fldChar w:fldCharType="end"/>
        </w:r>
      </w:hyperlink>
    </w:p>
    <w:p w14:paraId="08E3F81C" w14:textId="44479544"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5" w:history="1">
        <w:r w:rsidR="004F448F" w:rsidRPr="00627E80">
          <w:rPr>
            <w:rStyle w:val="Hyperlink"/>
            <w:i/>
            <w:iCs/>
            <w:noProof/>
          </w:rPr>
          <w:t>Bảng 3.14 Đặc tả Use case 12 – Chuyển tiền</w:t>
        </w:r>
        <w:r w:rsidR="004F448F">
          <w:rPr>
            <w:noProof/>
            <w:webHidden/>
          </w:rPr>
          <w:tab/>
        </w:r>
        <w:r w:rsidR="004F448F">
          <w:rPr>
            <w:noProof/>
            <w:webHidden/>
          </w:rPr>
          <w:fldChar w:fldCharType="begin"/>
        </w:r>
        <w:r w:rsidR="004F448F">
          <w:rPr>
            <w:noProof/>
            <w:webHidden/>
          </w:rPr>
          <w:instrText xml:space="preserve"> PAGEREF _Toc45224235 \h </w:instrText>
        </w:r>
        <w:r w:rsidR="004F448F">
          <w:rPr>
            <w:noProof/>
            <w:webHidden/>
          </w:rPr>
        </w:r>
        <w:r w:rsidR="004F448F">
          <w:rPr>
            <w:noProof/>
            <w:webHidden/>
          </w:rPr>
          <w:fldChar w:fldCharType="separate"/>
        </w:r>
        <w:r w:rsidR="004F448F">
          <w:rPr>
            <w:noProof/>
            <w:webHidden/>
          </w:rPr>
          <w:t>90</w:t>
        </w:r>
        <w:r w:rsidR="004F448F">
          <w:rPr>
            <w:noProof/>
            <w:webHidden/>
          </w:rPr>
          <w:fldChar w:fldCharType="end"/>
        </w:r>
      </w:hyperlink>
    </w:p>
    <w:p w14:paraId="2CB1FF26" w14:textId="7E0906FA"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6" w:history="1">
        <w:r w:rsidR="004F448F" w:rsidRPr="00627E80">
          <w:rPr>
            <w:rStyle w:val="Hyperlink"/>
            <w:i/>
            <w:iCs/>
            <w:noProof/>
          </w:rPr>
          <w:t>Bảng 3.15 Đặc tả Use case 13 – Xem lịch sử chuyển tiền</w:t>
        </w:r>
        <w:r w:rsidR="004F448F">
          <w:rPr>
            <w:noProof/>
            <w:webHidden/>
          </w:rPr>
          <w:tab/>
        </w:r>
        <w:r w:rsidR="004F448F">
          <w:rPr>
            <w:noProof/>
            <w:webHidden/>
          </w:rPr>
          <w:fldChar w:fldCharType="begin"/>
        </w:r>
        <w:r w:rsidR="004F448F">
          <w:rPr>
            <w:noProof/>
            <w:webHidden/>
          </w:rPr>
          <w:instrText xml:space="preserve"> PAGEREF _Toc45224236 \h </w:instrText>
        </w:r>
        <w:r w:rsidR="004F448F">
          <w:rPr>
            <w:noProof/>
            <w:webHidden/>
          </w:rPr>
        </w:r>
        <w:r w:rsidR="004F448F">
          <w:rPr>
            <w:noProof/>
            <w:webHidden/>
          </w:rPr>
          <w:fldChar w:fldCharType="separate"/>
        </w:r>
        <w:r w:rsidR="004F448F">
          <w:rPr>
            <w:noProof/>
            <w:webHidden/>
          </w:rPr>
          <w:t>93</w:t>
        </w:r>
        <w:r w:rsidR="004F448F">
          <w:rPr>
            <w:noProof/>
            <w:webHidden/>
          </w:rPr>
          <w:fldChar w:fldCharType="end"/>
        </w:r>
      </w:hyperlink>
    </w:p>
    <w:p w14:paraId="43961864" w14:textId="0FA54A8E"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7" w:history="1">
        <w:r w:rsidR="004F448F" w:rsidRPr="00627E80">
          <w:rPr>
            <w:rStyle w:val="Hyperlink"/>
            <w:i/>
            <w:iCs/>
            <w:noProof/>
          </w:rPr>
          <w:t>Bảng 3.16 Đặc tả Use case 14 – Thêm khoản thu chi</w:t>
        </w:r>
        <w:r w:rsidR="004F448F">
          <w:rPr>
            <w:noProof/>
            <w:webHidden/>
          </w:rPr>
          <w:tab/>
        </w:r>
        <w:r w:rsidR="004F448F">
          <w:rPr>
            <w:noProof/>
            <w:webHidden/>
          </w:rPr>
          <w:fldChar w:fldCharType="begin"/>
        </w:r>
        <w:r w:rsidR="004F448F">
          <w:rPr>
            <w:noProof/>
            <w:webHidden/>
          </w:rPr>
          <w:instrText xml:space="preserve"> PAGEREF _Toc45224237 \h </w:instrText>
        </w:r>
        <w:r w:rsidR="004F448F">
          <w:rPr>
            <w:noProof/>
            <w:webHidden/>
          </w:rPr>
        </w:r>
        <w:r w:rsidR="004F448F">
          <w:rPr>
            <w:noProof/>
            <w:webHidden/>
          </w:rPr>
          <w:fldChar w:fldCharType="separate"/>
        </w:r>
        <w:r w:rsidR="004F448F">
          <w:rPr>
            <w:noProof/>
            <w:webHidden/>
          </w:rPr>
          <w:t>97</w:t>
        </w:r>
        <w:r w:rsidR="004F448F">
          <w:rPr>
            <w:noProof/>
            <w:webHidden/>
          </w:rPr>
          <w:fldChar w:fldCharType="end"/>
        </w:r>
      </w:hyperlink>
    </w:p>
    <w:p w14:paraId="70328805" w14:textId="08A519E4"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8" w:history="1">
        <w:r w:rsidR="004F448F" w:rsidRPr="00627E80">
          <w:rPr>
            <w:rStyle w:val="Hyperlink"/>
            <w:i/>
            <w:iCs/>
            <w:noProof/>
          </w:rPr>
          <w:t>Bảng 3.17 Đặc tả Use case 15 – Cập nhật khoản thu chi</w:t>
        </w:r>
        <w:r w:rsidR="004F448F">
          <w:rPr>
            <w:noProof/>
            <w:webHidden/>
          </w:rPr>
          <w:tab/>
        </w:r>
        <w:r w:rsidR="004F448F">
          <w:rPr>
            <w:noProof/>
            <w:webHidden/>
          </w:rPr>
          <w:fldChar w:fldCharType="begin"/>
        </w:r>
        <w:r w:rsidR="004F448F">
          <w:rPr>
            <w:noProof/>
            <w:webHidden/>
          </w:rPr>
          <w:instrText xml:space="preserve"> PAGEREF _Toc45224238 \h </w:instrText>
        </w:r>
        <w:r w:rsidR="004F448F">
          <w:rPr>
            <w:noProof/>
            <w:webHidden/>
          </w:rPr>
        </w:r>
        <w:r w:rsidR="004F448F">
          <w:rPr>
            <w:noProof/>
            <w:webHidden/>
          </w:rPr>
          <w:fldChar w:fldCharType="separate"/>
        </w:r>
        <w:r w:rsidR="004F448F">
          <w:rPr>
            <w:noProof/>
            <w:webHidden/>
          </w:rPr>
          <w:t>101</w:t>
        </w:r>
        <w:r w:rsidR="004F448F">
          <w:rPr>
            <w:noProof/>
            <w:webHidden/>
          </w:rPr>
          <w:fldChar w:fldCharType="end"/>
        </w:r>
      </w:hyperlink>
    </w:p>
    <w:p w14:paraId="5D9923E5" w14:textId="47170741"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39" w:history="1">
        <w:r w:rsidR="004F448F" w:rsidRPr="00627E80">
          <w:rPr>
            <w:rStyle w:val="Hyperlink"/>
            <w:i/>
            <w:iCs/>
            <w:noProof/>
          </w:rPr>
          <w:t>Bảng 3.18 Đặc tả Use case 16 – Xóa khoản thu chi</w:t>
        </w:r>
        <w:r w:rsidR="004F448F">
          <w:rPr>
            <w:noProof/>
            <w:webHidden/>
          </w:rPr>
          <w:tab/>
        </w:r>
        <w:r w:rsidR="004F448F">
          <w:rPr>
            <w:noProof/>
            <w:webHidden/>
          </w:rPr>
          <w:fldChar w:fldCharType="begin"/>
        </w:r>
        <w:r w:rsidR="004F448F">
          <w:rPr>
            <w:noProof/>
            <w:webHidden/>
          </w:rPr>
          <w:instrText xml:space="preserve"> PAGEREF _Toc45224239 \h </w:instrText>
        </w:r>
        <w:r w:rsidR="004F448F">
          <w:rPr>
            <w:noProof/>
            <w:webHidden/>
          </w:rPr>
        </w:r>
        <w:r w:rsidR="004F448F">
          <w:rPr>
            <w:noProof/>
            <w:webHidden/>
          </w:rPr>
          <w:fldChar w:fldCharType="separate"/>
        </w:r>
        <w:r w:rsidR="004F448F">
          <w:rPr>
            <w:noProof/>
            <w:webHidden/>
          </w:rPr>
          <w:t>104</w:t>
        </w:r>
        <w:r w:rsidR="004F448F">
          <w:rPr>
            <w:noProof/>
            <w:webHidden/>
          </w:rPr>
          <w:fldChar w:fldCharType="end"/>
        </w:r>
      </w:hyperlink>
    </w:p>
    <w:p w14:paraId="5703009A" w14:textId="56B4B10B"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0" w:history="1">
        <w:r w:rsidR="004F448F" w:rsidRPr="00627E80">
          <w:rPr>
            <w:rStyle w:val="Hyperlink"/>
            <w:i/>
            <w:iCs/>
            <w:noProof/>
          </w:rPr>
          <w:t>Bảng 3.19 Đặc tả Use case 17 – Xem lịch sử thu chi</w:t>
        </w:r>
        <w:r w:rsidR="004F448F">
          <w:rPr>
            <w:noProof/>
            <w:webHidden/>
          </w:rPr>
          <w:tab/>
        </w:r>
        <w:r w:rsidR="004F448F">
          <w:rPr>
            <w:noProof/>
            <w:webHidden/>
          </w:rPr>
          <w:fldChar w:fldCharType="begin"/>
        </w:r>
        <w:r w:rsidR="004F448F">
          <w:rPr>
            <w:noProof/>
            <w:webHidden/>
          </w:rPr>
          <w:instrText xml:space="preserve"> PAGEREF _Toc45224240 \h </w:instrText>
        </w:r>
        <w:r w:rsidR="004F448F">
          <w:rPr>
            <w:noProof/>
            <w:webHidden/>
          </w:rPr>
        </w:r>
        <w:r w:rsidR="004F448F">
          <w:rPr>
            <w:noProof/>
            <w:webHidden/>
          </w:rPr>
          <w:fldChar w:fldCharType="separate"/>
        </w:r>
        <w:r w:rsidR="004F448F">
          <w:rPr>
            <w:noProof/>
            <w:webHidden/>
          </w:rPr>
          <w:t>107</w:t>
        </w:r>
        <w:r w:rsidR="004F448F">
          <w:rPr>
            <w:noProof/>
            <w:webHidden/>
          </w:rPr>
          <w:fldChar w:fldCharType="end"/>
        </w:r>
      </w:hyperlink>
    </w:p>
    <w:p w14:paraId="293AE9D1" w14:textId="23B6B2CC"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1" w:history="1">
        <w:r w:rsidR="004F448F" w:rsidRPr="00627E80">
          <w:rPr>
            <w:rStyle w:val="Hyperlink"/>
            <w:i/>
            <w:iCs/>
            <w:noProof/>
          </w:rPr>
          <w:t>Bảng 3.20 Đặc tả Use case 18 – Thêm kế hoạch tiết kiệm</w:t>
        </w:r>
        <w:r w:rsidR="004F448F">
          <w:rPr>
            <w:noProof/>
            <w:webHidden/>
          </w:rPr>
          <w:tab/>
        </w:r>
        <w:r w:rsidR="004F448F">
          <w:rPr>
            <w:noProof/>
            <w:webHidden/>
          </w:rPr>
          <w:fldChar w:fldCharType="begin"/>
        </w:r>
        <w:r w:rsidR="004F448F">
          <w:rPr>
            <w:noProof/>
            <w:webHidden/>
          </w:rPr>
          <w:instrText xml:space="preserve"> PAGEREF _Toc45224241 \h </w:instrText>
        </w:r>
        <w:r w:rsidR="004F448F">
          <w:rPr>
            <w:noProof/>
            <w:webHidden/>
          </w:rPr>
        </w:r>
        <w:r w:rsidR="004F448F">
          <w:rPr>
            <w:noProof/>
            <w:webHidden/>
          </w:rPr>
          <w:fldChar w:fldCharType="separate"/>
        </w:r>
        <w:r w:rsidR="004F448F">
          <w:rPr>
            <w:noProof/>
            <w:webHidden/>
          </w:rPr>
          <w:t>111</w:t>
        </w:r>
        <w:r w:rsidR="004F448F">
          <w:rPr>
            <w:noProof/>
            <w:webHidden/>
          </w:rPr>
          <w:fldChar w:fldCharType="end"/>
        </w:r>
      </w:hyperlink>
    </w:p>
    <w:p w14:paraId="5428B08B" w14:textId="254D619B"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2" w:history="1">
        <w:r w:rsidR="004F448F" w:rsidRPr="00627E80">
          <w:rPr>
            <w:rStyle w:val="Hyperlink"/>
            <w:i/>
            <w:iCs/>
            <w:noProof/>
          </w:rPr>
          <w:t>Bảng 3.21 Đặc tả Use case 19 – Thêm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_Toc45224242 \h </w:instrText>
        </w:r>
        <w:r w:rsidR="004F448F">
          <w:rPr>
            <w:noProof/>
            <w:webHidden/>
          </w:rPr>
        </w:r>
        <w:r w:rsidR="004F448F">
          <w:rPr>
            <w:noProof/>
            <w:webHidden/>
          </w:rPr>
          <w:fldChar w:fldCharType="separate"/>
        </w:r>
        <w:r w:rsidR="004F448F">
          <w:rPr>
            <w:noProof/>
            <w:webHidden/>
          </w:rPr>
          <w:t>115</w:t>
        </w:r>
        <w:r w:rsidR="004F448F">
          <w:rPr>
            <w:noProof/>
            <w:webHidden/>
          </w:rPr>
          <w:fldChar w:fldCharType="end"/>
        </w:r>
      </w:hyperlink>
    </w:p>
    <w:p w14:paraId="3809B87C" w14:textId="1AAF3A0D"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3" w:history="1">
        <w:r w:rsidR="004F448F" w:rsidRPr="00627E80">
          <w:rPr>
            <w:rStyle w:val="Hyperlink"/>
            <w:i/>
            <w:iCs/>
            <w:noProof/>
          </w:rPr>
          <w:t>Bảng 3.22 Đặc tả Use case 20 – Xem chi tiết kế hoạch tiết kiệm</w:t>
        </w:r>
        <w:r w:rsidR="004F448F">
          <w:rPr>
            <w:noProof/>
            <w:webHidden/>
          </w:rPr>
          <w:tab/>
        </w:r>
        <w:r w:rsidR="004F448F">
          <w:rPr>
            <w:noProof/>
            <w:webHidden/>
          </w:rPr>
          <w:fldChar w:fldCharType="begin"/>
        </w:r>
        <w:r w:rsidR="004F448F">
          <w:rPr>
            <w:noProof/>
            <w:webHidden/>
          </w:rPr>
          <w:instrText xml:space="preserve"> PAGEREF _Toc45224243 \h </w:instrText>
        </w:r>
        <w:r w:rsidR="004F448F">
          <w:rPr>
            <w:noProof/>
            <w:webHidden/>
          </w:rPr>
        </w:r>
        <w:r w:rsidR="004F448F">
          <w:rPr>
            <w:noProof/>
            <w:webHidden/>
          </w:rPr>
          <w:fldChar w:fldCharType="separate"/>
        </w:r>
        <w:r w:rsidR="004F448F">
          <w:rPr>
            <w:noProof/>
            <w:webHidden/>
          </w:rPr>
          <w:t>118</w:t>
        </w:r>
        <w:r w:rsidR="004F448F">
          <w:rPr>
            <w:noProof/>
            <w:webHidden/>
          </w:rPr>
          <w:fldChar w:fldCharType="end"/>
        </w:r>
      </w:hyperlink>
    </w:p>
    <w:p w14:paraId="67F74DC7" w14:textId="33155257"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4" w:history="1">
        <w:r w:rsidR="004F448F" w:rsidRPr="00627E80">
          <w:rPr>
            <w:rStyle w:val="Hyperlink"/>
            <w:i/>
            <w:iCs/>
            <w:noProof/>
          </w:rPr>
          <w:t>Bảng 3.23 Đặc tả Use case 21 – Xem lịch sử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_Toc45224244 \h </w:instrText>
        </w:r>
        <w:r w:rsidR="004F448F">
          <w:rPr>
            <w:noProof/>
            <w:webHidden/>
          </w:rPr>
        </w:r>
        <w:r w:rsidR="004F448F">
          <w:rPr>
            <w:noProof/>
            <w:webHidden/>
          </w:rPr>
          <w:fldChar w:fldCharType="separate"/>
        </w:r>
        <w:r w:rsidR="004F448F">
          <w:rPr>
            <w:noProof/>
            <w:webHidden/>
          </w:rPr>
          <w:t>121</w:t>
        </w:r>
        <w:r w:rsidR="004F448F">
          <w:rPr>
            <w:noProof/>
            <w:webHidden/>
          </w:rPr>
          <w:fldChar w:fldCharType="end"/>
        </w:r>
      </w:hyperlink>
    </w:p>
    <w:p w14:paraId="156FB83E" w14:textId="4F31A61B"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5" w:history="1">
        <w:r w:rsidR="004F448F" w:rsidRPr="00627E80">
          <w:rPr>
            <w:rStyle w:val="Hyperlink"/>
            <w:i/>
            <w:iCs/>
            <w:noProof/>
          </w:rPr>
          <w:t>Bảng 3.24 Đặc tả Use case 22 – Xóa kế hoạch tiết kiệm</w:t>
        </w:r>
        <w:r w:rsidR="004F448F">
          <w:rPr>
            <w:noProof/>
            <w:webHidden/>
          </w:rPr>
          <w:tab/>
        </w:r>
        <w:r w:rsidR="004F448F">
          <w:rPr>
            <w:noProof/>
            <w:webHidden/>
          </w:rPr>
          <w:fldChar w:fldCharType="begin"/>
        </w:r>
        <w:r w:rsidR="004F448F">
          <w:rPr>
            <w:noProof/>
            <w:webHidden/>
          </w:rPr>
          <w:instrText xml:space="preserve"> PAGEREF _Toc45224245 \h </w:instrText>
        </w:r>
        <w:r w:rsidR="004F448F">
          <w:rPr>
            <w:noProof/>
            <w:webHidden/>
          </w:rPr>
        </w:r>
        <w:r w:rsidR="004F448F">
          <w:rPr>
            <w:noProof/>
            <w:webHidden/>
          </w:rPr>
          <w:fldChar w:fldCharType="separate"/>
        </w:r>
        <w:r w:rsidR="004F448F">
          <w:rPr>
            <w:noProof/>
            <w:webHidden/>
          </w:rPr>
          <w:t>124</w:t>
        </w:r>
        <w:r w:rsidR="004F448F">
          <w:rPr>
            <w:noProof/>
            <w:webHidden/>
          </w:rPr>
          <w:fldChar w:fldCharType="end"/>
        </w:r>
      </w:hyperlink>
    </w:p>
    <w:p w14:paraId="79FBDA0B" w14:textId="25179337"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6" w:history="1">
        <w:r w:rsidR="004F448F" w:rsidRPr="00627E80">
          <w:rPr>
            <w:rStyle w:val="Hyperlink"/>
            <w:i/>
            <w:iCs/>
            <w:noProof/>
          </w:rPr>
          <w:t>Bảng 3.25 Đặc tả Use case 23 – Thêm danh mục thu chi</w:t>
        </w:r>
        <w:r w:rsidR="004F448F">
          <w:rPr>
            <w:noProof/>
            <w:webHidden/>
          </w:rPr>
          <w:tab/>
        </w:r>
        <w:r w:rsidR="004F448F">
          <w:rPr>
            <w:noProof/>
            <w:webHidden/>
          </w:rPr>
          <w:fldChar w:fldCharType="begin"/>
        </w:r>
        <w:r w:rsidR="004F448F">
          <w:rPr>
            <w:noProof/>
            <w:webHidden/>
          </w:rPr>
          <w:instrText xml:space="preserve"> PAGEREF _Toc45224246 \h </w:instrText>
        </w:r>
        <w:r w:rsidR="004F448F">
          <w:rPr>
            <w:noProof/>
            <w:webHidden/>
          </w:rPr>
        </w:r>
        <w:r w:rsidR="004F448F">
          <w:rPr>
            <w:noProof/>
            <w:webHidden/>
          </w:rPr>
          <w:fldChar w:fldCharType="separate"/>
        </w:r>
        <w:r w:rsidR="004F448F">
          <w:rPr>
            <w:noProof/>
            <w:webHidden/>
          </w:rPr>
          <w:t>127</w:t>
        </w:r>
        <w:r w:rsidR="004F448F">
          <w:rPr>
            <w:noProof/>
            <w:webHidden/>
          </w:rPr>
          <w:fldChar w:fldCharType="end"/>
        </w:r>
      </w:hyperlink>
    </w:p>
    <w:p w14:paraId="4DE8C8B0" w14:textId="451B690D"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7" w:history="1">
        <w:r w:rsidR="004F448F" w:rsidRPr="00627E80">
          <w:rPr>
            <w:rStyle w:val="Hyperlink"/>
            <w:i/>
            <w:iCs/>
            <w:noProof/>
          </w:rPr>
          <w:t>Bảng 3.26 Đặc tả Use case 24 – Xóa danh mục thu chi</w:t>
        </w:r>
        <w:r w:rsidR="004F448F">
          <w:rPr>
            <w:noProof/>
            <w:webHidden/>
          </w:rPr>
          <w:tab/>
        </w:r>
        <w:r w:rsidR="004F448F">
          <w:rPr>
            <w:noProof/>
            <w:webHidden/>
          </w:rPr>
          <w:fldChar w:fldCharType="begin"/>
        </w:r>
        <w:r w:rsidR="004F448F">
          <w:rPr>
            <w:noProof/>
            <w:webHidden/>
          </w:rPr>
          <w:instrText xml:space="preserve"> PAGEREF _Toc45224247 \h </w:instrText>
        </w:r>
        <w:r w:rsidR="004F448F">
          <w:rPr>
            <w:noProof/>
            <w:webHidden/>
          </w:rPr>
        </w:r>
        <w:r w:rsidR="004F448F">
          <w:rPr>
            <w:noProof/>
            <w:webHidden/>
          </w:rPr>
          <w:fldChar w:fldCharType="separate"/>
        </w:r>
        <w:r w:rsidR="004F448F">
          <w:rPr>
            <w:noProof/>
            <w:webHidden/>
          </w:rPr>
          <w:t>131</w:t>
        </w:r>
        <w:r w:rsidR="004F448F">
          <w:rPr>
            <w:noProof/>
            <w:webHidden/>
          </w:rPr>
          <w:fldChar w:fldCharType="end"/>
        </w:r>
      </w:hyperlink>
    </w:p>
    <w:p w14:paraId="7667E8F7" w14:textId="76D7FE5D"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8" w:history="1">
        <w:r w:rsidR="004F448F" w:rsidRPr="00627E80">
          <w:rPr>
            <w:rStyle w:val="Hyperlink"/>
            <w:i/>
            <w:iCs/>
            <w:noProof/>
          </w:rPr>
          <w:t>Bảng 3.27 Đặc tả Use case 25 – Cập nhật danh mục thu chi</w:t>
        </w:r>
        <w:r w:rsidR="004F448F">
          <w:rPr>
            <w:noProof/>
            <w:webHidden/>
          </w:rPr>
          <w:tab/>
        </w:r>
        <w:r w:rsidR="004F448F">
          <w:rPr>
            <w:noProof/>
            <w:webHidden/>
          </w:rPr>
          <w:fldChar w:fldCharType="begin"/>
        </w:r>
        <w:r w:rsidR="004F448F">
          <w:rPr>
            <w:noProof/>
            <w:webHidden/>
          </w:rPr>
          <w:instrText xml:space="preserve"> PAGEREF _Toc45224248 \h </w:instrText>
        </w:r>
        <w:r w:rsidR="004F448F">
          <w:rPr>
            <w:noProof/>
            <w:webHidden/>
          </w:rPr>
        </w:r>
        <w:r w:rsidR="004F448F">
          <w:rPr>
            <w:noProof/>
            <w:webHidden/>
          </w:rPr>
          <w:fldChar w:fldCharType="separate"/>
        </w:r>
        <w:r w:rsidR="004F448F">
          <w:rPr>
            <w:noProof/>
            <w:webHidden/>
          </w:rPr>
          <w:t>134</w:t>
        </w:r>
        <w:r w:rsidR="004F448F">
          <w:rPr>
            <w:noProof/>
            <w:webHidden/>
          </w:rPr>
          <w:fldChar w:fldCharType="end"/>
        </w:r>
      </w:hyperlink>
    </w:p>
    <w:p w14:paraId="0B61548E" w14:textId="385BE1A5" w:rsidR="004F448F" w:rsidRDefault="00BB1288">
      <w:pPr>
        <w:pStyle w:val="TableofFigures"/>
        <w:tabs>
          <w:tab w:val="right" w:leader="dot" w:pos="8778"/>
        </w:tabs>
        <w:rPr>
          <w:rFonts w:asciiTheme="minorHAnsi" w:eastAsiaTheme="minorEastAsia" w:hAnsiTheme="minorHAnsi" w:cstheme="minorBidi"/>
          <w:noProof/>
          <w:sz w:val="22"/>
          <w:szCs w:val="22"/>
        </w:rPr>
      </w:pPr>
      <w:hyperlink w:anchor="_Toc45224249" w:history="1">
        <w:r w:rsidR="004F448F" w:rsidRPr="00627E80">
          <w:rPr>
            <w:rStyle w:val="Hyperlink"/>
            <w:i/>
            <w:iCs/>
            <w:noProof/>
          </w:rPr>
          <w:t>Bảng 4.1 Danh sách các tình huống kiểm thử</w:t>
        </w:r>
        <w:r w:rsidR="004F448F">
          <w:rPr>
            <w:noProof/>
            <w:webHidden/>
          </w:rPr>
          <w:tab/>
        </w:r>
        <w:r w:rsidR="004F448F">
          <w:rPr>
            <w:noProof/>
            <w:webHidden/>
          </w:rPr>
          <w:fldChar w:fldCharType="begin"/>
        </w:r>
        <w:r w:rsidR="004F448F">
          <w:rPr>
            <w:noProof/>
            <w:webHidden/>
          </w:rPr>
          <w:instrText xml:space="preserve"> PAGEREF _Toc45224249 \h </w:instrText>
        </w:r>
        <w:r w:rsidR="004F448F">
          <w:rPr>
            <w:noProof/>
            <w:webHidden/>
          </w:rPr>
        </w:r>
        <w:r w:rsidR="004F448F">
          <w:rPr>
            <w:noProof/>
            <w:webHidden/>
          </w:rPr>
          <w:fldChar w:fldCharType="separate"/>
        </w:r>
        <w:r w:rsidR="004F448F">
          <w:rPr>
            <w:noProof/>
            <w:webHidden/>
          </w:rPr>
          <w:t>164</w:t>
        </w:r>
        <w:r w:rsidR="004F448F">
          <w:rPr>
            <w:noProof/>
            <w:webHidden/>
          </w:rPr>
          <w:fldChar w:fldCharType="end"/>
        </w:r>
      </w:hyperlink>
    </w:p>
    <w:p w14:paraId="460FA581" w14:textId="2FF572C6"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D6B8453" w:rsidR="005C4216" w:rsidRDefault="005C4216" w:rsidP="005C4216"/>
    <w:p w14:paraId="20C054C6" w14:textId="039C8919" w:rsidR="00856F4E" w:rsidRDefault="00856F4E" w:rsidP="005C4216"/>
    <w:p w14:paraId="27442D72" w14:textId="2788BE2C" w:rsidR="00856F4E" w:rsidRDefault="00856F4E" w:rsidP="005C4216"/>
    <w:p w14:paraId="43F4605F" w14:textId="462B5B41" w:rsidR="00856F4E" w:rsidRDefault="00856F4E" w:rsidP="005C4216"/>
    <w:p w14:paraId="0858B478" w14:textId="4C4DB1C8" w:rsidR="00856F4E" w:rsidRDefault="00856F4E" w:rsidP="005C4216"/>
    <w:p w14:paraId="5BAA3167" w14:textId="0706F18C" w:rsidR="00856F4E" w:rsidRDefault="00856F4E" w:rsidP="005C4216"/>
    <w:p w14:paraId="306D2F93" w14:textId="08BF6473" w:rsidR="00856F4E" w:rsidRDefault="00856F4E" w:rsidP="005C4216"/>
    <w:p w14:paraId="317D44FA" w14:textId="70988888" w:rsidR="00856F4E" w:rsidRDefault="00856F4E" w:rsidP="005C4216"/>
    <w:p w14:paraId="26BAB741" w14:textId="356D1DC0" w:rsidR="00856F4E" w:rsidRDefault="00856F4E" w:rsidP="005C4216"/>
    <w:p w14:paraId="361B2E0F" w14:textId="15A2DD5B" w:rsidR="00856F4E" w:rsidRDefault="00856F4E" w:rsidP="005C4216"/>
    <w:p w14:paraId="24129CEA" w14:textId="0DA96A55" w:rsidR="00856F4E" w:rsidRDefault="00856F4E" w:rsidP="005C4216"/>
    <w:p w14:paraId="3760FA5F" w14:textId="0E4F9514" w:rsidR="00856F4E" w:rsidRDefault="00856F4E" w:rsidP="005C4216"/>
    <w:p w14:paraId="1E16CC7A" w14:textId="6FBB6AA4" w:rsidR="00856F4E" w:rsidRDefault="00856F4E" w:rsidP="005C4216"/>
    <w:p w14:paraId="03F70407" w14:textId="15C37C3C" w:rsidR="00856F4E" w:rsidRDefault="00856F4E" w:rsidP="005C4216"/>
    <w:p w14:paraId="0781CD03" w14:textId="54E0688C" w:rsidR="00856F4E" w:rsidRDefault="00856F4E" w:rsidP="005C4216"/>
    <w:p w14:paraId="4017AA56" w14:textId="77777777" w:rsidR="00856F4E" w:rsidRDefault="00856F4E" w:rsidP="005C4216"/>
    <w:p w14:paraId="67E2A142" w14:textId="77777777" w:rsidR="003867BF" w:rsidRDefault="0095530E">
      <w:pPr>
        <w:pStyle w:val="Heading1"/>
        <w:numPr>
          <w:ilvl w:val="0"/>
          <w:numId w:val="0"/>
        </w:numPr>
      </w:pPr>
      <w:bookmarkStart w:id="8" w:name="_Ref262310752"/>
      <w:bookmarkStart w:id="9" w:name="_Toc45140929"/>
      <w:bookmarkStart w:id="10" w:name="_Ref262310605"/>
      <w:bookmarkStart w:id="11" w:name="_Ref262310598"/>
      <w:r>
        <w:t>LỜI MỞ ĐẦU</w:t>
      </w:r>
      <w:bookmarkEnd w:id="8"/>
      <w:bookmarkEnd w:id="9"/>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6773FEEA"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12" w:name="_Toc45140930"/>
      <w:r>
        <w:lastRenderedPageBreak/>
        <w:t xml:space="preserve">: </w:t>
      </w:r>
      <w:bookmarkEnd w:id="10"/>
      <w:bookmarkEnd w:id="11"/>
      <w:r>
        <w:t>GIỚI THIỆU</w:t>
      </w:r>
      <w:bookmarkEnd w:id="12"/>
      <w:r>
        <w:t xml:space="preserve"> </w:t>
      </w:r>
    </w:p>
    <w:p w14:paraId="6EEC2370" w14:textId="3B23F84C" w:rsidR="003867BF" w:rsidRDefault="0095530E">
      <w:pPr>
        <w:pStyle w:val="Heading2"/>
      </w:pPr>
      <w:bookmarkStart w:id="13" w:name="_Toc45140931"/>
      <w:r>
        <w:t>Tổng quan</w:t>
      </w:r>
      <w:bookmarkEnd w:id="13"/>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30213C">
      <w:pPr>
        <w:pStyle w:val="ListParagraph"/>
        <w:numPr>
          <w:ilvl w:val="0"/>
          <w:numId w:val="4"/>
        </w:numPr>
        <w:spacing w:line="360" w:lineRule="auto"/>
        <w:ind w:left="851" w:hanging="284"/>
      </w:pPr>
      <w:r>
        <w:t>Giúp sinh viên quan lý những khoản thu, khoản chi của mình.</w:t>
      </w:r>
    </w:p>
    <w:p w14:paraId="0E685C05" w14:textId="64FA7084" w:rsidR="00455F50" w:rsidRDefault="00455F50" w:rsidP="0030213C">
      <w:pPr>
        <w:pStyle w:val="ListParagraph"/>
        <w:numPr>
          <w:ilvl w:val="0"/>
          <w:numId w:val="4"/>
        </w:numPr>
        <w:spacing w:line="360" w:lineRule="auto"/>
        <w:ind w:left="851" w:hanging="284"/>
      </w:pPr>
      <w:r>
        <w:t>Quản lý số tiền hiện có trong các ví của mình.</w:t>
      </w:r>
    </w:p>
    <w:p w14:paraId="76BB5E9A" w14:textId="1C2F611B" w:rsidR="00455F50" w:rsidRDefault="00455F50" w:rsidP="0030213C">
      <w:pPr>
        <w:pStyle w:val="ListParagraph"/>
        <w:numPr>
          <w:ilvl w:val="0"/>
          <w:numId w:val="4"/>
        </w:numPr>
        <w:spacing w:line="360" w:lineRule="auto"/>
        <w:ind w:left="851" w:hanging="284"/>
      </w:pPr>
      <w:r>
        <w:t>Lập kế hoạch tiết kiệm, để dành một số tiền cho một sự kiện nào đó.</w:t>
      </w:r>
    </w:p>
    <w:p w14:paraId="60AD062C" w14:textId="42319D17" w:rsidR="00455F50" w:rsidRDefault="00455F50" w:rsidP="0030213C">
      <w:pPr>
        <w:pStyle w:val="ListParagraph"/>
        <w:numPr>
          <w:ilvl w:val="0"/>
          <w:numId w:val="4"/>
        </w:numPr>
        <w:spacing w:line="360" w:lineRule="auto"/>
        <w:ind w:left="851" w:hanging="284"/>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4" w:name="_Toc45140932"/>
      <w:r>
        <w:t>Mục tiêu đề tài</w:t>
      </w:r>
      <w:bookmarkEnd w:id="14"/>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5" w:name="_Toc45140933"/>
      <w:r>
        <w:t>Phạm vi đề tài</w:t>
      </w:r>
      <w:bookmarkEnd w:id="15"/>
    </w:p>
    <w:p w14:paraId="0E0626F1" w14:textId="436C16AB" w:rsidR="00821C26" w:rsidRDefault="00821C26" w:rsidP="009824CB">
      <w:pPr>
        <w:spacing w:line="360" w:lineRule="auto"/>
      </w:pPr>
      <w:r>
        <w:t>Ứng dụng được xây dựng dựng dành cho cá nhân như là sinh viên.</w:t>
      </w:r>
    </w:p>
    <w:p w14:paraId="74685A74" w14:textId="77777777" w:rsidR="00821C26" w:rsidRPr="00455F50" w:rsidRDefault="00821C26" w:rsidP="00DC0A95">
      <w:pPr>
        <w:ind w:firstLine="0"/>
      </w:pPr>
    </w:p>
    <w:p w14:paraId="151C29BA" w14:textId="77777777" w:rsidR="003867BF" w:rsidRDefault="0095530E">
      <w:pPr>
        <w:pStyle w:val="Heading2"/>
      </w:pPr>
      <w:bookmarkStart w:id="16" w:name="_Toc45140934"/>
      <w:r>
        <w:t>Mô tả yêu cầu chức năng</w:t>
      </w:r>
      <w:bookmarkEnd w:id="16"/>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135680AD" w:rsidR="003867BF" w:rsidRDefault="00821C26" w:rsidP="00821C26">
      <w:pPr>
        <w:spacing w:line="360" w:lineRule="auto"/>
      </w:pPr>
      <w:r>
        <w:lastRenderedPageBreak/>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w:t>
      </w:r>
      <w:r w:rsidR="0095530E">
        <w:t xml:space="preserve"> ví này</w:t>
      </w:r>
      <w:r w:rsidR="008D0FB5">
        <w:t>, sinh viên có thể chuyển tiền qua lại giữa các ví với nhau.</w:t>
      </w:r>
    </w:p>
    <w:p w14:paraId="184D25C3" w14:textId="71A6C65A" w:rsidR="003867BF" w:rsidRDefault="0095530E" w:rsidP="00821C26">
      <w:pPr>
        <w:spacing w:line="360" w:lineRule="auto"/>
      </w:pPr>
      <w:r>
        <w:t>Quản lý</w:t>
      </w:r>
      <w:r w:rsidR="007D0398">
        <w:t xml:space="preserve"> khoản</w:t>
      </w:r>
      <w:r>
        <w:t xml:space="preserve"> thu chi: Người dùng thêm mới khoản thu chi, chọn hình thức thu hoặc chi, nhập vào số tiền, thời gian, đối tượng, ghi chú về khoản thu chi, </w:t>
      </w:r>
      <w:r w:rsidRPr="002E3271">
        <w:t>sửa</w:t>
      </w:r>
      <w:r>
        <w:t xml:space="preserve"> và xóa khoản thu chi</w:t>
      </w:r>
      <w:r w:rsidR="00B845F2">
        <w:t>, có thể đặt thông báo cho một khoản thu chi ở tương lai.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45E2A1AF"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 xml:space="preserve">tiết kiệm với một số tiền và mục đích nhất định, nếu </w:t>
      </w:r>
      <w:r w:rsidR="00E7106D">
        <w:t>tiết kiệm</w:t>
      </w:r>
      <w:r w:rsidR="00821C26">
        <w:t xml:space="preserve"> đủ số tiền</w:t>
      </w:r>
      <w:r w:rsidR="00E7106D">
        <w:t xml:space="preserve"> cho kế hoạch</w:t>
      </w:r>
      <w:r w:rsidR="00821C26">
        <w:t xml:space="preserve"> sẽ </w:t>
      </w:r>
      <w:r w:rsidR="00551B2E">
        <w:t>chuyển trạng thái thành thành công</w:t>
      </w:r>
      <w:r w:rsidR="00821C26">
        <w:t>, nếu hết hạn của kế hoạch mà người dùng không thu vào đủ số tiền thì kế hoạch sẽ</w:t>
      </w:r>
      <w:r w:rsidR="00443F66">
        <w:t xml:space="preserve"> có trạng thái</w:t>
      </w:r>
      <w:r w:rsidR="00821C26">
        <w:t xml:space="preserve"> thất bại.</w:t>
      </w:r>
      <w:r w:rsidR="00B56CC3">
        <w:t xml:space="preserve"> Người dùng có thể bật thông báo cho những kế hoạch tiết kiệm quan trọng, khi kế hoạch kết thúc sẽ thông báo cho người dùng.</w:t>
      </w:r>
    </w:p>
    <w:p w14:paraId="7CF70E29" w14:textId="352A6CD9"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379E80F9" w14:textId="77777777" w:rsidR="00964C34" w:rsidRDefault="00964C34" w:rsidP="00821C26">
      <w:pPr>
        <w:spacing w:line="360" w:lineRule="auto"/>
      </w:pP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7" w:name="_Toc45140935"/>
      <w:bookmarkEnd w:id="1"/>
      <w:r>
        <w:lastRenderedPageBreak/>
        <w:t>: CƠ SỞ LÝ THUYẾT</w:t>
      </w:r>
      <w:bookmarkEnd w:id="17"/>
    </w:p>
    <w:p w14:paraId="69E8E820" w14:textId="57505142" w:rsidR="00212ECE" w:rsidRDefault="00B81940" w:rsidP="008D0FB5">
      <w:pPr>
        <w:pStyle w:val="Heading2"/>
        <w:spacing w:line="360" w:lineRule="auto"/>
        <w:ind w:left="567" w:hanging="567"/>
      </w:pPr>
      <w:bookmarkStart w:id="18" w:name="_Toc45140936"/>
      <w:r>
        <w:t xml:space="preserve">Những kiến thức cơ bản và </w:t>
      </w:r>
      <w:r w:rsidR="00AA6B6E">
        <w:t>b</w:t>
      </w:r>
      <w:r>
        <w:t>ắt buộc khi học lập trình Android</w:t>
      </w:r>
      <w:bookmarkEnd w:id="18"/>
    </w:p>
    <w:p w14:paraId="2E98B1AD" w14:textId="13C352CA" w:rsidR="00212ECE" w:rsidRPr="00F23496" w:rsidRDefault="00360BD2" w:rsidP="00821C26">
      <w:pPr>
        <w:spacing w:line="360" w:lineRule="auto"/>
        <w:rPr>
          <w:rStyle w:val="Emphasis"/>
          <w:i w:val="0"/>
          <w:iCs w:val="0"/>
          <w:color w:val="000000" w:themeColor="text1"/>
          <w:szCs w:val="26"/>
          <w:shd w:val="clear" w:color="auto" w:fill="FFFFFF"/>
        </w:rPr>
      </w:pPr>
      <w:r w:rsidRPr="00F23496">
        <w:rPr>
          <w:rStyle w:val="Emphasis"/>
          <w:i w:val="0"/>
          <w:iCs w:val="0"/>
          <w:color w:val="000000" w:themeColor="text1"/>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r w:rsidR="006950EA">
        <w:rPr>
          <w:rStyle w:val="Emphasis"/>
          <w:i w:val="0"/>
          <w:iCs w:val="0"/>
          <w:color w:val="000000" w:themeColor="text1"/>
          <w:szCs w:val="26"/>
          <w:shd w:val="clear" w:color="auto" w:fill="FFFFFF"/>
        </w:rPr>
        <w:t xml:space="preserve"> [2]</w:t>
      </w:r>
    </w:p>
    <w:p w14:paraId="3AD40FC9" w14:textId="72D03BDD" w:rsidR="00B81940" w:rsidRPr="00F23496" w:rsidRDefault="00B81940" w:rsidP="00821C26">
      <w:pPr>
        <w:spacing w:line="360" w:lineRule="auto"/>
        <w:rPr>
          <w:rStyle w:val="Emphasis"/>
          <w:b/>
          <w:bCs/>
          <w:i w:val="0"/>
          <w:iCs w:val="0"/>
          <w:color w:val="000000" w:themeColor="text1"/>
          <w:szCs w:val="26"/>
          <w:shd w:val="clear" w:color="auto" w:fill="FFFFFF"/>
        </w:rPr>
      </w:pPr>
      <w:r w:rsidRPr="00F23496">
        <w:rPr>
          <w:rStyle w:val="Emphasis"/>
          <w:b/>
          <w:bCs/>
          <w:i w:val="0"/>
          <w:iCs w:val="0"/>
          <w:color w:val="000000" w:themeColor="text1"/>
          <w:szCs w:val="26"/>
          <w:shd w:val="clear" w:color="auto" w:fill="FFFFFF"/>
        </w:rPr>
        <w:t>Lập trình Android là gì ?</w:t>
      </w:r>
      <w:r w:rsidR="006950EA" w:rsidRPr="006950EA">
        <w:rPr>
          <w:i/>
          <w:iCs/>
          <w:color w:val="000000" w:themeColor="text1"/>
          <w:szCs w:val="26"/>
          <w:shd w:val="clear" w:color="auto" w:fill="FFFFFF"/>
        </w:rPr>
        <w:t xml:space="preserve"> </w:t>
      </w:r>
      <w:r w:rsidR="006950EA">
        <w:rPr>
          <w:rStyle w:val="Emphasis"/>
          <w:i w:val="0"/>
          <w:iCs w:val="0"/>
          <w:color w:val="000000" w:themeColor="text1"/>
          <w:szCs w:val="26"/>
          <w:shd w:val="clear" w:color="auto" w:fill="FFFFFF"/>
        </w:rPr>
        <w:t>[2]</w:t>
      </w:r>
    </w:p>
    <w:p w14:paraId="6CD57ED7" w14:textId="4A95E0E7"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37CF5843" w:rsidR="00B81940" w:rsidRPr="00F23496" w:rsidRDefault="00B81940"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Kiến trúc cơ bản của hệ điều hành Android:</w:t>
      </w:r>
      <w:r w:rsidR="006950EA">
        <w:rPr>
          <w:b/>
          <w:bCs/>
          <w:color w:val="000000" w:themeColor="text1"/>
          <w:szCs w:val="26"/>
          <w:shd w:val="clear" w:color="auto" w:fill="FFFFFF"/>
        </w:rPr>
        <w:t xml:space="preserve"> </w:t>
      </w:r>
      <w:r w:rsidR="006950EA">
        <w:rPr>
          <w:rStyle w:val="Emphasis"/>
          <w:i w:val="0"/>
          <w:iCs w:val="0"/>
          <w:color w:val="000000" w:themeColor="text1"/>
          <w:szCs w:val="26"/>
          <w:shd w:val="clear" w:color="auto" w:fill="FFFFFF"/>
        </w:rPr>
        <w:t>[2]</w:t>
      </w:r>
    </w:p>
    <w:p w14:paraId="75F44557" w14:textId="189720D8" w:rsidR="00B81940" w:rsidRPr="00F23496" w:rsidRDefault="00B81940"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Nhân Linux: </w:t>
      </w:r>
      <w:r w:rsidRPr="00F23496">
        <w:rPr>
          <w:color w:val="000000" w:themeColor="text1"/>
          <w:szCs w:val="26"/>
          <w:shd w:val="clear" w:color="auto" w:fill="FFFFFF"/>
        </w:rPr>
        <w:t>Đây là nhân nền tảng mà hệ điều hành Android dựa vào nó để phát triển. Đâ</w:t>
      </w:r>
      <w:r w:rsidR="00406BDA" w:rsidRPr="00F23496">
        <w:rPr>
          <w:color w:val="000000" w:themeColor="text1"/>
          <w:szCs w:val="26"/>
          <w:shd w:val="clear" w:color="auto" w:fill="FFFFFF"/>
        </w:rPr>
        <w:t>y</w:t>
      </w:r>
      <w:r w:rsidRPr="00F23496">
        <w:rPr>
          <w:color w:val="000000" w:themeColor="text1"/>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Pr="00F23496" w:rsidRDefault="00406BDA"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Thư viện: </w:t>
      </w:r>
      <w:r w:rsidRPr="00F23496">
        <w:rPr>
          <w:color w:val="000000" w:themeColor="text1"/>
          <w:szCs w:val="26"/>
          <w:shd w:val="clear" w:color="auto" w:fill="FFFFFF"/>
        </w:rPr>
        <w:t>Chứa tất cả các mã cái mà cung cấp những tính năng chính của hệ điều hành Android, đối với ví dụ này thì SQLite là thư viện cung cấp việc h</w:t>
      </w:r>
      <w:r w:rsidR="00151AE1" w:rsidRPr="00F23496">
        <w:rPr>
          <w:color w:val="000000" w:themeColor="text1"/>
          <w:szCs w:val="26"/>
          <w:shd w:val="clear" w:color="auto" w:fill="FFFFFF"/>
        </w:rPr>
        <w:t>ỗ</w:t>
      </w:r>
      <w:r w:rsidRPr="00F23496">
        <w:rPr>
          <w:color w:val="000000" w:themeColor="text1"/>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Pr="00F23496" w:rsidRDefault="00150C0F"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lastRenderedPageBreak/>
        <w:t xml:space="preserve">Android Runtime: </w:t>
      </w:r>
      <w:r w:rsidRPr="00F23496">
        <w:rPr>
          <w:color w:val="000000" w:themeColor="text1"/>
          <w:szCs w:val="26"/>
          <w:shd w:val="clear" w:color="auto" w:fill="FFFFFF"/>
        </w:rPr>
        <w:t>Là tầng cùng với lớp thư viện, Android runtime cung cấp một tập các thư viện cốt l</w:t>
      </w:r>
      <w:r w:rsidR="007F0033" w:rsidRPr="00F23496">
        <w:rPr>
          <w:color w:val="000000" w:themeColor="text1"/>
          <w:szCs w:val="26"/>
          <w:shd w:val="clear" w:color="auto" w:fill="FFFFFF"/>
        </w:rPr>
        <w:t>õ</w:t>
      </w:r>
      <w:r w:rsidRPr="00F23496">
        <w:rPr>
          <w:color w:val="000000" w:themeColor="text1"/>
          <w:szCs w:val="26"/>
          <w:shd w:val="clear" w:color="auto" w:fill="FFFFFF"/>
        </w:rPr>
        <w:t>i để cho phép các lập trình viên phát triển viết ứng dụng bằng việc sử dụng ngôn ngữ lập trình Java. Android Runtime bao g</w:t>
      </w:r>
      <w:r w:rsidR="002C3D85" w:rsidRPr="00F23496">
        <w:rPr>
          <w:color w:val="000000" w:themeColor="text1"/>
          <w:szCs w:val="26"/>
          <w:shd w:val="clear" w:color="auto" w:fill="FFFFFF"/>
        </w:rPr>
        <w:t>ồ</w:t>
      </w:r>
      <w:r w:rsidRPr="00F23496">
        <w:rPr>
          <w:color w:val="000000" w:themeColor="text1"/>
          <w:szCs w:val="26"/>
          <w:shd w:val="clear" w:color="auto" w:fill="FFFFFF"/>
        </w:rPr>
        <w:t>m máy ảo Dalvik</w:t>
      </w:r>
      <w:r w:rsidR="002C3D85" w:rsidRPr="00F23496">
        <w:rPr>
          <w:color w:val="000000" w:themeColor="text1"/>
          <w:szCs w:val="26"/>
          <w:shd w:val="clear" w:color="auto" w:fill="FFFFFF"/>
        </w:rPr>
        <w:t xml:space="preserve"> </w:t>
      </w:r>
      <w:r w:rsidRPr="00F23496">
        <w:rPr>
          <w:color w:val="000000" w:themeColor="text1"/>
          <w:szCs w:val="26"/>
          <w:shd w:val="clear" w:color="auto" w:fill="FFFFFF"/>
        </w:rPr>
        <w:t>(ở các version &lt; 4.4, hiện t</w:t>
      </w:r>
      <w:r w:rsidR="002C3D85" w:rsidRPr="00F23496">
        <w:rPr>
          <w:color w:val="000000" w:themeColor="text1"/>
          <w:szCs w:val="26"/>
          <w:shd w:val="clear" w:color="auto" w:fill="FFFFFF"/>
        </w:rPr>
        <w:t>ạ</w:t>
      </w:r>
      <w:r w:rsidRPr="00F23496">
        <w:rPr>
          <w:color w:val="000000" w:themeColor="text1"/>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sidRPr="00F23496">
        <w:rPr>
          <w:color w:val="000000" w:themeColor="text1"/>
          <w:szCs w:val="26"/>
          <w:shd w:val="clear" w:color="auto" w:fill="FFFFFF"/>
        </w:rPr>
        <w:t xml:space="preserve"> </w:t>
      </w:r>
      <w:r w:rsidRPr="00F23496">
        <w:rPr>
          <w:color w:val="000000" w:themeColor="text1"/>
          <w:szCs w:val="26"/>
          <w:shd w:val="clear" w:color="auto" w:fill="FFFFFF"/>
        </w:rPr>
        <w:t>(máy ảo Dalvik sẽ biên dịch ứng dụng để nó có thể chạy</w:t>
      </w:r>
      <w:r w:rsidR="008F2232" w:rsidRPr="00F23496">
        <w:rPr>
          <w:color w:val="000000" w:themeColor="text1"/>
          <w:szCs w:val="26"/>
          <w:shd w:val="clear" w:color="auto" w:fill="FFFFFF"/>
        </w:rPr>
        <w:t>,</w:t>
      </w:r>
      <w:r w:rsidR="00EF3EB7" w:rsidRPr="00F23496">
        <w:rPr>
          <w:color w:val="000000" w:themeColor="text1"/>
          <w:szCs w:val="26"/>
          <w:shd w:val="clear" w:color="auto" w:fill="FFFFFF"/>
        </w:rPr>
        <w:t xml:space="preserve"> </w:t>
      </w:r>
      <w:r w:rsidRPr="00F23496">
        <w:rPr>
          <w:color w:val="000000" w:themeColor="text1"/>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Android Framework: </w:t>
      </w:r>
      <w:r w:rsidRPr="00F23496">
        <w:rPr>
          <w:color w:val="000000" w:themeColor="text1"/>
          <w:szCs w:val="26"/>
          <w:shd w:val="clear" w:color="auto" w:fill="FFFFFF"/>
        </w:rPr>
        <w:t>Là phần thể hiện các khả năng khác nhau của Android (kết nối, thông báo, truy xuất dữ liệu) cho nhà phát triển ứng dụng, chúng có thể được tạo ra để sử dụng trong các ứng dụng của họ.</w:t>
      </w:r>
    </w:p>
    <w:p w14:paraId="75E677C0" w14:textId="2DE6357F"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Application: </w:t>
      </w:r>
      <w:r w:rsidRPr="00F23496">
        <w:rPr>
          <w:color w:val="000000" w:themeColor="text1"/>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Pr="00F23496" w:rsidRDefault="00360BD2" w:rsidP="00360BD2">
      <w:pPr>
        <w:rPr>
          <w:rFonts w:cs="Arial"/>
          <w:b/>
          <w:bCs/>
          <w:iCs/>
          <w:color w:val="000000" w:themeColor="text1"/>
          <w:szCs w:val="28"/>
        </w:rPr>
      </w:pPr>
    </w:p>
    <w:p w14:paraId="4FA1CC7F" w14:textId="6E6930E6" w:rsidR="003B2B55" w:rsidRPr="00F23496" w:rsidRDefault="003B2B55" w:rsidP="008D0FB5">
      <w:pPr>
        <w:pStyle w:val="Heading2"/>
        <w:spacing w:line="360" w:lineRule="auto"/>
        <w:ind w:left="567" w:hanging="567"/>
        <w:rPr>
          <w:color w:val="000000" w:themeColor="text1"/>
        </w:rPr>
      </w:pPr>
      <w:bookmarkStart w:id="19" w:name="_Toc45140937"/>
      <w:r w:rsidRPr="00F23496">
        <w:rPr>
          <w:color w:val="000000" w:themeColor="text1"/>
        </w:rPr>
        <w:t>Tại sao phát triển ứng dụng Android là lựa chọn tốt nhất của bạn?</w:t>
      </w:r>
      <w:bookmarkEnd w:id="19"/>
      <w:r w:rsidR="006950EA">
        <w:rPr>
          <w:color w:val="000000" w:themeColor="text1"/>
        </w:rPr>
        <w:t xml:space="preserve"> </w:t>
      </w:r>
    </w:p>
    <w:p w14:paraId="437AD846" w14:textId="42408EDC" w:rsidR="003B2B55" w:rsidRPr="00F23496" w:rsidRDefault="003B2B55" w:rsidP="008D0FB5">
      <w:pPr>
        <w:spacing w:line="360" w:lineRule="auto"/>
        <w:rPr>
          <w:color w:val="000000" w:themeColor="text1"/>
          <w:szCs w:val="26"/>
          <w:shd w:val="clear" w:color="auto" w:fill="FFFFFF"/>
        </w:rPr>
      </w:pPr>
      <w:r w:rsidRPr="00F23496">
        <w:rPr>
          <w:color w:val="000000" w:themeColor="text1"/>
          <w:szCs w:val="26"/>
        </w:rPr>
        <w:t>M</w:t>
      </w:r>
      <w:r w:rsidR="002D67F6" w:rsidRPr="00F23496">
        <w:rPr>
          <w:color w:val="000000" w:themeColor="text1"/>
          <w:szCs w:val="26"/>
        </w:rPr>
        <w:t xml:space="preserve">ỗi </w:t>
      </w:r>
      <w:r w:rsidR="002D67F6" w:rsidRPr="00F23496">
        <w:rPr>
          <w:color w:val="000000" w:themeColor="text1"/>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r w:rsidR="006950EA">
        <w:rPr>
          <w:color w:val="000000" w:themeColor="text1"/>
          <w:szCs w:val="26"/>
          <w:shd w:val="clear" w:color="auto" w:fill="FFFFFF"/>
        </w:rPr>
        <w:t xml:space="preserve"> [3]</w:t>
      </w:r>
    </w:p>
    <w:p w14:paraId="7EFD2A5D" w14:textId="5BCE7FB3" w:rsidR="002D67F6" w:rsidRPr="00F23496" w:rsidRDefault="002D67F6"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3045699E" w14:textId="77777777" w:rsidR="000E1E69" w:rsidRPr="00F23496" w:rsidRDefault="000E1E69" w:rsidP="008A63F7">
      <w:pPr>
        <w:spacing w:after="0" w:line="360" w:lineRule="auto"/>
        <w:ind w:firstLine="576"/>
        <w:rPr>
          <w:b/>
          <w:bCs/>
          <w:color w:val="000000" w:themeColor="text1"/>
          <w:szCs w:val="26"/>
          <w:shd w:val="clear" w:color="auto" w:fill="FFFFFF"/>
        </w:rPr>
      </w:pPr>
    </w:p>
    <w:p w14:paraId="7C64D959" w14:textId="1EC4CA55"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Tỷ suất hoàn vốn cao với chi phí thấp:</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1BB84426" w14:textId="49B64D7D"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Một</w:t>
      </w:r>
      <w:r w:rsidR="00772318" w:rsidRPr="00F23496">
        <w:rPr>
          <w:color w:val="000000" w:themeColor="text1"/>
          <w:szCs w:val="26"/>
          <w:shd w:val="clear" w:color="auto" w:fill="FFFFFF"/>
        </w:rPr>
        <w:t xml:space="preserve"> </w:t>
      </w:r>
      <w:r w:rsidRPr="00F23496">
        <w:rPr>
          <w:color w:val="000000" w:themeColor="text1"/>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0D6395B9"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Triển khai nhanh hơn:</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2747E73B" w14:textId="322CC26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4BEB0764"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Nhiều nền tảng mục tiêu:</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4F733597" w14:textId="0C5F539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1F9E6A25"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Tính linh hoạt và khả năng mở rộng:</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649E9A49" w14:textId="59585C50"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F23496">
        <w:rPr>
          <w:color w:val="000000" w:themeColor="text1"/>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3379F633"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Bảo mật nâng cao:</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6419481B" w14:textId="5901A38C"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177A7E61"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Tùy chỉnh:</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27C32A79" w14:textId="4E0060CF"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F23496" w:rsidRDefault="008A63F7" w:rsidP="003B2B55">
      <w:pPr>
        <w:rPr>
          <w:color w:val="000000" w:themeColor="text1"/>
          <w:szCs w:val="26"/>
        </w:rPr>
      </w:pPr>
    </w:p>
    <w:p w14:paraId="7BAE59D9" w14:textId="77777777" w:rsidR="00FE5B65" w:rsidRPr="00F23496" w:rsidRDefault="00FE5B65" w:rsidP="00FE5B65">
      <w:pPr>
        <w:spacing w:after="0" w:line="360" w:lineRule="auto"/>
        <w:ind w:firstLine="0"/>
        <w:rPr>
          <w:color w:val="000000" w:themeColor="text1"/>
        </w:rPr>
      </w:pPr>
    </w:p>
    <w:p w14:paraId="746D59C7" w14:textId="77777777" w:rsidR="008D0FB5" w:rsidRPr="00F23496" w:rsidRDefault="008D0FB5" w:rsidP="00FE5B65">
      <w:pPr>
        <w:spacing w:after="0" w:line="360" w:lineRule="auto"/>
        <w:ind w:firstLine="0"/>
        <w:rPr>
          <w:color w:val="000000" w:themeColor="text1"/>
        </w:rPr>
      </w:pPr>
    </w:p>
    <w:p w14:paraId="6016A8B5" w14:textId="77777777" w:rsidR="008D0FB5" w:rsidRPr="00F23496" w:rsidRDefault="008D0FB5" w:rsidP="00FE5B65">
      <w:pPr>
        <w:spacing w:after="0" w:line="360" w:lineRule="auto"/>
        <w:ind w:firstLine="0"/>
        <w:rPr>
          <w:color w:val="000000" w:themeColor="text1"/>
        </w:rPr>
      </w:pPr>
    </w:p>
    <w:p w14:paraId="6E1FF6FB" w14:textId="77777777" w:rsidR="008D0FB5" w:rsidRPr="00F23496" w:rsidRDefault="008D0FB5" w:rsidP="00FE5B65">
      <w:pPr>
        <w:spacing w:after="0" w:line="360" w:lineRule="auto"/>
        <w:ind w:firstLine="0"/>
        <w:rPr>
          <w:color w:val="000000" w:themeColor="text1"/>
        </w:rPr>
      </w:pPr>
    </w:p>
    <w:p w14:paraId="1591E408" w14:textId="15DFA780" w:rsidR="008D0FB5" w:rsidRPr="00F23496" w:rsidRDefault="008D0FB5" w:rsidP="00FE5B65">
      <w:pPr>
        <w:spacing w:after="0" w:line="360" w:lineRule="auto"/>
        <w:ind w:firstLine="0"/>
        <w:rPr>
          <w:color w:val="000000" w:themeColor="text1"/>
        </w:rPr>
      </w:pPr>
    </w:p>
    <w:p w14:paraId="40298EB3" w14:textId="58334AFB" w:rsidR="008D0FB5" w:rsidRPr="00F23496" w:rsidRDefault="008D0FB5" w:rsidP="001B3354">
      <w:pPr>
        <w:pStyle w:val="Heading2"/>
        <w:spacing w:line="360" w:lineRule="auto"/>
        <w:ind w:left="567" w:hanging="567"/>
        <w:rPr>
          <w:color w:val="000000" w:themeColor="text1"/>
        </w:rPr>
      </w:pPr>
      <w:bookmarkStart w:id="20" w:name="_Toc45140938"/>
      <w:r w:rsidRPr="00F23496">
        <w:rPr>
          <w:color w:val="000000" w:themeColor="text1"/>
        </w:rPr>
        <w:lastRenderedPageBreak/>
        <w:t>Giới thiệu về Activity</w:t>
      </w:r>
      <w:bookmarkEnd w:id="20"/>
    </w:p>
    <w:p w14:paraId="6AAA9386" w14:textId="65ABD8E1" w:rsidR="00791D61"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r w:rsidR="006950EA">
        <w:rPr>
          <w:color w:val="000000" w:themeColor="text1"/>
          <w:spacing w:val="-1"/>
          <w:szCs w:val="26"/>
          <w:shd w:val="clear" w:color="auto" w:fill="FFFFFF"/>
        </w:rPr>
        <w:t xml:space="preserve"> [4]</w:t>
      </w:r>
    </w:p>
    <w:p w14:paraId="7AB48283" w14:textId="71654C60" w:rsidR="008D0FB5"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F23496">
        <w:rPr>
          <w:color w:val="000000" w:themeColor="text1"/>
          <w:spacing w:val="-1"/>
          <w:szCs w:val="26"/>
          <w:shd w:val="clear" w:color="auto" w:fill="FFFFFF"/>
        </w:rPr>
        <w: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[4]</w:t>
      </w:r>
    </w:p>
    <w:p w14:paraId="0476F8E9" w14:textId="698E314F"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Vòng đời của Activity:</w:t>
      </w:r>
      <w:r w:rsidR="006950EA">
        <w:rPr>
          <w:b/>
          <w:bCs/>
          <w:color w:val="000000" w:themeColor="text1"/>
          <w:spacing w:val="-1"/>
          <w:szCs w:val="26"/>
          <w:shd w:val="clear" w:color="auto" w:fill="FFFFFF"/>
        </w:rPr>
        <w:t xml:space="preserve"> </w:t>
      </w:r>
      <w:r w:rsidR="006950EA" w:rsidRPr="006950EA">
        <w:rPr>
          <w:color w:val="000000" w:themeColor="text1"/>
          <w:spacing w:val="-1"/>
          <w:szCs w:val="26"/>
          <w:shd w:val="clear" w:color="auto" w:fill="FFFFFF"/>
        </w:rPr>
        <w:t>[1]</w:t>
      </w:r>
    </w:p>
    <w:p w14:paraId="38F1A4CE" w14:textId="3E6F6A7F" w:rsidR="00791D61" w:rsidRPr="00F23496" w:rsidRDefault="00E21240" w:rsidP="00791D61">
      <w:pPr>
        <w:spacing w:line="360" w:lineRule="auto"/>
        <w:rPr>
          <w:color w:val="000000" w:themeColor="text1"/>
          <w:spacing w:val="-1"/>
          <w:szCs w:val="26"/>
          <w:shd w:val="clear" w:color="auto" w:fill="FFFFFF"/>
        </w:rPr>
      </w:pPr>
      <w:r w:rsidRPr="00F23496">
        <w:rPr>
          <w:noProof/>
          <w:color w:val="000000" w:themeColor="text1"/>
          <w:spacing w:val="-1"/>
          <w:szCs w:val="26"/>
          <w:shd w:val="clear" w:color="auto" w:fill="FFFFFF"/>
        </w:rPr>
        <w:drawing>
          <wp:anchor distT="0" distB="0" distL="114300" distR="114300" simplePos="0" relativeHeight="251564544" behindDoc="0" locked="0" layoutInCell="1" allowOverlap="1" wp14:anchorId="1D4EBB20" wp14:editId="2DFD57A3">
            <wp:simplePos x="0" y="0"/>
            <wp:positionH relativeFrom="column">
              <wp:posOffset>1063625</wp:posOffset>
            </wp:positionH>
            <wp:positionV relativeFrom="paragraph">
              <wp:posOffset>8890</wp:posOffset>
            </wp:positionV>
            <wp:extent cx="3448050" cy="3543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448050" cy="35433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Pr="00F23496" w:rsidRDefault="008D0FB5" w:rsidP="00FE5B65">
      <w:pPr>
        <w:spacing w:after="0" w:line="360" w:lineRule="auto"/>
        <w:ind w:firstLine="0"/>
        <w:rPr>
          <w:color w:val="000000" w:themeColor="text1"/>
        </w:rPr>
      </w:pPr>
    </w:p>
    <w:p w14:paraId="2029E617" w14:textId="77777777" w:rsidR="008D0FB5" w:rsidRPr="00F23496" w:rsidRDefault="008D0FB5" w:rsidP="00FE5B65">
      <w:pPr>
        <w:spacing w:after="0" w:line="360" w:lineRule="auto"/>
        <w:ind w:firstLine="0"/>
        <w:rPr>
          <w:color w:val="000000" w:themeColor="text1"/>
        </w:rPr>
      </w:pPr>
    </w:p>
    <w:p w14:paraId="0BCA193A" w14:textId="77777777" w:rsidR="00791D61" w:rsidRPr="00F23496" w:rsidRDefault="00791D61" w:rsidP="00FE5B65">
      <w:pPr>
        <w:spacing w:after="0" w:line="360" w:lineRule="auto"/>
        <w:ind w:firstLine="0"/>
        <w:rPr>
          <w:color w:val="000000" w:themeColor="text1"/>
        </w:rPr>
      </w:pPr>
    </w:p>
    <w:p w14:paraId="3A29F552" w14:textId="77777777" w:rsidR="00791D61" w:rsidRPr="00F23496" w:rsidRDefault="00791D61" w:rsidP="00FE5B65">
      <w:pPr>
        <w:spacing w:after="0" w:line="360" w:lineRule="auto"/>
        <w:ind w:firstLine="0"/>
        <w:rPr>
          <w:color w:val="000000" w:themeColor="text1"/>
        </w:rPr>
      </w:pPr>
    </w:p>
    <w:p w14:paraId="1AFB0C50" w14:textId="77777777" w:rsidR="00791D61" w:rsidRPr="00F23496" w:rsidRDefault="00791D61" w:rsidP="00FE5B65">
      <w:pPr>
        <w:spacing w:after="0" w:line="360" w:lineRule="auto"/>
        <w:ind w:firstLine="0"/>
        <w:rPr>
          <w:color w:val="000000" w:themeColor="text1"/>
        </w:rPr>
      </w:pPr>
    </w:p>
    <w:p w14:paraId="1C1A2ECD" w14:textId="77777777" w:rsidR="00791D61" w:rsidRPr="00F23496" w:rsidRDefault="00791D61" w:rsidP="00FE5B65">
      <w:pPr>
        <w:spacing w:after="0" w:line="360" w:lineRule="auto"/>
        <w:ind w:firstLine="0"/>
        <w:rPr>
          <w:color w:val="000000" w:themeColor="text1"/>
        </w:rPr>
      </w:pPr>
    </w:p>
    <w:p w14:paraId="25D850DC" w14:textId="77777777" w:rsidR="00791D61" w:rsidRPr="00F23496" w:rsidRDefault="00791D61" w:rsidP="00FE5B65">
      <w:pPr>
        <w:spacing w:after="0" w:line="360" w:lineRule="auto"/>
        <w:ind w:firstLine="0"/>
        <w:rPr>
          <w:color w:val="000000" w:themeColor="text1"/>
        </w:rPr>
      </w:pPr>
    </w:p>
    <w:p w14:paraId="5FEFDC34" w14:textId="77777777" w:rsidR="00791D61" w:rsidRPr="00F23496" w:rsidRDefault="00791D61" w:rsidP="00FE5B65">
      <w:pPr>
        <w:spacing w:after="0" w:line="360" w:lineRule="auto"/>
        <w:ind w:firstLine="0"/>
        <w:rPr>
          <w:color w:val="000000" w:themeColor="text1"/>
        </w:rPr>
      </w:pPr>
    </w:p>
    <w:p w14:paraId="0FC89BB6" w14:textId="77777777" w:rsidR="00791D61" w:rsidRPr="00F23496" w:rsidRDefault="00791D61" w:rsidP="00FE5B65">
      <w:pPr>
        <w:spacing w:after="0" w:line="360" w:lineRule="auto"/>
        <w:ind w:firstLine="0"/>
        <w:rPr>
          <w:color w:val="000000" w:themeColor="text1"/>
        </w:rPr>
      </w:pPr>
    </w:p>
    <w:p w14:paraId="0C2AF9E9" w14:textId="535561BA" w:rsidR="00791D61" w:rsidRPr="00F23496" w:rsidRDefault="00E21240" w:rsidP="00FE5B65">
      <w:pPr>
        <w:spacing w:after="0" w:line="360" w:lineRule="auto"/>
        <w:ind w:firstLine="0"/>
        <w:rPr>
          <w:color w:val="000000" w:themeColor="text1"/>
        </w:rPr>
      </w:pPr>
      <w:r w:rsidRPr="00F23496">
        <w:rPr>
          <w:noProof/>
          <w:color w:val="000000" w:themeColor="text1"/>
        </w:rPr>
        <mc:AlternateContent>
          <mc:Choice Requires="wps">
            <w:drawing>
              <wp:anchor distT="0" distB="0" distL="114300" distR="114300" simplePos="0" relativeHeight="251566592" behindDoc="0" locked="0" layoutInCell="1" allowOverlap="1" wp14:anchorId="688BC1E7" wp14:editId="6B17DC35">
                <wp:simplePos x="0" y="0"/>
                <wp:positionH relativeFrom="column">
                  <wp:posOffset>1063625</wp:posOffset>
                </wp:positionH>
                <wp:positionV relativeFrom="paragraph">
                  <wp:posOffset>88265</wp:posOffset>
                </wp:positionV>
                <wp:extent cx="344805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ECBF854" w14:textId="3E0C3A02" w:rsidR="00805121" w:rsidRPr="00E21240" w:rsidRDefault="00805121" w:rsidP="00E21240">
                            <w:pPr>
                              <w:pStyle w:val="Caption"/>
                              <w:rPr>
                                <w:i/>
                                <w:iCs/>
                                <w:noProof/>
                                <w:color w:val="1B1B1B"/>
                                <w:spacing w:val="-1"/>
                                <w:szCs w:val="26"/>
                                <w:shd w:val="clear" w:color="auto" w:fill="FFFFFF"/>
                              </w:rPr>
                            </w:pPr>
                            <w:bookmarkStart w:id="21" w:name="_Toc45224126"/>
                            <w:r w:rsidRPr="00E2124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E21240">
                              <w:rPr>
                                <w:i/>
                                <w:iCs/>
                              </w:rPr>
                              <w:t xml:space="preserve"> Vòng đời của một Activity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BC1E7" id="_x0000_t202" coordsize="21600,21600" o:spt="202" path="m,l,21600r21600,l21600,xe">
                <v:stroke joinstyle="miter"/>
                <v:path gradientshapeok="t" o:connecttype="rect"/>
              </v:shapetype>
              <v:shape id="Text Box 57" o:spid="_x0000_s1028" type="#_x0000_t202" style="position:absolute;left:0;text-align:left;margin-left:83.75pt;margin-top:6.95pt;width:271.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GILwIAAGY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" stroked="f">
                <v:textbox style="mso-fit-shape-to-text:t" inset="0,0,0,0">
                  <w:txbxContent>
                    <w:p w14:paraId="7ECBF854" w14:textId="3E0C3A02" w:rsidR="00805121" w:rsidRPr="00E21240" w:rsidRDefault="00805121" w:rsidP="00E21240">
                      <w:pPr>
                        <w:pStyle w:val="Caption"/>
                        <w:rPr>
                          <w:i/>
                          <w:iCs/>
                          <w:noProof/>
                          <w:color w:val="1B1B1B"/>
                          <w:spacing w:val="-1"/>
                          <w:szCs w:val="26"/>
                          <w:shd w:val="clear" w:color="auto" w:fill="FFFFFF"/>
                        </w:rPr>
                      </w:pPr>
                      <w:bookmarkStart w:id="22" w:name="_Toc45224126"/>
                      <w:r w:rsidRPr="00E2124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E21240">
                        <w:rPr>
                          <w:i/>
                          <w:iCs/>
                        </w:rPr>
                        <w:t xml:space="preserve"> Vòng đời của một Activity</w:t>
                      </w:r>
                      <w:bookmarkEnd w:id="22"/>
                    </w:p>
                  </w:txbxContent>
                </v:textbox>
                <w10:wrap type="square"/>
              </v:shape>
            </w:pict>
          </mc:Fallback>
        </mc:AlternateContent>
      </w:r>
    </w:p>
    <w:p w14:paraId="1C785185" w14:textId="2F887368" w:rsidR="00791D61" w:rsidRPr="00F23496" w:rsidRDefault="00791D61" w:rsidP="00791D61">
      <w:pPr>
        <w:spacing w:line="360" w:lineRule="auto"/>
        <w:rPr>
          <w:b/>
          <w:bCs/>
          <w:color w:val="000000" w:themeColor="text1"/>
        </w:rPr>
      </w:pPr>
      <w:r w:rsidRPr="00F23496">
        <w:rPr>
          <w:b/>
          <w:bCs/>
          <w:color w:val="000000" w:themeColor="text1"/>
        </w:rPr>
        <w:lastRenderedPageBreak/>
        <w:t>Mô tả sơ đồ vòng đời của Activity:</w:t>
      </w:r>
      <w:r w:rsidR="006950EA">
        <w:rPr>
          <w:b/>
          <w:bCs/>
          <w:color w:val="000000" w:themeColor="text1"/>
        </w:rPr>
        <w:t xml:space="preserve"> </w:t>
      </w:r>
      <w:r w:rsidR="006950EA" w:rsidRPr="006950EA">
        <w:rPr>
          <w:color w:val="000000" w:themeColor="text1"/>
        </w:rPr>
        <w:t>[4]</w:t>
      </w:r>
    </w:p>
    <w:p w14:paraId="7B286E78" w14:textId="77777777" w:rsidR="00791D61" w:rsidRPr="00F23496" w:rsidRDefault="00791D61" w:rsidP="00791D61">
      <w:pPr>
        <w:spacing w:line="360" w:lineRule="auto"/>
        <w:rPr>
          <w:color w:val="000000" w:themeColor="text1"/>
          <w:spacing w:val="-1"/>
          <w:szCs w:val="26"/>
        </w:rPr>
      </w:pPr>
      <w:r w:rsidRPr="00F23496">
        <w:rPr>
          <w:color w:val="000000" w:themeColor="text1"/>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F23496">
        <w:rPr>
          <w:color w:val="000000" w:themeColor="text1"/>
          <w:spacing w:val="-1"/>
          <w:szCs w:val="26"/>
        </w:rPr>
        <w:br/>
      </w:r>
      <w:r w:rsidRPr="00F23496">
        <w:rPr>
          <w:color w:val="000000" w:themeColor="text1"/>
          <w:spacing w:val="-1"/>
          <w:szCs w:val="26"/>
          <w:shd w:val="clear" w:color="auto" w:fill="FFFFFF"/>
        </w:rPr>
        <w:t>Sau khi gọi đến các callback trên, thì Activity mới chính thức được xem là đang chạy (Activity running).</w:t>
      </w:r>
    </w:p>
    <w:p w14:paraId="3A5313DB" w14:textId="796E0353" w:rsidR="00791D61" w:rsidRPr="00F23496" w:rsidRDefault="00791D61"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Pr="00F23496" w:rsidRDefault="00791D61" w:rsidP="00791D61">
      <w:pPr>
        <w:spacing w:line="360" w:lineRule="auto"/>
        <w:rPr>
          <w:color w:val="000000" w:themeColor="text1"/>
          <w:spacing w:val="-1"/>
          <w:szCs w:val="26"/>
          <w:shd w:val="clear" w:color="auto" w:fill="FFFFFF"/>
        </w:rPr>
      </w:pPr>
    </w:p>
    <w:p w14:paraId="626EF03E" w14:textId="4EA15687"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Các trạng thái chính trong vòng đời Activity:</w:t>
      </w:r>
      <w:r w:rsidR="006950EA">
        <w:rPr>
          <w:b/>
          <w:bCs/>
          <w:color w:val="000000" w:themeColor="text1"/>
          <w:spacing w:val="-1"/>
          <w:szCs w:val="26"/>
          <w:shd w:val="clear" w:color="auto" w:fill="FFFFFF"/>
        </w:rPr>
        <w:t xml:space="preserve"> </w:t>
      </w:r>
      <w:r w:rsidR="006950EA">
        <w:rPr>
          <w:color w:val="000000" w:themeColor="text1"/>
          <w:spacing w:val="-1"/>
          <w:szCs w:val="26"/>
          <w:shd w:val="clear" w:color="auto" w:fill="FFFFFF"/>
        </w:rPr>
        <w:t>[4]</w:t>
      </w:r>
    </w:p>
    <w:p w14:paraId="6104F2C4" w14:textId="4BA88AE4"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Running: </w:t>
      </w:r>
      <w:r w:rsidRPr="00F23496">
        <w:rPr>
          <w:color w:val="000000" w:themeColor="text1"/>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Pause: </w:t>
      </w:r>
      <w:r w:rsidRPr="00F23496">
        <w:rPr>
          <w:color w:val="000000" w:themeColor="text1"/>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F23496">
        <w:rPr>
          <w:color w:val="000000" w:themeColor="text1"/>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Stop: </w:t>
      </w:r>
      <w:r w:rsidRPr="00F23496">
        <w:rPr>
          <w:color w:val="000000" w:themeColor="text1"/>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sidRPr="00F23496">
        <w:rPr>
          <w:color w:val="000000" w:themeColor="text1"/>
          <w:spacing w:val="-1"/>
          <w:szCs w:val="26"/>
        </w:rPr>
        <w:t xml:space="preserve"> </w:t>
      </w:r>
      <w:r w:rsidRPr="00F23496">
        <w:rPr>
          <w:color w:val="000000" w:themeColor="text1"/>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Pr="00F23496" w:rsidRDefault="00791D61" w:rsidP="00791D61">
      <w:pPr>
        <w:spacing w:line="360" w:lineRule="auto"/>
        <w:rPr>
          <w:color w:val="000000" w:themeColor="text1"/>
          <w:spacing w:val="-1"/>
          <w:szCs w:val="26"/>
          <w:shd w:val="clear" w:color="auto" w:fill="FFFFFF"/>
        </w:rPr>
      </w:pPr>
      <w:r w:rsidRPr="00F23496">
        <w:rPr>
          <w:b/>
          <w:bCs/>
          <w:color w:val="000000" w:themeColor="text1"/>
          <w:spacing w:val="-1"/>
          <w:szCs w:val="26"/>
          <w:shd w:val="clear" w:color="auto" w:fill="FFFFFF"/>
        </w:rPr>
        <w:t xml:space="preserve">Dead: </w:t>
      </w:r>
      <w:r w:rsidRPr="00F23496">
        <w:rPr>
          <w:color w:val="000000" w:themeColor="text1"/>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sidRPr="00F23496">
        <w:rPr>
          <w:color w:val="000000" w:themeColor="text1"/>
          <w:spacing w:val="-1"/>
          <w:szCs w:val="26"/>
        </w:rPr>
        <w:t xml:space="preserve"> </w:t>
      </w:r>
      <w:r w:rsidRPr="00F23496">
        <w:rPr>
          <w:color w:val="000000" w:themeColor="text1"/>
          <w:spacing w:val="-1"/>
          <w:szCs w:val="26"/>
          <w:shd w:val="clear" w:color="auto" w:fill="FFFFFF"/>
        </w:rPr>
        <w:t>Khi vào trạng thái dead, Activity sẽ kết thúc vòng đời của nó.</w:t>
      </w:r>
      <w:r w:rsidRPr="00F23496">
        <w:rPr>
          <w:color w:val="000000" w:themeColor="text1"/>
          <w:spacing w:val="-1"/>
          <w:szCs w:val="26"/>
        </w:rPr>
        <w:br/>
      </w:r>
      <w:r w:rsidRPr="00F23496">
        <w:rPr>
          <w:color w:val="000000" w:themeColor="text1"/>
          <w:spacing w:val="-1"/>
          <w:szCs w:val="26"/>
          <w:shd w:val="clear" w:color="auto" w:fill="FFFFFF"/>
        </w:rPr>
        <w:t>Những ý trên giúp bạn nắm được tổng quan các trạng thái mà một Activity có thể trải qua.</w:t>
      </w:r>
    </w:p>
    <w:p w14:paraId="2E030C6F" w14:textId="4600B7A5" w:rsidR="00095C75" w:rsidRPr="00F23496" w:rsidRDefault="00095C75" w:rsidP="00791D61">
      <w:pPr>
        <w:spacing w:line="360" w:lineRule="auto"/>
        <w:rPr>
          <w:color w:val="000000" w:themeColor="text1"/>
          <w:spacing w:val="-1"/>
          <w:szCs w:val="26"/>
          <w:shd w:val="clear" w:color="auto" w:fill="FFFFFF"/>
        </w:rPr>
      </w:pPr>
    </w:p>
    <w:p w14:paraId="24920D0F" w14:textId="225D657E" w:rsidR="00095C75" w:rsidRPr="00F23496" w:rsidRDefault="00095C75" w:rsidP="00095C75">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Làm quen với từng callback:</w:t>
      </w:r>
      <w:r w:rsidR="006950EA">
        <w:rPr>
          <w:b/>
          <w:bCs/>
          <w:color w:val="000000" w:themeColor="text1"/>
          <w:spacing w:val="-1"/>
          <w:szCs w:val="26"/>
          <w:shd w:val="clear" w:color="auto" w:fill="FFFFFF"/>
        </w:rPr>
        <w:t xml:space="preserve"> </w:t>
      </w:r>
      <w:r w:rsidR="006950EA" w:rsidRPr="006950EA">
        <w:rPr>
          <w:color w:val="000000" w:themeColor="text1"/>
          <w:spacing w:val="-1"/>
          <w:szCs w:val="26"/>
          <w:shd w:val="clear" w:color="auto" w:fill="FFFFFF"/>
        </w:rPr>
        <w:t>[1]</w:t>
      </w:r>
    </w:p>
    <w:p w14:paraId="57A0D97D" w14:textId="51D8CC3D"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 xml:space="preserve">onCreate(): </w:t>
      </w:r>
      <w:r w:rsidR="004728E7" w:rsidRPr="00F23496">
        <w:rPr>
          <w:color w:val="000000" w:themeColor="text1"/>
          <w:spacing w:val="-1"/>
          <w:szCs w:val="26"/>
          <w:shd w:val="clear" w:color="auto" w:fill="FFFFFF"/>
        </w:rPr>
        <w:t>h</w:t>
      </w:r>
      <w:r w:rsidRPr="00F23496">
        <w:rPr>
          <w:color w:val="000000" w:themeColor="text1"/>
          <w:spacing w:val="-1"/>
          <w:szCs w:val="26"/>
          <w:shd w:val="clear" w:color="auto" w:fill="FFFFFF"/>
        </w:rPr>
        <w:t>àm này được gọi khá sớm, ngay khi activity được kích hoạt và th</w:t>
      </w:r>
      <w:r w:rsidR="00557979" w:rsidRPr="00F23496">
        <w:rPr>
          <w:color w:val="000000" w:themeColor="text1"/>
          <w:spacing w:val="-1"/>
          <w:szCs w:val="26"/>
          <w:shd w:val="clear" w:color="auto" w:fill="FFFFFF"/>
        </w:rPr>
        <w:t>ậ</w:t>
      </w:r>
      <w:r w:rsidRPr="00F23496">
        <w:rPr>
          <w:color w:val="000000" w:themeColor="text1"/>
          <w:spacing w:val="-1"/>
          <w:szCs w:val="26"/>
          <w:shd w:val="clear" w:color="auto" w:fill="FFFFFF"/>
        </w:rPr>
        <w:t>m chí người</w:t>
      </w:r>
      <w:r w:rsidR="00557979" w:rsidRPr="00F23496">
        <w:rPr>
          <w:color w:val="000000" w:themeColor="text1"/>
          <w:spacing w:val="-1"/>
          <w:szCs w:val="26"/>
          <w:shd w:val="clear" w:color="auto" w:fill="FFFFFF"/>
        </w:rPr>
        <w:t xml:space="preserve"> dùng</w:t>
      </w:r>
      <w:r w:rsidRPr="00F23496">
        <w:rPr>
          <w:color w:val="000000" w:themeColor="text1"/>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sidRPr="00F23496">
        <w:rPr>
          <w:color w:val="000000" w:themeColor="text1"/>
          <w:spacing w:val="-1"/>
          <w:szCs w:val="26"/>
          <w:shd w:val="clear" w:color="auto" w:fill="FFFFFF"/>
        </w:rPr>
        <w:t>.</w:t>
      </w:r>
      <w:r w:rsidR="00557979" w:rsidRPr="00F23496">
        <w:rPr>
          <w:color w:val="000000" w:themeColor="text1"/>
          <w:spacing w:val="-1"/>
          <w:szCs w:val="26"/>
        </w:rPr>
        <w:t xml:space="preserve"> </w:t>
      </w:r>
      <w:r w:rsidRPr="00F23496">
        <w:rPr>
          <w:color w:val="000000" w:themeColor="text1"/>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F23496">
        <w:rPr>
          <w:color w:val="000000" w:themeColor="text1"/>
          <w:spacing w:val="-1"/>
          <w:szCs w:val="26"/>
          <w:shd w:val="clear" w:color="auto" w:fill="FFFFFF"/>
        </w:rPr>
        <w:lastRenderedPageBreak/>
        <w:t>diện cho Activity ở giai đoạn này, thông qua phương thức setContentView().</w:t>
      </w:r>
      <w:r w:rsidR="00557979" w:rsidRPr="00F23496">
        <w:rPr>
          <w:color w:val="000000" w:themeColor="text1"/>
          <w:spacing w:val="-1"/>
          <w:szCs w:val="26"/>
        </w:rPr>
        <w:t xml:space="preserve"> </w:t>
      </w:r>
      <w:r w:rsidRPr="00F23496">
        <w:rPr>
          <w:color w:val="000000" w:themeColor="text1"/>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onStart():</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s</w:t>
      </w:r>
      <w:r w:rsidR="00557979" w:rsidRPr="00F23496">
        <w:rPr>
          <w:color w:val="000000" w:themeColor="text1"/>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onResume():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k</w:t>
      </w:r>
      <w:r w:rsidR="00557979" w:rsidRPr="00F23496">
        <w:rPr>
          <w:color w:val="000000" w:themeColor="text1"/>
          <w:spacing w:val="-1"/>
          <w:szCs w:val="26"/>
          <w:shd w:val="clear" w:color="auto" w:fill="FFFFFF"/>
        </w:rPr>
        <w:t>hi hệ thống gọi đến callback này thì bạn yên tâm rằng người dùng đã nhìn thấy và đã tương tác được với giao diện.</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onResume() được gọi khi Activity được khởi tạo rồi và bước qua onStart().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F23496">
        <w:rPr>
          <w:color w:val="000000" w:themeColor="text1"/>
          <w:spacing w:val="-1"/>
          <w:szCs w:val="26"/>
        </w:rPr>
        <w:br/>
      </w:r>
      <w:r w:rsidR="00557979" w:rsidRPr="00F23496">
        <w:rPr>
          <w:color w:val="000000" w:themeColor="text1"/>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onPause():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t</w:t>
      </w:r>
      <w:r w:rsidR="00557979" w:rsidRPr="00F23496">
        <w:rPr>
          <w:color w:val="000000" w:themeColor="text1"/>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F23496">
        <w:rPr>
          <w:color w:val="000000" w:themeColor="text1"/>
          <w:spacing w:val="-1"/>
          <w:szCs w:val="26"/>
        </w:rPr>
        <w:br/>
      </w:r>
      <w:r w:rsidR="00557979" w:rsidRPr="00F23496">
        <w:rPr>
          <w:color w:val="000000" w:themeColor="text1"/>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lastRenderedPageBreak/>
        <w:t>onStop():</w:t>
      </w:r>
      <w:r w:rsidR="00557979" w:rsidRPr="00F23496">
        <w:rPr>
          <w:color w:val="000000" w:themeColor="text1"/>
          <w:spacing w:val="-1"/>
          <w:szCs w:val="26"/>
          <w:shd w:val="clear" w:color="auto" w:fill="FFFFFF"/>
        </w:rPr>
        <w:t xml:space="preserve"> 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Bạn có thể tận dụng onStop() để lưu trữ dữ liệu ứng dụng. Hoặc để giải phóng các tài nguyên đang dùng. Ngưng các API còn đang gọi dang dở.</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Pr="00F23496" w:rsidRDefault="00095C75" w:rsidP="00095C75">
      <w:pPr>
        <w:spacing w:line="360" w:lineRule="auto"/>
        <w:rPr>
          <w:color w:val="000000" w:themeColor="text1"/>
          <w:spacing w:val="-1"/>
          <w:szCs w:val="26"/>
          <w:shd w:val="clear" w:color="auto" w:fill="FFFFFF"/>
        </w:rPr>
      </w:pPr>
      <w:r w:rsidRPr="00F23496">
        <w:rPr>
          <w:rStyle w:val="Strong"/>
          <w:color w:val="000000" w:themeColor="text1"/>
          <w:spacing w:val="-1"/>
          <w:szCs w:val="26"/>
          <w:shd w:val="clear" w:color="auto" w:fill="FFFFFF"/>
        </w:rPr>
        <w:t>onDestroy():</w:t>
      </w:r>
      <w:r w:rsidR="00557979" w:rsidRPr="00F23496">
        <w:rPr>
          <w:color w:val="000000" w:themeColor="text1"/>
          <w:spacing w:val="-1"/>
          <w:szCs w:val="26"/>
          <w:shd w:val="clear" w:color="auto" w:fill="FFFFFF"/>
        </w:rPr>
        <w:t xml:space="preserve"> có thể tận dụng callback này để giải phóng các tài nguyên hệ thống mà ở onStop() bạn chưa gọi đến.</w:t>
      </w:r>
      <w:r w:rsidR="004728E7" w:rsidRPr="00F23496">
        <w:rPr>
          <w:color w:val="000000" w:themeColor="text1"/>
          <w:spacing w:val="-1"/>
          <w:szCs w:val="26"/>
        </w:rPr>
        <w:t xml:space="preserve"> </w:t>
      </w:r>
      <w:r w:rsidR="00557979" w:rsidRPr="00F23496">
        <w:rPr>
          <w:color w:val="000000" w:themeColor="text1"/>
          <w:spacing w:val="-1"/>
          <w:szCs w:val="26"/>
          <w:shd w:val="clear" w:color="auto" w:fill="FFFFFF"/>
        </w:rPr>
        <w:t>Vòng đời của một Activity kết thúc ở đây.</w:t>
      </w:r>
    </w:p>
    <w:p w14:paraId="75389304" w14:textId="166D0827" w:rsidR="00907781" w:rsidRPr="00F23496" w:rsidRDefault="00907781" w:rsidP="00095C75">
      <w:pPr>
        <w:spacing w:line="360" w:lineRule="auto"/>
        <w:rPr>
          <w:color w:val="000000" w:themeColor="text1"/>
          <w:spacing w:val="-1"/>
          <w:szCs w:val="26"/>
          <w:shd w:val="clear" w:color="auto" w:fill="FFFFFF"/>
        </w:rPr>
      </w:pPr>
    </w:p>
    <w:p w14:paraId="6FDE71D8" w14:textId="724011DC" w:rsidR="00907781" w:rsidRPr="00F23496" w:rsidRDefault="00907781" w:rsidP="001B3354">
      <w:pPr>
        <w:pStyle w:val="Heading2"/>
        <w:spacing w:line="360" w:lineRule="auto"/>
        <w:ind w:left="567" w:hanging="567"/>
        <w:rPr>
          <w:color w:val="000000" w:themeColor="text1"/>
          <w:shd w:val="clear" w:color="auto" w:fill="FFFFFF"/>
        </w:rPr>
      </w:pPr>
      <w:bookmarkStart w:id="23" w:name="_Toc45140939"/>
      <w:r w:rsidRPr="00F23496">
        <w:rPr>
          <w:color w:val="000000" w:themeColor="text1"/>
          <w:shd w:val="clear" w:color="auto" w:fill="FFFFFF"/>
        </w:rPr>
        <w:t>Giới thiệu về Fragment</w:t>
      </w:r>
      <w:bookmarkEnd w:id="23"/>
    </w:p>
    <w:p w14:paraId="00C19AC8" w14:textId="724F451F" w:rsidR="00907781" w:rsidRPr="00F23496" w:rsidRDefault="00907781" w:rsidP="0090778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F23496">
        <w:rPr>
          <w:rStyle w:val="Strong"/>
          <w:b w:val="0"/>
          <w:bCs w:val="0"/>
          <w:color w:val="000000" w:themeColor="text1"/>
          <w:spacing w:val="-1"/>
          <w:szCs w:val="26"/>
          <w:shd w:val="clear" w:color="auto" w:fill="FFFFFF"/>
        </w:rPr>
        <w:t>Fragment</w:t>
      </w:r>
      <w:r w:rsidRPr="00F23496">
        <w:rPr>
          <w:color w:val="000000" w:themeColor="text1"/>
          <w:spacing w:val="-1"/>
          <w:szCs w:val="26"/>
          <w:shd w:val="clear" w:color="auto" w:fill="FFFFFF"/>
        </w:rPr>
        <w:t>. Đây là một thành phần khá quan trọng, được sử dụng rất nhiều trong những ứng dụng chuyên nghiệp, nó khá giống Activity.</w:t>
      </w:r>
      <w:r w:rsidR="006950EA">
        <w:rPr>
          <w:color w:val="000000" w:themeColor="text1"/>
          <w:spacing w:val="-1"/>
          <w:szCs w:val="26"/>
          <w:shd w:val="clear" w:color="auto" w:fill="FFFFFF"/>
        </w:rPr>
        <w:t xml:space="preserve"> [5]</w:t>
      </w:r>
    </w:p>
    <w:p w14:paraId="67322772" w14:textId="1B43347F" w:rsidR="00907781" w:rsidRPr="00F23496" w:rsidRDefault="00907781" w:rsidP="00907781">
      <w:pPr>
        <w:spacing w:line="360" w:lineRule="auto"/>
        <w:rPr>
          <w:color w:val="000000" w:themeColor="text1"/>
          <w:szCs w:val="26"/>
        </w:rPr>
      </w:pPr>
      <w:r w:rsidRPr="00F23496">
        <w:rPr>
          <w:color w:val="000000" w:themeColor="text1"/>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r w:rsidR="006950EA">
        <w:rPr>
          <w:color w:val="000000" w:themeColor="text1"/>
          <w:spacing w:val="-1"/>
          <w:szCs w:val="26"/>
          <w:shd w:val="clear" w:color="auto" w:fill="FFFFFF"/>
        </w:rPr>
        <w:t xml:space="preserve"> [5]</w:t>
      </w:r>
    </w:p>
    <w:p w14:paraId="369903B6" w14:textId="77777777" w:rsidR="00907781" w:rsidRPr="00F23496" w:rsidRDefault="00907781" w:rsidP="00907781">
      <w:pPr>
        <w:rPr>
          <w:color w:val="000000" w:themeColor="text1"/>
        </w:rPr>
      </w:pPr>
    </w:p>
    <w:p w14:paraId="39160DBD" w14:textId="69ED60D1" w:rsidR="00791D61" w:rsidRPr="00F23496" w:rsidRDefault="00907781" w:rsidP="00791D61">
      <w:pPr>
        <w:spacing w:line="360" w:lineRule="auto"/>
        <w:rPr>
          <w:b/>
          <w:bCs/>
          <w:color w:val="000000" w:themeColor="text1"/>
          <w:szCs w:val="26"/>
        </w:rPr>
      </w:pPr>
      <w:r w:rsidRPr="00F23496">
        <w:rPr>
          <w:b/>
          <w:bCs/>
          <w:color w:val="000000" w:themeColor="text1"/>
          <w:szCs w:val="26"/>
        </w:rPr>
        <w:lastRenderedPageBreak/>
        <w:t>Một số đặc điểm của Fragment: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[5]</w:t>
      </w:r>
    </w:p>
    <w:p w14:paraId="266C8D7D" w14:textId="7B5499D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là một thành phần Android độc lập, được sử dụng bởi một Activity, giống như một sub-activity.</w:t>
      </w:r>
    </w:p>
    <w:p w14:paraId="2D7CBD77"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có vòng đời và giao diện riêng.</w:t>
      </w:r>
    </w:p>
    <w:p w14:paraId="257D5BE5"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Các Fragment thường có một file java đi kèm với file giao diện xml. Các fragment không có file giao diện xml thường được gọi là headless fragments.</w:t>
      </w:r>
    </w:p>
    <w:p w14:paraId="553B159D" w14:textId="779EFEFB"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Một Fragment có thể được sử dụng trong nhiều Activitiy.</w:t>
      </w:r>
    </w:p>
    <w:p w14:paraId="1577FE4C"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thêm vào API 11 trở lên.</w:t>
      </w:r>
    </w:p>
    <w:p w14:paraId="37635B36" w14:textId="29A8EBC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sử dụng phương thức getActivity() để lấy ra Activity cha.</w:t>
      </w:r>
    </w:p>
    <w:p w14:paraId="79AF09E5" w14:textId="1DFB011F"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định nghĩa trong file xml của Activity (static definition) hoặc có thể sửa đổi Fragment khi đang chạy (dynamic definition).</w:t>
      </w:r>
    </w:p>
    <w:p w14:paraId="4166C912" w14:textId="4FBA1660" w:rsidR="00F537D7" w:rsidRPr="00F23496" w:rsidRDefault="00F537D7" w:rsidP="00F537D7">
      <w:pPr>
        <w:shd w:val="clear" w:color="auto" w:fill="FFFFFF"/>
        <w:spacing w:line="360" w:lineRule="auto"/>
        <w:rPr>
          <w:color w:val="000000" w:themeColor="text1"/>
          <w:szCs w:val="26"/>
        </w:rPr>
      </w:pPr>
    </w:p>
    <w:p w14:paraId="6F9F7F0F" w14:textId="420E9766" w:rsidR="00F537D7" w:rsidRPr="00F23496" w:rsidRDefault="00F537D7" w:rsidP="00F537D7">
      <w:pPr>
        <w:shd w:val="clear" w:color="auto" w:fill="FFFFFF"/>
        <w:spacing w:line="360" w:lineRule="auto"/>
        <w:rPr>
          <w:b/>
          <w:bCs/>
          <w:color w:val="000000" w:themeColor="text1"/>
          <w:szCs w:val="26"/>
        </w:rPr>
      </w:pPr>
      <w:r w:rsidRPr="00F23496">
        <w:rPr>
          <w:b/>
          <w:bCs/>
          <w:color w:val="000000" w:themeColor="text1"/>
          <w:szCs w:val="26"/>
        </w:rPr>
        <w:t>Các trạng thái chính trong vòng đời Fragment:</w:t>
      </w:r>
      <w:r w:rsidR="006950EA">
        <w:rPr>
          <w:b/>
          <w:bCs/>
          <w:color w:val="000000" w:themeColor="text1"/>
          <w:szCs w:val="26"/>
        </w:rPr>
        <w:t xml:space="preserve"> </w:t>
      </w:r>
      <w:r w:rsidR="006950EA">
        <w:rPr>
          <w:color w:val="000000" w:themeColor="text1"/>
          <w:spacing w:val="-1"/>
          <w:szCs w:val="26"/>
          <w:shd w:val="clear" w:color="auto" w:fill="FFFFFF"/>
        </w:rPr>
        <w:t>[1]</w:t>
      </w:r>
    </w:p>
    <w:p w14:paraId="7920D0CE" w14:textId="7F709387"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Resume (Hoạt động):</w:t>
      </w:r>
      <w:r w:rsidRPr="00F23496">
        <w:rPr>
          <w:color w:val="000000" w:themeColor="text1"/>
          <w:spacing w:val="-1"/>
          <w:sz w:val="26"/>
          <w:szCs w:val="26"/>
        </w:rPr>
        <w:t> Fragment hiển thị trong activity đang chạy.</w:t>
      </w:r>
    </w:p>
    <w:p w14:paraId="7AF76B4A" w14:textId="2C346D2B"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Pause (Tạm dừng):</w:t>
      </w:r>
      <w:r w:rsidRPr="00F23496">
        <w:rPr>
          <w:color w:val="000000" w:themeColor="text1"/>
          <w:spacing w:val="-1"/>
          <w:sz w:val="26"/>
          <w:szCs w:val="26"/>
        </w:rPr>
        <w:t xml:space="preserve"> một activity ở trong foreground, nhưng activity </w:t>
      </w:r>
      <w:r w:rsidR="00FE395E" w:rsidRPr="00F23496">
        <w:rPr>
          <w:color w:val="000000" w:themeColor="text1"/>
          <w:spacing w:val="-1"/>
          <w:sz w:val="26"/>
          <w:szCs w:val="26"/>
        </w:rPr>
        <w:t>và</w:t>
      </w:r>
      <w:r w:rsidRPr="00F23496">
        <w:rPr>
          <w:color w:val="000000" w:themeColor="text1"/>
          <w:spacing w:val="-1"/>
          <w:sz w:val="26"/>
          <w:szCs w:val="26"/>
        </w:rPr>
        <w:t xml:space="preserve"> fragment này nằm trong </w:t>
      </w:r>
      <w:r w:rsidR="00FE395E" w:rsidRPr="00F23496">
        <w:rPr>
          <w:color w:val="000000" w:themeColor="text1"/>
          <w:spacing w:val="-1"/>
          <w:sz w:val="26"/>
          <w:szCs w:val="26"/>
        </w:rPr>
        <w:t>màn hình</w:t>
      </w:r>
      <w:r w:rsidRPr="00F23496">
        <w:rPr>
          <w:color w:val="000000" w:themeColor="text1"/>
          <w:spacing w:val="-1"/>
          <w:sz w:val="26"/>
          <w:szCs w:val="26"/>
        </w:rPr>
        <w:t xml:space="preserve"> (activity ở foreground mờ một phần hoặc không che phủ toàn bộ màn hình).</w:t>
      </w:r>
    </w:p>
    <w:p w14:paraId="00DBEADA" w14:textId="4057DFA9"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Stop (Dừng lại):</w:t>
      </w:r>
      <w:r w:rsidRPr="00F23496">
        <w:rPr>
          <w:color w:val="000000" w:themeColor="text1"/>
          <w:spacing w:val="-1"/>
          <w:sz w:val="26"/>
          <w:szCs w:val="26"/>
        </w:rPr>
        <w:t xml:space="preserve"> cũng giống với Activity, Fragment bị dừng khi bị thành phần nào đó che khuất hoàn toàn. Hay bị gỡ ra khỏi Activity. Dừng chưa phải là chấm hết </w:t>
      </w:r>
      <w:r w:rsidRPr="00F23496">
        <w:rPr>
          <w:color w:val="000000" w:themeColor="text1"/>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Dead (Chết):</w:t>
      </w:r>
      <w:r w:rsidRPr="00F23496">
        <w:rPr>
          <w:color w:val="000000" w:themeColor="text1"/>
          <w:spacing w:val="-1"/>
          <w:sz w:val="26"/>
          <w:szCs w:val="26"/>
        </w:rPr>
        <w:t> nếu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Pr="00F23496" w:rsidRDefault="00FE395E" w:rsidP="00F537D7">
      <w:pPr>
        <w:pStyle w:val="NormalWeb"/>
        <w:shd w:val="clear" w:color="auto" w:fill="FFFFFF"/>
        <w:spacing w:before="120" w:beforeAutospacing="0" w:after="160" w:afterAutospacing="0" w:line="360" w:lineRule="auto"/>
        <w:ind w:firstLine="567"/>
        <w:rPr>
          <w:color w:val="000000" w:themeColor="text1"/>
          <w:spacing w:val="-1"/>
          <w:sz w:val="26"/>
          <w:szCs w:val="26"/>
        </w:rPr>
      </w:pPr>
    </w:p>
    <w:p w14:paraId="6C4060D5" w14:textId="43DB7D92" w:rsidR="00FE395E" w:rsidRPr="00F23496" w:rsidRDefault="00FD5203"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r w:rsidRPr="00F23496">
        <w:rPr>
          <w:b/>
          <w:bCs/>
          <w:noProof/>
          <w:color w:val="000000" w:themeColor="text1"/>
          <w:spacing w:val="-1"/>
          <w:sz w:val="26"/>
          <w:szCs w:val="26"/>
        </w:rPr>
        <w:drawing>
          <wp:anchor distT="0" distB="0" distL="114300" distR="114300" simplePos="0" relativeHeight="251563520" behindDoc="0" locked="0" layoutInCell="1" allowOverlap="1" wp14:anchorId="31E972A4" wp14:editId="0D67CED9">
            <wp:simplePos x="0" y="0"/>
            <wp:positionH relativeFrom="column">
              <wp:posOffset>-784225</wp:posOffset>
            </wp:positionH>
            <wp:positionV relativeFrom="paragraph">
              <wp:posOffset>419100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23496">
        <w:rPr>
          <w:noProof/>
          <w:color w:val="000000" w:themeColor="text1"/>
        </w:rPr>
        <mc:AlternateContent>
          <mc:Choice Requires="wps">
            <w:drawing>
              <wp:anchor distT="0" distB="0" distL="114300" distR="114300" simplePos="0" relativeHeight="251567616" behindDoc="0" locked="0" layoutInCell="1" allowOverlap="1" wp14:anchorId="7B34A1A2" wp14:editId="62771C64">
                <wp:simplePos x="0" y="0"/>
                <wp:positionH relativeFrom="column">
                  <wp:posOffset>-784225</wp:posOffset>
                </wp:positionH>
                <wp:positionV relativeFrom="paragraph">
                  <wp:posOffset>3114675</wp:posOffset>
                </wp:positionV>
                <wp:extent cx="660082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6600825" cy="635"/>
                        </a:xfrm>
                        <a:prstGeom prst="rect">
                          <a:avLst/>
                        </a:prstGeom>
                        <a:solidFill>
                          <a:prstClr val="white"/>
                        </a:solidFill>
                        <a:ln>
                          <a:noFill/>
                        </a:ln>
                      </wps:spPr>
                      <wps:txbx>
                        <w:txbxContent>
                          <w:p w14:paraId="04936D76" w14:textId="1D23724B" w:rsidR="00805121" w:rsidRPr="00FD5203" w:rsidRDefault="00805121" w:rsidP="00FD5203">
                            <w:pPr>
                              <w:pStyle w:val="Caption"/>
                              <w:rPr>
                                <w:b/>
                                <w:i/>
                                <w:iCs/>
                                <w:noProof/>
                                <w:color w:val="1B1B1B"/>
                                <w:spacing w:val="-1"/>
                                <w:szCs w:val="26"/>
                              </w:rPr>
                            </w:pPr>
                            <w:bookmarkStart w:id="24" w:name="_Toc45224127"/>
                            <w:r w:rsidRPr="00FD520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FD5203">
                              <w:rPr>
                                <w:i/>
                                <w:iCs/>
                              </w:rPr>
                              <w:t xml:space="preserve"> Vòng đời của một Fragment</w:t>
                            </w:r>
                            <w:r>
                              <w:rPr>
                                <w:i/>
                                <w:iCs/>
                              </w:rPr>
                              <w:t>_1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4A1A2" id="Text Box 58" o:spid="_x0000_s1029" type="#_x0000_t202" style="position:absolute;left:0;text-align:left;margin-left:-61.75pt;margin-top:245.25pt;width:519.75pt;height:.05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" stroked="f">
                <v:textbox style="mso-fit-shape-to-text:t" inset="0,0,0,0">
                  <w:txbxContent>
                    <w:p w14:paraId="04936D76" w14:textId="1D23724B" w:rsidR="00805121" w:rsidRPr="00FD5203" w:rsidRDefault="00805121" w:rsidP="00FD5203">
                      <w:pPr>
                        <w:pStyle w:val="Caption"/>
                        <w:rPr>
                          <w:b/>
                          <w:i/>
                          <w:iCs/>
                          <w:noProof/>
                          <w:color w:val="1B1B1B"/>
                          <w:spacing w:val="-1"/>
                          <w:szCs w:val="26"/>
                        </w:rPr>
                      </w:pPr>
                      <w:bookmarkStart w:id="25" w:name="_Toc45224127"/>
                      <w:r w:rsidRPr="00FD520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FD5203">
                        <w:rPr>
                          <w:i/>
                          <w:iCs/>
                        </w:rPr>
                        <w:t xml:space="preserve"> Vòng đời của một Fragment</w:t>
                      </w:r>
                      <w:r>
                        <w:rPr>
                          <w:i/>
                          <w:iCs/>
                        </w:rPr>
                        <w:t>_1</w:t>
                      </w:r>
                      <w:bookmarkEnd w:id="25"/>
                    </w:p>
                  </w:txbxContent>
                </v:textbox>
                <w10:wrap type="square"/>
              </v:shape>
            </w:pict>
          </mc:Fallback>
        </mc:AlternateContent>
      </w:r>
      <w:r w:rsidR="00FE395E" w:rsidRPr="00F23496">
        <w:rPr>
          <w:b/>
          <w:bCs/>
          <w:color w:val="000000" w:themeColor="text1"/>
          <w:spacing w:val="-1"/>
          <w:sz w:val="26"/>
          <w:szCs w:val="26"/>
        </w:rPr>
        <w:t>Vòng đời của Fragment: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[5]</w:t>
      </w:r>
    </w:p>
    <w:p w14:paraId="168256FD" w14:textId="214FDC96" w:rsidR="00E52D06" w:rsidRPr="00F23496" w:rsidRDefault="00E52D06"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p>
    <w:p w14:paraId="3CFB80DE" w14:textId="2189EAF9" w:rsidR="001B3354" w:rsidRPr="00F23496" w:rsidRDefault="002838FE" w:rsidP="00D2328E">
      <w:pPr>
        <w:pStyle w:val="NormalWeb"/>
        <w:shd w:val="clear" w:color="auto" w:fill="FFFFFF"/>
        <w:spacing w:before="120" w:beforeAutospacing="0" w:after="160" w:afterAutospacing="0" w:line="360" w:lineRule="auto"/>
        <w:ind w:firstLine="567"/>
        <w:jc w:val="both"/>
        <w:rPr>
          <w:rStyle w:val="Strong"/>
          <w:color w:val="000000" w:themeColor="text1"/>
          <w:spacing w:val="-1"/>
          <w:sz w:val="26"/>
          <w:szCs w:val="26"/>
        </w:rPr>
      </w:pPr>
      <w:r w:rsidRPr="00F23496">
        <w:rPr>
          <w:noProof/>
          <w:color w:val="000000" w:themeColor="text1"/>
        </w:rPr>
        <w:lastRenderedPageBreak/>
        <mc:AlternateContent>
          <mc:Choice Requires="wps">
            <w:drawing>
              <wp:anchor distT="0" distB="0" distL="114300" distR="114300" simplePos="0" relativeHeight="251604480" behindDoc="0" locked="0" layoutInCell="1" allowOverlap="1" wp14:anchorId="010948DE" wp14:editId="46BA05CA">
                <wp:simplePos x="0" y="0"/>
                <wp:positionH relativeFrom="column">
                  <wp:posOffset>787400</wp:posOffset>
                </wp:positionH>
                <wp:positionV relativeFrom="paragraph">
                  <wp:posOffset>6680200</wp:posOffset>
                </wp:positionV>
                <wp:extent cx="34575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4ACC2558" w14:textId="0D812C42" w:rsidR="00805121" w:rsidRPr="002838FE" w:rsidRDefault="00805121" w:rsidP="002838FE">
                            <w:pPr>
                              <w:pStyle w:val="Caption"/>
                              <w:rPr>
                                <w:b/>
                                <w:i/>
                                <w:iCs/>
                                <w:noProof/>
                                <w:color w:val="1B1B1B"/>
                                <w:spacing w:val="-1"/>
                                <w:szCs w:val="26"/>
                              </w:rPr>
                            </w:pPr>
                            <w:bookmarkStart w:id="26" w:name="_Toc45224128"/>
                            <w:r w:rsidRPr="002838F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2838FE">
                              <w:rPr>
                                <w:i/>
                                <w:iCs/>
                              </w:rPr>
                              <w:t xml:space="preserve"> Vòng đời của một Fragment_2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948DE" id="Text Box 59" o:spid="_x0000_s1030" type="#_x0000_t202" style="position:absolute;left:0;text-align:left;margin-left:62pt;margin-top:526pt;width:272.25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" stroked="f">
                <v:textbox style="mso-fit-shape-to-text:t" inset="0,0,0,0">
                  <w:txbxContent>
                    <w:p w14:paraId="4ACC2558" w14:textId="0D812C42" w:rsidR="00805121" w:rsidRPr="002838FE" w:rsidRDefault="00805121" w:rsidP="002838FE">
                      <w:pPr>
                        <w:pStyle w:val="Caption"/>
                        <w:rPr>
                          <w:b/>
                          <w:i/>
                          <w:iCs/>
                          <w:noProof/>
                          <w:color w:val="1B1B1B"/>
                          <w:spacing w:val="-1"/>
                          <w:szCs w:val="26"/>
                        </w:rPr>
                      </w:pPr>
                      <w:bookmarkStart w:id="27" w:name="_Toc45224128"/>
                      <w:r w:rsidRPr="002838F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2838FE">
                        <w:rPr>
                          <w:i/>
                          <w:iCs/>
                        </w:rPr>
                        <w:t xml:space="preserve"> Vòng đời của một Fragment_2</w:t>
                      </w:r>
                      <w:bookmarkEnd w:id="27"/>
                    </w:p>
                  </w:txbxContent>
                </v:textbox>
                <w10:wrap type="topAndBottom"/>
              </v:shape>
            </w:pict>
          </mc:Fallback>
        </mc:AlternateContent>
      </w:r>
      <w:r w:rsidR="001B3354" w:rsidRPr="00F23496">
        <w:rPr>
          <w:b/>
          <w:bCs/>
          <w:noProof/>
          <w:color w:val="000000" w:themeColor="text1"/>
          <w:spacing w:val="-1"/>
          <w:sz w:val="26"/>
          <w:szCs w:val="26"/>
        </w:rPr>
        <w:drawing>
          <wp:anchor distT="0" distB="0" distL="114300" distR="114300" simplePos="0" relativeHeight="251562496" behindDoc="0" locked="0" layoutInCell="1" allowOverlap="1" wp14:anchorId="0AD37936" wp14:editId="697CFBE9">
            <wp:simplePos x="0" y="0"/>
            <wp:positionH relativeFrom="column">
              <wp:posOffset>787400</wp:posOffset>
            </wp:positionH>
            <wp:positionV relativeFrom="paragraph">
              <wp:posOffset>-206375</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110">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1B9DC00D" w14:textId="664754A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onAttach()</w:t>
      </w:r>
      <w:r w:rsidRPr="00F23496">
        <w:rPr>
          <w:color w:val="000000" w:themeColor="text1"/>
          <w:spacing w:val="-1"/>
          <w:sz w:val="26"/>
          <w:szCs w:val="26"/>
        </w:rPr>
        <w:t>: callback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w:t>
      </w:r>
      <w:r w:rsidRPr="00F23496">
        <w:rPr>
          <w:color w:val="000000" w:themeColor="text1"/>
          <w:spacing w:val="-1"/>
          <w:sz w:val="26"/>
          <w:szCs w:val="26"/>
        </w:rPr>
        <w:t>: callback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onCreateView()</w:t>
      </w:r>
      <w:r w:rsidRPr="00F23496">
        <w:rPr>
          <w:color w:val="000000" w:themeColor="text1"/>
          <w:spacing w:val="-1"/>
          <w:sz w:val="26"/>
          <w:szCs w:val="26"/>
        </w:rPr>
        <w:t>: khi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onActivityCreated()</w:t>
      </w:r>
      <w:r w:rsidRPr="00F23496">
        <w:rPr>
          <w:color w:val="000000" w:themeColor="text1"/>
          <w:spacing w:val="-1"/>
          <w:sz w:val="26"/>
          <w:szCs w:val="26"/>
        </w:rPr>
        <w:t>: callback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onStart()</w:t>
      </w:r>
      <w:r w:rsidRPr="00F23496">
        <w:rPr>
          <w:color w:val="000000" w:themeColor="text1"/>
          <w:spacing w:val="-1"/>
          <w:sz w:val="26"/>
          <w:szCs w:val="26"/>
        </w:rPr>
        <w:t>: khi Fragment bắt đầu được nhìn thấy bởi người dùng và chuẩn bị nhận tương tác.</w:t>
      </w:r>
    </w:p>
    <w:p w14:paraId="56AEDF06" w14:textId="7D566708"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onResume()</w:t>
      </w:r>
      <w:r w:rsidRPr="00F23496">
        <w:rPr>
          <w:color w:val="000000" w:themeColor="text1"/>
          <w:spacing w:val="-1"/>
          <w:sz w:val="26"/>
          <w:szCs w:val="26"/>
        </w:rPr>
        <w:t>: người dùng hoàn toàn nhìn thấy và tương tác được với Fragment.</w:t>
      </w:r>
    </w:p>
    <w:p w14:paraId="04570A2C" w14:textId="138E4DE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onPause()</w:t>
      </w:r>
      <w:r w:rsidRPr="00F23496">
        <w:rPr>
          <w:color w:val="000000" w:themeColor="text1"/>
          <w:spacing w:val="-1"/>
          <w:sz w:val="26"/>
          <w:szCs w:val="26"/>
        </w:rPr>
        <w:t>: callback này như một dấu hiệu cho thấy rằng người dùng đang rời khỏi Fragment hiện tại.</w:t>
      </w:r>
    </w:p>
    <w:p w14:paraId="7131E00F" w14:textId="3447E48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onStop()</w:t>
      </w:r>
      <w:r w:rsidRPr="00F23496">
        <w:rPr>
          <w:color w:val="000000" w:themeColor="text1"/>
          <w:spacing w:val="-1"/>
          <w:sz w:val="26"/>
          <w:szCs w:val="26"/>
        </w:rPr>
        <w:t>: Fragment chính thức không còn được nhìn thấy nữa.</w:t>
      </w:r>
    </w:p>
    <w:p w14:paraId="0492C701" w14:textId="35DB638A"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onDestroyView()</w:t>
      </w:r>
      <w:r w:rsidRPr="00F23496">
        <w:rPr>
          <w:color w:val="000000" w:themeColor="text1"/>
          <w:spacing w:val="-1"/>
          <w:sz w:val="26"/>
          <w:szCs w:val="26"/>
        </w:rPr>
        <w:t>: chắc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onDestroy()</w:t>
      </w:r>
      <w:r w:rsidRPr="00F23496">
        <w:rPr>
          <w:color w:val="000000" w:themeColor="text1"/>
          <w:spacing w:val="-1"/>
          <w:sz w:val="26"/>
          <w:szCs w:val="26"/>
        </w:rPr>
        <w:t>: callback này chỉ như một lời “nhắc nhở” về vận mệnh của Fragment mà thôi.</w:t>
      </w:r>
    </w:p>
    <w:p w14:paraId="1D4DD2AD" w14:textId="4FA5D05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onDetach()</w:t>
      </w:r>
      <w:r w:rsidRPr="00F23496">
        <w:rPr>
          <w:color w:val="000000" w:themeColor="text1"/>
          <w:spacing w:val="-1"/>
          <w:sz w:val="26"/>
          <w:szCs w:val="26"/>
        </w:rPr>
        <w:t>: callback này gọi đến báo hiệu Fragment sẽ được gỡ khỏi Activity đang chứa nó. Kết thúc vòng đời của Fragment.</w:t>
      </w:r>
    </w:p>
    <w:p w14:paraId="2735C071" w14:textId="5424830B" w:rsidR="001B3354" w:rsidRPr="00F23496" w:rsidRDefault="001B3354"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p>
    <w:p w14:paraId="17C42E97" w14:textId="75631F36" w:rsidR="001B3354" w:rsidRPr="00F23496" w:rsidRDefault="001B3354" w:rsidP="001B3354">
      <w:pPr>
        <w:pStyle w:val="Heading2"/>
        <w:spacing w:line="360" w:lineRule="auto"/>
        <w:ind w:left="567" w:hanging="567"/>
        <w:rPr>
          <w:color w:val="000000" w:themeColor="text1"/>
        </w:rPr>
      </w:pPr>
      <w:bookmarkStart w:id="28" w:name="_Toc45140940"/>
      <w:r w:rsidRPr="00F23496">
        <w:rPr>
          <w:color w:val="000000" w:themeColor="text1"/>
        </w:rPr>
        <w:t>Cơ sở dữ liệu SQLite</w:t>
      </w:r>
      <w:bookmarkEnd w:id="28"/>
    </w:p>
    <w:p w14:paraId="76B140F7" w14:textId="1831A7E6" w:rsidR="001B3354" w:rsidRPr="00F23496" w:rsidRDefault="001B3354" w:rsidP="001B3354">
      <w:pPr>
        <w:spacing w:line="360" w:lineRule="auto"/>
        <w:rPr>
          <w:color w:val="000000" w:themeColor="text1"/>
          <w:szCs w:val="26"/>
          <w:shd w:val="clear" w:color="auto" w:fill="FFFFFF"/>
        </w:rPr>
      </w:pPr>
      <w:r w:rsidRPr="00F23496">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r w:rsidR="006950EA">
        <w:rPr>
          <w:color w:val="000000" w:themeColor="text1"/>
          <w:szCs w:val="26"/>
          <w:shd w:val="clear" w:color="auto" w:fill="FFFFFF"/>
        </w:rPr>
        <w:t xml:space="preserve"> [6]</w:t>
      </w:r>
    </w:p>
    <w:p w14:paraId="35CC86E5" w14:textId="4D5A72C0" w:rsidR="00997AE4" w:rsidRPr="00F23496" w:rsidRDefault="00997AE4" w:rsidP="001B3354">
      <w:pPr>
        <w:spacing w:line="360" w:lineRule="auto"/>
        <w:rPr>
          <w:b/>
          <w:bCs/>
          <w:color w:val="000000" w:themeColor="text1"/>
          <w:szCs w:val="26"/>
          <w:shd w:val="clear" w:color="auto" w:fill="FFFFFF"/>
        </w:rPr>
      </w:pPr>
      <w:r w:rsidRPr="00F23496">
        <w:rPr>
          <w:b/>
          <w:bCs/>
          <w:color w:val="000000" w:themeColor="text1"/>
          <w:szCs w:val="26"/>
          <w:shd w:val="clear" w:color="auto" w:fill="FFFFFF"/>
        </w:rPr>
        <w:t>SQLite có các ưu điểm:</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1D1FC47" w14:textId="73C7C16A"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Tin cậy: các hoạt động transaction (chuyển giao) nội trong cơ sở dữ liệu được thực hiện trọn vẹn, không gây lỗi khi xảy ra sự cố phần cứng.</w:t>
      </w:r>
    </w:p>
    <w:p w14:paraId="0FC7F45B" w14:textId="5153F73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Tuân theo chuẩn SQL92 (chỉ có một vài đặc điểm không hỗ trợ).</w:t>
      </w:r>
    </w:p>
    <w:p w14:paraId="04F60242" w14:textId="1D40E98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Không cần cài đặt cấu hình.</w:t>
      </w:r>
    </w:p>
    <w:p w14:paraId="6CC13E1E" w14:textId="5E4CB2D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Kích thước chương trình gọn nhẹ, với cấu hình đầy đủ chỉ không đầy 300 kB.</w:t>
      </w:r>
    </w:p>
    <w:p w14:paraId="4C79022E" w14:textId="3F76D706"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Thực hiện các thao tác đơn giản nhanh hơn các hệ thống cơ sở dữ liệu khách/chủ khác.</w:t>
      </w:r>
    </w:p>
    <w:p w14:paraId="59556D29" w14:textId="4D23DBF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lastRenderedPageBreak/>
        <w:t>Không cần phần mềm phụ trợ.</w:t>
      </w:r>
    </w:p>
    <w:p w14:paraId="3D499E8D" w14:textId="7AFC9560"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Phần mềm tự do với mã nguồn mở, được chú thích rõ ràng.</w:t>
      </w:r>
    </w:p>
    <w:p w14:paraId="46FB7D7C" w14:textId="3909D065" w:rsidR="00997AE4" w:rsidRPr="00F23496" w:rsidRDefault="00997AE4" w:rsidP="00997AE4">
      <w:pPr>
        <w:shd w:val="clear" w:color="auto" w:fill="FFFFFF"/>
        <w:spacing w:line="360" w:lineRule="auto"/>
        <w:jc w:val="left"/>
        <w:rPr>
          <w:color w:val="000000" w:themeColor="text1"/>
          <w:szCs w:val="26"/>
        </w:rPr>
      </w:pPr>
    </w:p>
    <w:p w14:paraId="488C7E12" w14:textId="28436062" w:rsidR="00997AE4" w:rsidRPr="00F23496" w:rsidRDefault="00997AE4" w:rsidP="00895687">
      <w:pPr>
        <w:shd w:val="clear" w:color="auto" w:fill="FFFFFF"/>
        <w:spacing w:line="360" w:lineRule="auto"/>
        <w:rPr>
          <w:b/>
          <w:bCs/>
          <w:color w:val="000000" w:themeColor="text1"/>
          <w:szCs w:val="26"/>
        </w:rPr>
      </w:pPr>
      <w:r w:rsidRPr="00F23496">
        <w:rPr>
          <w:b/>
          <w:bCs/>
          <w:color w:val="000000" w:themeColor="text1"/>
          <w:szCs w:val="26"/>
        </w:rPr>
        <w:t>Cách sử dụng SQLite trong lập trình Android:</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B3592F5" w14:textId="0A4E5DC8" w:rsidR="00997AE4" w:rsidRPr="00F23496" w:rsidRDefault="00997AE4" w:rsidP="00895687">
      <w:pPr>
        <w:shd w:val="clear" w:color="auto" w:fill="FFFFFF"/>
        <w:spacing w:line="360" w:lineRule="auto"/>
        <w:rPr>
          <w:rStyle w:val="Strong"/>
          <w:color w:val="000000" w:themeColor="text1"/>
          <w:szCs w:val="26"/>
          <w:shd w:val="clear" w:color="auto" w:fill="FFFFFF"/>
        </w:rPr>
      </w:pPr>
      <w:r w:rsidRPr="00F23496">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F23496">
        <w:rPr>
          <w:rStyle w:val="Strong"/>
          <w:color w:val="000000" w:themeColor="text1"/>
          <w:szCs w:val="26"/>
          <w:shd w:val="clear" w:color="auto" w:fill="FFFFFF"/>
        </w:rPr>
        <w:t>CRUD: Create, Read, Update, Delete.</w:t>
      </w:r>
    </w:p>
    <w:p w14:paraId="03B6AC86" w14:textId="54C8DAE3" w:rsidR="00997AE4" w:rsidRPr="00F23496" w:rsidRDefault="00997AE4" w:rsidP="00895687">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Đầu tiên, để thao tác với SQLite, ta phải dùng 2 đối tượng:</w:t>
      </w:r>
    </w:p>
    <w:p w14:paraId="367EA404" w14:textId="44D598A0" w:rsidR="00997AE4" w:rsidRPr="00F23496" w:rsidRDefault="00997AE4" w:rsidP="00AF2EDA">
      <w:pPr>
        <w:numPr>
          <w:ilvl w:val="0"/>
          <w:numId w:val="6"/>
        </w:numPr>
        <w:shd w:val="clear" w:color="auto" w:fill="FFFFFF"/>
        <w:spacing w:line="360" w:lineRule="auto"/>
        <w:ind w:left="709" w:hanging="142"/>
        <w:rPr>
          <w:color w:val="000000" w:themeColor="text1"/>
          <w:szCs w:val="26"/>
        </w:rPr>
      </w:pPr>
      <w:r w:rsidRPr="00F23496">
        <w:rPr>
          <w:b/>
          <w:bCs/>
          <w:color w:val="000000" w:themeColor="text1"/>
          <w:szCs w:val="26"/>
        </w:rPr>
        <w:t>SQLiteOpenHelper</w:t>
      </w:r>
      <w:r w:rsidRPr="00F23496">
        <w:rPr>
          <w:color w:val="000000" w:themeColor="text1"/>
          <w:szCs w:val="26"/>
        </w:rPr>
        <w:t>: đối tượng dùng để tạo, nâng cấp, đóng mở kết nối CSDL.</w:t>
      </w:r>
    </w:p>
    <w:p w14:paraId="3366F72F" w14:textId="13E7D35F" w:rsidR="00997AE4" w:rsidRPr="00F23496" w:rsidRDefault="00997AE4" w:rsidP="00AF2EDA">
      <w:pPr>
        <w:numPr>
          <w:ilvl w:val="0"/>
          <w:numId w:val="6"/>
        </w:numPr>
        <w:shd w:val="clear" w:color="auto" w:fill="FFFFFF"/>
        <w:spacing w:line="360" w:lineRule="auto"/>
        <w:ind w:left="709" w:hanging="142"/>
        <w:rPr>
          <w:color w:val="000000" w:themeColor="text1"/>
          <w:szCs w:val="26"/>
        </w:rPr>
      </w:pPr>
      <w:r w:rsidRPr="00F23496">
        <w:rPr>
          <w:b/>
          <w:bCs/>
          <w:color w:val="000000" w:themeColor="text1"/>
          <w:szCs w:val="26"/>
        </w:rPr>
        <w:t>SQLiteDatabase</w:t>
      </w:r>
      <w:r w:rsidRPr="00F23496">
        <w:rPr>
          <w:color w:val="000000" w:themeColor="text1"/>
          <w:szCs w:val="26"/>
        </w:rPr>
        <w:t>: đối tượng dùng để thực thi các câu lệnh SQL trên một CSDL.</w:t>
      </w:r>
    </w:p>
    <w:p w14:paraId="3FA49BEF" w14:textId="28FEF10C" w:rsidR="00997AE4" w:rsidRPr="00F23496" w:rsidRDefault="00997AE4" w:rsidP="00997AE4">
      <w:pPr>
        <w:shd w:val="clear" w:color="auto" w:fill="FFFFFF"/>
        <w:spacing w:line="360" w:lineRule="auto"/>
        <w:ind w:left="709" w:firstLine="0"/>
        <w:jc w:val="left"/>
        <w:rPr>
          <w:b/>
          <w:bCs/>
          <w:color w:val="000000" w:themeColor="text1"/>
          <w:szCs w:val="26"/>
        </w:rPr>
      </w:pPr>
    </w:p>
    <w:p w14:paraId="57722F4D" w14:textId="758A34B9" w:rsidR="00997AE4" w:rsidRPr="00F23496" w:rsidRDefault="00997AE4" w:rsidP="001959B9">
      <w:pPr>
        <w:shd w:val="clear" w:color="auto" w:fill="FFFFFF"/>
        <w:spacing w:line="360" w:lineRule="auto"/>
        <w:rPr>
          <w:b/>
          <w:bCs/>
          <w:color w:val="000000" w:themeColor="text1"/>
          <w:szCs w:val="26"/>
        </w:rPr>
      </w:pPr>
      <w:r w:rsidRPr="00F23496">
        <w:rPr>
          <w:b/>
          <w:bCs/>
          <w:color w:val="000000" w:themeColor="text1"/>
          <w:szCs w:val="26"/>
        </w:rPr>
        <w:t>Đối tượng SQLiteOpenHelper:</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6AA8860C" w14:textId="2D6D0FDC" w:rsidR="00F537D7" w:rsidRPr="00F23496" w:rsidRDefault="00997AE4" w:rsidP="00997AE4">
      <w:pPr>
        <w:shd w:val="clear" w:color="auto" w:fill="FFFFFF"/>
        <w:spacing w:line="360" w:lineRule="auto"/>
        <w:jc w:val="left"/>
        <w:rPr>
          <w:color w:val="000000" w:themeColor="text1"/>
          <w:szCs w:val="26"/>
        </w:rPr>
      </w:pPr>
      <w:r w:rsidRPr="00F23496">
        <w:rPr>
          <w:color w:val="000000" w:themeColor="text1"/>
          <w:szCs w:val="26"/>
          <w:shd w:val="clear" w:color="auto" w:fill="FFFFFF"/>
        </w:rPr>
        <w:t>Lớp này có 2 hàm khởi tạo, một hàm 4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một hàm 5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DatabaseErrorHandler errorHandler), tuy nhiên ta chủ yếu làm việc với hàm 4 tham số.</w:t>
      </w:r>
    </w:p>
    <w:p w14:paraId="174E9D78" w14:textId="1BA00FC2" w:rsidR="00997AE4" w:rsidRPr="00F23496" w:rsidRDefault="00997AE4" w:rsidP="00997AE4">
      <w:pPr>
        <w:shd w:val="clear" w:color="auto" w:fill="FFFFFF"/>
        <w:spacing w:line="360" w:lineRule="auto"/>
        <w:rPr>
          <w:color w:val="000000" w:themeColor="text1"/>
          <w:szCs w:val="26"/>
          <w:shd w:val="clear" w:color="auto" w:fill="FFFFFF"/>
        </w:rPr>
      </w:pPr>
      <w:r w:rsidRPr="00F23496">
        <w:rPr>
          <w:color w:val="000000" w:themeColor="text1"/>
          <w:szCs w:val="26"/>
        </w:rPr>
        <w:t xml:space="preserve">Context context: </w:t>
      </w:r>
      <w:r w:rsidRPr="00F23496">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lastRenderedPageBreak/>
        <w:t>String name: Tên database.</w:t>
      </w:r>
    </w:p>
    <w:p w14:paraId="14EC9CD1" w14:textId="2E7CCBD3"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CursorFactory factory: thường để null.</w:t>
      </w:r>
    </w:p>
    <w:p w14:paraId="04A42058" w14:textId="0BEBA5D1"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int version: version của database.</w:t>
      </w:r>
    </w:p>
    <w:p w14:paraId="6A44E7A3" w14:textId="70775890" w:rsidR="00997AE4" w:rsidRPr="00F23496" w:rsidRDefault="00997AE4" w:rsidP="00997AE4">
      <w:pPr>
        <w:shd w:val="clear" w:color="auto" w:fill="FFFFFF"/>
        <w:spacing w:line="360" w:lineRule="auto"/>
        <w:jc w:val="left"/>
        <w:rPr>
          <w:color w:val="000000" w:themeColor="text1"/>
          <w:szCs w:val="26"/>
          <w:shd w:val="clear" w:color="auto" w:fill="FFFFFF"/>
        </w:rPr>
      </w:pPr>
    </w:p>
    <w:p w14:paraId="2D8D9249" w14:textId="45383BDE" w:rsidR="00997AE4" w:rsidRPr="00F23496" w:rsidRDefault="00997AE4" w:rsidP="00F23496">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Khi khởi tạo một đối tượng của lớp này, ta phải ghi đè 2 phương thức:</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09D28001" w14:textId="7B3B20CD" w:rsidR="00997AE4" w:rsidRPr="00F23496" w:rsidRDefault="00997AE4" w:rsidP="00AF2EDA">
      <w:pPr>
        <w:pStyle w:val="ListParagraph"/>
        <w:numPr>
          <w:ilvl w:val="0"/>
          <w:numId w:val="6"/>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onCreate()</w:t>
      </w:r>
      <w:r w:rsidRPr="00F23496">
        <w:rPr>
          <w:color w:val="000000" w:themeColor="text1"/>
          <w:szCs w:val="26"/>
          <w:shd w:val="clear" w:color="auto" w:fill="FFFFFF"/>
        </w:rPr>
        <w:t>: 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F23496">
        <w:rPr>
          <w:rStyle w:val="Strong"/>
          <w:color w:val="000000" w:themeColor="text1"/>
          <w:szCs w:val="26"/>
          <w:shd w:val="clear" w:color="auto" w:fill="FFFFFF"/>
        </w:rPr>
        <w:t>_id</w:t>
      </w:r>
      <w:r w:rsidRPr="00F23496">
        <w:rPr>
          <w:color w:val="000000" w:themeColor="text1"/>
          <w:szCs w:val="26"/>
          <w:shd w:val="clear" w:color="auto" w:fill="FFFFFF"/>
        </w:rPr>
        <w:t>).</w:t>
      </w:r>
    </w:p>
    <w:p w14:paraId="1F3A6448" w14:textId="6073012A" w:rsidR="00997AE4" w:rsidRPr="00F23496" w:rsidRDefault="00997AE4" w:rsidP="00AF2EDA">
      <w:pPr>
        <w:pStyle w:val="NormalWeb"/>
        <w:numPr>
          <w:ilvl w:val="0"/>
          <w:numId w:val="6"/>
        </w:numPr>
        <w:shd w:val="clear" w:color="auto" w:fill="FFFFFF"/>
        <w:spacing w:before="120" w:beforeAutospacing="0" w:after="160" w:afterAutospacing="0" w:line="360" w:lineRule="auto"/>
        <w:ind w:left="709" w:hanging="142"/>
        <w:jc w:val="both"/>
        <w:rPr>
          <w:rStyle w:val="Strong"/>
          <w:b w:val="0"/>
          <w:bCs w:val="0"/>
          <w:color w:val="000000" w:themeColor="text1"/>
          <w:sz w:val="26"/>
          <w:szCs w:val="26"/>
        </w:rPr>
      </w:pPr>
      <w:r w:rsidRPr="00F23496">
        <w:rPr>
          <w:rStyle w:val="Strong"/>
          <w:color w:val="000000" w:themeColor="text1"/>
          <w:sz w:val="26"/>
          <w:szCs w:val="26"/>
        </w:rPr>
        <w:t>onUpgrade()</w:t>
      </w:r>
      <w:r w:rsidRPr="00F23496">
        <w:rPr>
          <w:color w:val="000000" w:themeColor="text1"/>
          <w:sz w:val="26"/>
          <w:szCs w:val="26"/>
        </w:rPr>
        <w:t>: phương thức này được dùng khi ứng dụng của bạn có nhiều phiên bản database đc thêm vào. Nó sẽ cập nhật database hiện có hoặc khởi tạo lại thông qua onCreate(). Lớp này có 2 phương thức </w:t>
      </w:r>
      <w:r w:rsidRPr="00F23496">
        <w:rPr>
          <w:rStyle w:val="Strong"/>
          <w:color w:val="000000" w:themeColor="text1"/>
          <w:sz w:val="26"/>
          <w:szCs w:val="26"/>
        </w:rPr>
        <w:t>getReadableDatabase()</w:t>
      </w:r>
      <w:r w:rsidRPr="00F23496">
        <w:rPr>
          <w:color w:val="000000" w:themeColor="text1"/>
          <w:sz w:val="26"/>
          <w:szCs w:val="26"/>
        </w:rPr>
        <w:t> (chỉ đọc) và </w:t>
      </w:r>
      <w:r w:rsidRPr="00F23496">
        <w:rPr>
          <w:rStyle w:val="Strong"/>
          <w:color w:val="000000" w:themeColor="text1"/>
          <w:sz w:val="26"/>
          <w:szCs w:val="26"/>
        </w:rPr>
        <w:t>getWriteableDatabase()</w:t>
      </w:r>
      <w:r w:rsidRPr="00F23496">
        <w:rPr>
          <w:color w:val="000000" w:themeColor="text1"/>
          <w:sz w:val="26"/>
          <w:szCs w:val="26"/>
        </w:rPr>
        <w:t> (cho phép ghi đọc). Thông qua 2 phương thức này, ta có thể tạo ra một đối tượng </w:t>
      </w:r>
      <w:r w:rsidRPr="00F23496">
        <w:rPr>
          <w:rStyle w:val="Strong"/>
          <w:color w:val="000000" w:themeColor="text1"/>
          <w:sz w:val="26"/>
          <w:szCs w:val="26"/>
        </w:rPr>
        <w:t>SQLiteDatabase</w:t>
      </w:r>
      <w:r w:rsidR="0058281B" w:rsidRPr="00F23496">
        <w:rPr>
          <w:rStyle w:val="Strong"/>
          <w:color w:val="000000" w:themeColor="text1"/>
          <w:sz w:val="26"/>
          <w:szCs w:val="26"/>
        </w:rPr>
        <w:t>.</w:t>
      </w:r>
    </w:p>
    <w:p w14:paraId="370098E0" w14:textId="2CF5A371" w:rsidR="0058281B" w:rsidRPr="00F23496"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68DDF73E" w:rsidR="0058281B" w:rsidRPr="00F23496"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sidRPr="00F23496">
        <w:rPr>
          <w:rStyle w:val="Strong"/>
          <w:color w:val="000000" w:themeColor="text1"/>
          <w:sz w:val="26"/>
          <w:szCs w:val="26"/>
        </w:rPr>
        <w:t xml:space="preserve">Một số </w:t>
      </w:r>
      <w:r w:rsidRPr="00F23496">
        <w:rPr>
          <w:rStyle w:val="Strong"/>
          <w:color w:val="000000" w:themeColor="text1"/>
          <w:sz w:val="26"/>
          <w:szCs w:val="26"/>
          <w:shd w:val="clear" w:color="auto" w:fill="FFFFFF"/>
        </w:rPr>
        <w:t>hàm có sãn trong gói cơ sở dữ liệu:</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9F34D09" w14:textId="1E154262"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 DatabaseErrorHandler errorHandler): </w:t>
      </w:r>
      <w:r w:rsidRPr="00F23496">
        <w:rPr>
          <w:color w:val="000000" w:themeColor="text1"/>
          <w:szCs w:val="26"/>
        </w:rPr>
        <w:t>phương thức này chỉ mở thêm cơ sở dữ liệu hiện có với các chế độ cờ thích hợp. Các chế độ cờ phổ biến có thể là OPEN_READWRITE OPEN_READONLY.</w:t>
      </w:r>
    </w:p>
    <w:p w14:paraId="75DF1DB8" w14:textId="6B762338"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w:t>
      </w:r>
      <w:r w:rsidRPr="00F23496">
        <w:rPr>
          <w:color w:val="000000" w:themeColor="text1"/>
          <w:szCs w:val="26"/>
        </w:rPr>
        <w:t xml:space="preserve"> phương thức này tương tự như phương thức trên vì nó cũng mở ra các </w:t>
      </w:r>
      <w:r w:rsidRPr="00F23496">
        <w:rPr>
          <w:color w:val="000000" w:themeColor="text1"/>
          <w:szCs w:val="26"/>
        </w:rPr>
        <w:lastRenderedPageBreak/>
        <w:t>cơ sở dữ liệu hiện có, nhưng nó không định nghĩa bất kỳ xử lý để xử lý các lỗi cơ sở dữ liệu.</w:t>
      </w:r>
    </w:p>
    <w:p w14:paraId="0B8418AE" w14:textId="713D95F5"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openOrCreateDatabase (String path, SQLiteDatabase.CursorFactory factory): </w:t>
      </w:r>
      <w:r w:rsidRPr="00F23496">
        <w:rPr>
          <w:color w:val="000000" w:themeColor="text1"/>
          <w:szCs w:val="26"/>
        </w:rPr>
        <w:t>phương thức này không chỉ mở ra nhưng lại tạo ra cơ sở dữ liệu nếu nó không tồn tại. Phương thức này là tương đương với phương thức OpenDatabase.</w:t>
      </w:r>
    </w:p>
    <w:p w14:paraId="65B37000" w14:textId="08653A40"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openOrCreateDatabase (File file, SQLiteDatabase.CursorFactory factory):</w:t>
      </w:r>
      <w:r w:rsidRPr="00F23496">
        <w:rPr>
          <w:color w:val="000000" w:themeColor="text1"/>
          <w:szCs w:val="26"/>
        </w:rPr>
        <w:t> phương thức này cũng tương tự như phương thức trên nhưng phải mất File đối tượng như là một con đường mà không phải là một chuỗi. Nó tương đương với file .getPath().</w:t>
      </w:r>
    </w:p>
    <w:p w14:paraId="2E7871A2" w14:textId="5DAC1929" w:rsidR="0090514D" w:rsidRPr="00F23496" w:rsidRDefault="0090514D" w:rsidP="0090514D">
      <w:pPr>
        <w:shd w:val="clear" w:color="auto" w:fill="FFFFFF"/>
        <w:spacing w:line="360" w:lineRule="auto"/>
        <w:rPr>
          <w:color w:val="000000" w:themeColor="text1"/>
          <w:szCs w:val="26"/>
        </w:rPr>
      </w:pPr>
    </w:p>
    <w:p w14:paraId="2E4E1469" w14:textId="5BD60895" w:rsidR="0090514D" w:rsidRPr="00F23496" w:rsidRDefault="0090514D" w:rsidP="0090514D">
      <w:pPr>
        <w:shd w:val="clear" w:color="auto" w:fill="FFFFFF"/>
        <w:spacing w:line="360" w:lineRule="auto"/>
        <w:rPr>
          <w:b/>
          <w:bCs/>
          <w:color w:val="000000" w:themeColor="text1"/>
          <w:szCs w:val="26"/>
        </w:rPr>
      </w:pPr>
      <w:r w:rsidRPr="00F23496">
        <w:rPr>
          <w:b/>
          <w:bCs/>
          <w:color w:val="000000" w:themeColor="text1"/>
          <w:szCs w:val="26"/>
        </w:rPr>
        <w:t>Các phương thức để làm việc với SQLite:</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50924416" w14:textId="45CA951A"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insert().</w:t>
      </w:r>
    </w:p>
    <w:p w14:paraId="164AE992" w14:textId="07C6D26D"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update().</w:t>
      </w:r>
    </w:p>
    <w:p w14:paraId="52EF36E4" w14:textId="71835A1D"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delete().</w:t>
      </w:r>
    </w:p>
    <w:p w14:paraId="3E19B327" w14:textId="4E1F942F"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execSQL(): thực thi một câu lệnh SQL trực tiếp.</w:t>
      </w:r>
    </w:p>
    <w:p w14:paraId="7AFAAF57" w14:textId="3219198B"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query(): dùng để truy vấn cơ sở dữ liệu.</w:t>
      </w:r>
    </w:p>
    <w:p w14:paraId="07F5BDCB" w14:textId="797ED57B" w:rsidR="00703F12" w:rsidRPr="00F23496" w:rsidRDefault="00703F12" w:rsidP="00703F12">
      <w:pPr>
        <w:shd w:val="clear" w:color="auto" w:fill="FFFFFF"/>
        <w:spacing w:line="360" w:lineRule="auto"/>
        <w:rPr>
          <w:color w:val="000000" w:themeColor="text1"/>
          <w:szCs w:val="26"/>
        </w:rPr>
      </w:pPr>
    </w:p>
    <w:p w14:paraId="11D0CD7E" w14:textId="5050A117"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Cursor:</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38D4DC6" w14:textId="3D46F176"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rFonts w:ascii="Verdana" w:hAnsi="Verdana"/>
          <w:color w:val="000000" w:themeColor="text1"/>
          <w:sz w:val="21"/>
          <w:szCs w:val="21"/>
          <w:shd w:val="clear" w:color="auto" w:fill="FFFFFF"/>
        </w:rPr>
        <w:t>cursor.</w:t>
      </w:r>
      <w:r w:rsidRPr="00F23496">
        <w:rPr>
          <w:rStyle w:val="Strong"/>
          <w:color w:val="000000" w:themeColor="text1"/>
          <w:szCs w:val="26"/>
          <w:shd w:val="clear" w:color="auto" w:fill="FFFFFF"/>
        </w:rPr>
        <w:t>getCount(): </w:t>
      </w:r>
      <w:r w:rsidRPr="00F23496">
        <w:rPr>
          <w:color w:val="000000" w:themeColor="text1"/>
          <w:szCs w:val="26"/>
          <w:shd w:val="clear" w:color="auto" w:fill="FFFFFF"/>
        </w:rPr>
        <w:t>phương thức trả về số dòng của bảng kết quả.</w:t>
      </w:r>
    </w:p>
    <w:p w14:paraId="2D078BF6" w14:textId="01BA9495"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lastRenderedPageBreak/>
        <w:t>cursor.moveToFirst(): </w:t>
      </w:r>
      <w:r w:rsidRPr="00F23496">
        <w:rPr>
          <w:color w:val="000000" w:themeColor="text1"/>
          <w:szCs w:val="26"/>
          <w:shd w:val="clear" w:color="auto" w:fill="FFFFFF"/>
        </w:rPr>
        <w:t>phương thức này di chuyển con trỏ này lên đầu bảng.</w:t>
      </w:r>
    </w:p>
    <w:p w14:paraId="7B7547FB" w14:textId="51912F71"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cursor.moveToNext(): </w:t>
      </w:r>
      <w:r w:rsidRPr="00F23496">
        <w:rPr>
          <w:color w:val="000000" w:themeColor="text1"/>
          <w:szCs w:val="26"/>
          <w:shd w:val="clear" w:color="auto" w:fill="FFFFFF"/>
        </w:rPr>
        <w:t>phương thức này</w:t>
      </w:r>
      <w:r w:rsidRPr="00F23496">
        <w:rPr>
          <w:rStyle w:val="Strong"/>
          <w:color w:val="000000" w:themeColor="text1"/>
          <w:szCs w:val="26"/>
          <w:shd w:val="clear" w:color="auto" w:fill="FFFFFF"/>
        </w:rPr>
        <w:t> </w:t>
      </w:r>
      <w:r w:rsidRPr="00F23496">
        <w:rPr>
          <w:color w:val="000000" w:themeColor="text1"/>
          <w:szCs w:val="26"/>
          <w:shd w:val="clear" w:color="auto" w:fill="FFFFFF"/>
        </w:rPr>
        <w:t>để di chuyển sang dòng tiếp theo.</w:t>
      </w:r>
    </w:p>
    <w:p w14:paraId="7A051579" w14:textId="08C7CD8E"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cursor.isAfterLast(): </w:t>
      </w:r>
      <w:r w:rsidRPr="00F23496">
        <w:rPr>
          <w:color w:val="000000" w:themeColor="text1"/>
          <w:szCs w:val="26"/>
          <w:shd w:val="clear" w:color="auto" w:fill="FFFFFF"/>
        </w:rPr>
        <w:t>kiểm tra xem</w:t>
      </w:r>
      <w:r w:rsidRPr="00F23496">
        <w:rPr>
          <w:rStyle w:val="Strong"/>
          <w:color w:val="000000" w:themeColor="text1"/>
          <w:szCs w:val="26"/>
          <w:shd w:val="clear" w:color="auto" w:fill="FFFFFF"/>
        </w:rPr>
        <w:t> </w:t>
      </w:r>
      <w:r w:rsidRPr="00F23496">
        <w:rPr>
          <w:color w:val="000000" w:themeColor="text1"/>
          <w:szCs w:val="26"/>
          <w:shd w:val="clear" w:color="auto" w:fill="FFFFFF"/>
        </w:rPr>
        <w:t> cursor ở cuối bảng hay không, không trỏ vào dòng nào, phương thức này sẽ trả về giá trị true.</w:t>
      </w:r>
    </w:p>
    <w:p w14:paraId="65AA1BA0" w14:textId="186F5409" w:rsidR="00703F12" w:rsidRPr="00F23496" w:rsidRDefault="00703F12" w:rsidP="00AF2EDA">
      <w:pPr>
        <w:pStyle w:val="ListParagraph"/>
        <w:numPr>
          <w:ilvl w:val="0"/>
          <w:numId w:val="9"/>
        </w:numPr>
        <w:shd w:val="clear" w:color="auto" w:fill="FFFFFF"/>
        <w:spacing w:line="360" w:lineRule="auto"/>
        <w:ind w:left="709" w:hanging="142"/>
        <w:rPr>
          <w:b/>
          <w:bCs/>
          <w:color w:val="000000" w:themeColor="text1"/>
          <w:szCs w:val="26"/>
        </w:rPr>
      </w:pPr>
      <w:r w:rsidRPr="00F23496">
        <w:rPr>
          <w:rStyle w:val="Strong"/>
          <w:color w:val="000000" w:themeColor="text1"/>
          <w:szCs w:val="26"/>
          <w:shd w:val="clear" w:color="auto" w:fill="FFFFFF"/>
        </w:rPr>
        <w:t>cursor.getString(), cursor.getInt(): </w:t>
      </w:r>
      <w:r w:rsidRPr="00F23496">
        <w:rPr>
          <w:color w:val="000000" w:themeColor="text1"/>
          <w:szCs w:val="26"/>
          <w:shd w:val="clear" w:color="auto" w:fill="FFFFFF"/>
        </w:rPr>
        <w:t>hai phương này</w:t>
      </w:r>
      <w:r w:rsidRPr="00F23496">
        <w:rPr>
          <w:rStyle w:val="Strong"/>
          <w:color w:val="000000" w:themeColor="text1"/>
          <w:szCs w:val="26"/>
          <w:shd w:val="clear" w:color="auto" w:fill="FFFFFF"/>
        </w:rPr>
        <w:t> </w:t>
      </w:r>
      <w:r w:rsidRPr="00F23496">
        <w:rPr>
          <w:rStyle w:val="Strong"/>
          <w:b w:val="0"/>
          <w:bCs w:val="0"/>
          <w:color w:val="000000" w:themeColor="text1"/>
          <w:szCs w:val="26"/>
          <w:shd w:val="clear" w:color="auto" w:fill="FFFFFF"/>
        </w:rPr>
        <w:t>đ</w:t>
      </w:r>
      <w:r w:rsidRPr="00F23496">
        <w:rPr>
          <w:color w:val="000000" w:themeColor="text1"/>
          <w:szCs w:val="26"/>
          <w:shd w:val="clear" w:color="auto" w:fill="FFFFFF"/>
        </w:rPr>
        <w:t>ể lấy ra thông tin cột theo tên cột hoặc index (chỉ mục).</w:t>
      </w:r>
    </w:p>
    <w:p w14:paraId="01F7A07C" w14:textId="55602995" w:rsidR="00703F12" w:rsidRPr="00F23496" w:rsidRDefault="00703F12" w:rsidP="00703F12">
      <w:pPr>
        <w:shd w:val="clear" w:color="auto" w:fill="FFFFFF"/>
        <w:spacing w:line="360" w:lineRule="auto"/>
        <w:rPr>
          <w:b/>
          <w:bCs/>
          <w:color w:val="000000" w:themeColor="text1"/>
          <w:szCs w:val="26"/>
        </w:rPr>
      </w:pPr>
    </w:p>
    <w:p w14:paraId="65281E35" w14:textId="03B20355"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ContentValues:</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5D0FC166" w14:textId="0B8EDC61"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p>
    <w:p w14:paraId="02A91B75" w14:textId="4707BDBB" w:rsidR="00CB36E1" w:rsidRPr="00F23496" w:rsidRDefault="00EE7990" w:rsidP="00703F1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14720" behindDoc="0" locked="0" layoutInCell="1" allowOverlap="1" wp14:anchorId="0A7F67B7" wp14:editId="7AD8F833">
                <wp:simplePos x="0" y="0"/>
                <wp:positionH relativeFrom="column">
                  <wp:posOffset>-3175</wp:posOffset>
                </wp:positionH>
                <wp:positionV relativeFrom="paragraph">
                  <wp:posOffset>2435860</wp:posOffset>
                </wp:positionV>
                <wp:extent cx="558038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6F0EF3" w14:textId="61B7168A" w:rsidR="00805121" w:rsidRPr="00EE7990" w:rsidRDefault="00805121" w:rsidP="00EE7990">
                            <w:pPr>
                              <w:pStyle w:val="Caption"/>
                              <w:rPr>
                                <w:i/>
                                <w:iCs/>
                                <w:noProof/>
                                <w:color w:val="000000" w:themeColor="text1"/>
                                <w:szCs w:val="24"/>
                              </w:rPr>
                            </w:pPr>
                            <w:bookmarkStart w:id="29" w:name="_Toc45224129"/>
                            <w:r w:rsidRPr="00EE799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EE7990">
                              <w:rPr>
                                <w:i/>
                                <w:iCs/>
                              </w:rPr>
                              <w:t xml:space="preserve"> </w:t>
                            </w:r>
                            <w:r>
                              <w:rPr>
                                <w:i/>
                                <w:iCs/>
                              </w:rPr>
                              <w:t>Logo</w:t>
                            </w:r>
                            <w:r w:rsidRPr="00EE7990">
                              <w:rPr>
                                <w:i/>
                                <w:iCs/>
                              </w:rPr>
                              <w:t xml:space="preserve"> Shared Preferences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F67B7" id="Text Box 60" o:spid="_x0000_s1031" type="#_x0000_t202" style="position:absolute;left:0;text-align:left;margin-left:-.25pt;margin-top:191.8pt;width:439.4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" stroked="f">
                <v:textbox style="mso-fit-shape-to-text:t" inset="0,0,0,0">
                  <w:txbxContent>
                    <w:p w14:paraId="086F0EF3" w14:textId="61B7168A" w:rsidR="00805121" w:rsidRPr="00EE7990" w:rsidRDefault="00805121" w:rsidP="00EE7990">
                      <w:pPr>
                        <w:pStyle w:val="Caption"/>
                        <w:rPr>
                          <w:i/>
                          <w:iCs/>
                          <w:noProof/>
                          <w:color w:val="000000" w:themeColor="text1"/>
                          <w:szCs w:val="24"/>
                        </w:rPr>
                      </w:pPr>
                      <w:bookmarkStart w:id="30" w:name="_Toc45224129"/>
                      <w:r w:rsidRPr="00EE799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EE7990">
                        <w:rPr>
                          <w:i/>
                          <w:iCs/>
                        </w:rPr>
                        <w:t xml:space="preserve"> </w:t>
                      </w:r>
                      <w:r>
                        <w:rPr>
                          <w:i/>
                          <w:iCs/>
                        </w:rPr>
                        <w:t>Logo</w:t>
                      </w:r>
                      <w:r w:rsidRPr="00EE7990">
                        <w:rPr>
                          <w:i/>
                          <w:iCs/>
                        </w:rPr>
                        <w:t xml:space="preserve"> Shared Preferences</w:t>
                      </w:r>
                      <w:bookmarkEnd w:id="30"/>
                    </w:p>
                  </w:txbxContent>
                </v:textbox>
                <w10:wrap type="topAndBottom"/>
              </v:shape>
            </w:pict>
          </mc:Fallback>
        </mc:AlternateContent>
      </w:r>
    </w:p>
    <w:p w14:paraId="16BA595D" w14:textId="0F0683FB" w:rsidR="00D07B0D" w:rsidRPr="00F23496" w:rsidRDefault="00EE7990" w:rsidP="00D07B0D">
      <w:pPr>
        <w:pStyle w:val="Heading2"/>
        <w:rPr>
          <w:color w:val="000000" w:themeColor="text1"/>
          <w:shd w:val="clear" w:color="auto" w:fill="FFFFFF"/>
        </w:rPr>
      </w:pPr>
      <w:bookmarkStart w:id="31" w:name="_Toc45140941"/>
      <w:r w:rsidRPr="00F23496">
        <w:rPr>
          <w:noProof/>
          <w:color w:val="000000" w:themeColor="text1"/>
        </w:rPr>
        <w:drawing>
          <wp:anchor distT="0" distB="0" distL="114300" distR="114300" simplePos="0" relativeHeight="251591168" behindDoc="0" locked="0" layoutInCell="1" allowOverlap="1" wp14:anchorId="337635B6" wp14:editId="70B6C592">
            <wp:simplePos x="0" y="0"/>
            <wp:positionH relativeFrom="column">
              <wp:posOffset>-12700</wp:posOffset>
            </wp:positionH>
            <wp:positionV relativeFrom="paragraph">
              <wp:posOffset>393700</wp:posOffset>
            </wp:positionV>
            <wp:extent cx="5580380" cy="1636395"/>
            <wp:effectExtent l="0" t="0" r="127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580380" cy="1636395"/>
                    </a:xfrm>
                    <a:prstGeom prst="rect">
                      <a:avLst/>
                    </a:prstGeom>
                  </pic:spPr>
                </pic:pic>
              </a:graphicData>
            </a:graphic>
          </wp:anchor>
        </w:drawing>
      </w:r>
      <w:r w:rsidR="00D07B0D" w:rsidRPr="00F23496">
        <w:rPr>
          <w:color w:val="000000" w:themeColor="text1"/>
          <w:shd w:val="clear" w:color="auto" w:fill="FFFFFF"/>
        </w:rPr>
        <w:t>Shared Preferences</w:t>
      </w:r>
      <w:bookmarkEnd w:id="31"/>
    </w:p>
    <w:p w14:paraId="10B2368E" w14:textId="0CF0CDC3" w:rsidR="0095713E" w:rsidRPr="00F23496" w:rsidRDefault="0095713E" w:rsidP="00414606">
      <w:pPr>
        <w:ind w:firstLine="0"/>
        <w:rPr>
          <w:color w:val="000000" w:themeColor="text1"/>
        </w:rPr>
      </w:pPr>
    </w:p>
    <w:p w14:paraId="691088FD" w14:textId="3E0B0850"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Shared Preferences là nơi bạn có thể lưu trữ các thông tin dưới dạng key-value được xây dựng sẵn trong hệ điều hành Android.</w:t>
      </w:r>
      <w:r w:rsidR="00537CAD">
        <w:rPr>
          <w:color w:val="000000" w:themeColor="text1"/>
          <w:spacing w:val="-1"/>
          <w:sz w:val="26"/>
          <w:szCs w:val="26"/>
        </w:rPr>
        <w:t xml:space="preserve"> [7]</w:t>
      </w:r>
    </w:p>
    <w:p w14:paraId="3A644094" w14:textId="1B9BFA4D" w:rsidR="0095713E" w:rsidRPr="00F23496" w:rsidRDefault="0073757A"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noProof/>
          <w:color w:val="000000" w:themeColor="text1"/>
          <w:szCs w:val="26"/>
        </w:rPr>
        <w:lastRenderedPageBreak/>
        <w:drawing>
          <wp:anchor distT="0" distB="0" distL="114300" distR="114300" simplePos="0" relativeHeight="251682304" behindDoc="0" locked="0" layoutInCell="1" allowOverlap="1" wp14:anchorId="15E7674C" wp14:editId="2EC6546C">
            <wp:simplePos x="0" y="0"/>
            <wp:positionH relativeFrom="column">
              <wp:posOffset>-3175</wp:posOffset>
            </wp:positionH>
            <wp:positionV relativeFrom="paragraph">
              <wp:posOffset>2108200</wp:posOffset>
            </wp:positionV>
            <wp:extent cx="5580380" cy="137350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80380" cy="1373505"/>
                    </a:xfrm>
                    <a:prstGeom prst="rect">
                      <a:avLst/>
                    </a:prstGeom>
                  </pic:spPr>
                </pic:pic>
              </a:graphicData>
            </a:graphic>
          </wp:anchor>
        </w:drawing>
      </w:r>
      <w:r w:rsidR="00293C5C">
        <w:rPr>
          <w:noProof/>
        </w:rPr>
        <mc:AlternateContent>
          <mc:Choice Requires="wps">
            <w:drawing>
              <wp:anchor distT="0" distB="0" distL="114300" distR="114300" simplePos="0" relativeHeight="251678208" behindDoc="0" locked="0" layoutInCell="1" allowOverlap="1" wp14:anchorId="79033B43" wp14:editId="09A179BF">
                <wp:simplePos x="0" y="0"/>
                <wp:positionH relativeFrom="column">
                  <wp:posOffset>539750</wp:posOffset>
                </wp:positionH>
                <wp:positionV relativeFrom="paragraph">
                  <wp:posOffset>1508125</wp:posOffset>
                </wp:positionV>
                <wp:extent cx="44958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3DDC165B" w14:textId="48460A61" w:rsidR="00805121" w:rsidRPr="00293C5C" w:rsidRDefault="00805121" w:rsidP="00293C5C">
                            <w:pPr>
                              <w:pStyle w:val="Caption"/>
                              <w:rPr>
                                <w:i/>
                                <w:iCs/>
                                <w:noProof/>
                                <w:color w:val="000000" w:themeColor="text1"/>
                                <w:sz w:val="24"/>
                                <w:szCs w:val="26"/>
                              </w:rPr>
                            </w:pPr>
                            <w:bookmarkStart w:id="32" w:name="_Toc45224130"/>
                            <w:r w:rsidRPr="00293C5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293C5C">
                              <w:rPr>
                                <w:i/>
                                <w:iCs/>
                              </w:rPr>
                              <w:t xml:space="preserve"> code Shared Preferences</w:t>
                            </w:r>
                            <w:r>
                              <w:rPr>
                                <w:i/>
                                <w:iCs/>
                              </w:rPr>
                              <w:t>_1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33B43" id="Text Box 61" o:spid="_x0000_s1032" type="#_x0000_t202" style="position:absolute;left:0;text-align:left;margin-left:42.5pt;margin-top:118.75pt;width:354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rLgIAAGYEAAAOAAAAZHJzL2Uyb0RvYy54bWysVE1v2zAMvQ/YfxB0X5x0bdAZ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" stroked="f">
                <v:textbox style="mso-fit-shape-to-text:t" inset="0,0,0,0">
                  <w:txbxContent>
                    <w:p w14:paraId="3DDC165B" w14:textId="48460A61" w:rsidR="00805121" w:rsidRPr="00293C5C" w:rsidRDefault="00805121" w:rsidP="00293C5C">
                      <w:pPr>
                        <w:pStyle w:val="Caption"/>
                        <w:rPr>
                          <w:i/>
                          <w:iCs/>
                          <w:noProof/>
                          <w:color w:val="000000" w:themeColor="text1"/>
                          <w:sz w:val="24"/>
                          <w:szCs w:val="26"/>
                        </w:rPr>
                      </w:pPr>
                      <w:bookmarkStart w:id="33" w:name="_Toc45224130"/>
                      <w:r w:rsidRPr="00293C5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293C5C">
                        <w:rPr>
                          <w:i/>
                          <w:iCs/>
                        </w:rPr>
                        <w:t xml:space="preserve"> code Shared Preferences</w:t>
                      </w:r>
                      <w:r>
                        <w:rPr>
                          <w:i/>
                          <w:iCs/>
                        </w:rPr>
                        <w:t>_1</w:t>
                      </w:r>
                      <w:bookmarkEnd w:id="33"/>
                    </w:p>
                  </w:txbxContent>
                </v:textbox>
                <w10:wrap type="topAndBottom"/>
              </v:shape>
            </w:pict>
          </mc:Fallback>
        </mc:AlternateContent>
      </w:r>
      <w:r w:rsidR="00293C5C" w:rsidRPr="00F23496">
        <w:rPr>
          <w:noProof/>
          <w:color w:val="000000" w:themeColor="text1"/>
          <w:szCs w:val="26"/>
        </w:rPr>
        <w:drawing>
          <wp:anchor distT="0" distB="0" distL="114300" distR="114300" simplePos="0" relativeHeight="251653632" behindDoc="0" locked="0" layoutInCell="1" allowOverlap="1" wp14:anchorId="24792F9D" wp14:editId="12C844F1">
            <wp:simplePos x="0" y="0"/>
            <wp:positionH relativeFrom="column">
              <wp:posOffset>539750</wp:posOffset>
            </wp:positionH>
            <wp:positionV relativeFrom="paragraph">
              <wp:posOffset>984250</wp:posOffset>
            </wp:positionV>
            <wp:extent cx="4496427" cy="466790"/>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496427" cy="466790"/>
                    </a:xfrm>
                    <a:prstGeom prst="rect">
                      <a:avLst/>
                    </a:prstGeom>
                  </pic:spPr>
                </pic:pic>
              </a:graphicData>
            </a:graphic>
          </wp:anchor>
        </w:drawing>
      </w:r>
      <w:r w:rsidR="0095713E" w:rsidRPr="00F23496">
        <w:rPr>
          <w:color w:val="000000" w:themeColor="text1"/>
          <w:spacing w:val="-1"/>
          <w:sz w:val="26"/>
          <w:szCs w:val="26"/>
        </w:rPr>
        <w:t>Đoạn code dưới đây sẽ lấy một instance của shared preferences với tên truyền vào. instance đó có thể được sử dụng trong phạm vi toàn bộ ứng dụng bất cứ đâu nó được lấy về.</w:t>
      </w:r>
      <w:r w:rsidR="00537CAD" w:rsidRPr="00537CAD">
        <w:rPr>
          <w:color w:val="000000" w:themeColor="text1"/>
          <w:spacing w:val="-1"/>
          <w:sz w:val="26"/>
          <w:szCs w:val="26"/>
        </w:rPr>
        <w:t xml:space="preserve"> </w:t>
      </w:r>
      <w:r w:rsidR="00537CAD">
        <w:rPr>
          <w:color w:val="000000" w:themeColor="text1"/>
          <w:spacing w:val="-1"/>
          <w:sz w:val="26"/>
          <w:szCs w:val="26"/>
        </w:rPr>
        <w:t>[7]</w:t>
      </w:r>
    </w:p>
    <w:p w14:paraId="70A2B34F" w14:textId="155BAB85" w:rsidR="00293C5C" w:rsidRDefault="00293C5C" w:rsidP="0073757A">
      <w:pPr>
        <w:keepNext/>
        <w:ind w:firstLine="0"/>
      </w:pPr>
    </w:p>
    <w:p w14:paraId="6164ABE1" w14:textId="651129C8" w:rsidR="0095713E" w:rsidRDefault="00293C5C" w:rsidP="00293C5C">
      <w:pPr>
        <w:pStyle w:val="Caption"/>
        <w:rPr>
          <w:i/>
          <w:iCs/>
        </w:rPr>
      </w:pPr>
      <w:bookmarkStart w:id="34" w:name="_Toc45224131"/>
      <w:r w:rsidRPr="00293C5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293C5C">
        <w:rPr>
          <w:i/>
          <w:iCs/>
        </w:rPr>
        <w:t xml:space="preserve"> getSharedPreferences</w:t>
      </w:r>
      <w:r w:rsidR="00B928BC">
        <w:rPr>
          <w:i/>
          <w:iCs/>
        </w:rPr>
        <w:t>_1</w:t>
      </w:r>
      <w:bookmarkEnd w:id="34"/>
    </w:p>
    <w:p w14:paraId="386782C0" w14:textId="77777777" w:rsidR="00293C5C" w:rsidRPr="00293C5C" w:rsidRDefault="00293C5C" w:rsidP="00293C5C"/>
    <w:p w14:paraId="2DD8C9BE" w14:textId="586B807D"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Nhận lấy shared preference instance có tên là "PREF"</w:t>
      </w:r>
      <w:r w:rsidR="007E17EA">
        <w:rPr>
          <w:color w:val="000000" w:themeColor="text1"/>
          <w:spacing w:val="-1"/>
          <w:sz w:val="26"/>
          <w:szCs w:val="26"/>
        </w:rPr>
        <w:t>.</w:t>
      </w:r>
    </w:p>
    <w:p w14:paraId="70C03C83" w14:textId="247BB98E" w:rsidR="0095713E" w:rsidRPr="00F23496" w:rsidRDefault="006329C6"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22912" behindDoc="0" locked="0" layoutInCell="1" allowOverlap="1" wp14:anchorId="5C849337" wp14:editId="2809A001">
                <wp:simplePos x="0" y="0"/>
                <wp:positionH relativeFrom="column">
                  <wp:posOffset>501650</wp:posOffset>
                </wp:positionH>
                <wp:positionV relativeFrom="paragraph">
                  <wp:posOffset>972185</wp:posOffset>
                </wp:positionV>
                <wp:extent cx="45631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3E71E457" w14:textId="762E15FE" w:rsidR="00805121" w:rsidRPr="006329C6" w:rsidRDefault="00805121" w:rsidP="006329C6">
                            <w:pPr>
                              <w:pStyle w:val="Caption"/>
                              <w:rPr>
                                <w:i/>
                                <w:iCs/>
                                <w:noProof/>
                                <w:color w:val="000000" w:themeColor="text1"/>
                                <w:sz w:val="24"/>
                                <w:szCs w:val="26"/>
                              </w:rPr>
                            </w:pPr>
                            <w:bookmarkStart w:id="35" w:name="_Toc45224132"/>
                            <w:r w:rsidRPr="006329C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6329C6">
                              <w:rPr>
                                <w:i/>
                                <w:iCs/>
                              </w:rPr>
                              <w:t xml:space="preserve"> code Shared Preferences_2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49337" id="Text Box 62" o:spid="_x0000_s1033" type="#_x0000_t202" style="position:absolute;left:0;text-align:left;margin-left:39.5pt;margin-top:76.55pt;width:359.3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xY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" stroked="f">
                <v:textbox style="mso-fit-shape-to-text:t" inset="0,0,0,0">
                  <w:txbxContent>
                    <w:p w14:paraId="3E71E457" w14:textId="762E15FE" w:rsidR="00805121" w:rsidRPr="006329C6" w:rsidRDefault="00805121" w:rsidP="006329C6">
                      <w:pPr>
                        <w:pStyle w:val="Caption"/>
                        <w:rPr>
                          <w:i/>
                          <w:iCs/>
                          <w:noProof/>
                          <w:color w:val="000000" w:themeColor="text1"/>
                          <w:sz w:val="24"/>
                          <w:szCs w:val="26"/>
                        </w:rPr>
                      </w:pPr>
                      <w:bookmarkStart w:id="36" w:name="_Toc45224132"/>
                      <w:r w:rsidRPr="006329C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6329C6">
                        <w:rPr>
                          <w:i/>
                          <w:iCs/>
                        </w:rPr>
                        <w:t xml:space="preserve"> code Shared Preferences_2</w:t>
                      </w:r>
                      <w:bookmarkEnd w:id="36"/>
                    </w:p>
                  </w:txbxContent>
                </v:textbox>
                <w10:wrap type="topAndBottom"/>
              </v:shape>
            </w:pict>
          </mc:Fallback>
        </mc:AlternateContent>
      </w:r>
      <w:r w:rsidR="0073757A" w:rsidRPr="00F23496">
        <w:rPr>
          <w:noProof/>
          <w:color w:val="000000" w:themeColor="text1"/>
          <w:szCs w:val="26"/>
        </w:rPr>
        <w:drawing>
          <wp:anchor distT="0" distB="0" distL="114300" distR="114300" simplePos="0" relativeHeight="251643392" behindDoc="0" locked="0" layoutInCell="1" allowOverlap="1" wp14:anchorId="2D33C38B" wp14:editId="144C00A9">
            <wp:simplePos x="0" y="0"/>
            <wp:positionH relativeFrom="column">
              <wp:posOffset>501650</wp:posOffset>
            </wp:positionH>
            <wp:positionV relativeFrom="paragraph">
              <wp:posOffset>438785</wp:posOffset>
            </wp:positionV>
            <wp:extent cx="4563112" cy="476316"/>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563112" cy="476316"/>
                    </a:xfrm>
                    <a:prstGeom prst="rect">
                      <a:avLst/>
                    </a:prstGeom>
                  </pic:spPr>
                </pic:pic>
              </a:graphicData>
            </a:graphic>
          </wp:anchor>
        </w:drawing>
      </w:r>
      <w:r w:rsidR="0095713E" w:rsidRPr="00F23496">
        <w:rPr>
          <w:color w:val="000000" w:themeColor="text1"/>
          <w:spacing w:val="-1"/>
          <w:sz w:val="26"/>
          <w:szCs w:val="26"/>
        </w:rPr>
        <w:t>Mỗi một shared preferences sẽ có instance riêng dựa trên tên của preference.</w:t>
      </w:r>
    </w:p>
    <w:p w14:paraId="4FD3234C" w14:textId="0174EF22" w:rsidR="0095713E" w:rsidRPr="00F23496" w:rsidRDefault="0095713E" w:rsidP="00D07B0D">
      <w:pPr>
        <w:rPr>
          <w:color w:val="000000" w:themeColor="text1"/>
          <w:szCs w:val="26"/>
        </w:rPr>
      </w:pPr>
    </w:p>
    <w:p w14:paraId="0E6CD74F" w14:textId="175F7F12"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pref và pref2 là 2 instance khác nhau bởi vì chúng khác tên.</w:t>
      </w:r>
    </w:p>
    <w:p w14:paraId="008CA687" w14:textId="271A0032" w:rsidR="0095713E" w:rsidRPr="00F23496" w:rsidRDefault="00B928BC"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28032" behindDoc="0" locked="0" layoutInCell="1" allowOverlap="1" wp14:anchorId="6BC35FFE" wp14:editId="42C21302">
                <wp:simplePos x="0" y="0"/>
                <wp:positionH relativeFrom="column">
                  <wp:posOffset>-3175</wp:posOffset>
                </wp:positionH>
                <wp:positionV relativeFrom="paragraph">
                  <wp:posOffset>3407410</wp:posOffset>
                </wp:positionV>
                <wp:extent cx="55803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847103" w14:textId="1FFAB451" w:rsidR="00805121" w:rsidRPr="00B928BC" w:rsidRDefault="00805121" w:rsidP="00B928BC">
                            <w:pPr>
                              <w:pStyle w:val="Caption"/>
                              <w:rPr>
                                <w:i/>
                                <w:iCs/>
                                <w:noProof/>
                                <w:color w:val="000000" w:themeColor="text1"/>
                                <w:sz w:val="24"/>
                                <w:szCs w:val="26"/>
                              </w:rPr>
                            </w:pPr>
                            <w:bookmarkStart w:id="37" w:name="_Toc45224133"/>
                            <w:r w:rsidRPr="00B928B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B928BC">
                              <w:rPr>
                                <w:i/>
                                <w:iCs/>
                              </w:rPr>
                              <w:t xml:space="preserve"> getSharedPreferences_2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35FFE" id="Text Box 63" o:spid="_x0000_s1034" type="#_x0000_t202" style="position:absolute;left:0;text-align:left;margin-left:-.25pt;margin-top:268.3pt;width:439.4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" stroked="f">
                <v:textbox style="mso-fit-shape-to-text:t" inset="0,0,0,0">
                  <w:txbxContent>
                    <w:p w14:paraId="1A847103" w14:textId="1FFAB451" w:rsidR="00805121" w:rsidRPr="00B928BC" w:rsidRDefault="00805121" w:rsidP="00B928BC">
                      <w:pPr>
                        <w:pStyle w:val="Caption"/>
                        <w:rPr>
                          <w:i/>
                          <w:iCs/>
                          <w:noProof/>
                          <w:color w:val="000000" w:themeColor="text1"/>
                          <w:sz w:val="24"/>
                          <w:szCs w:val="26"/>
                        </w:rPr>
                      </w:pPr>
                      <w:bookmarkStart w:id="38" w:name="_Toc45224133"/>
                      <w:r w:rsidRPr="00B928B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B928BC">
                        <w:rPr>
                          <w:i/>
                          <w:iCs/>
                        </w:rPr>
                        <w:t xml:space="preserve"> getSharedPreferences_2</w:t>
                      </w:r>
                      <w:bookmarkEnd w:id="38"/>
                    </w:p>
                  </w:txbxContent>
                </v:textbox>
                <w10:wrap type="topAndBottom"/>
              </v:shape>
            </w:pict>
          </mc:Fallback>
        </mc:AlternateContent>
      </w:r>
      <w:r w:rsidRPr="00F23496">
        <w:rPr>
          <w:noProof/>
          <w:color w:val="000000" w:themeColor="text1"/>
          <w:szCs w:val="26"/>
        </w:rPr>
        <w:drawing>
          <wp:anchor distT="0" distB="0" distL="114300" distR="114300" simplePos="0" relativeHeight="251644416" behindDoc="0" locked="0" layoutInCell="1" allowOverlap="1" wp14:anchorId="30D26B3A" wp14:editId="2A6015BC">
            <wp:simplePos x="0" y="0"/>
            <wp:positionH relativeFrom="column">
              <wp:posOffset>-3175</wp:posOffset>
            </wp:positionH>
            <wp:positionV relativeFrom="paragraph">
              <wp:posOffset>1260475</wp:posOffset>
            </wp:positionV>
            <wp:extent cx="5580380" cy="2089785"/>
            <wp:effectExtent l="0" t="0" r="127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80380" cy="2089785"/>
                    </a:xfrm>
                    <a:prstGeom prst="rect">
                      <a:avLst/>
                    </a:prstGeom>
                  </pic:spPr>
                </pic:pic>
              </a:graphicData>
            </a:graphic>
          </wp:anchor>
        </w:drawing>
      </w:r>
      <w:r w:rsidR="0095713E" w:rsidRPr="00F23496">
        <w:rPr>
          <w:color w:val="000000" w:themeColor="text1"/>
          <w:spacing w:val="-1"/>
          <w:sz w:val="26"/>
          <w:szCs w:val="26"/>
        </w:rPr>
        <w:t>Không quan trọng trong context nào (Activity, Fragment, Application, ...) mà nó được gọi, nó luôn luôn trả về instance giống nhau khi bạn gọi method trên với tên giống nhau. Điều này đảm bảo rằng bạn luôn luôn nhận được dữ liệu mới nhất được lưu.</w:t>
      </w:r>
      <w:r w:rsidR="007C1F05" w:rsidRPr="007C1F05">
        <w:rPr>
          <w:color w:val="000000" w:themeColor="text1"/>
          <w:spacing w:val="-1"/>
          <w:sz w:val="26"/>
          <w:szCs w:val="26"/>
        </w:rPr>
        <w:t xml:space="preserve"> </w:t>
      </w:r>
      <w:r w:rsidR="007C1F05">
        <w:rPr>
          <w:color w:val="000000" w:themeColor="text1"/>
          <w:spacing w:val="-1"/>
          <w:sz w:val="26"/>
          <w:szCs w:val="26"/>
        </w:rPr>
        <w:t>[7]</w:t>
      </w:r>
    </w:p>
    <w:p w14:paraId="0E2EDC13" w14:textId="07C56046" w:rsidR="0095713E" w:rsidRPr="00F23496" w:rsidRDefault="0095713E" w:rsidP="00D07B0D">
      <w:pPr>
        <w:rPr>
          <w:color w:val="000000" w:themeColor="text1"/>
          <w:szCs w:val="26"/>
        </w:rPr>
      </w:pPr>
    </w:p>
    <w:p w14:paraId="7C29BAC6" w14:textId="326DEEE4"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pref2 và pref3 sử dụng cùng một tên trong lệnh gọi nên nó là cùng 1 instance</w:t>
      </w:r>
      <w:r w:rsidR="00293F57">
        <w:rPr>
          <w:color w:val="000000" w:themeColor="text1"/>
          <w:spacing w:val="-1"/>
          <w:szCs w:val="26"/>
          <w:shd w:val="clear" w:color="auto" w:fill="FFFFFF"/>
        </w:rPr>
        <w:t>.</w:t>
      </w:r>
    </w:p>
    <w:p w14:paraId="39A0F339" w14:textId="6E9F94FD" w:rsidR="0095713E" w:rsidRPr="00F23496" w:rsidRDefault="0095713E" w:rsidP="00D07B0D">
      <w:pPr>
        <w:rPr>
          <w:color w:val="000000" w:themeColor="text1"/>
          <w:spacing w:val="-1"/>
          <w:szCs w:val="26"/>
          <w:shd w:val="clear" w:color="auto" w:fill="FFFFFF"/>
        </w:rPr>
      </w:pPr>
    </w:p>
    <w:p w14:paraId="7B23B274" w14:textId="56258EF4"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Cấu trúc bên trong của Shared Preferences</w:t>
      </w:r>
      <w:r w:rsidR="00BB69B7" w:rsidRPr="00F23496">
        <w:rPr>
          <w:b/>
          <w:bCs/>
          <w:color w:val="000000" w:themeColor="text1"/>
          <w:spacing w:val="-1"/>
          <w:szCs w:val="26"/>
          <w:shd w:val="clear" w:color="auto" w:fill="FFFFFF"/>
        </w:rPr>
        <w:t>:</w:t>
      </w:r>
      <w:r w:rsidR="007C1F05" w:rsidRPr="007C1F05">
        <w:rPr>
          <w:color w:val="000000" w:themeColor="text1"/>
          <w:spacing w:val="-1"/>
          <w:szCs w:val="26"/>
        </w:rPr>
        <w:t xml:space="preserve"> </w:t>
      </w:r>
      <w:r w:rsidR="007C1F05">
        <w:rPr>
          <w:color w:val="000000" w:themeColor="text1"/>
          <w:spacing w:val="-1"/>
          <w:szCs w:val="26"/>
        </w:rPr>
        <w:t>[7]</w:t>
      </w:r>
    </w:p>
    <w:p w14:paraId="37B05EA1" w14:textId="003D769F"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Bạn có thể hình dung cấu trúc bên trong Shared Preferences là một bộ nhớ in-memory (RAM) đặt trên một bộ nhớ disk-storage (External Storage). Mọi thao tác đều đi qua bộ nhớ in-memory đầu tiên sau đó mới đến disk-storage trong trường hợp cần thiết.</w:t>
      </w:r>
    </w:p>
    <w:p w14:paraId="50FC683C" w14:textId="048F44C3" w:rsidR="0095713E" w:rsidRDefault="0095713E" w:rsidP="00D07B0D">
      <w:pPr>
        <w:rPr>
          <w:color w:val="000000" w:themeColor="text1"/>
          <w:spacing w:val="-1"/>
          <w:szCs w:val="26"/>
          <w:shd w:val="clear" w:color="auto" w:fill="FFFFFF"/>
        </w:rPr>
      </w:pPr>
    </w:p>
    <w:p w14:paraId="074D906F" w14:textId="45AAB084" w:rsidR="008E13C8" w:rsidRDefault="008E13C8" w:rsidP="00D07B0D">
      <w:pPr>
        <w:rPr>
          <w:color w:val="000000" w:themeColor="text1"/>
          <w:spacing w:val="-1"/>
          <w:szCs w:val="26"/>
          <w:shd w:val="clear" w:color="auto" w:fill="FFFFFF"/>
        </w:rPr>
      </w:pPr>
    </w:p>
    <w:p w14:paraId="404288A7" w14:textId="53813A32" w:rsidR="008E13C8" w:rsidRDefault="008E13C8" w:rsidP="00D07B0D">
      <w:pPr>
        <w:rPr>
          <w:color w:val="000000" w:themeColor="text1"/>
          <w:spacing w:val="-1"/>
          <w:szCs w:val="26"/>
          <w:shd w:val="clear" w:color="auto" w:fill="FFFFFF"/>
        </w:rPr>
      </w:pPr>
    </w:p>
    <w:p w14:paraId="1FA26D9A" w14:textId="77777777" w:rsidR="008E13C8" w:rsidRPr="00F23496" w:rsidRDefault="008E13C8" w:rsidP="00D07B0D">
      <w:pPr>
        <w:rPr>
          <w:color w:val="000000" w:themeColor="text1"/>
          <w:spacing w:val="-1"/>
          <w:szCs w:val="26"/>
          <w:shd w:val="clear" w:color="auto" w:fill="FFFFFF"/>
        </w:rPr>
      </w:pPr>
    </w:p>
    <w:p w14:paraId="3741ACC8" w14:textId="4A12FF10" w:rsidR="0095713E" w:rsidRPr="00F23496" w:rsidRDefault="0095713E" w:rsidP="00623613">
      <w:pPr>
        <w:spacing w:line="360" w:lineRule="auto"/>
        <w:rPr>
          <w:b/>
          <w:bCs/>
          <w:color w:val="000000" w:themeColor="text1"/>
          <w:szCs w:val="26"/>
        </w:rPr>
      </w:pPr>
      <w:r w:rsidRPr="00F23496">
        <w:rPr>
          <w:b/>
          <w:bCs/>
          <w:color w:val="000000" w:themeColor="text1"/>
          <w:szCs w:val="26"/>
        </w:rPr>
        <w:lastRenderedPageBreak/>
        <w:t>Lấy dữ liệu</w:t>
      </w:r>
      <w:r w:rsidR="00BB69B7" w:rsidRPr="00F23496">
        <w:rPr>
          <w:b/>
          <w:bCs/>
          <w:color w:val="000000" w:themeColor="text1"/>
          <w:szCs w:val="26"/>
        </w:rPr>
        <w:t>:</w:t>
      </w:r>
      <w:r w:rsidR="007C1F05" w:rsidRPr="007C1F05">
        <w:rPr>
          <w:color w:val="000000" w:themeColor="text1"/>
          <w:spacing w:val="-1"/>
          <w:szCs w:val="26"/>
        </w:rPr>
        <w:t xml:space="preserve"> </w:t>
      </w:r>
      <w:r w:rsidR="007C1F05">
        <w:rPr>
          <w:color w:val="000000" w:themeColor="text1"/>
          <w:spacing w:val="-1"/>
          <w:szCs w:val="26"/>
        </w:rPr>
        <w:t>[7]</w:t>
      </w:r>
    </w:p>
    <w:p w14:paraId="37C743FF" w14:textId="6B0E7D56" w:rsidR="0095713E" w:rsidRPr="00427922" w:rsidRDefault="006A3AFC" w:rsidP="00427922">
      <w:pPr>
        <w:spacing w:line="360" w:lineRule="auto"/>
        <w:rPr>
          <w:color w:val="000000" w:themeColor="text1"/>
          <w:spacing w:val="-1"/>
          <w:szCs w:val="26"/>
          <w:shd w:val="clear" w:color="auto" w:fill="FFFFFF"/>
        </w:rPr>
      </w:pPr>
      <w:r>
        <w:rPr>
          <w:noProof/>
        </w:rPr>
        <mc:AlternateContent>
          <mc:Choice Requires="wps">
            <w:drawing>
              <wp:anchor distT="0" distB="0" distL="114300" distR="114300" simplePos="0" relativeHeight="251631104" behindDoc="0" locked="0" layoutInCell="1" allowOverlap="1" wp14:anchorId="19BD94C1" wp14:editId="432E9740">
                <wp:simplePos x="0" y="0"/>
                <wp:positionH relativeFrom="column">
                  <wp:posOffset>-3175</wp:posOffset>
                </wp:positionH>
                <wp:positionV relativeFrom="paragraph">
                  <wp:posOffset>3879850</wp:posOffset>
                </wp:positionV>
                <wp:extent cx="558038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126A27D" w14:textId="39215F67" w:rsidR="00805121" w:rsidRPr="006A3AFC" w:rsidRDefault="00805121" w:rsidP="006A3AFC">
                            <w:pPr>
                              <w:pStyle w:val="Caption"/>
                              <w:rPr>
                                <w:b/>
                                <w:i/>
                                <w:iCs/>
                                <w:noProof/>
                                <w:color w:val="000000" w:themeColor="text1"/>
                                <w:szCs w:val="26"/>
                              </w:rPr>
                            </w:pPr>
                            <w:bookmarkStart w:id="39" w:name="_Toc45224134"/>
                            <w:r w:rsidRPr="006A3AF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6A3AFC">
                              <w:rPr>
                                <w:i/>
                                <w:iCs/>
                              </w:rPr>
                              <w:t xml:space="preserve"> getData_2</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D94C1" id="Text Box 65" o:spid="_x0000_s1035" type="#_x0000_t202" style="position:absolute;left:0;text-align:left;margin-left:-.25pt;margin-top:305.5pt;width:439.4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" stroked="f">
                <v:textbox style="mso-fit-shape-to-text:t" inset="0,0,0,0">
                  <w:txbxContent>
                    <w:p w14:paraId="2126A27D" w14:textId="39215F67" w:rsidR="00805121" w:rsidRPr="006A3AFC" w:rsidRDefault="00805121" w:rsidP="006A3AFC">
                      <w:pPr>
                        <w:pStyle w:val="Caption"/>
                        <w:rPr>
                          <w:b/>
                          <w:i/>
                          <w:iCs/>
                          <w:noProof/>
                          <w:color w:val="000000" w:themeColor="text1"/>
                          <w:szCs w:val="26"/>
                        </w:rPr>
                      </w:pPr>
                      <w:bookmarkStart w:id="40" w:name="_Toc45224134"/>
                      <w:r w:rsidRPr="006A3AF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6A3AFC">
                        <w:rPr>
                          <w:i/>
                          <w:iCs/>
                        </w:rPr>
                        <w:t xml:space="preserve"> getData_2</w:t>
                      </w:r>
                      <w:bookmarkEnd w:id="40"/>
                    </w:p>
                  </w:txbxContent>
                </v:textbox>
                <w10:wrap type="topAndBottom"/>
              </v:shape>
            </w:pict>
          </mc:Fallback>
        </mc:AlternateContent>
      </w:r>
      <w:r w:rsidRPr="00F23496">
        <w:rPr>
          <w:b/>
          <w:bCs/>
          <w:noProof/>
          <w:color w:val="000000" w:themeColor="text1"/>
          <w:szCs w:val="26"/>
        </w:rPr>
        <w:drawing>
          <wp:anchor distT="0" distB="0" distL="114300" distR="114300" simplePos="0" relativeHeight="251655680" behindDoc="0" locked="0" layoutInCell="1" allowOverlap="1" wp14:anchorId="14B6467B" wp14:editId="6D6D56CD">
            <wp:simplePos x="0" y="0"/>
            <wp:positionH relativeFrom="column">
              <wp:posOffset>-3175</wp:posOffset>
            </wp:positionH>
            <wp:positionV relativeFrom="paragraph">
              <wp:posOffset>2122170</wp:posOffset>
            </wp:positionV>
            <wp:extent cx="5580380" cy="1700530"/>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80380" cy="1700530"/>
                    </a:xfrm>
                    <a:prstGeom prst="rect">
                      <a:avLst/>
                    </a:prstGeom>
                  </pic:spPr>
                </pic:pic>
              </a:graphicData>
            </a:graphic>
          </wp:anchor>
        </w:drawing>
      </w:r>
      <w:r w:rsidR="002A59EC">
        <w:rPr>
          <w:noProof/>
        </w:rPr>
        <mc:AlternateContent>
          <mc:Choice Requires="wps">
            <w:drawing>
              <wp:anchor distT="0" distB="0" distL="114300" distR="114300" simplePos="0" relativeHeight="251651584" behindDoc="0" locked="0" layoutInCell="1" allowOverlap="1" wp14:anchorId="24DFF701" wp14:editId="16A7ED89">
                <wp:simplePos x="0" y="0"/>
                <wp:positionH relativeFrom="column">
                  <wp:posOffset>844550</wp:posOffset>
                </wp:positionH>
                <wp:positionV relativeFrom="paragraph">
                  <wp:posOffset>1541145</wp:posOffset>
                </wp:positionV>
                <wp:extent cx="33432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10022FA6" w14:textId="3FD91A96" w:rsidR="00805121" w:rsidRPr="002A59EC" w:rsidRDefault="00805121" w:rsidP="002A59EC">
                            <w:pPr>
                              <w:pStyle w:val="Caption"/>
                              <w:rPr>
                                <w:b/>
                                <w:i/>
                                <w:iCs/>
                                <w:noProof/>
                                <w:color w:val="000000" w:themeColor="text1"/>
                                <w:szCs w:val="26"/>
                              </w:rPr>
                            </w:pPr>
                            <w:bookmarkStart w:id="41" w:name="_Toc45224135"/>
                            <w:r w:rsidRPr="002A59E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10</w:t>
                            </w:r>
                            <w:r w:rsidR="00243146">
                              <w:rPr>
                                <w:i/>
                                <w:iCs/>
                              </w:rPr>
                              <w:fldChar w:fldCharType="end"/>
                            </w:r>
                            <w:r w:rsidRPr="002A59EC">
                              <w:rPr>
                                <w:i/>
                                <w:iCs/>
                              </w:rPr>
                              <w:t xml:space="preserve"> getData</w:t>
                            </w:r>
                            <w:r>
                              <w:rPr>
                                <w:i/>
                                <w:iCs/>
                              </w:rPr>
                              <w:t>_1</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F701" id="Text Box 64" o:spid="_x0000_s1036" type="#_x0000_t202" style="position:absolute;left:0;text-align:left;margin-left:66.5pt;margin-top:121.35pt;width:263.2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4dSMAIAAGcEAAAOAAAAZHJzL2Uyb0RvYy54bWysVE2P2yAQvVfqf0DcG+djN62s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" stroked="f">
                <v:textbox style="mso-fit-shape-to-text:t" inset="0,0,0,0">
                  <w:txbxContent>
                    <w:p w14:paraId="10022FA6" w14:textId="3FD91A96" w:rsidR="00805121" w:rsidRPr="002A59EC" w:rsidRDefault="00805121" w:rsidP="002A59EC">
                      <w:pPr>
                        <w:pStyle w:val="Caption"/>
                        <w:rPr>
                          <w:b/>
                          <w:i/>
                          <w:iCs/>
                          <w:noProof/>
                          <w:color w:val="000000" w:themeColor="text1"/>
                          <w:szCs w:val="26"/>
                        </w:rPr>
                      </w:pPr>
                      <w:bookmarkStart w:id="42" w:name="_Toc45224135"/>
                      <w:r w:rsidRPr="002A59E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10</w:t>
                      </w:r>
                      <w:r w:rsidR="00243146">
                        <w:rPr>
                          <w:i/>
                          <w:iCs/>
                        </w:rPr>
                        <w:fldChar w:fldCharType="end"/>
                      </w:r>
                      <w:r w:rsidRPr="002A59EC">
                        <w:rPr>
                          <w:i/>
                          <w:iCs/>
                        </w:rPr>
                        <w:t xml:space="preserve"> getData</w:t>
                      </w:r>
                      <w:r>
                        <w:rPr>
                          <w:i/>
                          <w:iCs/>
                        </w:rPr>
                        <w:t>_1</w:t>
                      </w:r>
                      <w:bookmarkEnd w:id="42"/>
                    </w:p>
                  </w:txbxContent>
                </v:textbox>
                <w10:wrap type="topAndBottom"/>
              </v:shape>
            </w:pict>
          </mc:Fallback>
        </mc:AlternateContent>
      </w:r>
      <w:r w:rsidR="009D6B86" w:rsidRPr="00F23496">
        <w:rPr>
          <w:b/>
          <w:bCs/>
          <w:noProof/>
          <w:color w:val="000000" w:themeColor="text1"/>
          <w:szCs w:val="26"/>
        </w:rPr>
        <w:drawing>
          <wp:anchor distT="0" distB="0" distL="114300" distR="114300" simplePos="0" relativeHeight="251648512" behindDoc="0" locked="0" layoutInCell="1" allowOverlap="1" wp14:anchorId="53942701" wp14:editId="43506C5F">
            <wp:simplePos x="0" y="0"/>
            <wp:positionH relativeFrom="column">
              <wp:posOffset>844550</wp:posOffset>
            </wp:positionH>
            <wp:positionV relativeFrom="paragraph">
              <wp:posOffset>998220</wp:posOffset>
            </wp:positionV>
            <wp:extent cx="3343742" cy="485843"/>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343742" cy="485843"/>
                    </a:xfrm>
                    <a:prstGeom prst="rect">
                      <a:avLst/>
                    </a:prstGeom>
                  </pic:spPr>
                </pic:pic>
              </a:graphicData>
            </a:graphic>
          </wp:anchor>
        </w:drawing>
      </w:r>
      <w:r w:rsidR="0095713E" w:rsidRPr="00F23496">
        <w:rPr>
          <w:color w:val="000000" w:themeColor="text1"/>
          <w:spacing w:val="-1"/>
          <w:szCs w:val="26"/>
          <w:shd w:val="clear" w:color="auto" w:fill="FFFFFF"/>
        </w:rPr>
        <w:t>Tất cả các thao tác được đi qua bộ nhớ In-Memory, điều đó có nghĩa là ngay lập tức và tránh được các thao tác I/O. Bởi vì tất cả các thao tác đi qua bộ nhớ in-memory nên nó đảm bảo rằng giá trị trả về sẽ là giá trị mới nhất.</w:t>
      </w:r>
    </w:p>
    <w:p w14:paraId="098CB79B" w14:textId="626D1DB1" w:rsidR="0095713E" w:rsidRPr="00F23496" w:rsidRDefault="0095713E" w:rsidP="00D07B0D">
      <w:pPr>
        <w:rPr>
          <w:b/>
          <w:bCs/>
          <w:color w:val="000000" w:themeColor="text1"/>
          <w:szCs w:val="26"/>
        </w:rPr>
      </w:pPr>
    </w:p>
    <w:p w14:paraId="38054320" w14:textId="12893B6D"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Chú ý rằng nếu lần đầu dữ liệu được tải lên, nó sẽ đợi cho đến khi dữ liệu được loaded vào bộ nhớ in-memory từ disk storage.</w:t>
      </w:r>
    </w:p>
    <w:p w14:paraId="35B98B68" w14:textId="2A25E136" w:rsidR="0095713E" w:rsidRPr="00F23496" w:rsidRDefault="0095713E" w:rsidP="00D07B0D">
      <w:pPr>
        <w:rPr>
          <w:color w:val="000000" w:themeColor="text1"/>
          <w:spacing w:val="-1"/>
          <w:szCs w:val="26"/>
          <w:shd w:val="clear" w:color="auto" w:fill="FFFFFF"/>
        </w:rPr>
      </w:pPr>
    </w:p>
    <w:p w14:paraId="0A3D9296" w14:textId="0351FED2"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Lưu trữ dữ liệu thông qua commit()</w:t>
      </w:r>
      <w:r w:rsidR="00BB69B7" w:rsidRPr="00F23496">
        <w:rPr>
          <w:b/>
          <w:bCs/>
          <w:color w:val="000000" w:themeColor="text1"/>
          <w:spacing w:val="-1"/>
          <w:szCs w:val="26"/>
          <w:shd w:val="clear" w:color="auto" w:fill="FFFFFF"/>
        </w:rPr>
        <w:t>:</w:t>
      </w:r>
      <w:r w:rsidR="007C1F05">
        <w:rPr>
          <w:b/>
          <w:bCs/>
          <w:color w:val="000000" w:themeColor="text1"/>
          <w:spacing w:val="-1"/>
          <w:szCs w:val="26"/>
          <w:shd w:val="clear" w:color="auto" w:fill="FFFFFF"/>
        </w:rPr>
        <w:t xml:space="preserve"> </w:t>
      </w:r>
      <w:r w:rsidR="007C1F05">
        <w:rPr>
          <w:color w:val="000000" w:themeColor="text1"/>
          <w:spacing w:val="-1"/>
          <w:szCs w:val="26"/>
        </w:rPr>
        <w:t>[7]</w:t>
      </w:r>
    </w:p>
    <w:p w14:paraId="7E9410F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dữ liệu vào in-memory trước sau đó thực hiện ghi vào disk một cách đồng bộ. Bởi vì có sự tham gia của thao tác I/O, main thread sẽ bị blocked cho đến khi data được ghi hết vào disk storage. Đây là một thao tác kém hiệu quả so với apply()</w:t>
      </w:r>
    </w:p>
    <w:p w14:paraId="115B3D68" w14:textId="6DE17E62" w:rsidR="0095713E" w:rsidRPr="00F23496" w:rsidRDefault="006909D1"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33152" behindDoc="0" locked="0" layoutInCell="1" allowOverlap="1" wp14:anchorId="7EBA714E" wp14:editId="7F5A5CE9">
                <wp:simplePos x="0" y="0"/>
                <wp:positionH relativeFrom="column">
                  <wp:posOffset>406400</wp:posOffset>
                </wp:positionH>
                <wp:positionV relativeFrom="paragraph">
                  <wp:posOffset>1641475</wp:posOffset>
                </wp:positionV>
                <wp:extent cx="475361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7A74EB65" w14:textId="54F24512" w:rsidR="00805121" w:rsidRPr="006909D1" w:rsidRDefault="00805121" w:rsidP="006909D1">
                            <w:pPr>
                              <w:pStyle w:val="Caption"/>
                              <w:rPr>
                                <w:i/>
                                <w:iCs/>
                                <w:noProof/>
                                <w:color w:val="000000" w:themeColor="text1"/>
                                <w:spacing w:val="-1"/>
                                <w:szCs w:val="26"/>
                              </w:rPr>
                            </w:pPr>
                            <w:bookmarkStart w:id="43" w:name="_Toc45224136"/>
                            <w:r w:rsidRPr="006909D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6909D1">
                              <w:rPr>
                                <w:i/>
                                <w:iCs/>
                              </w:rPr>
                              <w:t xml:space="preserve"> commit()</w:t>
                            </w:r>
                            <w:r>
                              <w:rPr>
                                <w:i/>
                                <w:iCs/>
                              </w:rPr>
                              <w:t>_1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A714E" id="Text Box 66" o:spid="_x0000_s1037" type="#_x0000_t202" style="position:absolute;left:0;text-align:left;margin-left:32pt;margin-top:129.25pt;width:374.3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2i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" stroked="f">
                <v:textbox style="mso-fit-shape-to-text:t" inset="0,0,0,0">
                  <w:txbxContent>
                    <w:p w14:paraId="7A74EB65" w14:textId="54F24512" w:rsidR="00805121" w:rsidRPr="006909D1" w:rsidRDefault="00805121" w:rsidP="006909D1">
                      <w:pPr>
                        <w:pStyle w:val="Caption"/>
                        <w:rPr>
                          <w:i/>
                          <w:iCs/>
                          <w:noProof/>
                          <w:color w:val="000000" w:themeColor="text1"/>
                          <w:spacing w:val="-1"/>
                          <w:szCs w:val="26"/>
                        </w:rPr>
                      </w:pPr>
                      <w:bookmarkStart w:id="44" w:name="_Toc45224136"/>
                      <w:r w:rsidRPr="006909D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6909D1">
                        <w:rPr>
                          <w:i/>
                          <w:iCs/>
                        </w:rPr>
                        <w:t xml:space="preserve"> commit()</w:t>
                      </w:r>
                      <w:r>
                        <w:rPr>
                          <w:i/>
                          <w:iCs/>
                        </w:rPr>
                        <w:t>_1</w:t>
                      </w:r>
                      <w:bookmarkEnd w:id="44"/>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61824" behindDoc="0" locked="0" layoutInCell="1" allowOverlap="1" wp14:anchorId="7524059C" wp14:editId="48AB6622">
            <wp:simplePos x="0" y="0"/>
            <wp:positionH relativeFrom="column">
              <wp:posOffset>406400</wp:posOffset>
            </wp:positionH>
            <wp:positionV relativeFrom="paragraph">
              <wp:posOffset>1108075</wp:posOffset>
            </wp:positionV>
            <wp:extent cx="4753638" cy="476316"/>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53638" cy="476316"/>
                    </a:xfrm>
                    <a:prstGeom prst="rect">
                      <a:avLst/>
                    </a:prstGeom>
                  </pic:spPr>
                </pic:pic>
              </a:graphicData>
            </a:graphic>
          </wp:anchor>
        </w:drawing>
      </w:r>
      <w:r w:rsidR="0095713E" w:rsidRPr="00F23496">
        <w:rPr>
          <w:color w:val="000000" w:themeColor="text1"/>
          <w:spacing w:val="-1"/>
          <w:sz w:val="26"/>
          <w:szCs w:val="26"/>
        </w:rPr>
        <w:t>Bởi vì thao tác ghi dữ liệu lên disk storage là đồng bộ cho nên trạng thái trả về sẽ là một biến boolean. Do đó bạn có thể xác nhận rằng liệu thao tác mà bạn thực hiện có thành công hay không bằng cách kiểm tra kết quả trả về.</w:t>
      </w:r>
    </w:p>
    <w:p w14:paraId="2E821085" w14:textId="351D5A5E" w:rsidR="0095713E" w:rsidRPr="00F23496" w:rsidRDefault="006909D1" w:rsidP="0095713E">
      <w:pPr>
        <w:pStyle w:val="NormalWeb"/>
        <w:shd w:val="clear" w:color="auto" w:fill="FFFFFF"/>
        <w:spacing w:before="360" w:beforeAutospacing="0" w:after="0" w:afterAutospacing="0"/>
        <w:rPr>
          <w:color w:val="000000" w:themeColor="text1"/>
          <w:spacing w:val="-1"/>
          <w:sz w:val="26"/>
          <w:szCs w:val="26"/>
        </w:rPr>
      </w:pPr>
      <w:r>
        <w:rPr>
          <w:noProof/>
        </w:rPr>
        <mc:AlternateContent>
          <mc:Choice Requires="wps">
            <w:drawing>
              <wp:anchor distT="0" distB="0" distL="114300" distR="114300" simplePos="0" relativeHeight="251636224" behindDoc="0" locked="0" layoutInCell="1" allowOverlap="1" wp14:anchorId="42208CA2" wp14:editId="7279FA32">
                <wp:simplePos x="0" y="0"/>
                <wp:positionH relativeFrom="column">
                  <wp:posOffset>-3175</wp:posOffset>
                </wp:positionH>
                <wp:positionV relativeFrom="paragraph">
                  <wp:posOffset>2856230</wp:posOffset>
                </wp:positionV>
                <wp:extent cx="558038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1ED8193" w14:textId="66318832" w:rsidR="00805121" w:rsidRPr="006909D1" w:rsidRDefault="00805121" w:rsidP="006909D1">
                            <w:pPr>
                              <w:pStyle w:val="Caption"/>
                              <w:rPr>
                                <w:i/>
                                <w:iCs/>
                                <w:noProof/>
                                <w:color w:val="000000" w:themeColor="text1"/>
                                <w:spacing w:val="-1"/>
                                <w:szCs w:val="26"/>
                              </w:rPr>
                            </w:pPr>
                            <w:bookmarkStart w:id="45" w:name="_Toc45224137"/>
                            <w:r w:rsidRPr="006909D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6909D1">
                              <w:rPr>
                                <w:i/>
                                <w:iCs/>
                              </w:rPr>
                              <w:t xml:space="preserve"> commit()_2</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08CA2" id="Text Box 67" o:spid="_x0000_s1038" type="#_x0000_t202" style="position:absolute;margin-left:-.25pt;margin-top:224.9pt;width:439.4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0Z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" stroked="f">
                <v:textbox style="mso-fit-shape-to-text:t" inset="0,0,0,0">
                  <w:txbxContent>
                    <w:p w14:paraId="71ED8193" w14:textId="66318832" w:rsidR="00805121" w:rsidRPr="006909D1" w:rsidRDefault="00805121" w:rsidP="006909D1">
                      <w:pPr>
                        <w:pStyle w:val="Caption"/>
                        <w:rPr>
                          <w:i/>
                          <w:iCs/>
                          <w:noProof/>
                          <w:color w:val="000000" w:themeColor="text1"/>
                          <w:spacing w:val="-1"/>
                          <w:szCs w:val="26"/>
                        </w:rPr>
                      </w:pPr>
                      <w:bookmarkStart w:id="46" w:name="_Toc45224137"/>
                      <w:r w:rsidRPr="006909D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6909D1">
                        <w:rPr>
                          <w:i/>
                          <w:iCs/>
                        </w:rPr>
                        <w:t xml:space="preserve"> commit()_2</w:t>
                      </w:r>
                      <w:bookmarkEnd w:id="46"/>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63872" behindDoc="0" locked="0" layoutInCell="1" allowOverlap="1" wp14:anchorId="4457B9B2" wp14:editId="4C8033D1">
            <wp:simplePos x="0" y="0"/>
            <wp:positionH relativeFrom="column">
              <wp:posOffset>-3175</wp:posOffset>
            </wp:positionH>
            <wp:positionV relativeFrom="paragraph">
              <wp:posOffset>1333500</wp:posOffset>
            </wp:positionV>
            <wp:extent cx="5580380" cy="1465580"/>
            <wp:effectExtent l="0" t="0" r="1270"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80380" cy="1465580"/>
                    </a:xfrm>
                    <a:prstGeom prst="rect">
                      <a:avLst/>
                    </a:prstGeom>
                  </pic:spPr>
                </pic:pic>
              </a:graphicData>
            </a:graphic>
          </wp:anchor>
        </w:drawing>
      </w:r>
    </w:p>
    <w:p w14:paraId="0C005A89" w14:textId="74BCD14A"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rPr>
      </w:pPr>
    </w:p>
    <w:p w14:paraId="2FAD0AB7" w14:textId="3D78F801" w:rsidR="0095713E" w:rsidRPr="00F23496" w:rsidRDefault="0095713E" w:rsidP="00623613">
      <w:pPr>
        <w:pStyle w:val="NormalWeb"/>
        <w:shd w:val="clear" w:color="auto" w:fill="FFFFFF"/>
        <w:spacing w:before="120" w:beforeAutospacing="0" w:after="160" w:afterAutospacing="0" w:line="360" w:lineRule="auto"/>
        <w:ind w:firstLine="567"/>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 preferences sử dụng commit().</w:t>
      </w:r>
    </w:p>
    <w:p w14:paraId="64CF10A3" w14:textId="76BE18A0"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shd w:val="clear" w:color="auto" w:fill="FFFFFF"/>
        </w:rPr>
      </w:pPr>
    </w:p>
    <w:p w14:paraId="75C3A30A" w14:textId="1ACA9514" w:rsidR="0095713E" w:rsidRPr="00F23496" w:rsidRDefault="0095713E" w:rsidP="00623613">
      <w:pPr>
        <w:pStyle w:val="NormalWeb"/>
        <w:shd w:val="clear" w:color="auto" w:fill="FFFFFF"/>
        <w:spacing w:before="120" w:beforeAutospacing="0" w:after="160" w:afterAutospacing="0" w:line="360" w:lineRule="auto"/>
        <w:ind w:firstLine="567"/>
        <w:jc w:val="both"/>
        <w:rPr>
          <w:b/>
          <w:bCs/>
          <w:color w:val="000000" w:themeColor="text1"/>
          <w:spacing w:val="-1"/>
          <w:sz w:val="26"/>
          <w:szCs w:val="26"/>
          <w:shd w:val="clear" w:color="auto" w:fill="FFFFFF"/>
        </w:rPr>
      </w:pPr>
      <w:r w:rsidRPr="00F23496">
        <w:rPr>
          <w:b/>
          <w:bCs/>
          <w:color w:val="000000" w:themeColor="text1"/>
          <w:spacing w:val="-1"/>
          <w:sz w:val="26"/>
          <w:szCs w:val="26"/>
          <w:shd w:val="clear" w:color="auto" w:fill="FFFFFF"/>
        </w:rPr>
        <w:t>Lưu giá trị thông qua apply()</w:t>
      </w:r>
      <w:r w:rsidR="00BB69B7" w:rsidRPr="00F23496">
        <w:rPr>
          <w:b/>
          <w:bCs/>
          <w:color w:val="000000" w:themeColor="text1"/>
          <w:spacing w:val="-1"/>
          <w:sz w:val="26"/>
          <w:szCs w:val="26"/>
          <w:shd w:val="clear" w:color="auto" w:fill="FFFFFF"/>
        </w:rPr>
        <w:t>:</w:t>
      </w:r>
      <w:r w:rsidR="007C1F05">
        <w:rPr>
          <w:b/>
          <w:bCs/>
          <w:color w:val="000000" w:themeColor="text1"/>
          <w:spacing w:val="-1"/>
          <w:sz w:val="26"/>
          <w:szCs w:val="26"/>
          <w:shd w:val="clear" w:color="auto" w:fill="FFFFFF"/>
        </w:rPr>
        <w:t xml:space="preserve"> </w:t>
      </w:r>
      <w:r w:rsidR="007C1F05">
        <w:rPr>
          <w:color w:val="000000" w:themeColor="text1"/>
          <w:spacing w:val="-1"/>
          <w:sz w:val="26"/>
          <w:szCs w:val="26"/>
        </w:rPr>
        <w:t>[7]</w:t>
      </w:r>
    </w:p>
    <w:p w14:paraId="070B20D0"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giá trị vào in-memory trước sau đó ghi dữ liệu một cách bất đồng bộ vào disk-storage. Main thread sẽ không bị blocked và không phải đợi thao tác trên disk nữa. Tuy thao tác ghi lên disk storage là asynchronous nhưng bất kỳ thao tác read ngay sau lời gọi apply() sẽ đều trả về kết quả là mới nhất bởi vì thao tác read (get) sẽ được thực thi thông qua in-memory.</w:t>
      </w:r>
    </w:p>
    <w:p w14:paraId="50F67FA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lastRenderedPageBreak/>
        <w:t>Bởi vì thao tác ghi dữ liệu lên disk-storage là asynchronous, sẽ không có giá trị nào được trả về. Do đó bạn không thể xác nhận được là liệu thao tác bạn thực thi có thành công hay không,</w:t>
      </w:r>
    </w:p>
    <w:p w14:paraId="1B8B7346" w14:textId="7E6B7268" w:rsidR="0095713E" w:rsidRPr="00F23496" w:rsidRDefault="00FC4B40"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38272" behindDoc="0" locked="0" layoutInCell="1" allowOverlap="1" wp14:anchorId="7B10FBDC" wp14:editId="6D50C93E">
                <wp:simplePos x="0" y="0"/>
                <wp:positionH relativeFrom="column">
                  <wp:posOffset>977900</wp:posOffset>
                </wp:positionH>
                <wp:positionV relativeFrom="paragraph">
                  <wp:posOffset>1323975</wp:posOffset>
                </wp:positionV>
                <wp:extent cx="36195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0BA0BF1" w14:textId="67F375DC" w:rsidR="00805121" w:rsidRPr="00FC4B40" w:rsidRDefault="00805121" w:rsidP="00FC4B40">
                            <w:pPr>
                              <w:pStyle w:val="Caption"/>
                              <w:rPr>
                                <w:b/>
                                <w:i/>
                                <w:iCs/>
                                <w:noProof/>
                                <w:color w:val="000000" w:themeColor="text1"/>
                                <w:spacing w:val="-1"/>
                                <w:szCs w:val="26"/>
                              </w:rPr>
                            </w:pPr>
                            <w:bookmarkStart w:id="47" w:name="_Toc45224138"/>
                            <w:r w:rsidRPr="00FC4B4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FC4B40">
                              <w:rPr>
                                <w:i/>
                                <w:iCs/>
                              </w:rPr>
                              <w:t xml:space="preserve"> apply()_1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0FBDC" id="Text Box 68" o:spid="_x0000_s1039" type="#_x0000_t202" style="position:absolute;left:0;text-align:left;margin-left:77pt;margin-top:104.25pt;width:28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fxLwIAAGcEAAAOAAAAZHJzL2Uyb0RvYy54bWysVMFu2zAMvQ/YPwi6L04aN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" stroked="f">
                <v:textbox style="mso-fit-shape-to-text:t" inset="0,0,0,0">
                  <w:txbxContent>
                    <w:p w14:paraId="20BA0BF1" w14:textId="67F375DC" w:rsidR="00805121" w:rsidRPr="00FC4B40" w:rsidRDefault="00805121" w:rsidP="00FC4B40">
                      <w:pPr>
                        <w:pStyle w:val="Caption"/>
                        <w:rPr>
                          <w:b/>
                          <w:i/>
                          <w:iCs/>
                          <w:noProof/>
                          <w:color w:val="000000" w:themeColor="text1"/>
                          <w:spacing w:val="-1"/>
                          <w:szCs w:val="26"/>
                        </w:rPr>
                      </w:pPr>
                      <w:bookmarkStart w:id="48" w:name="_Toc45224138"/>
                      <w:r w:rsidRPr="00FC4B4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FC4B40">
                        <w:rPr>
                          <w:i/>
                          <w:iCs/>
                        </w:rPr>
                        <w:t xml:space="preserve"> apply()_1</w:t>
                      </w:r>
                      <w:bookmarkEnd w:id="48"/>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667968" behindDoc="0" locked="0" layoutInCell="1" allowOverlap="1" wp14:anchorId="4378DA82" wp14:editId="4F453414">
            <wp:simplePos x="0" y="0"/>
            <wp:positionH relativeFrom="column">
              <wp:posOffset>977900</wp:posOffset>
            </wp:positionH>
            <wp:positionV relativeFrom="paragraph">
              <wp:posOffset>809625</wp:posOffset>
            </wp:positionV>
            <wp:extent cx="3620005" cy="457264"/>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620005" cy="457264"/>
                    </a:xfrm>
                    <a:prstGeom prst="rect">
                      <a:avLst/>
                    </a:prstGeom>
                  </pic:spPr>
                </pic:pic>
              </a:graphicData>
            </a:graphic>
          </wp:anchor>
        </w:drawing>
      </w:r>
      <w:r w:rsidR="0095713E" w:rsidRPr="00F23496">
        <w:rPr>
          <w:color w:val="000000" w:themeColor="text1"/>
          <w:spacing w:val="-1"/>
          <w:sz w:val="26"/>
          <w:szCs w:val="26"/>
        </w:rPr>
        <w:t>Hãy sử dụng </w:t>
      </w:r>
      <w:r w:rsidR="0095713E" w:rsidRPr="00F23496">
        <w:rPr>
          <w:color w:val="000000" w:themeColor="text1"/>
          <w:sz w:val="26"/>
          <w:szCs w:val="26"/>
        </w:rPr>
        <w:t>apply</w:t>
      </w:r>
      <w:r w:rsidR="0095713E" w:rsidRPr="00F23496">
        <w:rPr>
          <w:color w:val="000000" w:themeColor="text1"/>
          <w:spacing w:val="-1"/>
          <w:sz w:val="26"/>
          <w:szCs w:val="26"/>
        </w:rPr>
        <w:t> trừ khi bạn bạn cần xác nhận kết quả của thao tác bạn thực hiện.</w:t>
      </w:r>
    </w:p>
    <w:p w14:paraId="28A6CE2D" w14:textId="50005D3B" w:rsidR="0095713E" w:rsidRPr="00F23496" w:rsidRDefault="000C4F16" w:rsidP="0095713E">
      <w:pPr>
        <w:pStyle w:val="NormalWeb"/>
        <w:shd w:val="clear" w:color="auto" w:fill="FFFFFF"/>
        <w:spacing w:before="360" w:beforeAutospacing="0" w:after="0" w:afterAutospacing="0"/>
        <w:rPr>
          <w:b/>
          <w:bCs/>
          <w:color w:val="000000" w:themeColor="text1"/>
          <w:spacing w:val="-1"/>
          <w:sz w:val="26"/>
          <w:szCs w:val="26"/>
        </w:rPr>
      </w:pPr>
      <w:r>
        <w:rPr>
          <w:noProof/>
        </w:rPr>
        <mc:AlternateContent>
          <mc:Choice Requires="wps">
            <w:drawing>
              <wp:anchor distT="0" distB="0" distL="114300" distR="114300" simplePos="0" relativeHeight="251639296" behindDoc="0" locked="0" layoutInCell="1" allowOverlap="1" wp14:anchorId="39057CE5" wp14:editId="2CEBB41D">
                <wp:simplePos x="0" y="0"/>
                <wp:positionH relativeFrom="column">
                  <wp:posOffset>-3175</wp:posOffset>
                </wp:positionH>
                <wp:positionV relativeFrom="paragraph">
                  <wp:posOffset>3467100</wp:posOffset>
                </wp:positionV>
                <wp:extent cx="558038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FC06BD4" w14:textId="5E07864B" w:rsidR="00805121" w:rsidRPr="000C4F16" w:rsidRDefault="00805121" w:rsidP="000C4F16">
                            <w:pPr>
                              <w:pStyle w:val="Caption"/>
                              <w:rPr>
                                <w:b/>
                                <w:i/>
                                <w:iCs/>
                                <w:noProof/>
                                <w:color w:val="000000" w:themeColor="text1"/>
                                <w:spacing w:val="-1"/>
                                <w:szCs w:val="26"/>
                              </w:rPr>
                            </w:pPr>
                            <w:bookmarkStart w:id="49" w:name="_Toc45224139"/>
                            <w:r w:rsidRPr="000C4F1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0C4F16">
                              <w:rPr>
                                <w:i/>
                                <w:iCs/>
                              </w:rPr>
                              <w:t xml:space="preserve"> apply()_2</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57CE5" id="Text Box 69" o:spid="_x0000_s1040" type="#_x0000_t202" style="position:absolute;margin-left:-.25pt;margin-top:273pt;width:439.4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uLMAIAAGc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" stroked="f">
                <v:textbox style="mso-fit-shape-to-text:t" inset="0,0,0,0">
                  <w:txbxContent>
                    <w:p w14:paraId="7FC06BD4" w14:textId="5E07864B" w:rsidR="00805121" w:rsidRPr="000C4F16" w:rsidRDefault="00805121" w:rsidP="000C4F16">
                      <w:pPr>
                        <w:pStyle w:val="Caption"/>
                        <w:rPr>
                          <w:b/>
                          <w:i/>
                          <w:iCs/>
                          <w:noProof/>
                          <w:color w:val="000000" w:themeColor="text1"/>
                          <w:spacing w:val="-1"/>
                          <w:szCs w:val="26"/>
                        </w:rPr>
                      </w:pPr>
                      <w:bookmarkStart w:id="50" w:name="_Toc45224139"/>
                      <w:r w:rsidRPr="000C4F1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0C4F16">
                        <w:rPr>
                          <w:i/>
                          <w:iCs/>
                        </w:rPr>
                        <w:t xml:space="preserve"> apply()_2</w:t>
                      </w:r>
                      <w:bookmarkEnd w:id="50"/>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671040" behindDoc="0" locked="0" layoutInCell="1" allowOverlap="1" wp14:anchorId="3C4E4944" wp14:editId="696995FF">
            <wp:simplePos x="0" y="0"/>
            <wp:positionH relativeFrom="column">
              <wp:posOffset>-3175</wp:posOffset>
            </wp:positionH>
            <wp:positionV relativeFrom="paragraph">
              <wp:posOffset>1367155</wp:posOffset>
            </wp:positionV>
            <wp:extent cx="5580380" cy="204279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580380" cy="2042795"/>
                    </a:xfrm>
                    <a:prstGeom prst="rect">
                      <a:avLst/>
                    </a:prstGeom>
                  </pic:spPr>
                </pic:pic>
              </a:graphicData>
            </a:graphic>
          </wp:anchor>
        </w:drawing>
      </w:r>
    </w:p>
    <w:p w14:paraId="6CAC05A7" w14:textId="1B0C68C7" w:rsidR="0095713E" w:rsidRPr="00F23496" w:rsidRDefault="0095713E" w:rsidP="0095713E">
      <w:pPr>
        <w:pStyle w:val="NormalWeb"/>
        <w:shd w:val="clear" w:color="auto" w:fill="FFFFFF"/>
        <w:spacing w:before="360" w:beforeAutospacing="0" w:after="0" w:afterAutospacing="0"/>
        <w:rPr>
          <w:b/>
          <w:bCs/>
          <w:color w:val="000000" w:themeColor="text1"/>
          <w:spacing w:val="-1"/>
          <w:sz w:val="26"/>
          <w:szCs w:val="26"/>
        </w:rPr>
      </w:pPr>
    </w:p>
    <w:p w14:paraId="69365CBD" w14:textId="1412862C" w:rsidR="0095713E" w:rsidRDefault="0095713E"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shared preferences bằng apply().</w:t>
      </w:r>
    </w:p>
    <w:p w14:paraId="25B1FAA9" w14:textId="37E9F378"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252E26C6" w14:textId="76924E25"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5CCE7F0" w14:textId="00EABDD4"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4881271C" w14:textId="77777777" w:rsidR="006E32FA" w:rsidRPr="00F23496"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9F858CF" w14:textId="097864C4" w:rsidR="0095713E" w:rsidRPr="00F23496" w:rsidRDefault="0095713E" w:rsidP="004A1268">
      <w:pPr>
        <w:pStyle w:val="NormalWeb"/>
        <w:shd w:val="clear" w:color="auto" w:fill="FFFFFF"/>
        <w:spacing w:before="120" w:beforeAutospacing="0" w:after="160" w:afterAutospacing="0" w:line="360" w:lineRule="auto"/>
        <w:ind w:firstLine="567"/>
        <w:jc w:val="both"/>
        <w:rPr>
          <w:b/>
          <w:bCs/>
          <w:color w:val="000000" w:themeColor="text1"/>
          <w:spacing w:val="-1"/>
          <w:sz w:val="26"/>
          <w:szCs w:val="26"/>
        </w:rPr>
      </w:pPr>
      <w:r w:rsidRPr="00F23496">
        <w:rPr>
          <w:b/>
          <w:bCs/>
          <w:color w:val="000000" w:themeColor="text1"/>
          <w:spacing w:val="-1"/>
          <w:sz w:val="26"/>
          <w:szCs w:val="26"/>
        </w:rPr>
        <w:lastRenderedPageBreak/>
        <w:t>Các thao tác khác</w:t>
      </w:r>
      <w:r w:rsidR="00BB69B7" w:rsidRPr="00F23496">
        <w:rPr>
          <w:b/>
          <w:bCs/>
          <w:color w:val="000000" w:themeColor="text1"/>
          <w:spacing w:val="-1"/>
          <w:sz w:val="26"/>
          <w:szCs w:val="26"/>
        </w:rPr>
        <w:t>:</w:t>
      </w:r>
      <w:r w:rsidR="007C1F05">
        <w:rPr>
          <w:b/>
          <w:bCs/>
          <w:color w:val="000000" w:themeColor="text1"/>
          <w:spacing w:val="-1"/>
          <w:sz w:val="26"/>
          <w:szCs w:val="26"/>
        </w:rPr>
        <w:t xml:space="preserve"> </w:t>
      </w:r>
      <w:r w:rsidR="007C1F05">
        <w:rPr>
          <w:color w:val="000000" w:themeColor="text1"/>
          <w:spacing w:val="-1"/>
          <w:sz w:val="26"/>
          <w:szCs w:val="26"/>
        </w:rPr>
        <w:t>[7]</w:t>
      </w:r>
    </w:p>
    <w:p w14:paraId="026EDA7A" w14:textId="77777777" w:rsidR="0095713E" w:rsidRPr="00F23496" w:rsidRDefault="0095713E" w:rsidP="004A1268">
      <w:pPr>
        <w:shd w:val="clear" w:color="auto" w:fill="FFFFFF"/>
        <w:spacing w:line="360" w:lineRule="auto"/>
        <w:rPr>
          <w:color w:val="000000" w:themeColor="text1"/>
          <w:spacing w:val="-1"/>
          <w:szCs w:val="26"/>
        </w:rPr>
      </w:pPr>
      <w:r w:rsidRPr="00F23496">
        <w:rPr>
          <w:color w:val="000000" w:themeColor="text1"/>
          <w:spacing w:val="-1"/>
          <w:szCs w:val="26"/>
        </w:rPr>
        <w:t>Ngoại trừ việc put và get, shared preferences còn cung cấp các thao tác sau:</w:t>
      </w:r>
    </w:p>
    <w:p w14:paraId="71C032AA" w14:textId="6BDB9F56"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Kiểm tra xem một key có tồn tại hay không</w:t>
      </w:r>
      <w:r w:rsidR="00FD31C5" w:rsidRPr="00F23496">
        <w:rPr>
          <w:color w:val="000000" w:themeColor="text1"/>
          <w:szCs w:val="26"/>
        </w:rPr>
        <w:t>.</w:t>
      </w:r>
    </w:p>
    <w:p w14:paraId="75649460" w14:textId="637CA5B2"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Lắng nghe việc thay đổi của shared preferences thông qua listener</w:t>
      </w:r>
      <w:r w:rsidR="00FD31C5" w:rsidRPr="00F23496">
        <w:rPr>
          <w:color w:val="000000" w:themeColor="text1"/>
          <w:szCs w:val="26"/>
        </w:rPr>
        <w:t>.</w:t>
      </w:r>
    </w:p>
    <w:p w14:paraId="2E9D17F1" w14:textId="3FED7674"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Đọc toàn bộ các entries thành map</w:t>
      </w:r>
      <w:r w:rsidR="00FD31C5" w:rsidRPr="00F23496">
        <w:rPr>
          <w:color w:val="000000" w:themeColor="text1"/>
          <w:szCs w:val="26"/>
        </w:rPr>
        <w:t>.</w:t>
      </w:r>
    </w:p>
    <w:p w14:paraId="5BAC5623" w14:textId="13E62359"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Xóa bỏ một entry</w:t>
      </w:r>
      <w:r w:rsidR="00FD31C5" w:rsidRPr="00F23496">
        <w:rPr>
          <w:color w:val="000000" w:themeColor="text1"/>
          <w:szCs w:val="26"/>
        </w:rPr>
        <w:t>.</w:t>
      </w:r>
    </w:p>
    <w:p w14:paraId="7D715188" w14:textId="7EE6D3B0" w:rsidR="0095713E" w:rsidRPr="00F23496" w:rsidRDefault="0095713E" w:rsidP="00AF2EDA">
      <w:pPr>
        <w:numPr>
          <w:ilvl w:val="0"/>
          <w:numId w:val="11"/>
        </w:numPr>
        <w:shd w:val="clear" w:color="auto" w:fill="FFFFFF"/>
        <w:spacing w:line="360" w:lineRule="auto"/>
        <w:ind w:left="709" w:hanging="142"/>
        <w:jc w:val="left"/>
        <w:rPr>
          <w:rFonts w:ascii="Segoe UI" w:hAnsi="Segoe UI" w:cs="Segoe UI"/>
          <w:color w:val="000000" w:themeColor="text1"/>
          <w:sz w:val="27"/>
          <w:szCs w:val="27"/>
        </w:rPr>
      </w:pPr>
      <w:r w:rsidRPr="00F23496">
        <w:rPr>
          <w:color w:val="000000" w:themeColor="text1"/>
          <w:szCs w:val="26"/>
        </w:rPr>
        <w:t>Xóa bỏ toàn bộ các entries (Clear all)</w:t>
      </w:r>
      <w:r w:rsidR="00FD31C5" w:rsidRPr="00F23496">
        <w:rPr>
          <w:color w:val="000000" w:themeColor="text1"/>
          <w:szCs w:val="26"/>
        </w:rPr>
        <w:t>.</w:t>
      </w:r>
    </w:p>
    <w:p w14:paraId="748A452E" w14:textId="77777777" w:rsidR="0095713E" w:rsidRPr="00F23496" w:rsidRDefault="0095713E" w:rsidP="000D226C">
      <w:pPr>
        <w:ind w:firstLine="0"/>
        <w:rPr>
          <w:b/>
          <w:bCs/>
          <w:color w:val="000000" w:themeColor="text1"/>
        </w:rPr>
      </w:pPr>
    </w:p>
    <w:p w14:paraId="5193DAD0" w14:textId="118DA110" w:rsidR="00D07B0D" w:rsidRPr="00F23496" w:rsidRDefault="00D07B0D" w:rsidP="00D07B0D">
      <w:pPr>
        <w:pStyle w:val="Heading2"/>
        <w:rPr>
          <w:color w:val="000000" w:themeColor="text1"/>
        </w:rPr>
      </w:pPr>
      <w:bookmarkStart w:id="51" w:name="_Toc45140942"/>
      <w:r w:rsidRPr="00F23496">
        <w:rPr>
          <w:color w:val="000000" w:themeColor="text1"/>
        </w:rPr>
        <w:t>Alarm Manager</w:t>
      </w:r>
      <w:bookmarkEnd w:id="51"/>
    </w:p>
    <w:p w14:paraId="3B34716D" w14:textId="1DA77A0C" w:rsidR="00D07B0D"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AlarmManager trong Android là một cầu nối giữa ứng dụng và alarm service của hệ thống Android. Nó có thể gửi một bản tin broadcast tới ứng dụng của bạn ở thời điểm đã được lên lịch trước đó. Sau đó ứng dụng của bạn có thể thực hiện bất kỳ tác vụ nào cần thiết ở thời điểm đó.</w:t>
      </w:r>
      <w:r w:rsidR="007C1F05">
        <w:rPr>
          <w:color w:val="000000" w:themeColor="text1"/>
          <w:szCs w:val="26"/>
          <w:shd w:val="clear" w:color="auto" w:fill="FFFFFF"/>
        </w:rPr>
        <w:t xml:space="preserve"> [8]</w:t>
      </w:r>
    </w:p>
    <w:p w14:paraId="43F0B553" w14:textId="3B02F15A"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Để dễ hình khi nói tới </w:t>
      </w:r>
      <w:r w:rsidRPr="00F23496">
        <w:rPr>
          <w:color w:val="000000" w:themeColor="text1"/>
          <w:szCs w:val="26"/>
        </w:rPr>
        <w:t>AlarmManager</w:t>
      </w:r>
      <w:r w:rsidRPr="00F23496">
        <w:rPr>
          <w:color w:val="000000" w:themeColor="text1"/>
          <w:szCs w:val="26"/>
          <w:shd w:val="clear" w:color="auto" w:fill="FFFFFF"/>
        </w:rPr>
        <w:t>, chúng ta nghĩ ngay tới ứng dụng báo thức. Đây chính là ví dụ điển hình.</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1C6A5863" w14:textId="49A34F31"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Cùng với sự trợ giúp của </w:t>
      </w:r>
      <w:r w:rsidRPr="00F23496">
        <w:rPr>
          <w:color w:val="000000" w:themeColor="text1"/>
          <w:szCs w:val="26"/>
        </w:rPr>
        <w:t>PendingIntent và  Intent</w:t>
      </w:r>
      <w:r w:rsidRPr="00F23496">
        <w:rPr>
          <w:color w:val="000000" w:themeColor="text1"/>
          <w:szCs w:val="26"/>
          <w:shd w:val="clear" w:color="auto" w:fill="FFFFFF"/>
        </w:rPr>
        <w:t>, một bundle đóng gói các thông tin cần thiết sẽ được gửi cùng broadcast hệ thống tới ứng dụng của bạn khi thời gian đặt lịch đến.</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72E8601F" w14:textId="05417B5C"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Tuy nhiên, từ phiên bản Android M thì Google đã có sự thay đổi với AlarmManager để hạn chế việc tiêu thụ pin quá mức. Alarm sẽ không còn được ưu tiên bật chính xác vào thời điểm đã đặt, mà tùy thuộc vào tình hình tài nguyên máy thời điểm đó mà thời gian bật alarm sẽ có sai lệch chút ít.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57BC7DAC" w14:textId="1985A37B"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Có một vấn đề nhức đầu phổ biến của các nhà phát triển ứng dụng, đó là AlarmManager không hề lưu lại các lịch đã đặt sau khi thiết bị khởi động lại. Do vậy, việc quản lý các schedule sẽ cần phải làm thủ công bởi chính ứng dụng của bạn.</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09F178E5" w14:textId="3728AB99" w:rsidR="00BB69B7" w:rsidRPr="00F23496" w:rsidRDefault="00BB69B7" w:rsidP="00703F12">
      <w:pPr>
        <w:shd w:val="clear" w:color="auto" w:fill="FFFFFF"/>
        <w:spacing w:line="360" w:lineRule="auto"/>
        <w:rPr>
          <w:color w:val="000000" w:themeColor="text1"/>
          <w:szCs w:val="26"/>
          <w:shd w:val="clear" w:color="auto" w:fill="FFFFFF"/>
        </w:rPr>
      </w:pPr>
    </w:p>
    <w:p w14:paraId="2E4BDC9B" w14:textId="66305281" w:rsidR="00BB69B7" w:rsidRPr="00F23496" w:rsidRDefault="00BB69B7" w:rsidP="00743F22">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 xml:space="preserve">Thiết lập </w:t>
      </w:r>
      <w:r w:rsidR="009E1A8A" w:rsidRPr="00F23496">
        <w:rPr>
          <w:b/>
          <w:bCs/>
          <w:color w:val="000000" w:themeColor="text1"/>
          <w:szCs w:val="26"/>
          <w:shd w:val="clear" w:color="auto" w:fill="FFFFFF"/>
        </w:rPr>
        <w:t>Alarm Manager Android trong ứng dụng</w:t>
      </w:r>
      <w:r w:rsidR="00293F57">
        <w:rPr>
          <w:b/>
          <w:bCs/>
          <w:color w:val="000000" w:themeColor="text1"/>
          <w:szCs w:val="26"/>
          <w:shd w:val="clear" w:color="auto" w:fill="FFFFFF"/>
        </w:rPr>
        <w: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53BCDDAC" w14:textId="49368EF2" w:rsidR="009E1A8A" w:rsidRPr="00F23496" w:rsidRDefault="009E1A8A" w:rsidP="00743F2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1: Tạo BroadcastReceiver để nhận broadcast từ hệ thống.</w:t>
      </w:r>
    </w:p>
    <w:p w14:paraId="45463B59" w14:textId="717F5B72" w:rsidR="009E1A8A" w:rsidRPr="00F23496" w:rsidRDefault="00855E44" w:rsidP="00743F22">
      <w:pPr>
        <w:shd w:val="clear" w:color="auto" w:fill="FFFFFF"/>
        <w:spacing w:line="360" w:lineRule="auto"/>
        <w:rPr>
          <w:color w:val="000000" w:themeColor="text1"/>
          <w:szCs w:val="26"/>
        </w:rPr>
      </w:pPr>
      <w:r>
        <w:rPr>
          <w:noProof/>
        </w:rPr>
        <mc:AlternateContent>
          <mc:Choice Requires="wps">
            <w:drawing>
              <wp:anchor distT="0" distB="0" distL="114300" distR="114300" simplePos="0" relativeHeight="251684352" behindDoc="0" locked="0" layoutInCell="1" allowOverlap="1" wp14:anchorId="66811B17" wp14:editId="12AC5332">
                <wp:simplePos x="0" y="0"/>
                <wp:positionH relativeFrom="column">
                  <wp:posOffset>73025</wp:posOffset>
                </wp:positionH>
                <wp:positionV relativeFrom="paragraph">
                  <wp:posOffset>1946910</wp:posOffset>
                </wp:positionV>
                <wp:extent cx="550608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wps:spPr>
                      <wps:txbx>
                        <w:txbxContent>
                          <w:p w14:paraId="126A8FFE" w14:textId="0424F2D3" w:rsidR="00805121" w:rsidRPr="005736B7" w:rsidRDefault="00805121" w:rsidP="005736B7">
                            <w:pPr>
                              <w:pStyle w:val="Caption"/>
                              <w:rPr>
                                <w:i/>
                                <w:iCs/>
                                <w:noProof/>
                                <w:color w:val="000000" w:themeColor="text1"/>
                                <w:szCs w:val="26"/>
                                <w:shd w:val="clear" w:color="auto" w:fill="FFFFFF"/>
                              </w:rPr>
                            </w:pPr>
                            <w:bookmarkStart w:id="52" w:name="_Toc45224140"/>
                            <w:r w:rsidRPr="005736B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5736B7">
                              <w:rPr>
                                <w:i/>
                                <w:iCs/>
                              </w:rPr>
                              <w:t xml:space="preserve"> Tạo class kế thừa từ BroadcastReceiver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11B17" id="Text Box 70" o:spid="_x0000_s1041" type="#_x0000_t202" style="position:absolute;left:0;text-align:left;margin-left:5.75pt;margin-top:153.3pt;width:433.5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" stroked="f">
                <v:textbox style="mso-fit-shape-to-text:t" inset="0,0,0,0">
                  <w:txbxContent>
                    <w:p w14:paraId="126A8FFE" w14:textId="0424F2D3" w:rsidR="00805121" w:rsidRPr="005736B7" w:rsidRDefault="00805121" w:rsidP="005736B7">
                      <w:pPr>
                        <w:pStyle w:val="Caption"/>
                        <w:rPr>
                          <w:i/>
                          <w:iCs/>
                          <w:noProof/>
                          <w:color w:val="000000" w:themeColor="text1"/>
                          <w:szCs w:val="26"/>
                          <w:shd w:val="clear" w:color="auto" w:fill="FFFFFF"/>
                        </w:rPr>
                      </w:pPr>
                      <w:bookmarkStart w:id="53" w:name="_Toc45224140"/>
                      <w:r w:rsidRPr="005736B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5736B7">
                        <w:rPr>
                          <w:i/>
                          <w:iCs/>
                        </w:rPr>
                        <w:t xml:space="preserve"> Tạo class kế thừa từ BroadcastReceiver</w:t>
                      </w:r>
                      <w:bookmarkEnd w:id="53"/>
                    </w:p>
                  </w:txbxContent>
                </v:textbox>
                <w10:wrap type="topAndBottom"/>
              </v:shape>
            </w:pict>
          </mc:Fallback>
        </mc:AlternateContent>
      </w:r>
      <w:r w:rsidRPr="00F23496">
        <w:rPr>
          <w:noProof/>
          <w:color w:val="000000" w:themeColor="text1"/>
          <w:szCs w:val="26"/>
          <w:shd w:val="clear" w:color="auto" w:fill="FFFFFF"/>
        </w:rPr>
        <w:drawing>
          <wp:anchor distT="0" distB="0" distL="114300" distR="114300" simplePos="0" relativeHeight="251679232" behindDoc="0" locked="0" layoutInCell="1" allowOverlap="1" wp14:anchorId="61EEFD06" wp14:editId="78006CCB">
            <wp:simplePos x="0" y="0"/>
            <wp:positionH relativeFrom="column">
              <wp:posOffset>444500</wp:posOffset>
            </wp:positionH>
            <wp:positionV relativeFrom="paragraph">
              <wp:posOffset>403860</wp:posOffset>
            </wp:positionV>
            <wp:extent cx="4686300" cy="14668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686300" cy="14668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Đầu tiên, bạn tạo một class kế thừa từ </w:t>
      </w:r>
      <w:r w:rsidR="009E1A8A" w:rsidRPr="00F23496">
        <w:rPr>
          <w:color w:val="000000" w:themeColor="text1"/>
          <w:szCs w:val="26"/>
        </w:rPr>
        <w:t>BroadcastReceiver.</w:t>
      </w:r>
    </w:p>
    <w:p w14:paraId="3BED3A3B" w14:textId="4B4CFBA8" w:rsidR="003C26E5" w:rsidRPr="00F23496" w:rsidRDefault="003C26E5" w:rsidP="003C26E5">
      <w:pPr>
        <w:shd w:val="clear" w:color="auto" w:fill="FFFFFF"/>
        <w:spacing w:line="360" w:lineRule="auto"/>
        <w:ind w:firstLine="0"/>
        <w:rPr>
          <w:color w:val="000000" w:themeColor="text1"/>
          <w:szCs w:val="26"/>
          <w:shd w:val="clear" w:color="auto" w:fill="FFFFFF"/>
        </w:rPr>
      </w:pPr>
    </w:p>
    <w:p w14:paraId="7C40468D" w14:textId="7C2A9F61" w:rsidR="009E1A8A" w:rsidRPr="00F23496" w:rsidRDefault="003C26E5" w:rsidP="00743F22">
      <w:pPr>
        <w:shd w:val="clear" w:color="auto" w:fill="FFFFFF"/>
        <w:spacing w:line="360" w:lineRule="auto"/>
        <w:rPr>
          <w:rStyle w:val="Strong"/>
          <w:color w:val="000000" w:themeColor="text1"/>
          <w:szCs w:val="26"/>
          <w:shd w:val="clear" w:color="auto" w:fill="FFFFFF"/>
        </w:rPr>
      </w:pPr>
      <w:r w:rsidRPr="00F23496">
        <w:rPr>
          <w:noProof/>
          <w:color w:val="000000" w:themeColor="text1"/>
          <w:szCs w:val="26"/>
          <w:shd w:val="clear" w:color="auto" w:fill="FFFFFF"/>
        </w:rPr>
        <w:drawing>
          <wp:anchor distT="0" distB="0" distL="114300" distR="114300" simplePos="0" relativeHeight="251680256" behindDoc="0" locked="0" layoutInCell="1" allowOverlap="1" wp14:anchorId="024D8736" wp14:editId="435A9A76">
            <wp:simplePos x="0" y="0"/>
            <wp:positionH relativeFrom="column">
              <wp:posOffset>1216025</wp:posOffset>
            </wp:positionH>
            <wp:positionV relativeFrom="paragraph">
              <wp:posOffset>421640</wp:posOffset>
            </wp:positionV>
            <wp:extent cx="3133725" cy="158115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33725" cy="15811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Sau đó đăng ký receiver trong </w:t>
      </w:r>
      <w:r w:rsidR="009E1A8A" w:rsidRPr="00F23496">
        <w:rPr>
          <w:rStyle w:val="Strong"/>
          <w:color w:val="000000" w:themeColor="text1"/>
          <w:szCs w:val="26"/>
          <w:shd w:val="clear" w:color="auto" w:fill="FFFFFF"/>
        </w:rPr>
        <w:t>AndroidManifest.xml.</w:t>
      </w:r>
    </w:p>
    <w:p w14:paraId="181A5CFA" w14:textId="5FFCD3BF" w:rsidR="009E1A8A" w:rsidRPr="00F23496" w:rsidRDefault="00855E44" w:rsidP="00743F2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86400" behindDoc="0" locked="0" layoutInCell="1" allowOverlap="1" wp14:anchorId="5D482C07" wp14:editId="05E47E4E">
                <wp:simplePos x="0" y="0"/>
                <wp:positionH relativeFrom="column">
                  <wp:posOffset>1216025</wp:posOffset>
                </wp:positionH>
                <wp:positionV relativeFrom="paragraph">
                  <wp:posOffset>2051050</wp:posOffset>
                </wp:positionV>
                <wp:extent cx="313372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6B9C971" w14:textId="768545B9" w:rsidR="00805121" w:rsidRPr="006B5271" w:rsidRDefault="00805121" w:rsidP="006B5271">
                            <w:pPr>
                              <w:pStyle w:val="Caption"/>
                              <w:rPr>
                                <w:i/>
                                <w:iCs/>
                                <w:noProof/>
                                <w:color w:val="000000" w:themeColor="text1"/>
                                <w:szCs w:val="26"/>
                                <w:shd w:val="clear" w:color="auto" w:fill="FFFFFF"/>
                              </w:rPr>
                            </w:pPr>
                            <w:bookmarkStart w:id="54" w:name="_Toc45224141"/>
                            <w:r w:rsidRPr="006B527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6B5271">
                              <w:rPr>
                                <w:i/>
                                <w:iCs/>
                              </w:rPr>
                              <w:t xml:space="preserve"> Đăng ký Receiver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82C07" id="Text Box 71" o:spid="_x0000_s1042" type="#_x0000_t202" style="position:absolute;left:0;text-align:left;margin-left:95.75pt;margin-top:161.5pt;width:246.7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qwMAIAAGc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" stroked="f">
                <v:textbox style="mso-fit-shape-to-text:t" inset="0,0,0,0">
                  <w:txbxContent>
                    <w:p w14:paraId="16B9C971" w14:textId="768545B9" w:rsidR="00805121" w:rsidRPr="006B5271" w:rsidRDefault="00805121" w:rsidP="006B5271">
                      <w:pPr>
                        <w:pStyle w:val="Caption"/>
                        <w:rPr>
                          <w:i/>
                          <w:iCs/>
                          <w:noProof/>
                          <w:color w:val="000000" w:themeColor="text1"/>
                          <w:szCs w:val="26"/>
                          <w:shd w:val="clear" w:color="auto" w:fill="FFFFFF"/>
                        </w:rPr>
                      </w:pPr>
                      <w:bookmarkStart w:id="55" w:name="_Toc45224141"/>
                      <w:r w:rsidRPr="006B527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6B5271">
                        <w:rPr>
                          <w:i/>
                          <w:iCs/>
                        </w:rPr>
                        <w:t xml:space="preserve"> Đăng ký Receiver</w:t>
                      </w:r>
                      <w:bookmarkEnd w:id="55"/>
                    </w:p>
                  </w:txbxContent>
                </v:textbox>
                <w10:wrap type="topAndBottom"/>
              </v:shape>
            </w:pict>
          </mc:Fallback>
        </mc:AlternateContent>
      </w:r>
    </w:p>
    <w:p w14:paraId="46540810" w14:textId="5A308455"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rStyle w:val="Strong"/>
          <w:color w:val="000000" w:themeColor="text1"/>
          <w:sz w:val="26"/>
          <w:szCs w:val="26"/>
        </w:rPr>
        <w:lastRenderedPageBreak/>
        <w:t>BroadcastReceiver</w:t>
      </w:r>
      <w:r w:rsidRPr="00F23496">
        <w:rPr>
          <w:color w:val="000000" w:themeColor="text1"/>
          <w:sz w:val="26"/>
          <w:szCs w:val="26"/>
        </w:rPr>
        <w:t> là class để nhận và xử lý các bản tin broadcast được gửi tới ứng dụng của bạn. Có một hàm quan trọng nhất mà bạn phải overridden là onReceive(). Đây chính là hàm sẽ được gọi khi có broadcast gửi tới . Bạn có thể bóc tách dữ liệu từ bundle bằng các hàm getXXXExtra()</w:t>
      </w:r>
      <w:r w:rsidR="007E17EA">
        <w:rPr>
          <w:color w:val="000000" w:themeColor="text1"/>
          <w:sz w:val="26"/>
          <w:szCs w:val="26"/>
        </w:rPr>
        <w:t>.</w:t>
      </w:r>
    </w:p>
    <w:p w14:paraId="20C621CF" w14:textId="5E4D90D3"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color w:val="000000" w:themeColor="text1"/>
          <w:sz w:val="26"/>
          <w:szCs w:val="26"/>
        </w:rPr>
        <w:t>Ngoài ra, bạn cũng nên đặc biệt chú ý kiểm tra trường action trong intent, để đảm bảo nhận đúng broadcast mà bạn đã assign lúc lên lịch.</w:t>
      </w:r>
    </w:p>
    <w:p w14:paraId="0761702C" w14:textId="7ED5E4AE" w:rsidR="009E1A8A" w:rsidRPr="00F23496" w:rsidRDefault="009E1A8A" w:rsidP="003378B4">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2: Tạo Alarm với thời gian đặt trước</w:t>
      </w:r>
      <w:r w:rsidR="006E1A5E" w:rsidRPr="00F23496">
        <w:rPr>
          <w:color w:val="000000" w:themeColor="text1"/>
          <w:szCs w:val="26"/>
          <w:shd w:val="clear" w:color="auto" w:fill="FFFFFF"/>
        </w:rPr>
        <w:t>.</w:t>
      </w:r>
    </w:p>
    <w:p w14:paraId="3CE13C11" w14:textId="15FCB682" w:rsidR="006E1A5E" w:rsidRPr="00F23496" w:rsidRDefault="000F7B09" w:rsidP="003378B4">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594240" behindDoc="0" locked="0" layoutInCell="1" allowOverlap="1" wp14:anchorId="6EA438CE" wp14:editId="29CE3D38">
                <wp:simplePos x="0" y="0"/>
                <wp:positionH relativeFrom="column">
                  <wp:posOffset>-3175</wp:posOffset>
                </wp:positionH>
                <wp:positionV relativeFrom="paragraph">
                  <wp:posOffset>4084320</wp:posOffset>
                </wp:positionV>
                <wp:extent cx="558038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AEECC82" w14:textId="661E9773" w:rsidR="00805121" w:rsidRPr="000F7B09" w:rsidRDefault="00805121" w:rsidP="000F7B09">
                            <w:pPr>
                              <w:pStyle w:val="Caption"/>
                              <w:rPr>
                                <w:i/>
                                <w:iCs/>
                                <w:noProof/>
                                <w:color w:val="000000" w:themeColor="text1"/>
                                <w:szCs w:val="26"/>
                                <w:shd w:val="clear" w:color="auto" w:fill="FFFFFF"/>
                              </w:rPr>
                            </w:pPr>
                            <w:bookmarkStart w:id="56" w:name="_Toc45224142"/>
                            <w:r w:rsidRPr="000F7B0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0F7B09">
                              <w:rPr>
                                <w:i/>
                                <w:iCs/>
                              </w:rPr>
                              <w:t xml:space="preserve"> Thiết lập schelude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438CE" id="Text Box 72" o:spid="_x0000_s1043" type="#_x0000_t202" style="position:absolute;left:0;text-align:left;margin-left:-.25pt;margin-top:321.6pt;width:439.4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lt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" stroked="f">
                <v:textbox style="mso-fit-shape-to-text:t" inset="0,0,0,0">
                  <w:txbxContent>
                    <w:p w14:paraId="3AEECC82" w14:textId="661E9773" w:rsidR="00805121" w:rsidRPr="000F7B09" w:rsidRDefault="00805121" w:rsidP="000F7B09">
                      <w:pPr>
                        <w:pStyle w:val="Caption"/>
                        <w:rPr>
                          <w:i/>
                          <w:iCs/>
                          <w:noProof/>
                          <w:color w:val="000000" w:themeColor="text1"/>
                          <w:szCs w:val="26"/>
                          <w:shd w:val="clear" w:color="auto" w:fill="FFFFFF"/>
                        </w:rPr>
                      </w:pPr>
                      <w:bookmarkStart w:id="57" w:name="_Toc45224142"/>
                      <w:r w:rsidRPr="000F7B0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0F7B09">
                        <w:rPr>
                          <w:i/>
                          <w:iCs/>
                        </w:rPr>
                        <w:t xml:space="preserve"> Thiết lập schelude</w:t>
                      </w:r>
                      <w:bookmarkEnd w:id="57"/>
                    </w:p>
                  </w:txbxContent>
                </v:textbox>
                <w10:wrap type="topAndBottom"/>
              </v:shape>
            </w:pict>
          </mc:Fallback>
        </mc:AlternateContent>
      </w:r>
      <w:r w:rsidR="0006659C" w:rsidRPr="00F23496">
        <w:rPr>
          <w:noProof/>
          <w:color w:val="000000" w:themeColor="text1"/>
          <w:szCs w:val="26"/>
          <w:shd w:val="clear" w:color="auto" w:fill="FFFFFF"/>
        </w:rPr>
        <w:drawing>
          <wp:anchor distT="0" distB="0" distL="114300" distR="114300" simplePos="0" relativeHeight="251687424" behindDoc="0" locked="0" layoutInCell="1" allowOverlap="1" wp14:anchorId="776E3499" wp14:editId="680F60BD">
            <wp:simplePos x="0" y="0"/>
            <wp:positionH relativeFrom="column">
              <wp:posOffset>-3175</wp:posOffset>
            </wp:positionH>
            <wp:positionV relativeFrom="paragraph">
              <wp:posOffset>457835</wp:posOffset>
            </wp:positionV>
            <wp:extent cx="5580380" cy="3569335"/>
            <wp:effectExtent l="0" t="0" r="127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anchor>
        </w:drawing>
      </w:r>
      <w:r w:rsidR="006E1A5E" w:rsidRPr="00F23496">
        <w:rPr>
          <w:color w:val="000000" w:themeColor="text1"/>
          <w:szCs w:val="26"/>
          <w:shd w:val="clear" w:color="auto" w:fill="FFFFFF"/>
        </w:rPr>
        <w:t>Dưới đây là đoạn code ví dụ để thiết lập trình schedule sẽ alarm sau 10s.</w:t>
      </w:r>
    </w:p>
    <w:p w14:paraId="29795CC1" w14:textId="5614979B" w:rsidR="006E1A5E" w:rsidRPr="00F23496" w:rsidRDefault="006E1A5E" w:rsidP="003378B4">
      <w:pPr>
        <w:shd w:val="clear" w:color="auto" w:fill="FFFFFF"/>
        <w:spacing w:line="360" w:lineRule="auto"/>
        <w:rPr>
          <w:color w:val="000000" w:themeColor="text1"/>
          <w:szCs w:val="26"/>
          <w:shd w:val="clear" w:color="auto" w:fill="FFFFFF"/>
        </w:rPr>
      </w:pPr>
    </w:p>
    <w:p w14:paraId="5E6233E7" w14:textId="181EB396" w:rsidR="006E1A5E" w:rsidRPr="00F23496" w:rsidRDefault="006E1A5E" w:rsidP="003378B4">
      <w:pPr>
        <w:shd w:val="clear" w:color="auto" w:fill="FFFFFF"/>
        <w:spacing w:line="360" w:lineRule="auto"/>
        <w:rPr>
          <w:color w:val="000000" w:themeColor="text1"/>
          <w:szCs w:val="26"/>
          <w:shd w:val="clear" w:color="auto" w:fill="FFFFFF"/>
        </w:rPr>
      </w:pPr>
    </w:p>
    <w:p w14:paraId="6CDC3CE8" w14:textId="5819920E" w:rsidR="006E1A5E" w:rsidRPr="00F23496" w:rsidRDefault="006E1A5E" w:rsidP="003378B4">
      <w:pPr>
        <w:shd w:val="clear" w:color="auto" w:fill="FFFFFF"/>
        <w:spacing w:line="360" w:lineRule="auto"/>
        <w:rPr>
          <w:color w:val="000000" w:themeColor="text1"/>
          <w:szCs w:val="26"/>
          <w:shd w:val="clear" w:color="auto" w:fill="FFFFFF"/>
        </w:rPr>
      </w:pPr>
    </w:p>
    <w:p w14:paraId="68051400" w14:textId="169A5603" w:rsidR="006E1A5E" w:rsidRPr="00F23496" w:rsidRDefault="006E1A5E" w:rsidP="003378B4">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lastRenderedPageBreak/>
        <w:t>Tìm hiểu PendingIntent Android</w:t>
      </w:r>
      <w:r w:rsidR="00293F57">
        <w:rPr>
          <w:b/>
          <w:bCs/>
          <w:color w:val="000000" w:themeColor="text1"/>
          <w:szCs w:val="26"/>
          <w:shd w:val="clear" w:color="auto" w:fill="FFFFFF"/>
        </w:rPr>
        <w: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40A4962B"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Đây là loại Intent đặc biệt, thay vì tác vụ đích cần thực hiện ngay Intent khi vừa gửi thì với PendingIntent, tác vụ sẽ thực hiện sau một khoảng thời gian nào đó. Bạn có thể hiểu nôm na như vậy.</w:t>
      </w:r>
    </w:p>
    <w:p w14:paraId="0521C0D9"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Có tổng cộng 4 cách để tạo một PendingIntent, nhưng thường ứng dụng bạn chỉ sử dụng cách thứ 1.</w:t>
      </w:r>
    </w:p>
    <w:p w14:paraId="53ED8AE0" w14:textId="52E2F2A6"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PendingIntent.getBroadcast()</w:t>
      </w:r>
      <w:r w:rsidR="003378B4" w:rsidRPr="00F23496">
        <w:rPr>
          <w:color w:val="000000" w:themeColor="text1"/>
        </w:rPr>
        <w:t>.</w:t>
      </w:r>
    </w:p>
    <w:p w14:paraId="5AF594B5" w14:textId="6783B9B9"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PendingIntent.getActivity()</w:t>
      </w:r>
      <w:r w:rsidR="003378B4" w:rsidRPr="00F23496">
        <w:rPr>
          <w:color w:val="000000" w:themeColor="text1"/>
        </w:rPr>
        <w:t>.</w:t>
      </w:r>
    </w:p>
    <w:p w14:paraId="1A56BBB9" w14:textId="4378CBDE"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PendingIntent.getActivities()</w:t>
      </w:r>
      <w:r w:rsidR="003378B4" w:rsidRPr="00F23496">
        <w:rPr>
          <w:color w:val="000000" w:themeColor="text1"/>
        </w:rPr>
        <w:t>.</w:t>
      </w:r>
    </w:p>
    <w:p w14:paraId="0C6C6521" w14:textId="0C31DF70"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PendingIntent.getService()</w:t>
      </w:r>
      <w:r w:rsidR="003378B4" w:rsidRPr="00F23496">
        <w:rPr>
          <w:color w:val="000000" w:themeColor="text1"/>
        </w:rPr>
        <w:t>.</w:t>
      </w:r>
    </w:p>
    <w:p w14:paraId="1B6A56A7" w14:textId="31444A4D" w:rsidR="006E1A5E" w:rsidRPr="00F23496" w:rsidRDefault="006E1A5E" w:rsidP="003378B4">
      <w:pPr>
        <w:spacing w:line="360" w:lineRule="auto"/>
        <w:rPr>
          <w:color w:val="000000" w:themeColor="text1"/>
          <w:szCs w:val="26"/>
          <w:shd w:val="clear" w:color="auto" w:fill="FFFFFF"/>
        </w:rPr>
      </w:pPr>
      <w:r w:rsidRPr="00F23496">
        <w:rPr>
          <w:color w:val="000000" w:themeColor="text1"/>
          <w:szCs w:val="26"/>
          <w:shd w:val="clear" w:color="auto" w:fill="FFFFFF"/>
        </w:rPr>
        <w:t>AlarmManager sẽ gửi một broadcast tới BroadcastReceiver (trong ví dụ bài viết này thì là class AlarmReceiver). Theo như tài liệu chính thức của Google có mô tả thì chỉ có hàm </w:t>
      </w:r>
      <w:r w:rsidRPr="00F23496">
        <w:rPr>
          <w:color w:val="000000" w:themeColor="text1"/>
          <w:szCs w:val="26"/>
        </w:rPr>
        <w:t>getBroadcast()</w:t>
      </w:r>
      <w:r w:rsidRPr="00F23496">
        <w:rPr>
          <w:color w:val="000000" w:themeColor="text1"/>
          <w:szCs w:val="26"/>
          <w:shd w:val="clear" w:color="auto" w:fill="FFFFFF"/>
        </w:rPr>
        <w:t> là khả dụng cho AlarmManager.</w:t>
      </w:r>
    </w:p>
    <w:p w14:paraId="3452158D"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requestCode được coi là một unique ID để phân biệt các PendingIntent trong cùng một Intent.</w:t>
      </w:r>
    </w:p>
    <w:p w14:paraId="4C119146"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cuối cùng là flag, hiểu nôm na là kiểu của PendingIntent.</w:t>
      </w:r>
    </w:p>
    <w:p w14:paraId="58FEF61B" w14:textId="30E4E83E"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FLAG_UPDATE_CURRENT</w:t>
      </w:r>
      <w:r w:rsidR="0096457A" w:rsidRPr="00F23496">
        <w:rPr>
          <w:color w:val="000000" w:themeColor="text1"/>
          <w:szCs w:val="26"/>
        </w:rPr>
        <w:t>.</w:t>
      </w:r>
    </w:p>
    <w:p w14:paraId="4834552E" w14:textId="58AE5F66"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FLAG_CANCEL_CURRENT</w:t>
      </w:r>
      <w:r w:rsidR="0096457A" w:rsidRPr="00F23496">
        <w:rPr>
          <w:color w:val="000000" w:themeColor="text1"/>
          <w:szCs w:val="26"/>
        </w:rPr>
        <w:t>.</w:t>
      </w:r>
    </w:p>
    <w:p w14:paraId="1AB4AAB8" w14:textId="348EB3D5"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FLAG_IMMUTABLE</w:t>
      </w:r>
      <w:r w:rsidR="0096457A" w:rsidRPr="00F23496">
        <w:rPr>
          <w:color w:val="000000" w:themeColor="text1"/>
          <w:szCs w:val="26"/>
        </w:rPr>
        <w:t>.</w:t>
      </w:r>
    </w:p>
    <w:p w14:paraId="23E3327B" w14:textId="31312046" w:rsidR="006E1A5E" w:rsidRPr="00F23496" w:rsidRDefault="006E1A5E" w:rsidP="006E1A5E">
      <w:pPr>
        <w:ind w:firstLine="0"/>
        <w:rPr>
          <w:color w:val="000000" w:themeColor="text1"/>
        </w:rPr>
      </w:pPr>
    </w:p>
    <w:p w14:paraId="44AFEC54" w14:textId="7439402E" w:rsidR="006E1A5E" w:rsidRPr="00F23496" w:rsidRDefault="006E1A5E" w:rsidP="0027343E">
      <w:pPr>
        <w:spacing w:line="360" w:lineRule="auto"/>
        <w:rPr>
          <w:b/>
          <w:bCs/>
          <w:color w:val="000000" w:themeColor="text1"/>
          <w:szCs w:val="26"/>
        </w:rPr>
      </w:pPr>
      <w:r w:rsidRPr="00F23496">
        <w:rPr>
          <w:b/>
          <w:bCs/>
          <w:color w:val="000000" w:themeColor="text1"/>
          <w:szCs w:val="26"/>
        </w:rPr>
        <w:t>Xử lý sự kiện Alarm:</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0E48CDAD" w14:textId="77777777" w:rsidR="006E1A5E" w:rsidRPr="00F23496" w:rsidRDefault="006E1A5E" w:rsidP="0027343E">
      <w:pPr>
        <w:shd w:val="clear" w:color="auto" w:fill="FFFFFF"/>
        <w:spacing w:line="360" w:lineRule="auto"/>
        <w:rPr>
          <w:color w:val="000000" w:themeColor="text1"/>
          <w:szCs w:val="26"/>
        </w:rPr>
      </w:pPr>
      <w:r w:rsidRPr="00F23496">
        <w:rPr>
          <w:color w:val="000000" w:themeColor="text1"/>
          <w:szCs w:val="26"/>
        </w:rPr>
        <w:t>AlarmManager cung cấp 2 cách để lắng nghe một alarm broadcast. Đó là:</w:t>
      </w:r>
    </w:p>
    <w:p w14:paraId="1A071C79" w14:textId="1B707BD4" w:rsidR="006E1A5E" w:rsidRPr="00F23496" w:rsidRDefault="006E1A5E" w:rsidP="00AF2EDA">
      <w:pPr>
        <w:pStyle w:val="ListParagraph"/>
        <w:numPr>
          <w:ilvl w:val="0"/>
          <w:numId w:val="13"/>
        </w:numPr>
        <w:spacing w:line="360" w:lineRule="auto"/>
        <w:ind w:left="709" w:hanging="142"/>
        <w:rPr>
          <w:color w:val="000000" w:themeColor="text1"/>
          <w:szCs w:val="26"/>
        </w:rPr>
      </w:pPr>
      <w:r w:rsidRPr="00F23496">
        <w:rPr>
          <w:color w:val="000000" w:themeColor="text1"/>
          <w:szCs w:val="26"/>
        </w:rPr>
        <w:t>Local listener (AlarmManager.OnAlarmListener)</w:t>
      </w:r>
      <w:r w:rsidR="0027343E" w:rsidRPr="00F23496">
        <w:rPr>
          <w:color w:val="000000" w:themeColor="text1"/>
          <w:szCs w:val="26"/>
        </w:rPr>
        <w:t>.</w:t>
      </w:r>
    </w:p>
    <w:p w14:paraId="1DDC1165" w14:textId="454B46F6" w:rsidR="006E1A5E" w:rsidRPr="00F23496" w:rsidRDefault="006E1A5E" w:rsidP="00AF2EDA">
      <w:pPr>
        <w:pStyle w:val="ListParagraph"/>
        <w:numPr>
          <w:ilvl w:val="0"/>
          <w:numId w:val="13"/>
        </w:numPr>
        <w:spacing w:line="360" w:lineRule="auto"/>
        <w:ind w:left="709" w:hanging="142"/>
        <w:rPr>
          <w:color w:val="000000" w:themeColor="text1"/>
          <w:szCs w:val="26"/>
        </w:rPr>
      </w:pPr>
      <w:r w:rsidRPr="00F23496">
        <w:rPr>
          <w:color w:val="000000" w:themeColor="text1"/>
          <w:szCs w:val="26"/>
        </w:rPr>
        <w:lastRenderedPageBreak/>
        <w:t>BroadcastReceiver được quy định tại Intent bọc bên trong một PendingIntent</w:t>
      </w:r>
      <w:r w:rsidR="0027343E" w:rsidRPr="00F23496">
        <w:rPr>
          <w:color w:val="000000" w:themeColor="text1"/>
          <w:szCs w:val="26"/>
        </w:rPr>
        <w:t>.</w:t>
      </w:r>
    </w:p>
    <w:p w14:paraId="1E941574" w14:textId="2A1BD7F3" w:rsidR="006E1A5E" w:rsidRPr="00F23496" w:rsidRDefault="003F0C7A" w:rsidP="0027343E">
      <w:pPr>
        <w:spacing w:line="360" w:lineRule="auto"/>
        <w:rPr>
          <w:color w:val="000000" w:themeColor="text1"/>
        </w:rPr>
      </w:pPr>
      <w:r>
        <w:rPr>
          <w:noProof/>
        </w:rPr>
        <mc:AlternateContent>
          <mc:Choice Requires="wps">
            <w:drawing>
              <wp:anchor distT="0" distB="0" distL="114300" distR="114300" simplePos="0" relativeHeight="251598336" behindDoc="0" locked="0" layoutInCell="1" allowOverlap="1" wp14:anchorId="0938474B" wp14:editId="30FF12DF">
                <wp:simplePos x="0" y="0"/>
                <wp:positionH relativeFrom="column">
                  <wp:posOffset>-3175</wp:posOffset>
                </wp:positionH>
                <wp:positionV relativeFrom="paragraph">
                  <wp:posOffset>2907030</wp:posOffset>
                </wp:positionV>
                <wp:extent cx="558038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0F603C" w14:textId="6F353967" w:rsidR="00805121" w:rsidRPr="003F0C7A" w:rsidRDefault="00805121" w:rsidP="003F0C7A">
                            <w:pPr>
                              <w:pStyle w:val="Caption"/>
                              <w:rPr>
                                <w:rFonts w:ascii="Roboto Slab" w:hAnsi="Roboto Slab"/>
                                <w:i/>
                                <w:iCs/>
                                <w:noProof/>
                                <w:color w:val="000000" w:themeColor="text1"/>
                                <w:szCs w:val="24"/>
                              </w:rPr>
                            </w:pPr>
                            <w:bookmarkStart w:id="58" w:name="_Toc45224143"/>
                            <w:r w:rsidRPr="003F0C7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3F0C7A">
                              <w:rPr>
                                <w:i/>
                                <w:iCs/>
                              </w:rPr>
                              <w:t xml:space="preserve"> Xử lý sự kiện Alarm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8474B" id="Text Box 73" o:spid="_x0000_s1044" type="#_x0000_t202" style="position:absolute;left:0;text-align:left;margin-left:-.25pt;margin-top:228.9pt;width:439.4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" stroked="f">
                <v:textbox style="mso-fit-shape-to-text:t" inset="0,0,0,0">
                  <w:txbxContent>
                    <w:p w14:paraId="540F603C" w14:textId="6F353967" w:rsidR="00805121" w:rsidRPr="003F0C7A" w:rsidRDefault="00805121" w:rsidP="003F0C7A">
                      <w:pPr>
                        <w:pStyle w:val="Caption"/>
                        <w:rPr>
                          <w:rFonts w:ascii="Roboto Slab" w:hAnsi="Roboto Slab"/>
                          <w:i/>
                          <w:iCs/>
                          <w:noProof/>
                          <w:color w:val="000000" w:themeColor="text1"/>
                          <w:szCs w:val="24"/>
                        </w:rPr>
                      </w:pPr>
                      <w:bookmarkStart w:id="59" w:name="_Toc45224143"/>
                      <w:r w:rsidRPr="003F0C7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3F0C7A">
                        <w:rPr>
                          <w:i/>
                          <w:iCs/>
                        </w:rPr>
                        <w:t xml:space="preserve"> Xử lý sự kiện Alarm</w:t>
                      </w:r>
                      <w:bookmarkEnd w:id="59"/>
                    </w:p>
                  </w:txbxContent>
                </v:textbox>
                <w10:wrap type="topAndBottom"/>
              </v:shape>
            </w:pict>
          </mc:Fallback>
        </mc:AlternateContent>
      </w:r>
      <w:r w:rsidRPr="00F23496">
        <w:rPr>
          <w:rFonts w:ascii="Roboto Slab" w:hAnsi="Roboto Slab"/>
          <w:noProof/>
          <w:color w:val="000000" w:themeColor="text1"/>
        </w:rPr>
        <w:drawing>
          <wp:anchor distT="0" distB="0" distL="114300" distR="114300" simplePos="0" relativeHeight="251690496" behindDoc="0" locked="0" layoutInCell="1" allowOverlap="1" wp14:anchorId="2F4681C4" wp14:editId="4483B12E">
            <wp:simplePos x="0" y="0"/>
            <wp:positionH relativeFrom="column">
              <wp:posOffset>-3175</wp:posOffset>
            </wp:positionH>
            <wp:positionV relativeFrom="paragraph">
              <wp:posOffset>846455</wp:posOffset>
            </wp:positionV>
            <wp:extent cx="5580380" cy="2003425"/>
            <wp:effectExtent l="0" t="0" r="127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580380" cy="2003425"/>
                    </a:xfrm>
                    <a:prstGeom prst="rect">
                      <a:avLst/>
                    </a:prstGeom>
                  </pic:spPr>
                </pic:pic>
              </a:graphicData>
            </a:graphic>
          </wp:anchor>
        </w:drawing>
      </w:r>
      <w:r w:rsidR="006E1A5E" w:rsidRPr="00F23496">
        <w:rPr>
          <w:color w:val="000000" w:themeColor="text1"/>
        </w:rPr>
        <w:t>Việc triển khai AlarmManager.OnAlarmListener() tương tự như cách sử dụng PendingIntent. Đơn giản là yêu cầu một callback xử lý sự kiện alarm trong đó.</w:t>
      </w:r>
    </w:p>
    <w:p w14:paraId="507D2068" w14:textId="71F69EA5" w:rsidR="006E1A5E" w:rsidRPr="00F23496" w:rsidRDefault="006E1A5E" w:rsidP="00022ABE">
      <w:pPr>
        <w:ind w:firstLine="0"/>
        <w:rPr>
          <w:rFonts w:ascii="Roboto Slab" w:hAnsi="Roboto Slab"/>
          <w:color w:val="000000" w:themeColor="text1"/>
        </w:rPr>
      </w:pPr>
    </w:p>
    <w:p w14:paraId="1D31016D" w14:textId="1EBADBB9" w:rsidR="006E1A5E" w:rsidRPr="00F23496" w:rsidRDefault="006E1A5E" w:rsidP="00CF4BD2">
      <w:pPr>
        <w:spacing w:line="360" w:lineRule="auto"/>
        <w:rPr>
          <w:color w:val="000000" w:themeColor="text1"/>
          <w:szCs w:val="26"/>
          <w:shd w:val="clear" w:color="auto" w:fill="FFFFFF"/>
        </w:rPr>
      </w:pPr>
      <w:r w:rsidRPr="00F23496">
        <w:rPr>
          <w:color w:val="000000" w:themeColor="text1"/>
          <w:szCs w:val="26"/>
          <w:shd w:val="clear" w:color="auto" w:fill="FFFFFF"/>
        </w:rPr>
        <w:t>Có một hạn chế với cách sử dụng </w:t>
      </w:r>
      <w:r w:rsidRPr="00F23496">
        <w:rPr>
          <w:color w:val="000000" w:themeColor="text1"/>
          <w:szCs w:val="26"/>
        </w:rPr>
        <w:t>AlarmManager.OnAlarmListener()</w:t>
      </w:r>
      <w:r w:rsidRPr="00F23496">
        <w:rPr>
          <w:color w:val="000000" w:themeColor="text1"/>
          <w:szCs w:val="26"/>
          <w:shd w:val="clear" w:color="auto" w:fill="FFFFFF"/>
        </w:rPr>
        <w:t> đó là nó không thể hoạt động nếu Activity/Fragment tương ứng bị destroy. Ngoài ra, dùng PendingIntent còn có ưu điểm là ứng dụng có thể nhận broadcast alarm ngay cả khi ứng dụng bị kill bởi người dùng trước đó.</w:t>
      </w:r>
    </w:p>
    <w:p w14:paraId="7531C852" w14:textId="77777777" w:rsidR="009E1A8A" w:rsidRPr="00F23496" w:rsidRDefault="009E1A8A" w:rsidP="00C820C6">
      <w:pPr>
        <w:shd w:val="clear" w:color="auto" w:fill="FFFFFF"/>
        <w:spacing w:line="360" w:lineRule="auto"/>
        <w:ind w:firstLine="0"/>
        <w:rPr>
          <w:b/>
          <w:bCs/>
          <w:color w:val="000000" w:themeColor="text1"/>
          <w:szCs w:val="26"/>
          <w:shd w:val="clear" w:color="auto" w:fill="FFFFFF"/>
        </w:rPr>
      </w:pPr>
    </w:p>
    <w:p w14:paraId="048E68EB" w14:textId="2A04EF66" w:rsidR="00CB36E1" w:rsidRPr="00F23496" w:rsidRDefault="00CB36E1" w:rsidP="00CB36E1">
      <w:pPr>
        <w:pStyle w:val="Heading2"/>
        <w:spacing w:line="360" w:lineRule="auto"/>
        <w:ind w:left="567" w:hanging="567"/>
        <w:rPr>
          <w:color w:val="000000" w:themeColor="text1"/>
          <w:shd w:val="clear" w:color="auto" w:fill="FFFFFF"/>
        </w:rPr>
      </w:pPr>
      <w:bookmarkStart w:id="60" w:name="_Toc45140943"/>
      <w:r w:rsidRPr="00F23496">
        <w:rPr>
          <w:color w:val="000000" w:themeColor="text1"/>
          <w:shd w:val="clear" w:color="auto" w:fill="FFFFFF"/>
        </w:rPr>
        <w:t>Các công cụ hỗ trợ cho việc thực hiện lập trình ứng dụng</w:t>
      </w:r>
      <w:bookmarkEnd w:id="60"/>
    </w:p>
    <w:p w14:paraId="1A60EC15" w14:textId="55CF675E" w:rsidR="00CB36E1" w:rsidRPr="00F23496" w:rsidRDefault="00CB36E1" w:rsidP="00CB36E1">
      <w:pPr>
        <w:pStyle w:val="Heading3"/>
        <w:spacing w:line="360" w:lineRule="auto"/>
        <w:ind w:left="737" w:hanging="737"/>
        <w:rPr>
          <w:color w:val="000000" w:themeColor="text1"/>
        </w:rPr>
      </w:pPr>
      <w:bookmarkStart w:id="61" w:name="_Toc45140944"/>
      <w:r w:rsidRPr="00F23496">
        <w:rPr>
          <w:color w:val="000000" w:themeColor="text1"/>
        </w:rPr>
        <w:t>Android Studio – Dùng để lập trình ứng dụng trên hệ điều hành Android</w:t>
      </w:r>
      <w:bookmarkEnd w:id="61"/>
    </w:p>
    <w:p w14:paraId="10BD6DF3" w14:textId="780CD271"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r w:rsidR="00327E5A">
        <w:rPr>
          <w:color w:val="000000" w:themeColor="text1"/>
          <w:szCs w:val="26"/>
          <w:shd w:val="clear" w:color="auto" w:fill="FFFFFF"/>
        </w:rPr>
        <w:t xml:space="preserve"> [9]</w:t>
      </w:r>
    </w:p>
    <w:p w14:paraId="20818A20" w14:textId="7A094BE4"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lastRenderedPageBreak/>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18FEF72E" w14:textId="50527C3F" w:rsidR="00CB36E1" w:rsidRPr="00F23496" w:rsidRDefault="00D31E71" w:rsidP="00CB36E1">
      <w:pPr>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00384" behindDoc="0" locked="0" layoutInCell="1" allowOverlap="1" wp14:anchorId="7E95FB0D" wp14:editId="0B310615">
                <wp:simplePos x="0" y="0"/>
                <wp:positionH relativeFrom="column">
                  <wp:posOffset>-3175</wp:posOffset>
                </wp:positionH>
                <wp:positionV relativeFrom="paragraph">
                  <wp:posOffset>4374515</wp:posOffset>
                </wp:positionV>
                <wp:extent cx="558038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F61E74A" w14:textId="64BD682C" w:rsidR="00805121" w:rsidRPr="00B32593" w:rsidRDefault="00805121" w:rsidP="00D31E71">
                            <w:pPr>
                              <w:pStyle w:val="Caption"/>
                              <w:rPr>
                                <w:i/>
                                <w:iCs/>
                                <w:noProof/>
                                <w:color w:val="000000" w:themeColor="text1"/>
                                <w:szCs w:val="26"/>
                              </w:rPr>
                            </w:pPr>
                            <w:bookmarkStart w:id="62" w:name="_Toc45224144"/>
                            <w:r w:rsidRPr="00B3259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B32593">
                              <w:rPr>
                                <w:i/>
                                <w:iCs/>
                              </w:rPr>
                              <w:t xml:space="preserve"> Logo Android Studio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FB0D" id="Text Box 74" o:spid="_x0000_s1045" type="#_x0000_t202" style="position:absolute;left:0;text-align:left;margin-left:-.25pt;margin-top:344.45pt;width:439.4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" stroked="f">
                <v:textbox style="mso-fit-shape-to-text:t" inset="0,0,0,0">
                  <w:txbxContent>
                    <w:p w14:paraId="5F61E74A" w14:textId="64BD682C" w:rsidR="00805121" w:rsidRPr="00B32593" w:rsidRDefault="00805121" w:rsidP="00D31E71">
                      <w:pPr>
                        <w:pStyle w:val="Caption"/>
                        <w:rPr>
                          <w:i/>
                          <w:iCs/>
                          <w:noProof/>
                          <w:color w:val="000000" w:themeColor="text1"/>
                          <w:szCs w:val="26"/>
                        </w:rPr>
                      </w:pPr>
                      <w:bookmarkStart w:id="63" w:name="_Toc45224144"/>
                      <w:r w:rsidRPr="00B3259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B32593">
                        <w:rPr>
                          <w:i/>
                          <w:iCs/>
                        </w:rPr>
                        <w:t xml:space="preserve"> Logo Android Studio</w:t>
                      </w:r>
                      <w:bookmarkEnd w:id="63"/>
                    </w:p>
                  </w:txbxContent>
                </v:textbox>
                <w10:wrap type="topAndBottom"/>
              </v:shape>
            </w:pict>
          </mc:Fallback>
        </mc:AlternateContent>
      </w:r>
      <w:r w:rsidR="00CB36E1" w:rsidRPr="00F23496">
        <w:rPr>
          <w:noProof/>
          <w:color w:val="000000" w:themeColor="text1"/>
          <w:szCs w:val="26"/>
        </w:rPr>
        <w:drawing>
          <wp:anchor distT="0" distB="0" distL="114300" distR="114300" simplePos="0" relativeHeight="251585024" behindDoc="0" locked="0" layoutInCell="1" allowOverlap="1" wp14:anchorId="4452DCF9" wp14:editId="72C31B55">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00CB36E1" w:rsidRPr="00F23496">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35F3C71D" w14:textId="642A75E1" w:rsidR="00CB36E1" w:rsidRPr="00F23496" w:rsidRDefault="00CB36E1" w:rsidP="00677269">
      <w:pPr>
        <w:spacing w:line="360" w:lineRule="auto"/>
        <w:ind w:firstLine="0"/>
        <w:rPr>
          <w:color w:val="000000" w:themeColor="text1"/>
          <w:szCs w:val="26"/>
          <w:shd w:val="clear" w:color="auto" w:fill="FFFFFF"/>
        </w:rPr>
      </w:pPr>
    </w:p>
    <w:p w14:paraId="4BF92A7B" w14:textId="493E3BA6"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F23496">
        <w:rPr>
          <w:color w:val="000000" w:themeColor="text1"/>
          <w:szCs w:val="26"/>
          <w:bdr w:val="none" w:sz="0" w:space="0" w:color="auto" w:frame="1"/>
          <w:shd w:val="clear" w:color="auto" w:fill="FFFFFF"/>
        </w:rPr>
        <w:t>Java</w:t>
      </w:r>
      <w:r w:rsidRPr="00F23496">
        <w:rPr>
          <w:color w:val="000000" w:themeColor="text1"/>
          <w:szCs w:val="26"/>
          <w:shd w:val="clear" w:color="auto" w:fill="FFFFFF"/>
        </w:rPr>
        <w:t xml:space="preserve"> và được cài đặt riêng trên thiết bị của bạn. Android Studio rất đơn giản, bạn chỉ cần viết, chỉnh sửa và lưu các dự án của mình và các </w:t>
      </w:r>
      <w:r w:rsidRPr="00F23496">
        <w:rPr>
          <w:color w:val="000000" w:themeColor="text1"/>
          <w:szCs w:val="26"/>
          <w:shd w:val="clear" w:color="auto" w:fill="FFFFFF"/>
        </w:rPr>
        <w:lastRenderedPageBreak/>
        <w:t>file trong dự án đó. Đồng thời, Android Studio sẽ cấp quyền truy cập vào Android SDK.</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5E123C81" w14:textId="4E830321"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04DFA8BC" w14:textId="469BAFD3"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5CB163DD" w14:textId="300F787E" w:rsidR="00245CB6" w:rsidRPr="00F23496" w:rsidRDefault="00245CB6" w:rsidP="00CB36E1">
      <w:pPr>
        <w:spacing w:line="360" w:lineRule="auto"/>
        <w:rPr>
          <w:color w:val="000000" w:themeColor="text1"/>
          <w:szCs w:val="26"/>
          <w:shd w:val="clear" w:color="auto" w:fill="FFFFFF"/>
        </w:rPr>
      </w:pPr>
      <w:r w:rsidRPr="00F23496">
        <w:rPr>
          <w:color w:val="000000" w:themeColor="text1"/>
          <w:szCs w:val="26"/>
          <w:shd w:val="clear" w:color="auto" w:fill="FFFFFF"/>
        </w:rPr>
        <w:t>Android Studio đã được tích hợp sẵn rất nhiều tính năng như tạo ra các máy ảo để chạy ứng dụng, kết nối với Github, Firebase,…</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0FDFB97F" w14:textId="77777777" w:rsidR="00457A0D" w:rsidRPr="00F23496" w:rsidRDefault="00457A0D" w:rsidP="00CB36E1">
      <w:pPr>
        <w:spacing w:line="360" w:lineRule="auto"/>
        <w:rPr>
          <w:color w:val="000000" w:themeColor="text1"/>
          <w:szCs w:val="26"/>
          <w:shd w:val="clear" w:color="auto" w:fill="FFFFFF"/>
        </w:rPr>
      </w:pPr>
    </w:p>
    <w:p w14:paraId="772DDCF1" w14:textId="76448E0B" w:rsidR="00245CB6" w:rsidRPr="00F23496" w:rsidRDefault="00245CB6" w:rsidP="00245CB6">
      <w:pPr>
        <w:spacing w:line="360" w:lineRule="auto"/>
        <w:rPr>
          <w:color w:val="000000" w:themeColor="text1"/>
        </w:rPr>
      </w:pPr>
      <w:r w:rsidRPr="00F23496">
        <w:rPr>
          <w:color w:val="000000" w:themeColor="text1"/>
          <w:szCs w:val="26"/>
          <w:shd w:val="clear" w:color="auto" w:fill="FFFFFF"/>
        </w:rPr>
        <w:t>Có thể</w:t>
      </w:r>
      <w:r w:rsidR="00573CE9" w:rsidRPr="00F23496">
        <w:rPr>
          <w:color w:val="000000" w:themeColor="text1"/>
          <w:szCs w:val="26"/>
          <w:shd w:val="clear" w:color="auto" w:fill="FFFFFF"/>
        </w:rPr>
        <w:t xml:space="preserve"> tải</w:t>
      </w:r>
      <w:r w:rsidRPr="00F23496">
        <w:rPr>
          <w:color w:val="000000" w:themeColor="text1"/>
          <w:szCs w:val="26"/>
          <w:shd w:val="clear" w:color="auto" w:fill="FFFFFF"/>
        </w:rPr>
        <w:t xml:space="preserve"> Android Studio tại đây: </w:t>
      </w:r>
      <w:hyperlink r:id="rId127" w:history="1">
        <w:r w:rsidRPr="00F23496">
          <w:rPr>
            <w:rStyle w:val="Hyperlink"/>
            <w:color w:val="000000" w:themeColor="text1"/>
          </w:rPr>
          <w:t>https://developer.android.com/studio/</w:t>
        </w:r>
      </w:hyperlink>
    </w:p>
    <w:p w14:paraId="4C3F39BD" w14:textId="28DB8FE4" w:rsidR="00CB36E1" w:rsidRPr="00F23496" w:rsidRDefault="00CB36E1" w:rsidP="00CB36E1">
      <w:pPr>
        <w:spacing w:line="360" w:lineRule="auto"/>
        <w:rPr>
          <w:color w:val="000000" w:themeColor="text1"/>
          <w:szCs w:val="26"/>
        </w:rPr>
      </w:pPr>
    </w:p>
    <w:p w14:paraId="6F97A902" w14:textId="77777777" w:rsidR="004F448F" w:rsidRPr="00F23496" w:rsidRDefault="004F448F" w:rsidP="004F448F">
      <w:pPr>
        <w:pStyle w:val="Heading3"/>
        <w:spacing w:line="360" w:lineRule="auto"/>
        <w:ind w:left="737" w:hanging="737"/>
        <w:rPr>
          <w:color w:val="000000" w:themeColor="text1"/>
        </w:rPr>
      </w:pPr>
      <w:bookmarkStart w:id="64" w:name="_Toc45140945"/>
      <w:bookmarkStart w:id="65" w:name="_Toc45140946"/>
      <w:r w:rsidRPr="00F23496">
        <w:rPr>
          <w:color w:val="000000" w:themeColor="text1"/>
        </w:rPr>
        <w:lastRenderedPageBreak/>
        <w:t>Github – Dùng để lưu trữ dự án và quản lý việc lập trình của các thành viên trong nhóm</w:t>
      </w:r>
      <w:bookmarkEnd w:id="64"/>
    </w:p>
    <w:p w14:paraId="283B9D40" w14:textId="77777777" w:rsidR="004F448F" w:rsidRPr="00F23496" w:rsidRDefault="004F448F" w:rsidP="004F448F">
      <w:pPr>
        <w:spacing w:line="360" w:lineRule="auto"/>
        <w:rPr>
          <w:color w:val="000000" w:themeColor="text1"/>
          <w:szCs w:val="26"/>
          <w:shd w:val="clear" w:color="auto" w:fill="FFFFFF"/>
        </w:rPr>
      </w:pPr>
      <w:r w:rsidRPr="00F23496">
        <w:rPr>
          <w:rStyle w:val="Strong"/>
          <w:b w:val="0"/>
          <w:bCs w:val="0"/>
          <w:color w:val="000000" w:themeColor="text1"/>
          <w:szCs w:val="26"/>
          <w:shd w:val="clear" w:color="auto" w:fill="FFFFFF"/>
        </w:rPr>
        <w:t>Github</w:t>
      </w:r>
      <w:r w:rsidRPr="00F23496">
        <w:rPr>
          <w:color w:val="000000" w:themeColor="text1"/>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r>
        <w:rPr>
          <w:color w:val="000000" w:themeColor="text1"/>
          <w:szCs w:val="26"/>
          <w:shd w:val="clear" w:color="auto" w:fill="FFFFFF"/>
        </w:rPr>
        <w:t xml:space="preserve"> [10]</w:t>
      </w:r>
    </w:p>
    <w:p w14:paraId="120C6CE8" w14:textId="77777777" w:rsidR="004F448F" w:rsidRPr="00F23496" w:rsidRDefault="004F448F" w:rsidP="004F448F">
      <w:pPr>
        <w:spacing w:line="360" w:lineRule="auto"/>
        <w:rPr>
          <w:color w:val="000000" w:themeColor="text1"/>
          <w:szCs w:val="26"/>
          <w:shd w:val="clear" w:color="auto" w:fill="FFFFFF"/>
        </w:rPr>
      </w:pPr>
      <w:r w:rsidRPr="00F23496">
        <w:rPr>
          <w:color w:val="000000" w:themeColor="text1"/>
          <w:szCs w:val="26"/>
          <w:shd w:val="clear" w:color="auto" w:fill="FFFFFF"/>
        </w:rPr>
        <w:t>Github là một dịch vụ nổi tiếng cung cấp kho lưu trữ mã nguồn Git cho các dự án phần mềm. </w:t>
      </w:r>
      <w:r w:rsidRPr="00F23496">
        <w:rPr>
          <w:rStyle w:val="Strong"/>
          <w:b w:val="0"/>
          <w:bCs w:val="0"/>
          <w:color w:val="000000" w:themeColor="text1"/>
          <w:szCs w:val="26"/>
          <w:shd w:val="clear" w:color="auto" w:fill="FFFFFF"/>
        </w:rPr>
        <w:t>Github có đầy đủ những tính năng của Git</w:t>
      </w:r>
      <w:r w:rsidRPr="00F23496">
        <w:rPr>
          <w:color w:val="000000" w:themeColor="text1"/>
          <w:szCs w:val="26"/>
          <w:shd w:val="clear" w:color="auto" w:fill="FFFFFF"/>
        </w:rPr>
        <w:t>, ngoài ra nó còn bổ sung những tính năng về social để các developer tương tác với nhau.</w:t>
      </w:r>
      <w:r w:rsidRPr="000461A9">
        <w:rPr>
          <w:color w:val="000000" w:themeColor="text1"/>
          <w:szCs w:val="26"/>
          <w:shd w:val="clear" w:color="auto" w:fill="FFFFFF"/>
        </w:rPr>
        <w:t xml:space="preserve"> </w:t>
      </w:r>
      <w:r>
        <w:rPr>
          <w:color w:val="000000" w:themeColor="text1"/>
          <w:szCs w:val="26"/>
          <w:shd w:val="clear" w:color="auto" w:fill="FFFFFF"/>
        </w:rPr>
        <w:t>[10]</w:t>
      </w:r>
    </w:p>
    <w:p w14:paraId="01BAACCB"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có 2 phiên bản: miễn phí và trả phí. Với phiên bản có phí thường được các doanh nghiệp sử dụng để tăng khả năng quản lý team cũng như phân quyền bảo mật dự án. Còn lại thì phần lớn chúng ta đều sử dụng Github với tài khoản miễn phí để lưu trữ source code.</w:t>
      </w:r>
      <w:r w:rsidRPr="000461A9">
        <w:rPr>
          <w:color w:val="000000" w:themeColor="text1"/>
          <w:szCs w:val="26"/>
          <w:shd w:val="clear" w:color="auto" w:fill="FFFFFF"/>
        </w:rPr>
        <w:t xml:space="preserve"> </w:t>
      </w:r>
      <w:r>
        <w:rPr>
          <w:color w:val="000000" w:themeColor="text1"/>
          <w:szCs w:val="26"/>
          <w:shd w:val="clear" w:color="auto" w:fill="FFFFFF"/>
        </w:rPr>
        <w:t>[10]</w:t>
      </w:r>
    </w:p>
    <w:p w14:paraId="7183972C"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cung cấp các tính năng social networking như feeds, followers, và network graph để các developer học hỏi kinh nghiệm của nhau thông qua lịch sử commit.</w:t>
      </w:r>
      <w:r w:rsidRPr="000461A9">
        <w:rPr>
          <w:color w:val="000000" w:themeColor="text1"/>
          <w:szCs w:val="26"/>
          <w:shd w:val="clear" w:color="auto" w:fill="FFFFFF"/>
        </w:rPr>
        <w:t xml:space="preserve"> </w:t>
      </w:r>
      <w:r>
        <w:rPr>
          <w:color w:val="000000" w:themeColor="text1"/>
          <w:szCs w:val="26"/>
          <w:shd w:val="clear" w:color="auto" w:fill="FFFFFF"/>
        </w:rPr>
        <w:t>[10]</w:t>
      </w:r>
    </w:p>
    <w:p w14:paraId="604B725D"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Nếu một comment để mô tả và giải thích một đoạn code. Thì với Github, commit message chính là phần mô tả hành động mà bạn thực hiện trên source code.</w:t>
      </w:r>
      <w:r w:rsidRPr="000461A9">
        <w:rPr>
          <w:color w:val="000000" w:themeColor="text1"/>
          <w:szCs w:val="26"/>
          <w:shd w:val="clear" w:color="auto" w:fill="FFFFFF"/>
        </w:rPr>
        <w:t xml:space="preserve"> </w:t>
      </w:r>
      <w:r>
        <w:rPr>
          <w:color w:val="000000" w:themeColor="text1"/>
          <w:szCs w:val="26"/>
          <w:shd w:val="clear" w:color="auto" w:fill="FFFFFF"/>
        </w:rPr>
        <w:t>[10]</w:t>
      </w:r>
    </w:p>
    <w:p w14:paraId="496F429C"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r w:rsidRPr="000461A9">
        <w:rPr>
          <w:color w:val="000000" w:themeColor="text1"/>
          <w:szCs w:val="26"/>
          <w:shd w:val="clear" w:color="auto" w:fill="FFFFFF"/>
        </w:rPr>
        <w:t xml:space="preserve"> </w:t>
      </w:r>
      <w:r>
        <w:rPr>
          <w:color w:val="000000" w:themeColor="text1"/>
          <w:szCs w:val="26"/>
          <w:shd w:val="clear" w:color="auto" w:fill="FFFFFF"/>
        </w:rPr>
        <w:t>[10]</w:t>
      </w:r>
    </w:p>
    <w:p w14:paraId="4C5B38EE"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Giờ đây, kỹ năng sử dụng git và Github từ chỗ ưu thích sang bắt buộc phải có đối với các ứng viên đi xin việc.</w:t>
      </w:r>
      <w:r w:rsidRPr="000461A9">
        <w:rPr>
          <w:color w:val="000000" w:themeColor="text1"/>
          <w:szCs w:val="26"/>
          <w:shd w:val="clear" w:color="auto" w:fill="FFFFFF"/>
        </w:rPr>
        <w:t xml:space="preserve"> </w:t>
      </w:r>
      <w:r>
        <w:rPr>
          <w:color w:val="000000" w:themeColor="text1"/>
          <w:szCs w:val="26"/>
          <w:shd w:val="clear" w:color="auto" w:fill="FFFFFF"/>
        </w:rPr>
        <w:t>[10]</w:t>
      </w:r>
    </w:p>
    <w:p w14:paraId="62A3EFA1"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462CE647"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Tính năng của Github:</w:t>
      </w:r>
      <w:r w:rsidRPr="000461A9">
        <w:rPr>
          <w:color w:val="000000" w:themeColor="text1"/>
          <w:szCs w:val="26"/>
          <w:shd w:val="clear" w:color="auto" w:fill="FFFFFF"/>
        </w:rPr>
        <w:t xml:space="preserve"> </w:t>
      </w:r>
      <w:r>
        <w:rPr>
          <w:color w:val="000000" w:themeColor="text1"/>
          <w:szCs w:val="26"/>
          <w:shd w:val="clear" w:color="auto" w:fill="FFFFFF"/>
        </w:rPr>
        <w:t>[10]</w:t>
      </w:r>
    </w:p>
    <w:p w14:paraId="438B161F"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shd w:val="clear" w:color="auto" w:fill="FFFFFF"/>
        </w:rPr>
      </w:pPr>
      <w:r w:rsidRPr="00F23496">
        <w:rPr>
          <w:rStyle w:val="Strong"/>
          <w:b w:val="0"/>
          <w:bCs w:val="0"/>
          <w:color w:val="000000" w:themeColor="text1"/>
          <w:sz w:val="26"/>
          <w:szCs w:val="26"/>
          <w:shd w:val="clear" w:color="auto" w:fill="FFFFFF"/>
        </w:rPr>
        <w:t>Github</w:t>
      </w:r>
      <w:r w:rsidRPr="00F23496">
        <w:rPr>
          <w:color w:val="000000" w:themeColor="text1"/>
          <w:sz w:val="26"/>
          <w:szCs w:val="26"/>
          <w:shd w:val="clear" w:color="auto" w:fill="FFFFFF"/>
        </w:rPr>
        <w:t> được coi là một mạng xã hội dành cho lập trình viên lớn nhất và dễ dùng nhất với các tính năng cốt lõi như:</w:t>
      </w:r>
    </w:p>
    <w:p w14:paraId="49DC856B" w14:textId="77777777" w:rsidR="004F448F" w:rsidRPr="00F23496" w:rsidRDefault="004F448F" w:rsidP="004F448F">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Wiki, issue, thống kê, đổi tên project, project được đặt vào namespace là user.</w:t>
      </w:r>
    </w:p>
    <w:p w14:paraId="2BF731C3" w14:textId="77777777" w:rsidR="004F448F" w:rsidRPr="00A6402D" w:rsidRDefault="004F448F" w:rsidP="004F448F">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Watch project: theo dõi hoạt động của project của người khác. Xem quá trình người ta phát triển phầm mềm thế nào, project phát triển ra sao.</w:t>
      </w:r>
    </w:p>
    <w:p w14:paraId="453CE227" w14:textId="77777777" w:rsidR="004F448F" w:rsidRPr="00F23496" w:rsidRDefault="004F448F" w:rsidP="004F448F">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Follow user: theo dõi hoạt động của người khác.</w:t>
      </w:r>
    </w:p>
    <w:p w14:paraId="4BBCC39D" w14:textId="77777777" w:rsidR="004F448F" w:rsidRPr="00F23496" w:rsidRDefault="004F448F" w:rsidP="004F448F">
      <w:pPr>
        <w:shd w:val="clear" w:color="auto" w:fill="FFFFFF"/>
        <w:spacing w:line="360" w:lineRule="auto"/>
        <w:rPr>
          <w:color w:val="000000" w:themeColor="text1"/>
          <w:szCs w:val="26"/>
        </w:rPr>
      </w:pPr>
      <w:r w:rsidRPr="00F23496">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23A948E3" w14:textId="77777777" w:rsidR="004F448F" w:rsidRPr="00F23496" w:rsidRDefault="004F448F" w:rsidP="004F448F">
      <w:pPr>
        <w:spacing w:line="360" w:lineRule="auto"/>
        <w:rPr>
          <w:color w:val="000000" w:themeColor="text1"/>
          <w:szCs w:val="26"/>
        </w:rPr>
      </w:pPr>
    </w:p>
    <w:p w14:paraId="305DE0B1" w14:textId="77777777" w:rsidR="004F448F" w:rsidRPr="00F23496" w:rsidRDefault="004F448F" w:rsidP="004F448F">
      <w:pPr>
        <w:spacing w:line="360" w:lineRule="auto"/>
        <w:rPr>
          <w:b/>
          <w:bCs/>
          <w:color w:val="000000" w:themeColor="text1"/>
          <w:szCs w:val="26"/>
        </w:rPr>
      </w:pPr>
      <w:r w:rsidRPr="00F23496">
        <w:rPr>
          <w:b/>
          <w:bCs/>
          <w:color w:val="000000" w:themeColor="text1"/>
          <w:szCs w:val="26"/>
        </w:rPr>
        <w:t>Lịch sử của Github:</w:t>
      </w:r>
      <w:r w:rsidRPr="000461A9">
        <w:rPr>
          <w:color w:val="000000" w:themeColor="text1"/>
          <w:szCs w:val="26"/>
          <w:shd w:val="clear" w:color="auto" w:fill="FFFFFF"/>
        </w:rPr>
        <w:t xml:space="preserve"> </w:t>
      </w:r>
      <w:r>
        <w:rPr>
          <w:color w:val="000000" w:themeColor="text1"/>
          <w:szCs w:val="26"/>
          <w:shd w:val="clear" w:color="auto" w:fill="FFFFFF"/>
        </w:rPr>
        <w:t>[10]</w:t>
      </w:r>
    </w:p>
    <w:p w14:paraId="1C81B0EF"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được viết bằng Ruby on Rails và Erlang do Tom Preston-Werner, Chris Wanstrath, và PJ Hyett phát triển trang web được đưa ra và chạy chính thức vào tháng 4 năm 2008.</w:t>
      </w:r>
    </w:p>
    <w:p w14:paraId="366D7101"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1F950556" w14:textId="77777777" w:rsidR="004F448F"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32FA8325"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4F85E02F"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Lợi ích của Github đối với lập trình viên:</w:t>
      </w:r>
      <w:r w:rsidRPr="000461A9">
        <w:rPr>
          <w:color w:val="000000" w:themeColor="text1"/>
          <w:szCs w:val="26"/>
          <w:shd w:val="clear" w:color="auto" w:fill="FFFFFF"/>
        </w:rPr>
        <w:t xml:space="preserve"> </w:t>
      </w:r>
      <w:r>
        <w:rPr>
          <w:color w:val="000000" w:themeColor="text1"/>
          <w:szCs w:val="26"/>
          <w:shd w:val="clear" w:color="auto" w:fill="FFFFFF"/>
        </w:rPr>
        <w:t>[10]</w:t>
      </w:r>
    </w:p>
    <w:p w14:paraId="5DF63853"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Quản lý Sourcode dễ dàng: </w:t>
      </w:r>
      <w:r w:rsidRPr="00F23496">
        <w:rPr>
          <w:color w:val="000000" w:themeColor="text1"/>
          <w:sz w:val="26"/>
          <w:szCs w:val="26"/>
        </w:rPr>
        <w:t>khi bạn tạo một repo, toàn bộ source code của repo đó được lưu trên Github.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project. Nhưng cuối cùng, bạn phải merge lại vào nhánh MASTER để ra được project hoàn chỉnh.</w:t>
      </w:r>
    </w:p>
    <w:p w14:paraId="49DBAC68"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Github giúp chứng tỏ bạn là ai: </w:t>
      </w:r>
      <w:r w:rsidRPr="00F23496">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0B71ECF9"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 xml:space="preserve">Github giúp cả thiện kỹ năng code: </w:t>
      </w:r>
      <w:r w:rsidRPr="00F23496">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2C9CC21B"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lastRenderedPageBreak/>
        <w:t xml:space="preserve">Github là một kho tài nguyên tuyệt vời: </w:t>
      </w:r>
      <w:r w:rsidRPr="00F23496">
        <w:rPr>
          <w:color w:val="000000" w:themeColor="text1"/>
          <w:sz w:val="26"/>
          <w:szCs w:val="26"/>
        </w:rPr>
        <w:t>với chức năng Explore, bạn có thể theo dõi, tìm kiếm những open source projects theo đúng technology pattern mà bạn 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14CF61C0"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72E5B15A" w14:textId="77777777" w:rsidR="004F448F" w:rsidRDefault="004F448F" w:rsidP="004F448F">
      <w:pPr>
        <w:spacing w:line="360" w:lineRule="auto"/>
        <w:rPr>
          <w:rStyle w:val="Hyperlink"/>
          <w:color w:val="000000" w:themeColor="text1"/>
        </w:rPr>
      </w:pPr>
      <w:r w:rsidRPr="00F23496">
        <w:rPr>
          <w:color w:val="000000" w:themeColor="text1"/>
          <w:szCs w:val="26"/>
        </w:rPr>
        <w:t xml:space="preserve">Có thể sử dụng Github tại đây: </w:t>
      </w:r>
      <w:hyperlink r:id="rId128" w:history="1">
        <w:r w:rsidRPr="00F23496">
          <w:rPr>
            <w:rStyle w:val="Hyperlink"/>
            <w:color w:val="000000" w:themeColor="text1"/>
          </w:rPr>
          <w:t>https://github.com/</w:t>
        </w:r>
      </w:hyperlink>
    </w:p>
    <w:p w14:paraId="70D1C925" w14:textId="77777777" w:rsidR="004F448F" w:rsidRPr="00F23496" w:rsidRDefault="004F448F" w:rsidP="004F448F">
      <w:pPr>
        <w:spacing w:line="360" w:lineRule="auto"/>
        <w:rPr>
          <w:color w:val="000000" w:themeColor="text1"/>
          <w:szCs w:val="26"/>
        </w:rPr>
      </w:pPr>
    </w:p>
    <w:p w14:paraId="3ACB2DBF" w14:textId="35E7EDD8" w:rsidR="00CB36E1" w:rsidRPr="00F23496" w:rsidRDefault="00CB36E1" w:rsidP="00CB36E1">
      <w:pPr>
        <w:pStyle w:val="Heading3"/>
        <w:spacing w:line="360" w:lineRule="auto"/>
        <w:ind w:left="737" w:hanging="737"/>
        <w:rPr>
          <w:color w:val="000000" w:themeColor="text1"/>
        </w:rPr>
      </w:pPr>
      <w:r w:rsidRPr="00F23496">
        <w:rPr>
          <w:color w:val="000000" w:themeColor="text1"/>
        </w:rPr>
        <w:t>Enterprise Architect – Dùng để vẽ các mô hình phân tích</w:t>
      </w:r>
      <w:bookmarkEnd w:id="65"/>
    </w:p>
    <w:p w14:paraId="1D9C3A9B" w14:textId="712CEF2C" w:rsidR="00CB36E1" w:rsidRPr="00F23496" w:rsidRDefault="00196DC6" w:rsidP="00196DC6">
      <w:pPr>
        <w:spacing w:line="360" w:lineRule="auto"/>
        <w:rPr>
          <w:b/>
          <w:bCs/>
          <w:color w:val="000000" w:themeColor="text1"/>
        </w:rPr>
      </w:pPr>
      <w:r w:rsidRPr="00F23496">
        <w:rPr>
          <w:b/>
          <w:bCs/>
          <w:color w:val="000000" w:themeColor="text1"/>
        </w:rPr>
        <w:t>Lịch sử phát triển:</w:t>
      </w:r>
      <w:r w:rsidR="002C319D" w:rsidRPr="002C319D">
        <w:rPr>
          <w:color w:val="000000" w:themeColor="text1"/>
        </w:rPr>
        <w:t xml:space="preserve"> </w:t>
      </w:r>
      <w:r w:rsidR="002C319D">
        <w:rPr>
          <w:color w:val="000000" w:themeColor="text1"/>
        </w:rPr>
        <w:t>[11]</w:t>
      </w:r>
    </w:p>
    <w:p w14:paraId="5C8FC399" w14:textId="2CC2D457" w:rsidR="00196DC6" w:rsidRPr="00F23496" w:rsidRDefault="00196DC6" w:rsidP="00196DC6">
      <w:pPr>
        <w:spacing w:line="360" w:lineRule="auto"/>
        <w:rPr>
          <w:color w:val="000000" w:themeColor="text1"/>
        </w:rPr>
      </w:pPr>
      <w:r w:rsidRPr="00F23496">
        <w:rPr>
          <w:color w:val="000000" w:themeColor="text1"/>
        </w:rPr>
        <w:t>Phần mềm Enterprise Architect được phát triển bởi công ty Sparx Systems, được thành lập năm 1996 bởi Geoffrey Sparks, là một công ty của Australian có trụ sở tại Creswick, Victoria.</w:t>
      </w:r>
      <w:r w:rsidR="002C319D">
        <w:rPr>
          <w:color w:val="000000" w:themeColor="text1"/>
        </w:rPr>
        <w:t xml:space="preserve"> </w:t>
      </w:r>
    </w:p>
    <w:p w14:paraId="45E0E54A" w14:textId="1CF1DFE4" w:rsidR="00196DC6" w:rsidRPr="00F23496" w:rsidRDefault="00196DC6" w:rsidP="00196DC6">
      <w:pPr>
        <w:spacing w:line="360" w:lineRule="auto"/>
        <w:rPr>
          <w:color w:val="000000" w:themeColor="text1"/>
        </w:rPr>
      </w:pPr>
      <w:r w:rsidRPr="00F23496">
        <w:rPr>
          <w:color w:val="000000" w:themeColor="text1"/>
        </w:rPr>
        <w:t>Sparx Systems có kinh nghiệm với hơn 10 năm phát triển phần mềm Enterprise Architect.</w:t>
      </w:r>
    </w:p>
    <w:p w14:paraId="0626DD09" w14:textId="477F081E" w:rsidR="00196DC6" w:rsidRPr="00F23496" w:rsidRDefault="00196DC6" w:rsidP="00196DC6">
      <w:pPr>
        <w:spacing w:line="360" w:lineRule="auto"/>
        <w:rPr>
          <w:color w:val="000000" w:themeColor="text1"/>
        </w:rPr>
      </w:pPr>
      <w:r w:rsidRPr="00F23496">
        <w:rPr>
          <w:color w:val="000000" w:themeColor="text1"/>
        </w:rPr>
        <w:t>Phiên bản hiện tại của Enterprise Architect là phiên bản 9.1.</w:t>
      </w:r>
    </w:p>
    <w:p w14:paraId="6F674DD9" w14:textId="12A9BE62" w:rsidR="00196DC6" w:rsidRPr="00F23496" w:rsidRDefault="00196DC6" w:rsidP="00196DC6">
      <w:pPr>
        <w:spacing w:line="360" w:lineRule="auto"/>
        <w:rPr>
          <w:color w:val="000000" w:themeColor="text1"/>
        </w:rPr>
      </w:pPr>
      <w:r w:rsidRPr="00F23496">
        <w:rPr>
          <w:color w:val="000000" w:themeColor="text1"/>
        </w:rP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Pr="00F23496" w:rsidRDefault="00196DC6" w:rsidP="00196DC6">
      <w:pPr>
        <w:spacing w:line="360" w:lineRule="auto"/>
        <w:rPr>
          <w:color w:val="000000" w:themeColor="text1"/>
        </w:rPr>
      </w:pPr>
    </w:p>
    <w:p w14:paraId="72E421D1" w14:textId="1195614F" w:rsidR="00196DC6" w:rsidRPr="00F23496" w:rsidRDefault="00196DC6" w:rsidP="00196DC6">
      <w:pPr>
        <w:spacing w:line="360" w:lineRule="auto"/>
        <w:rPr>
          <w:b/>
          <w:bCs/>
          <w:color w:val="000000" w:themeColor="text1"/>
        </w:rPr>
      </w:pPr>
      <w:r w:rsidRPr="00F23496">
        <w:rPr>
          <w:b/>
          <w:bCs/>
          <w:color w:val="000000" w:themeColor="text1"/>
        </w:rPr>
        <w:t>Một số tính năng nổi bật:</w:t>
      </w:r>
      <w:r w:rsidR="002C319D" w:rsidRPr="002C319D">
        <w:rPr>
          <w:color w:val="000000" w:themeColor="text1"/>
        </w:rPr>
        <w:t xml:space="preserve"> </w:t>
      </w:r>
      <w:r w:rsidR="002C319D">
        <w:rPr>
          <w:color w:val="000000" w:themeColor="text1"/>
        </w:rPr>
        <w:t>[11]</w:t>
      </w:r>
    </w:p>
    <w:p w14:paraId="51C5B184" w14:textId="39A1417B" w:rsidR="00196DC6" w:rsidRPr="00F23496" w:rsidRDefault="00196DC6" w:rsidP="00196DC6">
      <w:pPr>
        <w:spacing w:line="360" w:lineRule="auto"/>
        <w:rPr>
          <w:color w:val="000000" w:themeColor="text1"/>
        </w:rPr>
      </w:pPr>
      <w:r w:rsidRPr="00F23496">
        <w:rPr>
          <w:color w:val="000000" w:themeColor="text1"/>
        </w:rPr>
        <w:t>Được đánh giá cao về hiệu suất và giá cả.</w:t>
      </w:r>
    </w:p>
    <w:p w14:paraId="7A59CD9E" w14:textId="63177A9D" w:rsidR="00196DC6" w:rsidRPr="00F23496" w:rsidRDefault="00196DC6" w:rsidP="00196DC6">
      <w:pPr>
        <w:spacing w:line="360" w:lineRule="auto"/>
        <w:rPr>
          <w:color w:val="000000" w:themeColor="text1"/>
        </w:rPr>
      </w:pPr>
      <w:r w:rsidRPr="00F23496">
        <w:rPr>
          <w:color w:val="000000" w:themeColor="text1"/>
        </w:rPr>
        <w:lastRenderedPageBreak/>
        <w:t>Cấu hình cài đặt không cao, có thể sử dụng trên những máy tính có cấu hình thấp.</w:t>
      </w:r>
    </w:p>
    <w:p w14:paraId="315DB4CA" w14:textId="399E4A43" w:rsidR="00196DC6" w:rsidRPr="00F23496" w:rsidRDefault="00196DC6" w:rsidP="00196DC6">
      <w:pPr>
        <w:spacing w:line="360" w:lineRule="auto"/>
        <w:rPr>
          <w:color w:val="000000" w:themeColor="text1"/>
        </w:rPr>
      </w:pPr>
      <w:r w:rsidRPr="00F23496">
        <w:rPr>
          <w:color w:val="000000" w:themeColor="text1"/>
        </w:rPr>
        <w:t>Giao diện đồ họa trực quan, dễ sử dụng.</w:t>
      </w:r>
    </w:p>
    <w:p w14:paraId="0893C642" w14:textId="574A9949" w:rsidR="00196DC6" w:rsidRPr="00F23496" w:rsidRDefault="00196DC6" w:rsidP="00196DC6">
      <w:pPr>
        <w:spacing w:line="360" w:lineRule="auto"/>
        <w:rPr>
          <w:color w:val="000000" w:themeColor="text1"/>
        </w:rPr>
      </w:pPr>
      <w:r w:rsidRPr="00F23496">
        <w:rPr>
          <w:color w:val="000000" w:themeColor="text1"/>
        </w:rPr>
        <w:t>Được thiết kế theo mô hình chuẩn UML.</w:t>
      </w:r>
    </w:p>
    <w:p w14:paraId="63E7691A" w14:textId="16C7D771" w:rsidR="00196DC6" w:rsidRPr="00F23496" w:rsidRDefault="00196DC6" w:rsidP="00196DC6">
      <w:pPr>
        <w:spacing w:line="360" w:lineRule="auto"/>
        <w:rPr>
          <w:color w:val="000000" w:themeColor="text1"/>
        </w:rPr>
      </w:pPr>
      <w:r w:rsidRPr="00F23496">
        <w:rPr>
          <w:color w:val="000000" w:themeColor="text1"/>
        </w:rPr>
        <w:t>Hỗ trợ toàn bộ các biểu đồ trong UML.</w:t>
      </w:r>
    </w:p>
    <w:p w14:paraId="0BA0CDF0" w14:textId="33093965" w:rsidR="00457A0D" w:rsidRPr="00F23496" w:rsidRDefault="00457A0D" w:rsidP="00196DC6">
      <w:pPr>
        <w:spacing w:line="360" w:lineRule="auto"/>
        <w:rPr>
          <w:color w:val="000000" w:themeColor="text1"/>
        </w:rPr>
      </w:pPr>
    </w:p>
    <w:p w14:paraId="03EB9CEE" w14:textId="0D05CF05" w:rsidR="00457A0D" w:rsidRDefault="00457A0D" w:rsidP="00196DC6">
      <w:pPr>
        <w:spacing w:line="360" w:lineRule="auto"/>
        <w:rPr>
          <w:rStyle w:val="Hyperlink"/>
          <w:color w:val="000000" w:themeColor="text1"/>
        </w:rPr>
      </w:pPr>
      <w:r w:rsidRPr="00F23496">
        <w:rPr>
          <w:color w:val="000000" w:themeColor="text1"/>
        </w:rPr>
        <w:t xml:space="preserve">Có thể tài và cài đặt Enterprise Architect tại đây: </w:t>
      </w:r>
      <w:hyperlink r:id="rId129" w:history="1">
        <w:r w:rsidRPr="00F23496">
          <w:rPr>
            <w:rStyle w:val="Hyperlink"/>
            <w:color w:val="000000" w:themeColor="text1"/>
          </w:rPr>
          <w:t>https://sparxsystems.com/</w:t>
        </w:r>
      </w:hyperlink>
    </w:p>
    <w:p w14:paraId="32E3ACAA" w14:textId="77777777" w:rsidR="00C04F17" w:rsidRPr="00F23496" w:rsidRDefault="00C04F17" w:rsidP="00196DC6">
      <w:pPr>
        <w:spacing w:line="360" w:lineRule="auto"/>
        <w:rPr>
          <w:color w:val="000000" w:themeColor="text1"/>
        </w:rPr>
      </w:pPr>
    </w:p>
    <w:p w14:paraId="30695D44" w14:textId="1C6F060F" w:rsidR="00CB36E1" w:rsidRPr="00F23496" w:rsidRDefault="00CB36E1" w:rsidP="00CB36E1">
      <w:pPr>
        <w:pStyle w:val="Heading3"/>
        <w:spacing w:line="360" w:lineRule="auto"/>
        <w:ind w:left="737" w:hanging="737"/>
        <w:rPr>
          <w:color w:val="000000" w:themeColor="text1"/>
        </w:rPr>
      </w:pPr>
      <w:bookmarkStart w:id="66" w:name="_Toc45140947"/>
      <w:r w:rsidRPr="00F23496">
        <w:rPr>
          <w:color w:val="000000" w:themeColor="text1"/>
        </w:rPr>
        <w:t>Mockflow – Dùng để thiết kế giao diện ở dạng Mockup</w:t>
      </w:r>
      <w:bookmarkEnd w:id="66"/>
    </w:p>
    <w:p w14:paraId="6A483AEC" w14:textId="34824EBD" w:rsidR="009C672B" w:rsidRPr="00F23496" w:rsidRDefault="009C672B" w:rsidP="009C672B">
      <w:pPr>
        <w:rPr>
          <w:color w:val="000000" w:themeColor="text1"/>
        </w:rPr>
      </w:pPr>
      <w:r w:rsidRPr="00F23496">
        <w:rPr>
          <w:color w:val="000000" w:themeColor="text1"/>
        </w:rPr>
        <w:t>Mockflow là một trang web giúp cho việc lên ý tưởng, thiết kế giao diện</w:t>
      </w:r>
      <w:r w:rsidR="00C546D8" w:rsidRPr="00F23496">
        <w:rPr>
          <w:color w:val="000000" w:themeColor="text1"/>
        </w:rPr>
        <w:t xml:space="preserve"> ở dạng Mockup, người dùng có thể sử dụng trang web để thiết kế giao diện rất nhanh, dễ dàng, chỉ cần kéo thả các thành phần như button, textview, edittext là có </w:t>
      </w:r>
      <w:r w:rsidR="00FF7C90" w:rsidRPr="00F23496">
        <w:rPr>
          <w:color w:val="000000" w:themeColor="text1"/>
        </w:rPr>
        <w:t>tạo ra một giao diện cơ bản.</w:t>
      </w:r>
    </w:p>
    <w:p w14:paraId="061381AE" w14:textId="73739DFE" w:rsidR="00FF7C90" w:rsidRPr="00F23496" w:rsidRDefault="00FF7C90" w:rsidP="009C672B">
      <w:pPr>
        <w:rPr>
          <w:color w:val="000000" w:themeColor="text1"/>
        </w:rPr>
      </w:pPr>
      <w:r w:rsidRPr="00F23496">
        <w:rPr>
          <w:color w:val="000000" w:themeColor="text1"/>
        </w:rPr>
        <w:t xml:space="preserve">Trang web của Mockflow: </w:t>
      </w:r>
      <w:hyperlink r:id="rId130" w:history="1">
        <w:r w:rsidRPr="00F23496">
          <w:rPr>
            <w:rStyle w:val="Hyperlink"/>
            <w:color w:val="000000" w:themeColor="text1"/>
          </w:rPr>
          <w:t>https://www.mockflow.com/</w:t>
        </w:r>
      </w:hyperlink>
    </w:p>
    <w:p w14:paraId="358100C0" w14:textId="310699BF" w:rsidR="00FF7C90" w:rsidRPr="00F23496" w:rsidRDefault="00FF7C90" w:rsidP="009C672B">
      <w:pPr>
        <w:rPr>
          <w:color w:val="000000" w:themeColor="text1"/>
        </w:rPr>
      </w:pPr>
    </w:p>
    <w:p w14:paraId="6544FF9D" w14:textId="20C79CEB" w:rsidR="00FF7C90" w:rsidRPr="00F23496" w:rsidRDefault="00FF7C90" w:rsidP="00FF7C90">
      <w:pPr>
        <w:pStyle w:val="Heading3"/>
        <w:rPr>
          <w:color w:val="000000" w:themeColor="text1"/>
        </w:rPr>
      </w:pPr>
      <w:bookmarkStart w:id="67" w:name="_Toc45140948"/>
      <w:r w:rsidRPr="00F23496">
        <w:rPr>
          <w:color w:val="000000" w:themeColor="text1"/>
        </w:rPr>
        <w:t>Genymotion</w:t>
      </w:r>
      <w:bookmarkEnd w:id="67"/>
    </w:p>
    <w:p w14:paraId="21D0C073" w14:textId="1D2F7A4C" w:rsidR="0090514D"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là một trong những trình giả lập Android miễn phí tốt nhất trên thị trường</w:t>
      </w:r>
      <w:r w:rsidRPr="00F23496">
        <w:rPr>
          <w:color w:val="000000" w:themeColor="text1"/>
          <w:shd w:val="clear" w:color="auto" w:fill="FFFFFF"/>
        </w:rPr>
        <w:t> . Phần mềm này vừa mạnh mẽ vừa dễ sử dụng, sẽ được các nhà phát triển Android tò mò muốn biết.</w:t>
      </w:r>
      <w:r w:rsidR="00910292">
        <w:rPr>
          <w:color w:val="000000" w:themeColor="text1"/>
          <w:shd w:val="clear" w:color="auto" w:fill="FFFFFF"/>
        </w:rPr>
        <w:t xml:space="preserve"> [12]</w:t>
      </w:r>
    </w:p>
    <w:p w14:paraId="25D0EE6E" w14:textId="521BBEBE"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rất dễ sử dụng và </w:t>
      </w:r>
      <w:r w:rsidRPr="00F23496">
        <w:rPr>
          <w:rStyle w:val="Strong"/>
          <w:b w:val="0"/>
          <w:bCs w:val="0"/>
          <w:color w:val="000000" w:themeColor="text1"/>
          <w:shd w:val="clear" w:color="auto" w:fill="FFFFFF"/>
        </w:rPr>
        <w:t>có thể mô phỏng hàng chục điện thoại Android</w:t>
      </w:r>
      <w:r w:rsidRPr="00F23496">
        <w:rPr>
          <w:color w:val="000000" w:themeColor="text1"/>
          <w:shd w:val="clear" w:color="auto" w:fill="FFFFFF"/>
        </w:rPr>
        <w:t xml:space="preserve">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w:t>
      </w:r>
      <w:r w:rsidRPr="00F23496">
        <w:rPr>
          <w:color w:val="000000" w:themeColor="text1"/>
          <w:shd w:val="clear" w:color="auto" w:fill="FFFFFF"/>
        </w:rPr>
        <w:lastRenderedPageBreak/>
        <w:t>định vị địa lý và thậm chí tăng hoặc giảm kích thước của cửa sổ trình mô phỏng khi các ứng dụng Android được khởi chạy.</w:t>
      </w:r>
      <w:r w:rsidR="00910292" w:rsidRPr="00910292">
        <w:rPr>
          <w:color w:val="000000" w:themeColor="text1"/>
          <w:shd w:val="clear" w:color="auto" w:fill="FFFFFF"/>
        </w:rPr>
        <w:t xml:space="preserve"> </w:t>
      </w:r>
      <w:r w:rsidR="00910292">
        <w:rPr>
          <w:color w:val="000000" w:themeColor="text1"/>
          <w:shd w:val="clear" w:color="auto" w:fill="FFFFFF"/>
        </w:rPr>
        <w:t>[12]</w:t>
      </w:r>
    </w:p>
    <w:p w14:paraId="73CA61C1" w14:textId="703939E8"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Bộ giả lập Genymotion </w:t>
      </w:r>
      <w:r w:rsidRPr="00F23496">
        <w:rPr>
          <w:rStyle w:val="Strong"/>
          <w:b w:val="0"/>
          <w:bCs w:val="0"/>
          <w:color w:val="000000" w:themeColor="text1"/>
          <w:shd w:val="clear" w:color="auto" w:fill="FFFFFF"/>
        </w:rPr>
        <w:t>không có các tùy chọn không cần thiết</w:t>
      </w:r>
      <w:r w:rsidRPr="00F23496">
        <w:rPr>
          <w:color w:val="000000" w:themeColor="text1"/>
          <w:shd w:val="clear" w:color="auto" w:fill="FFFFFF"/>
        </w:rPr>
        <w:t> khi khởi động, nhưng menu chính cho phép bạn thiết lập </w:t>
      </w:r>
      <w:r w:rsidRPr="00F23496">
        <w:rPr>
          <w:rStyle w:val="Strong"/>
          <w:b w:val="0"/>
          <w:bCs w:val="0"/>
          <w:color w:val="000000" w:themeColor="text1"/>
          <w:shd w:val="clear" w:color="auto" w:fill="FFFFFF"/>
        </w:rPr>
        <w:t>ADB</w:t>
      </w:r>
      <w:r w:rsidRPr="00F23496">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r w:rsidR="00910292" w:rsidRPr="00910292">
        <w:rPr>
          <w:color w:val="000000" w:themeColor="text1"/>
          <w:shd w:val="clear" w:color="auto" w:fill="FFFFFF"/>
        </w:rPr>
        <w:t xml:space="preserve"> </w:t>
      </w:r>
      <w:r w:rsidR="00910292">
        <w:rPr>
          <w:color w:val="000000" w:themeColor="text1"/>
          <w:shd w:val="clear" w:color="auto" w:fill="FFFFFF"/>
        </w:rPr>
        <w:t>[12]</w:t>
      </w:r>
    </w:p>
    <w:p w14:paraId="7B9E0118" w14:textId="0BF24470"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là một </w:t>
      </w:r>
      <w:r w:rsidRPr="00F23496">
        <w:rPr>
          <w:rStyle w:val="Strong"/>
          <w:b w:val="0"/>
          <w:bCs w:val="0"/>
          <w:color w:val="000000" w:themeColor="text1"/>
          <w:shd w:val="clear" w:color="auto" w:fill="FFFFFF"/>
        </w:rPr>
        <w:t>phần mềm mạnh mẽ</w:t>
      </w:r>
      <w:r w:rsidRPr="00F23496">
        <w:rPr>
          <w:color w:val="000000" w:themeColor="text1"/>
          <w:shd w:val="clear" w:color="auto" w:fill="FFFFFF"/>
        </w:rPr>
        <w:t> và chất lượng là đáng ngạc nhiên tốt xem xét nó miễn phí, nhưng chương trình vẫn chưa được cuối cùng vì vậy nó vẫn còn một chút lỗi. Xoay màn hình có thể gây ra sự cố trên một số điện thoại được mô phỏng và việc chọn menu thả xuống Android đôi khi khiến trình giả lập gặp sự cố. Ngoài những thiếu sót này, Genymotion tiếp cận sự hoàn hảo như xa như Android giả lập đi.</w:t>
      </w:r>
      <w:r w:rsidR="00910292" w:rsidRPr="00910292">
        <w:rPr>
          <w:color w:val="000000" w:themeColor="text1"/>
          <w:shd w:val="clear" w:color="auto" w:fill="FFFFFF"/>
        </w:rPr>
        <w:t xml:space="preserve"> </w:t>
      </w:r>
      <w:r w:rsidR="00910292">
        <w:rPr>
          <w:color w:val="000000" w:themeColor="text1"/>
          <w:shd w:val="clear" w:color="auto" w:fill="FFFFFF"/>
        </w:rPr>
        <w:t>[12]</w:t>
      </w:r>
    </w:p>
    <w:p w14:paraId="76576C5F" w14:textId="5365615F" w:rsidR="00407225"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phù hợp cho tất cả người dùng</w:t>
      </w:r>
      <w:r w:rsidRPr="00F23496">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r w:rsidR="00910292" w:rsidRPr="00910292">
        <w:rPr>
          <w:color w:val="000000" w:themeColor="text1"/>
          <w:shd w:val="clear" w:color="auto" w:fill="FFFFFF"/>
        </w:rPr>
        <w:t xml:space="preserve"> </w:t>
      </w:r>
      <w:r w:rsidR="00910292">
        <w:rPr>
          <w:color w:val="000000" w:themeColor="text1"/>
          <w:shd w:val="clear" w:color="auto" w:fill="FFFFFF"/>
        </w:rPr>
        <w:t>[12]</w:t>
      </w:r>
    </w:p>
    <w:p w14:paraId="396FF020" w14:textId="7C52B83A" w:rsidR="00573CE9" w:rsidRPr="00F23496" w:rsidRDefault="00573CE9" w:rsidP="00407225">
      <w:pPr>
        <w:spacing w:line="360" w:lineRule="auto"/>
        <w:rPr>
          <w:color w:val="000000" w:themeColor="text1"/>
          <w:shd w:val="clear" w:color="auto" w:fill="FFFFFF"/>
        </w:rPr>
      </w:pPr>
      <w:r w:rsidRPr="00F23496">
        <w:rPr>
          <w:color w:val="000000" w:themeColor="text1"/>
          <w:shd w:val="clear" w:color="auto" w:fill="FFFFFF"/>
        </w:rPr>
        <w:t>Có thể t</w:t>
      </w:r>
      <w:r w:rsidR="00915DE1" w:rsidRPr="00F23496">
        <w:rPr>
          <w:color w:val="000000" w:themeColor="text1"/>
          <w:shd w:val="clear" w:color="auto" w:fill="FFFFFF"/>
        </w:rPr>
        <w:t>ả</w:t>
      </w:r>
      <w:r w:rsidRPr="00F23496">
        <w:rPr>
          <w:color w:val="000000" w:themeColor="text1"/>
          <w:shd w:val="clear" w:color="auto" w:fill="FFFFFF"/>
        </w:rPr>
        <w:t xml:space="preserve">i và cài đặt Genymotion tại đây: </w:t>
      </w:r>
      <w:hyperlink r:id="rId131" w:history="1">
        <w:r w:rsidRPr="00F23496">
          <w:rPr>
            <w:rStyle w:val="Hyperlink"/>
            <w:color w:val="000000" w:themeColor="text1"/>
          </w:rPr>
          <w:t>https://genymotion.softonic.vn/</w:t>
        </w:r>
      </w:hyperlink>
    </w:p>
    <w:p w14:paraId="26664C3D" w14:textId="63DEDBB3" w:rsidR="00997AE4" w:rsidRPr="00D56018" w:rsidRDefault="009E2CD8" w:rsidP="00D56018">
      <w:pPr>
        <w:spacing w:line="360" w:lineRule="auto"/>
        <w:ind w:firstLine="0"/>
        <w:rPr>
          <w:color w:val="000000" w:themeColor="text1"/>
          <w:szCs w:val="26"/>
        </w:rPr>
      </w:pPr>
      <w:r>
        <w:rPr>
          <w:noProof/>
        </w:rPr>
        <w:lastRenderedPageBreak/>
        <mc:AlternateContent>
          <mc:Choice Requires="wps">
            <w:drawing>
              <wp:anchor distT="0" distB="0" distL="114300" distR="114300" simplePos="0" relativeHeight="251608576" behindDoc="0" locked="0" layoutInCell="1" allowOverlap="1" wp14:anchorId="1CCF8CEC" wp14:editId="41FC8590">
                <wp:simplePos x="0" y="0"/>
                <wp:positionH relativeFrom="column">
                  <wp:posOffset>711200</wp:posOffset>
                </wp:positionH>
                <wp:positionV relativeFrom="paragraph">
                  <wp:posOffset>6203950</wp:posOffset>
                </wp:positionV>
                <wp:extent cx="41433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27744B85" w14:textId="74B13C8B" w:rsidR="00805121" w:rsidRPr="00D26054" w:rsidRDefault="00805121" w:rsidP="00D26054">
                            <w:pPr>
                              <w:pStyle w:val="Caption"/>
                              <w:rPr>
                                <w:i/>
                                <w:iCs/>
                                <w:noProof/>
                                <w:color w:val="000000" w:themeColor="text1"/>
                                <w:szCs w:val="26"/>
                              </w:rPr>
                            </w:pPr>
                            <w:bookmarkStart w:id="68" w:name="_Toc45224145"/>
                            <w:r w:rsidRPr="00D2605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D26054">
                              <w:rPr>
                                <w:i/>
                                <w:iCs/>
                              </w:rPr>
                              <w:t xml:space="preserve"> Genymotion_2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8CEC" id="Text Box 77" o:spid="_x0000_s1046" type="#_x0000_t202" style="position:absolute;left:0;text-align:left;margin-left:56pt;margin-top:488.5pt;width:326.25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" stroked="f">
                <v:textbox style="mso-fit-shape-to-text:t" inset="0,0,0,0">
                  <w:txbxContent>
                    <w:p w14:paraId="27744B85" w14:textId="74B13C8B" w:rsidR="00805121" w:rsidRPr="00D26054" w:rsidRDefault="00805121" w:rsidP="00D26054">
                      <w:pPr>
                        <w:pStyle w:val="Caption"/>
                        <w:rPr>
                          <w:i/>
                          <w:iCs/>
                          <w:noProof/>
                          <w:color w:val="000000" w:themeColor="text1"/>
                          <w:szCs w:val="26"/>
                        </w:rPr>
                      </w:pPr>
                      <w:bookmarkStart w:id="69" w:name="_Toc45224145"/>
                      <w:r w:rsidRPr="00D2605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D26054">
                        <w:rPr>
                          <w:i/>
                          <w:iCs/>
                        </w:rPr>
                        <w:t xml:space="preserve"> Genymotion_2</w:t>
                      </w:r>
                      <w:bookmarkEnd w:id="69"/>
                    </w:p>
                  </w:txbxContent>
                </v:textbox>
                <w10:wrap type="topAndBottom"/>
              </v:shape>
            </w:pict>
          </mc:Fallback>
        </mc:AlternateContent>
      </w:r>
      <w:r w:rsidRPr="00407225">
        <w:rPr>
          <w:noProof/>
          <w:color w:val="000000" w:themeColor="text1"/>
          <w:szCs w:val="26"/>
        </w:rPr>
        <w:drawing>
          <wp:anchor distT="0" distB="0" distL="114300" distR="114300" simplePos="0" relativeHeight="251586048" behindDoc="0" locked="0" layoutInCell="1" allowOverlap="1" wp14:anchorId="634DE22E" wp14:editId="0F9CBE8E">
            <wp:simplePos x="0" y="0"/>
            <wp:positionH relativeFrom="column">
              <wp:posOffset>1749425</wp:posOffset>
            </wp:positionH>
            <wp:positionV relativeFrom="paragraph">
              <wp:posOffset>-225425</wp:posOffset>
            </wp:positionV>
            <wp:extent cx="2076450" cy="31908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076450" cy="3190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3456" behindDoc="0" locked="0" layoutInCell="1" allowOverlap="1" wp14:anchorId="2945837B" wp14:editId="0B470DE1">
                <wp:simplePos x="0" y="0"/>
                <wp:positionH relativeFrom="column">
                  <wp:posOffset>281940</wp:posOffset>
                </wp:positionH>
                <wp:positionV relativeFrom="paragraph">
                  <wp:posOffset>3084195</wp:posOffset>
                </wp:positionV>
                <wp:extent cx="499935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4D6811A9" w14:textId="0583D84F" w:rsidR="00805121" w:rsidRPr="00C04F17" w:rsidRDefault="00805121" w:rsidP="00C04F17">
                            <w:pPr>
                              <w:pStyle w:val="Caption"/>
                              <w:rPr>
                                <w:i/>
                                <w:iCs/>
                                <w:noProof/>
                                <w:color w:val="000000" w:themeColor="text1"/>
                                <w:szCs w:val="26"/>
                              </w:rPr>
                            </w:pPr>
                            <w:bookmarkStart w:id="70" w:name="_Toc45224146"/>
                            <w:r w:rsidRPr="00C04F1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C04F17">
                              <w:rPr>
                                <w:i/>
                                <w:iCs/>
                              </w:rPr>
                              <w:t xml:space="preserve"> Genymotion_1</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5837B" id="Text Box 75" o:spid="_x0000_s1047" type="#_x0000_t202" style="position:absolute;left:0;text-align:left;margin-left:22.2pt;margin-top:242.85pt;width:393.6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" stroked="f">
                <v:textbox style="mso-fit-shape-to-text:t" inset="0,0,0,0">
                  <w:txbxContent>
                    <w:p w14:paraId="4D6811A9" w14:textId="0583D84F" w:rsidR="00805121" w:rsidRPr="00C04F17" w:rsidRDefault="00805121" w:rsidP="00C04F17">
                      <w:pPr>
                        <w:pStyle w:val="Caption"/>
                        <w:rPr>
                          <w:i/>
                          <w:iCs/>
                          <w:noProof/>
                          <w:color w:val="000000" w:themeColor="text1"/>
                          <w:szCs w:val="26"/>
                        </w:rPr>
                      </w:pPr>
                      <w:bookmarkStart w:id="71" w:name="_Toc45224146"/>
                      <w:r w:rsidRPr="00C04F1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C04F17">
                        <w:rPr>
                          <w:i/>
                          <w:iCs/>
                        </w:rPr>
                        <w:t xml:space="preserve"> Genymotion_1</w:t>
                      </w:r>
                      <w:bookmarkEnd w:id="71"/>
                    </w:p>
                  </w:txbxContent>
                </v:textbox>
                <w10:wrap type="topAndBottom"/>
              </v:shape>
            </w:pict>
          </mc:Fallback>
        </mc:AlternateContent>
      </w:r>
      <w:r w:rsidR="00BB7A49" w:rsidRPr="00F23496">
        <w:rPr>
          <w:noProof/>
          <w:color w:val="000000" w:themeColor="text1"/>
          <w:szCs w:val="26"/>
        </w:rPr>
        <w:drawing>
          <wp:anchor distT="0" distB="0" distL="114300" distR="114300" simplePos="0" relativeHeight="251584000" behindDoc="0" locked="0" layoutInCell="1" allowOverlap="1" wp14:anchorId="494FA165" wp14:editId="3FEC1E5F">
            <wp:simplePos x="0" y="0"/>
            <wp:positionH relativeFrom="column">
              <wp:posOffset>281940</wp:posOffset>
            </wp:positionH>
            <wp:positionV relativeFrom="paragraph">
              <wp:posOffset>3379470</wp:posOffset>
            </wp:positionV>
            <wp:extent cx="4999355" cy="2495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999355" cy="2495550"/>
                    </a:xfrm>
                    <a:prstGeom prst="rect">
                      <a:avLst/>
                    </a:prstGeom>
                  </pic:spPr>
                </pic:pic>
              </a:graphicData>
            </a:graphic>
            <wp14:sizeRelH relativeFrom="margin">
              <wp14:pctWidth>0</wp14:pctWidth>
            </wp14:sizeRelH>
            <wp14:sizeRelV relativeFrom="margin">
              <wp14:pctHeight>0</wp14:pctHeight>
            </wp14:sizeRelV>
          </wp:anchor>
        </w:drawing>
      </w:r>
    </w:p>
    <w:p w14:paraId="07DF672D" w14:textId="049DDB67"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7D0EB77C" w:rsidR="003867BF" w:rsidRDefault="0095530E">
      <w:pPr>
        <w:pStyle w:val="Heading1"/>
        <w:ind w:left="0"/>
        <w:rPr>
          <w:color w:val="FF0000"/>
        </w:rPr>
      </w:pPr>
      <w:bookmarkStart w:id="72" w:name="_Toc45140949"/>
      <w:bookmarkStart w:id="73" w:name="_Toc169424247"/>
      <w:r>
        <w:lastRenderedPageBreak/>
        <w:t>: PHÂN TÍCH</w:t>
      </w:r>
      <w:bookmarkEnd w:id="72"/>
      <w:r>
        <w:t xml:space="preserve"> </w:t>
      </w:r>
    </w:p>
    <w:p w14:paraId="47DA7A54" w14:textId="6FF3F215" w:rsidR="003867BF" w:rsidRDefault="0095530E">
      <w:pPr>
        <w:pStyle w:val="Heading2"/>
      </w:pPr>
      <w:bookmarkStart w:id="74" w:name="_Toc45140950"/>
      <w:bookmarkEnd w:id="73"/>
      <w:r>
        <w:t>Phân tích yêu cầu bằng UML</w:t>
      </w:r>
      <w:bookmarkEnd w:id="74"/>
    </w:p>
    <w:p w14:paraId="0F2AC671" w14:textId="66DA75E2" w:rsidR="00990122" w:rsidRPr="00990122" w:rsidRDefault="00990122" w:rsidP="00643C61">
      <w:pPr>
        <w:pStyle w:val="Heading3"/>
      </w:pPr>
      <w:bookmarkStart w:id="75" w:name="_Toc45140951"/>
      <w:r>
        <w:rPr>
          <w:noProof/>
        </w:rPr>
        <mc:AlternateContent>
          <mc:Choice Requires="wps">
            <w:drawing>
              <wp:anchor distT="0" distB="0" distL="114300" distR="114300" simplePos="0" relativeHeight="251609600" behindDoc="0" locked="0" layoutInCell="1" allowOverlap="1" wp14:anchorId="705EED8A" wp14:editId="6055EDBD">
                <wp:simplePos x="0" y="0"/>
                <wp:positionH relativeFrom="column">
                  <wp:posOffset>-793750</wp:posOffset>
                </wp:positionH>
                <wp:positionV relativeFrom="paragraph">
                  <wp:posOffset>6508750</wp:posOffset>
                </wp:positionV>
                <wp:extent cx="66198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05B5A1D4" w14:textId="786C6D7C" w:rsidR="00805121" w:rsidRPr="009E024D" w:rsidRDefault="00805121" w:rsidP="009E024D">
                            <w:pPr>
                              <w:pStyle w:val="Caption"/>
                              <w:rPr>
                                <w:rFonts w:cs="Arial"/>
                                <w:b/>
                                <w:i/>
                                <w:iCs/>
                                <w:noProof/>
                                <w:szCs w:val="26"/>
                              </w:rPr>
                            </w:pPr>
                            <w:bookmarkStart w:id="76" w:name="_Toc45224147"/>
                            <w:r w:rsidRPr="009E024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9E024D">
                              <w:rPr>
                                <w:i/>
                                <w:iCs/>
                              </w:rPr>
                              <w:t xml:space="preserve"> Mô hình Use case tổng quát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EED8A" id="Text Box 78" o:spid="_x0000_s1048" type="#_x0000_t202" style="position:absolute;left:0;text-align:left;margin-left:-62.5pt;margin-top:512.5pt;width:521.2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YAMAIAAGc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" stroked="f">
                <v:textbox style="mso-fit-shape-to-text:t" inset="0,0,0,0">
                  <w:txbxContent>
                    <w:p w14:paraId="05B5A1D4" w14:textId="786C6D7C" w:rsidR="00805121" w:rsidRPr="009E024D" w:rsidRDefault="00805121" w:rsidP="009E024D">
                      <w:pPr>
                        <w:pStyle w:val="Caption"/>
                        <w:rPr>
                          <w:rFonts w:cs="Arial"/>
                          <w:b/>
                          <w:i/>
                          <w:iCs/>
                          <w:noProof/>
                          <w:szCs w:val="26"/>
                        </w:rPr>
                      </w:pPr>
                      <w:bookmarkStart w:id="77" w:name="_Toc45224147"/>
                      <w:r w:rsidRPr="009E024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9E024D">
                        <w:rPr>
                          <w:i/>
                          <w:iCs/>
                        </w:rPr>
                        <w:t xml:space="preserve"> Mô hình Use case tổng quát</w:t>
                      </w:r>
                      <w:bookmarkEnd w:id="77"/>
                    </w:p>
                  </w:txbxContent>
                </v:textbox>
                <w10:wrap type="topAndBottom"/>
              </v:shape>
            </w:pict>
          </mc:Fallback>
        </mc:AlternateContent>
      </w:r>
      <w:r w:rsidRPr="00990122">
        <w:rPr>
          <w:noProof/>
        </w:rPr>
        <w:drawing>
          <wp:anchor distT="0" distB="0" distL="114300" distR="114300" simplePos="0" relativeHeight="251713024" behindDoc="0" locked="0" layoutInCell="1" allowOverlap="1" wp14:anchorId="20F6D5E6" wp14:editId="5B8E5396">
            <wp:simplePos x="0" y="0"/>
            <wp:positionH relativeFrom="column">
              <wp:posOffset>-708025</wp:posOffset>
            </wp:positionH>
            <wp:positionV relativeFrom="paragraph">
              <wp:posOffset>354965</wp:posOffset>
            </wp:positionV>
            <wp:extent cx="6467475" cy="61055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467475" cy="610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672">
        <w:t xml:space="preserve">Mô hình </w:t>
      </w:r>
      <w:r w:rsidR="0095530E">
        <w:t>Use</w:t>
      </w:r>
      <w:r w:rsidR="00C47447">
        <w:t xml:space="preserve"> </w:t>
      </w:r>
      <w:r w:rsidR="0095530E">
        <w:t>case tổng quát</w:t>
      </w:r>
      <w:bookmarkEnd w:id="75"/>
    </w:p>
    <w:p w14:paraId="6F24C4E3" w14:textId="14B46DC1" w:rsidR="003867BF" w:rsidRDefault="0095530E">
      <w:pPr>
        <w:pStyle w:val="Heading3"/>
      </w:pPr>
      <w:bookmarkStart w:id="78" w:name="_Toc45140952"/>
      <w:r>
        <w:lastRenderedPageBreak/>
        <w:t>Danh sách tác nhân và mô tả</w:t>
      </w:r>
      <w:bookmarkEnd w:id="78"/>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5E8D289D" w:rsidR="003867BF" w:rsidRDefault="002E45D9" w:rsidP="002E45D9">
      <w:pPr>
        <w:pStyle w:val="Caption"/>
        <w:rPr>
          <w:i/>
          <w:iCs/>
        </w:rPr>
      </w:pPr>
      <w:bookmarkStart w:id="79" w:name="_Toc45224222"/>
      <w:r w:rsidRPr="002E45D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w:t>
      </w:r>
      <w:r w:rsidR="00866FCD">
        <w:rPr>
          <w:i/>
          <w:iCs/>
        </w:rPr>
        <w:fldChar w:fldCharType="end"/>
      </w:r>
      <w:r w:rsidRPr="002E45D9">
        <w:rPr>
          <w:i/>
          <w:iCs/>
        </w:rPr>
        <w:t xml:space="preserve"> Danh sách tác nhân và mô tả</w:t>
      </w:r>
      <w:bookmarkEnd w:id="79"/>
    </w:p>
    <w:p w14:paraId="2415B8BF" w14:textId="77777777" w:rsidR="00BF0B98" w:rsidRPr="00BF0B98" w:rsidRDefault="00BF0B98" w:rsidP="00BF0B98"/>
    <w:p w14:paraId="326EE33F" w14:textId="2A6DD36C" w:rsidR="003867BF" w:rsidRDefault="0095530E" w:rsidP="00F94019">
      <w:pPr>
        <w:pStyle w:val="Heading3"/>
        <w:rPr>
          <w:lang w:val="vi-VN"/>
        </w:rPr>
      </w:pPr>
      <w:bookmarkStart w:id="80" w:name="_Toc45140953"/>
      <w:r>
        <w:rPr>
          <w:lang w:val="vi-VN"/>
        </w:rPr>
        <w:t xml:space="preserve">Danh sách </w:t>
      </w:r>
      <w:r w:rsidR="00F94019">
        <w:t>Use</w:t>
      </w:r>
      <w:r w:rsidR="00615968">
        <w:t xml:space="preserve"> </w:t>
      </w:r>
      <w:r w:rsidR="00F94019">
        <w:t>case</w:t>
      </w:r>
      <w:r>
        <w:rPr>
          <w:lang w:val="vi-VN"/>
        </w:rPr>
        <w:t xml:space="preserve"> và mô tả</w:t>
      </w:r>
      <w:bookmarkEnd w:id="80"/>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DE66F7F" w:rsidR="00D008E3" w:rsidRDefault="00D008E3">
            <w:pPr>
              <w:spacing w:after="120" w:line="240" w:lineRule="auto"/>
              <w:ind w:firstLine="0"/>
              <w:rPr>
                <w:szCs w:val="26"/>
                <w:lang w:val="vi-VN"/>
              </w:rPr>
            </w:pPr>
            <w:r>
              <w:rPr>
                <w:szCs w:val="26"/>
                <w:lang w:val="vi-VN"/>
              </w:rPr>
              <w:t>Thêm</w:t>
            </w:r>
            <w:r w:rsidR="007856DB">
              <w:rPr>
                <w:szCs w:val="26"/>
              </w:rPr>
              <w:t xml:space="preserve"> khoản</w:t>
            </w:r>
            <w:r>
              <w:rPr>
                <w:szCs w:val="26"/>
                <w:lang w:val="vi-VN"/>
              </w:rPr>
              <w:t xml:space="preserve"> thu chi</w:t>
            </w:r>
          </w:p>
        </w:tc>
        <w:tc>
          <w:tcPr>
            <w:tcW w:w="2666" w:type="pct"/>
            <w:vAlign w:val="top"/>
          </w:tcPr>
          <w:p w14:paraId="5AE1A6C1" w14:textId="3CEE432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w:t>
            </w:r>
          </w:p>
        </w:tc>
        <w:tc>
          <w:tcPr>
            <w:tcW w:w="606" w:type="pct"/>
            <w:vAlign w:val="top"/>
          </w:tcPr>
          <w:p w14:paraId="7A4F5E0F" w14:textId="77777777" w:rsidR="00D008E3" w:rsidRDefault="00D008E3" w:rsidP="00BF0B98">
            <w:pPr>
              <w:keepNext/>
              <w:spacing w:after="120" w:line="240" w:lineRule="auto"/>
              <w:rPr>
                <w:szCs w:val="26"/>
              </w:rPr>
            </w:pPr>
          </w:p>
        </w:tc>
      </w:tr>
      <w:tr w:rsidR="0094721A" w14:paraId="16050C2E" w14:textId="77777777" w:rsidTr="00D008E3">
        <w:tc>
          <w:tcPr>
            <w:tcW w:w="493" w:type="pct"/>
            <w:vAlign w:val="top"/>
          </w:tcPr>
          <w:p w14:paraId="56D0D9E0" w14:textId="4228CAC1" w:rsidR="0094721A" w:rsidRPr="0094721A" w:rsidRDefault="0094721A">
            <w:pPr>
              <w:spacing w:after="0" w:line="240" w:lineRule="auto"/>
              <w:ind w:firstLine="0"/>
              <w:rPr>
                <w:szCs w:val="26"/>
              </w:rPr>
            </w:pPr>
            <w:r>
              <w:rPr>
                <w:szCs w:val="26"/>
              </w:rPr>
              <w:t>UC15</w:t>
            </w:r>
          </w:p>
        </w:tc>
        <w:tc>
          <w:tcPr>
            <w:tcW w:w="1235" w:type="pct"/>
            <w:vAlign w:val="top"/>
          </w:tcPr>
          <w:p w14:paraId="254342FD" w14:textId="5559FCD3" w:rsidR="0094721A" w:rsidRPr="0094721A" w:rsidRDefault="0094721A">
            <w:pPr>
              <w:spacing w:after="120" w:line="240" w:lineRule="auto"/>
              <w:ind w:firstLine="0"/>
              <w:rPr>
                <w:szCs w:val="26"/>
              </w:rPr>
            </w:pPr>
            <w:r>
              <w:rPr>
                <w:szCs w:val="26"/>
              </w:rPr>
              <w:t>Cập nhật</w:t>
            </w:r>
            <w:r w:rsidR="007856DB">
              <w:rPr>
                <w:szCs w:val="26"/>
              </w:rPr>
              <w:t xml:space="preserve"> khoản</w:t>
            </w:r>
            <w:r>
              <w:rPr>
                <w:szCs w:val="26"/>
              </w:rPr>
              <w:t xml:space="preserve"> thu </w:t>
            </w:r>
            <w:r>
              <w:rPr>
                <w:szCs w:val="26"/>
              </w:rPr>
              <w:lastRenderedPageBreak/>
              <w:t>chi</w:t>
            </w:r>
          </w:p>
        </w:tc>
        <w:tc>
          <w:tcPr>
            <w:tcW w:w="2666" w:type="pct"/>
            <w:vAlign w:val="top"/>
          </w:tcPr>
          <w:p w14:paraId="206DAADF" w14:textId="0ED9CA74" w:rsidR="0094721A" w:rsidRDefault="000317B1">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lastRenderedPageBreak/>
              <w:t xml:space="preserve">Mô tả các bước tác nhân cập nhật các khoản </w:t>
            </w:r>
            <w:r>
              <w:rPr>
                <w:rFonts w:ascii="Times New Roman" w:hAnsi="Times New Roman"/>
                <w:b w:val="0"/>
                <w:bCs w:val="0"/>
                <w:color w:val="141414"/>
                <w:sz w:val="26"/>
                <w:szCs w:val="26"/>
              </w:rPr>
              <w:lastRenderedPageBreak/>
              <w:t>thu chi</w:t>
            </w:r>
          </w:p>
        </w:tc>
        <w:tc>
          <w:tcPr>
            <w:tcW w:w="606" w:type="pct"/>
            <w:vAlign w:val="top"/>
          </w:tcPr>
          <w:p w14:paraId="2A40E103" w14:textId="77777777" w:rsidR="0094721A" w:rsidRDefault="0094721A" w:rsidP="00BF0B98">
            <w:pPr>
              <w:keepNext/>
              <w:spacing w:after="120" w:line="240" w:lineRule="auto"/>
              <w:rPr>
                <w:szCs w:val="26"/>
              </w:rPr>
            </w:pPr>
          </w:p>
        </w:tc>
      </w:tr>
      <w:tr w:rsidR="00D008E3" w14:paraId="26285F81" w14:textId="77777777" w:rsidTr="00D008E3">
        <w:tc>
          <w:tcPr>
            <w:tcW w:w="493" w:type="pct"/>
            <w:vAlign w:val="top"/>
          </w:tcPr>
          <w:p w14:paraId="16E6D5DE" w14:textId="608BAE2A" w:rsidR="00D008E3" w:rsidRPr="002F54C3" w:rsidRDefault="00D008E3">
            <w:pPr>
              <w:spacing w:after="0" w:line="240" w:lineRule="auto"/>
              <w:ind w:firstLine="0"/>
              <w:rPr>
                <w:szCs w:val="26"/>
              </w:rPr>
            </w:pPr>
            <w:r>
              <w:rPr>
                <w:szCs w:val="26"/>
              </w:rPr>
              <w:t>UC1</w:t>
            </w:r>
            <w:r w:rsidR="0094721A">
              <w:rPr>
                <w:szCs w:val="26"/>
              </w:rPr>
              <w:t>6</w:t>
            </w:r>
          </w:p>
        </w:tc>
        <w:tc>
          <w:tcPr>
            <w:tcW w:w="1235" w:type="pct"/>
            <w:vAlign w:val="top"/>
          </w:tcPr>
          <w:p w14:paraId="30A75873" w14:textId="62A01BE2" w:rsidR="00D008E3" w:rsidRDefault="00D008E3">
            <w:pPr>
              <w:spacing w:after="120" w:line="240" w:lineRule="auto"/>
              <w:ind w:firstLine="0"/>
              <w:rPr>
                <w:szCs w:val="26"/>
                <w:lang w:val="vi-VN"/>
              </w:rPr>
            </w:pPr>
            <w:r>
              <w:rPr>
                <w:szCs w:val="26"/>
                <w:lang w:val="vi-VN"/>
              </w:rPr>
              <w:t>Xóa</w:t>
            </w:r>
            <w:r w:rsidR="007856DB">
              <w:rPr>
                <w:szCs w:val="26"/>
              </w:rPr>
              <w:t xml:space="preserve"> khoản</w:t>
            </w:r>
            <w:r>
              <w:rPr>
                <w:szCs w:val="26"/>
                <w:lang w:val="vi-VN"/>
              </w:rPr>
              <w:t xml:space="preserve"> thu chi</w:t>
            </w:r>
          </w:p>
        </w:tc>
        <w:tc>
          <w:tcPr>
            <w:tcW w:w="2666" w:type="pct"/>
            <w:vAlign w:val="top"/>
          </w:tcPr>
          <w:p w14:paraId="1EF91377" w14:textId="09AF8BC8"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 khi 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8AFF3BB" w:rsidR="007712A7" w:rsidRDefault="00CC2BB0">
            <w:pPr>
              <w:spacing w:after="0" w:line="240" w:lineRule="auto"/>
              <w:ind w:firstLine="0"/>
              <w:rPr>
                <w:szCs w:val="26"/>
              </w:rPr>
            </w:pPr>
            <w:r>
              <w:rPr>
                <w:szCs w:val="26"/>
              </w:rPr>
              <w:t>UC1</w:t>
            </w:r>
            <w:r w:rsidR="0094721A">
              <w:rPr>
                <w:szCs w:val="26"/>
              </w:rPr>
              <w:t>7</w:t>
            </w:r>
          </w:p>
        </w:tc>
        <w:tc>
          <w:tcPr>
            <w:tcW w:w="1235" w:type="pct"/>
            <w:vAlign w:val="top"/>
          </w:tcPr>
          <w:p w14:paraId="0FC9C7C9" w14:textId="47BBF27B" w:rsidR="007712A7" w:rsidRPr="007712A7" w:rsidRDefault="00330148">
            <w:pPr>
              <w:spacing w:after="120" w:line="240" w:lineRule="auto"/>
              <w:ind w:firstLine="0"/>
              <w:rPr>
                <w:szCs w:val="26"/>
              </w:rPr>
            </w:pPr>
            <w:r>
              <w:rPr>
                <w:szCs w:val="26"/>
              </w:rPr>
              <w:t>Xem l</w:t>
            </w:r>
            <w:r w:rsidR="007712A7">
              <w:rPr>
                <w:szCs w:val="26"/>
              </w:rPr>
              <w:t>ịch sử</w:t>
            </w:r>
            <w:r w:rsidR="007856DB">
              <w:rPr>
                <w:szCs w:val="26"/>
              </w:rPr>
              <w:t xml:space="preserve"> khoản</w:t>
            </w:r>
            <w:r w:rsidR="007712A7">
              <w:rPr>
                <w:szCs w:val="26"/>
              </w:rPr>
              <w:t xml:space="preserve">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09E7ADF3" w:rsidR="00D008E3" w:rsidRPr="002F54C3" w:rsidRDefault="00D008E3">
            <w:pPr>
              <w:spacing w:after="0" w:line="240" w:lineRule="auto"/>
              <w:ind w:firstLine="0"/>
              <w:rPr>
                <w:szCs w:val="26"/>
              </w:rPr>
            </w:pPr>
            <w:r>
              <w:rPr>
                <w:szCs w:val="26"/>
              </w:rPr>
              <w:t>UC1</w:t>
            </w:r>
            <w:r w:rsidR="0094721A">
              <w:rPr>
                <w:szCs w:val="26"/>
              </w:rPr>
              <w:t>8</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107EBE05"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3F2FCA">
              <w:rPr>
                <w:rFonts w:ascii="Times New Roman" w:hAnsi="Times New Roman"/>
                <w:b w:val="0"/>
                <w:bCs w:val="0"/>
                <w:color w:val="141414"/>
                <w:sz w:val="26"/>
                <w:szCs w:val="26"/>
              </w:rPr>
              <w:t xml:space="preserve"> thêm kế hoạch tiết kiệm</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2B7BF573" w:rsidR="00D008E3" w:rsidRPr="002F54C3" w:rsidRDefault="00D008E3">
            <w:pPr>
              <w:spacing w:after="0" w:line="240" w:lineRule="auto"/>
              <w:ind w:firstLine="0"/>
              <w:rPr>
                <w:szCs w:val="26"/>
              </w:rPr>
            </w:pPr>
            <w:r>
              <w:rPr>
                <w:szCs w:val="26"/>
              </w:rPr>
              <w:t>UC1</w:t>
            </w:r>
            <w:r w:rsidR="0094721A">
              <w:rPr>
                <w:szCs w:val="26"/>
              </w:rPr>
              <w:t>9</w:t>
            </w:r>
          </w:p>
        </w:tc>
        <w:tc>
          <w:tcPr>
            <w:tcW w:w="1235" w:type="pct"/>
            <w:vAlign w:val="top"/>
          </w:tcPr>
          <w:p w14:paraId="5D06CAC8" w14:textId="31A1D18C" w:rsidR="00D008E3" w:rsidRPr="00297085" w:rsidRDefault="008F76BA">
            <w:pPr>
              <w:spacing w:after="120" w:line="240" w:lineRule="auto"/>
              <w:ind w:firstLine="0"/>
              <w:rPr>
                <w:szCs w:val="26"/>
              </w:rPr>
            </w:pPr>
            <w:r>
              <w:rPr>
                <w:szCs w:val="26"/>
              </w:rPr>
              <w:t>Thêm khoản t</w:t>
            </w:r>
            <w:r w:rsidR="00297085">
              <w:rPr>
                <w:szCs w:val="26"/>
              </w:rPr>
              <w:t>hu chi cho kế hoạch tiết kiệm</w:t>
            </w:r>
          </w:p>
        </w:tc>
        <w:tc>
          <w:tcPr>
            <w:tcW w:w="2666" w:type="pct"/>
            <w:vAlign w:val="top"/>
          </w:tcPr>
          <w:p w14:paraId="689E3B89" w14:textId="7E7C03C6"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045E23">
              <w:rPr>
                <w:rFonts w:ascii="Times New Roman" w:hAnsi="Times New Roman"/>
                <w:b w:val="0"/>
                <w:bCs w:val="0"/>
                <w:color w:val="141414"/>
                <w:sz w:val="26"/>
                <w:szCs w:val="26"/>
              </w:rPr>
              <w:t xml:space="preserve"> thực hiện thu chi cho kế hoạch tiết kiệm</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469EF019" w:rsidR="00D008E3" w:rsidRPr="002F54C3" w:rsidRDefault="00D008E3">
            <w:pPr>
              <w:spacing w:after="0" w:line="240" w:lineRule="auto"/>
              <w:ind w:firstLine="0"/>
              <w:rPr>
                <w:szCs w:val="26"/>
              </w:rPr>
            </w:pPr>
            <w:r>
              <w:rPr>
                <w:szCs w:val="26"/>
              </w:rPr>
              <w:t>UC</w:t>
            </w:r>
            <w:r w:rsidR="0094721A">
              <w:rPr>
                <w:szCs w:val="26"/>
              </w:rPr>
              <w:t>20</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09D388E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BD294F">
              <w:rPr>
                <w:rFonts w:ascii="Times New Roman" w:hAnsi="Times New Roman"/>
                <w:b w:val="0"/>
                <w:bCs w:val="0"/>
                <w:color w:val="141414"/>
                <w:sz w:val="26"/>
                <w:szCs w:val="26"/>
              </w:rPr>
              <w:t xml:space="preserve"> xem chi tiết kế các kế hoạch tiết kiệm</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3E54F357" w:rsidR="00D008E3" w:rsidRDefault="00D008E3">
            <w:pPr>
              <w:spacing w:after="0" w:line="240" w:lineRule="auto"/>
              <w:ind w:firstLine="0"/>
              <w:rPr>
                <w:szCs w:val="26"/>
              </w:rPr>
            </w:pPr>
            <w:r>
              <w:rPr>
                <w:szCs w:val="26"/>
              </w:rPr>
              <w:t>UC</w:t>
            </w:r>
            <w:r w:rsidR="00CC2BB0">
              <w:rPr>
                <w:szCs w:val="26"/>
              </w:rPr>
              <w:t>2</w:t>
            </w:r>
            <w:r w:rsidR="0094721A">
              <w:rPr>
                <w:szCs w:val="26"/>
              </w:rPr>
              <w:t>1</w:t>
            </w:r>
          </w:p>
        </w:tc>
        <w:tc>
          <w:tcPr>
            <w:tcW w:w="1235" w:type="pct"/>
            <w:vAlign w:val="top"/>
          </w:tcPr>
          <w:p w14:paraId="6CCFCBCF" w14:textId="325186A8" w:rsidR="00D008E3" w:rsidRPr="00EC7449" w:rsidRDefault="00297085" w:rsidP="006A0CE0">
            <w:pPr>
              <w:spacing w:after="120" w:line="240" w:lineRule="auto"/>
              <w:ind w:firstLine="0"/>
              <w:rPr>
                <w:szCs w:val="26"/>
              </w:rPr>
            </w:pPr>
            <w:r>
              <w:rPr>
                <w:szCs w:val="26"/>
              </w:rPr>
              <w:t>Xem lịch sử</w:t>
            </w:r>
            <w:r w:rsidR="008F76BA">
              <w:rPr>
                <w:szCs w:val="26"/>
              </w:rPr>
              <w:t xml:space="preserve"> khoản</w:t>
            </w:r>
            <w:r>
              <w:rPr>
                <w:szCs w:val="26"/>
              </w:rPr>
              <w:t xml:space="preserve"> thu chi cho kế hoạch tiết kiệm</w:t>
            </w:r>
          </w:p>
        </w:tc>
        <w:tc>
          <w:tcPr>
            <w:tcW w:w="2666" w:type="pct"/>
            <w:vAlign w:val="top"/>
          </w:tcPr>
          <w:p w14:paraId="7ACAB629" w14:textId="6942BA9D"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4C56F9">
              <w:rPr>
                <w:rFonts w:ascii="Times New Roman" w:hAnsi="Times New Roman"/>
                <w:b w:val="0"/>
                <w:bCs w:val="0"/>
                <w:color w:val="141414"/>
                <w:sz w:val="26"/>
                <w:szCs w:val="26"/>
              </w:rPr>
              <w:t xml:space="preserve"> xem lịch sử thu chi cho kế hoạch tiết kiệm</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416ADC6A" w:rsidR="00297085" w:rsidRDefault="00297085">
            <w:pPr>
              <w:spacing w:after="0" w:line="240" w:lineRule="auto"/>
              <w:ind w:firstLine="0"/>
              <w:rPr>
                <w:szCs w:val="26"/>
              </w:rPr>
            </w:pPr>
            <w:r>
              <w:rPr>
                <w:szCs w:val="26"/>
              </w:rPr>
              <w:t>UC2</w:t>
            </w:r>
            <w:r w:rsidR="0094721A">
              <w:rPr>
                <w:szCs w:val="26"/>
              </w:rPr>
              <w:t>2</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17875E83"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8C1CC0">
              <w:rPr>
                <w:rFonts w:ascii="Times New Roman" w:hAnsi="Times New Roman"/>
                <w:b w:val="0"/>
                <w:bCs w:val="0"/>
                <w:color w:val="141414"/>
                <w:sz w:val="26"/>
                <w:szCs w:val="26"/>
              </w:rPr>
              <w:t xml:space="preserve"> xóa kế hoạch tiết kiệm khi không cần thiết</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1AABD3B3" w:rsidR="00D008E3" w:rsidRDefault="00D008E3">
            <w:pPr>
              <w:spacing w:after="0" w:line="240" w:lineRule="auto"/>
              <w:ind w:firstLine="0"/>
              <w:rPr>
                <w:szCs w:val="26"/>
              </w:rPr>
            </w:pPr>
            <w:r>
              <w:rPr>
                <w:szCs w:val="26"/>
              </w:rPr>
              <w:t>UC</w:t>
            </w:r>
            <w:r w:rsidR="00297085">
              <w:rPr>
                <w:szCs w:val="26"/>
              </w:rPr>
              <w:t>2</w:t>
            </w:r>
            <w:r w:rsidR="0094721A">
              <w:rPr>
                <w:szCs w:val="26"/>
              </w:rPr>
              <w:t>3</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0F241F38"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604D6B">
              <w:rPr>
                <w:rFonts w:ascii="Times New Roman" w:hAnsi="Times New Roman"/>
                <w:b w:val="0"/>
                <w:bCs w:val="0"/>
                <w:color w:val="141414"/>
                <w:sz w:val="26"/>
                <w:szCs w:val="26"/>
              </w:rPr>
              <w:t xml:space="preserve"> thêm danh mục thu chi</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12B89561" w:rsidR="00D008E3" w:rsidRDefault="00D008E3">
            <w:pPr>
              <w:spacing w:after="0" w:line="240" w:lineRule="auto"/>
              <w:ind w:firstLine="0"/>
              <w:rPr>
                <w:szCs w:val="26"/>
              </w:rPr>
            </w:pPr>
            <w:r>
              <w:rPr>
                <w:szCs w:val="26"/>
              </w:rPr>
              <w:t>UC</w:t>
            </w:r>
            <w:r w:rsidR="00297085">
              <w:rPr>
                <w:szCs w:val="26"/>
              </w:rPr>
              <w:t>2</w:t>
            </w:r>
            <w:r w:rsidR="0094721A">
              <w:rPr>
                <w:szCs w:val="26"/>
              </w:rPr>
              <w:t>4</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0A9E5CD9"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1D07CA">
              <w:rPr>
                <w:rFonts w:ascii="Times New Roman" w:hAnsi="Times New Roman"/>
                <w:b w:val="0"/>
                <w:bCs w:val="0"/>
                <w:color w:val="141414"/>
                <w:sz w:val="26"/>
                <w:szCs w:val="26"/>
              </w:rPr>
              <w:t xml:space="preserve"> xóa danh mục thu chi khi không phù hợp với nhu cầu sử dụng</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22B50939" w:rsidR="00297085" w:rsidRDefault="00297085">
            <w:pPr>
              <w:spacing w:after="0" w:line="240" w:lineRule="auto"/>
              <w:ind w:firstLine="0"/>
              <w:rPr>
                <w:szCs w:val="26"/>
              </w:rPr>
            </w:pPr>
            <w:r>
              <w:rPr>
                <w:szCs w:val="26"/>
              </w:rPr>
              <w:t>UC2</w:t>
            </w:r>
            <w:r w:rsidR="0094721A">
              <w:rPr>
                <w:szCs w:val="26"/>
              </w:rPr>
              <w:t>5</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23594126"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9469E4">
              <w:rPr>
                <w:rFonts w:ascii="Times New Roman" w:hAnsi="Times New Roman"/>
                <w:b w:val="0"/>
                <w:bCs w:val="0"/>
                <w:color w:val="141414"/>
                <w:sz w:val="26"/>
                <w:szCs w:val="26"/>
              </w:rPr>
              <w:t xml:space="preserve"> cập nhật danh mục thu chi</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4EA81A2D" w:rsidR="003867BF" w:rsidRPr="00BF0B98" w:rsidRDefault="00BF0B98" w:rsidP="00BF0B98">
      <w:pPr>
        <w:pStyle w:val="Caption"/>
        <w:rPr>
          <w:i/>
          <w:iCs/>
          <w:lang w:val="vi-VN"/>
        </w:rPr>
      </w:pPr>
      <w:bookmarkStart w:id="81" w:name="_Toc45224223"/>
      <w:r w:rsidRPr="00BF0B98">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w:t>
      </w:r>
      <w:r w:rsidR="00866FCD">
        <w:rPr>
          <w:i/>
          <w:iCs/>
        </w:rPr>
        <w:fldChar w:fldCharType="end"/>
      </w:r>
      <w:r w:rsidRPr="00BF0B98">
        <w:rPr>
          <w:i/>
          <w:iCs/>
        </w:rPr>
        <w:t xml:space="preserve"> Danh sách Use</w:t>
      </w:r>
      <w:r w:rsidR="00297085">
        <w:rPr>
          <w:i/>
          <w:iCs/>
        </w:rPr>
        <w:t xml:space="preserve"> </w:t>
      </w:r>
      <w:r w:rsidRPr="00BF0B98">
        <w:rPr>
          <w:i/>
          <w:iCs/>
        </w:rPr>
        <w:t>case</w:t>
      </w:r>
      <w:bookmarkEnd w:id="81"/>
    </w:p>
    <w:p w14:paraId="220BF601" w14:textId="67CE153B" w:rsidR="003867BF" w:rsidRDefault="003867BF">
      <w:pPr>
        <w:rPr>
          <w:lang w:val="vi-VN"/>
        </w:rPr>
      </w:pPr>
    </w:p>
    <w:p w14:paraId="681159EA" w14:textId="7CB34BE8" w:rsidR="00D45FA8" w:rsidRDefault="00D45FA8">
      <w:pPr>
        <w:rPr>
          <w:lang w:val="vi-VN"/>
        </w:rPr>
      </w:pPr>
    </w:p>
    <w:p w14:paraId="057404B0" w14:textId="66699A28" w:rsidR="00D45FA8" w:rsidRDefault="00D45FA8">
      <w:pPr>
        <w:rPr>
          <w:lang w:val="vi-VN"/>
        </w:rPr>
      </w:pPr>
    </w:p>
    <w:p w14:paraId="7C4BD109" w14:textId="5F9A295F" w:rsidR="00D45FA8" w:rsidRDefault="00D45FA8">
      <w:pPr>
        <w:rPr>
          <w:lang w:val="vi-VN"/>
        </w:rPr>
      </w:pPr>
    </w:p>
    <w:p w14:paraId="383208FD" w14:textId="36F47956" w:rsidR="00D45FA8" w:rsidRDefault="00D45FA8">
      <w:pPr>
        <w:rPr>
          <w:lang w:val="vi-VN"/>
        </w:rPr>
      </w:pPr>
    </w:p>
    <w:p w14:paraId="5BDFB633" w14:textId="5D605929" w:rsidR="00D45FA8" w:rsidRDefault="00D45FA8">
      <w:pPr>
        <w:rPr>
          <w:lang w:val="vi-VN"/>
        </w:rPr>
      </w:pPr>
    </w:p>
    <w:p w14:paraId="54496A23" w14:textId="731C6AE5" w:rsidR="00D45FA8" w:rsidRDefault="00D45FA8">
      <w:pPr>
        <w:rPr>
          <w:lang w:val="vi-VN"/>
        </w:rPr>
      </w:pPr>
    </w:p>
    <w:p w14:paraId="243DDA84" w14:textId="77777777" w:rsidR="00D45FA8" w:rsidRDefault="00D45FA8">
      <w:pPr>
        <w:rPr>
          <w:lang w:val="vi-VN"/>
        </w:rPr>
      </w:pPr>
    </w:p>
    <w:p w14:paraId="3FE95AE8" w14:textId="0AC8734D" w:rsidR="003867BF" w:rsidRDefault="0095530E">
      <w:pPr>
        <w:pStyle w:val="Heading3"/>
      </w:pPr>
      <w:bookmarkStart w:id="82" w:name="_Toc45140954"/>
      <w:r>
        <w:lastRenderedPageBreak/>
        <w:t>Tình huống hoạt động</w:t>
      </w:r>
      <w:r w:rsidR="00F94019">
        <w:t xml:space="preserve"> (Use</w:t>
      </w:r>
      <w:r w:rsidR="00C47447">
        <w:t xml:space="preserve"> </w:t>
      </w:r>
      <w:r w:rsidR="00F94019">
        <w:t>case)</w:t>
      </w:r>
      <w:r w:rsidR="003C62C6">
        <w:t xml:space="preserve"> – Sơ đồ Activity – Sơ đồ Sequence</w:t>
      </w:r>
      <w:bookmarkEnd w:id="82"/>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2466B2" w14:paraId="372E601A" w14:textId="77777777" w:rsidTr="00A43842">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A43842">
        <w:tc>
          <w:tcPr>
            <w:tcW w:w="1056"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944"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A43842">
        <w:tc>
          <w:tcPr>
            <w:tcW w:w="1056"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944"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A43842">
        <w:tc>
          <w:tcPr>
            <w:tcW w:w="1056"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944"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A43842">
        <w:tc>
          <w:tcPr>
            <w:tcW w:w="1056"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944"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A43842">
        <w:trPr>
          <w:trHeight w:val="330"/>
        </w:trPr>
        <w:tc>
          <w:tcPr>
            <w:tcW w:w="1056"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1913"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A43842">
        <w:trPr>
          <w:trHeight w:val="89"/>
        </w:trPr>
        <w:tc>
          <w:tcPr>
            <w:tcW w:w="1056" w:type="pct"/>
            <w:vMerge/>
            <w:vAlign w:val="top"/>
          </w:tcPr>
          <w:p w14:paraId="3AD84F2C" w14:textId="77777777" w:rsidR="008E4CA2" w:rsidRDefault="008E4CA2" w:rsidP="008124E9">
            <w:pPr>
              <w:spacing w:after="0" w:line="240" w:lineRule="auto"/>
              <w:rPr>
                <w:b/>
                <w:color w:val="000000" w:themeColor="text1"/>
                <w:szCs w:val="26"/>
              </w:rPr>
            </w:pPr>
          </w:p>
        </w:tc>
        <w:tc>
          <w:tcPr>
            <w:tcW w:w="1913" w:type="pct"/>
            <w:vAlign w:val="top"/>
          </w:tcPr>
          <w:p w14:paraId="17622CFE" w14:textId="752BAB96"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008F3760">
              <w:rPr>
                <w:color w:val="000000" w:themeColor="text1"/>
                <w:szCs w:val="26"/>
              </w:rPr>
              <w:t>Tác nhân</w:t>
            </w:r>
            <w:r w:rsidRPr="00F37014">
              <w:rPr>
                <w:color w:val="000000" w:themeColor="text1"/>
                <w:szCs w:val="26"/>
                <w:lang w:val="vi-VN"/>
              </w:rPr>
              <w:t xml:space="preserve"> </w:t>
            </w:r>
            <w:r w:rsidRPr="00F37014">
              <w:rPr>
                <w:color w:val="000000" w:themeColor="text1"/>
                <w:szCs w:val="26"/>
              </w:rPr>
              <w:t>mở ứng dụng đã được cài đặt trên thiết bị di động</w:t>
            </w:r>
          </w:p>
        </w:tc>
        <w:tc>
          <w:tcPr>
            <w:tcW w:w="2032"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A43842">
        <w:trPr>
          <w:trHeight w:val="70"/>
        </w:trPr>
        <w:tc>
          <w:tcPr>
            <w:tcW w:w="1056" w:type="pct"/>
            <w:vMerge/>
            <w:vAlign w:val="top"/>
          </w:tcPr>
          <w:p w14:paraId="1D43F1D3" w14:textId="77777777" w:rsidR="008E4CA2" w:rsidRDefault="008E4CA2" w:rsidP="008124E9">
            <w:pPr>
              <w:spacing w:after="0" w:line="240" w:lineRule="auto"/>
              <w:rPr>
                <w:b/>
                <w:color w:val="000000" w:themeColor="text1"/>
                <w:szCs w:val="26"/>
              </w:rPr>
            </w:pPr>
          </w:p>
        </w:tc>
        <w:tc>
          <w:tcPr>
            <w:tcW w:w="1913"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2032" w:type="pct"/>
            <w:vAlign w:val="top"/>
          </w:tcPr>
          <w:p w14:paraId="04377D27" w14:textId="3060AC14" w:rsidR="008E4CA2" w:rsidRDefault="008E4CA2" w:rsidP="00F55FA7">
            <w:pPr>
              <w:spacing w:before="100" w:line="240" w:lineRule="auto"/>
              <w:ind w:firstLine="0"/>
              <w:rPr>
                <w:i/>
                <w:color w:val="000000" w:themeColor="text1"/>
                <w:szCs w:val="26"/>
              </w:rPr>
            </w:pPr>
            <w:r>
              <w:rPr>
                <w:szCs w:val="26"/>
              </w:rPr>
              <w:t>2. Hệ thống hiển thị giao diện đăng nhập</w:t>
            </w:r>
            <w:r w:rsidR="00F55FA7">
              <w:rPr>
                <w:szCs w:val="26"/>
              </w:rPr>
              <w:t xml:space="preserve"> gồm tên tài khoản và mật khẩu</w:t>
            </w:r>
          </w:p>
        </w:tc>
      </w:tr>
      <w:tr w:rsidR="008E4CA2" w14:paraId="7FFD940C" w14:textId="77777777" w:rsidTr="00A43842">
        <w:trPr>
          <w:trHeight w:val="134"/>
        </w:trPr>
        <w:tc>
          <w:tcPr>
            <w:tcW w:w="1056" w:type="pct"/>
            <w:vMerge/>
            <w:vAlign w:val="top"/>
          </w:tcPr>
          <w:p w14:paraId="3886F055" w14:textId="77777777" w:rsidR="008E4CA2" w:rsidRDefault="008E4CA2" w:rsidP="008124E9">
            <w:pPr>
              <w:spacing w:after="0" w:line="240" w:lineRule="auto"/>
              <w:rPr>
                <w:b/>
                <w:color w:val="000000" w:themeColor="text1"/>
                <w:szCs w:val="26"/>
              </w:rPr>
            </w:pPr>
          </w:p>
        </w:tc>
        <w:tc>
          <w:tcPr>
            <w:tcW w:w="1913" w:type="pct"/>
            <w:vAlign w:val="top"/>
          </w:tcPr>
          <w:p w14:paraId="2BBECD17" w14:textId="12F91136"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w:t>
            </w:r>
            <w:r w:rsidR="00494D8B">
              <w:rPr>
                <w:color w:val="000000" w:themeColor="text1"/>
                <w:szCs w:val="26"/>
              </w:rPr>
              <w:t>Tác nhân</w:t>
            </w:r>
            <w:r>
              <w:rPr>
                <w:color w:val="000000" w:themeColor="text1"/>
                <w:szCs w:val="26"/>
              </w:rPr>
              <w:t xml:space="preserve">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2032" w:type="pct"/>
            <w:vAlign w:val="top"/>
          </w:tcPr>
          <w:p w14:paraId="51CEA786" w14:textId="2E99017A" w:rsidR="008E4CA2" w:rsidRPr="00C51913" w:rsidRDefault="008E4CA2" w:rsidP="00C51913">
            <w:pPr>
              <w:ind w:firstLine="0"/>
              <w:rPr>
                <w:szCs w:val="26"/>
              </w:rPr>
            </w:pPr>
          </w:p>
        </w:tc>
      </w:tr>
      <w:tr w:rsidR="008E4CA2" w14:paraId="1CAC273C" w14:textId="77777777" w:rsidTr="00A43842">
        <w:trPr>
          <w:trHeight w:val="70"/>
        </w:trPr>
        <w:tc>
          <w:tcPr>
            <w:tcW w:w="1056" w:type="pct"/>
            <w:vMerge/>
            <w:vAlign w:val="top"/>
          </w:tcPr>
          <w:p w14:paraId="3E257E6E" w14:textId="77777777" w:rsidR="008E4CA2" w:rsidRDefault="008E4CA2" w:rsidP="008124E9">
            <w:pPr>
              <w:spacing w:after="0" w:line="240" w:lineRule="auto"/>
              <w:rPr>
                <w:b/>
                <w:color w:val="000000" w:themeColor="text1"/>
                <w:szCs w:val="26"/>
              </w:rPr>
            </w:pPr>
          </w:p>
        </w:tc>
        <w:tc>
          <w:tcPr>
            <w:tcW w:w="1913"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2032" w:type="pct"/>
            <w:vAlign w:val="top"/>
          </w:tcPr>
          <w:p w14:paraId="49F02444" w14:textId="14F546AD"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r w:rsidR="006B6325">
              <w:rPr>
                <w:szCs w:val="26"/>
              </w:rPr>
              <w:t xml:space="preserve"> gồm tên tài khoản, mật khẩu, mã số bí mật</w:t>
            </w:r>
          </w:p>
        </w:tc>
      </w:tr>
      <w:tr w:rsidR="008E4CA2" w14:paraId="68E4C1FB" w14:textId="77777777" w:rsidTr="00A43842">
        <w:trPr>
          <w:trHeight w:val="611"/>
        </w:trPr>
        <w:tc>
          <w:tcPr>
            <w:tcW w:w="1056" w:type="pct"/>
            <w:vMerge/>
            <w:vAlign w:val="top"/>
          </w:tcPr>
          <w:p w14:paraId="1369FD2B" w14:textId="77777777" w:rsidR="008E4CA2" w:rsidRDefault="008E4CA2" w:rsidP="008124E9">
            <w:pPr>
              <w:spacing w:after="0" w:line="240" w:lineRule="auto"/>
              <w:rPr>
                <w:b/>
                <w:color w:val="000000" w:themeColor="text1"/>
                <w:szCs w:val="26"/>
              </w:rPr>
            </w:pPr>
          </w:p>
        </w:tc>
        <w:tc>
          <w:tcPr>
            <w:tcW w:w="1913" w:type="pct"/>
            <w:vAlign w:val="top"/>
          </w:tcPr>
          <w:p w14:paraId="64222253" w14:textId="6F36A965"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5. </w:t>
            </w:r>
            <w:r w:rsidR="00494D8B">
              <w:rPr>
                <w:color w:val="000000" w:themeColor="text1"/>
                <w:szCs w:val="26"/>
              </w:rPr>
              <w:t>Tác nhân</w:t>
            </w:r>
            <w:r>
              <w:rPr>
                <w:color w:val="000000" w:themeColor="text1"/>
                <w:szCs w:val="26"/>
              </w:rPr>
              <w:t xml:space="preserve"> nhập vào các thông tin (tên tài khoản, mật khẩu, mã số bí mật)</w:t>
            </w:r>
          </w:p>
        </w:tc>
        <w:tc>
          <w:tcPr>
            <w:tcW w:w="2032"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A43842">
        <w:trPr>
          <w:trHeight w:val="236"/>
        </w:trPr>
        <w:tc>
          <w:tcPr>
            <w:tcW w:w="1056" w:type="pct"/>
            <w:vMerge/>
            <w:vAlign w:val="top"/>
          </w:tcPr>
          <w:p w14:paraId="158D56B2" w14:textId="77777777" w:rsidR="00D62738" w:rsidRDefault="00D62738" w:rsidP="008124E9">
            <w:pPr>
              <w:spacing w:after="0" w:line="240" w:lineRule="auto"/>
              <w:rPr>
                <w:b/>
                <w:color w:val="000000" w:themeColor="text1"/>
                <w:szCs w:val="26"/>
              </w:rPr>
            </w:pPr>
          </w:p>
        </w:tc>
        <w:tc>
          <w:tcPr>
            <w:tcW w:w="1913" w:type="pct"/>
            <w:vAlign w:val="top"/>
          </w:tcPr>
          <w:p w14:paraId="6A43B60A" w14:textId="44A731BD"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w:t>
            </w:r>
            <w:r w:rsidR="00494D8B">
              <w:rPr>
                <w:color w:val="000000" w:themeColor="text1"/>
                <w:szCs w:val="26"/>
              </w:rPr>
              <w:t xml:space="preserve">Tác nhân </w:t>
            </w:r>
            <w:r>
              <w:rPr>
                <w:color w:val="000000" w:themeColor="text1"/>
                <w:szCs w:val="26"/>
              </w:rPr>
              <w:t xml:space="preserve">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2032"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A43842">
        <w:trPr>
          <w:trHeight w:val="315"/>
        </w:trPr>
        <w:tc>
          <w:tcPr>
            <w:tcW w:w="1056" w:type="pct"/>
            <w:vMerge/>
            <w:vAlign w:val="top"/>
          </w:tcPr>
          <w:p w14:paraId="21C58DCA" w14:textId="77777777" w:rsidR="008E4CA2" w:rsidRDefault="008E4CA2" w:rsidP="008124E9">
            <w:pPr>
              <w:spacing w:after="0" w:line="240" w:lineRule="auto"/>
              <w:rPr>
                <w:b/>
                <w:color w:val="000000" w:themeColor="text1"/>
                <w:szCs w:val="26"/>
              </w:rPr>
            </w:pPr>
          </w:p>
        </w:tc>
        <w:tc>
          <w:tcPr>
            <w:tcW w:w="1913"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2032" w:type="pct"/>
            <w:vAlign w:val="top"/>
          </w:tcPr>
          <w:p w14:paraId="6A8999B2" w14:textId="36428746"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liệu</w:t>
            </w:r>
            <w:r w:rsidR="00196B1D">
              <w:rPr>
                <w:szCs w:val="26"/>
              </w:rPr>
              <w:t xml:space="preserve"> </w:t>
            </w:r>
            <w:r w:rsidR="00EE5502">
              <w:rPr>
                <w:szCs w:val="26"/>
              </w:rPr>
              <w:t xml:space="preserve">và nếu </w:t>
            </w:r>
            <w:r w:rsidR="00196B1D">
              <w:rPr>
                <w:szCs w:val="26"/>
              </w:rPr>
              <w:t>dữ liệu</w:t>
            </w:r>
            <w:r w:rsidR="00EE5502">
              <w:rPr>
                <w:szCs w:val="26"/>
              </w:rPr>
              <w:t xml:space="preserve"> hợp lệ, thông báo </w:t>
            </w:r>
            <w:r w:rsidR="00990AE2">
              <w:rPr>
                <w:szCs w:val="26"/>
              </w:rPr>
              <w:t>“Tạo tài khoản thành công”</w:t>
            </w:r>
            <w:r w:rsidR="00EF556D">
              <w:rPr>
                <w:szCs w:val="26"/>
              </w:rPr>
              <w:t>, lưu tài khoản và</w:t>
            </w:r>
            <w:r w:rsidR="002345DF">
              <w:rPr>
                <w:szCs w:val="26"/>
              </w:rPr>
              <w:t>o</w:t>
            </w:r>
            <w:r w:rsidR="00EF556D">
              <w:rPr>
                <w:szCs w:val="26"/>
              </w:rPr>
              <w:t xml:space="preserve"> cơ sở dữ liệu</w:t>
            </w:r>
          </w:p>
        </w:tc>
      </w:tr>
      <w:tr w:rsidR="00EB211E" w14:paraId="2D7A6264" w14:textId="77777777" w:rsidTr="00A43842">
        <w:trPr>
          <w:trHeight w:val="58"/>
        </w:trPr>
        <w:tc>
          <w:tcPr>
            <w:tcW w:w="1056"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1913" w:type="pct"/>
            <w:vAlign w:val="top"/>
          </w:tcPr>
          <w:p w14:paraId="391105BD" w14:textId="0CE760E5" w:rsidR="00EB211E" w:rsidRPr="00F37014" w:rsidRDefault="00B10133" w:rsidP="008124E9">
            <w:pPr>
              <w:spacing w:after="0" w:line="240" w:lineRule="auto"/>
              <w:ind w:firstLine="0"/>
              <w:rPr>
                <w:szCs w:val="26"/>
              </w:rPr>
            </w:pPr>
            <w:r>
              <w:rPr>
                <w:szCs w:val="26"/>
              </w:rPr>
              <w:t xml:space="preserve">6.1 </w:t>
            </w:r>
            <w:r w:rsidR="00494D8B">
              <w:rPr>
                <w:color w:val="000000" w:themeColor="text1"/>
                <w:szCs w:val="26"/>
              </w:rPr>
              <w:t xml:space="preserve">Tác nhân </w:t>
            </w:r>
            <w:r>
              <w:rPr>
                <w:szCs w:val="26"/>
              </w:rPr>
              <w:t xml:space="preserve">nhấn nút </w:t>
            </w:r>
            <w:r w:rsidR="00990AE2">
              <w:rPr>
                <w:szCs w:val="26"/>
              </w:rPr>
              <w:t>“</w:t>
            </w:r>
            <w:r>
              <w:rPr>
                <w:szCs w:val="26"/>
              </w:rPr>
              <w:t>Hủy</w:t>
            </w:r>
            <w:r w:rsidR="00990AE2">
              <w:rPr>
                <w:szCs w:val="26"/>
              </w:rPr>
              <w:t>”</w:t>
            </w:r>
          </w:p>
        </w:tc>
        <w:tc>
          <w:tcPr>
            <w:tcW w:w="2032"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A43842">
        <w:trPr>
          <w:trHeight w:val="58"/>
        </w:trPr>
        <w:tc>
          <w:tcPr>
            <w:tcW w:w="1056"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1913" w:type="pct"/>
            <w:vAlign w:val="top"/>
          </w:tcPr>
          <w:p w14:paraId="2F15AADB" w14:textId="77777777" w:rsidR="00B10133" w:rsidRDefault="00B10133" w:rsidP="008124E9">
            <w:pPr>
              <w:spacing w:after="0" w:line="240" w:lineRule="auto"/>
              <w:rPr>
                <w:szCs w:val="26"/>
              </w:rPr>
            </w:pPr>
          </w:p>
        </w:tc>
        <w:tc>
          <w:tcPr>
            <w:tcW w:w="2032"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A43842">
        <w:trPr>
          <w:trHeight w:val="1291"/>
        </w:trPr>
        <w:tc>
          <w:tcPr>
            <w:tcW w:w="1056"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1913" w:type="pct"/>
            <w:vAlign w:val="top"/>
          </w:tcPr>
          <w:p w14:paraId="5E3A9464" w14:textId="77777777" w:rsidR="00C43218" w:rsidRPr="00F37014" w:rsidRDefault="00C43218" w:rsidP="008124E9">
            <w:pPr>
              <w:spacing w:after="0" w:line="240" w:lineRule="auto"/>
              <w:ind w:firstLine="0"/>
              <w:rPr>
                <w:szCs w:val="26"/>
              </w:rPr>
            </w:pPr>
          </w:p>
        </w:tc>
        <w:tc>
          <w:tcPr>
            <w:tcW w:w="2032" w:type="pct"/>
            <w:vAlign w:val="top"/>
          </w:tcPr>
          <w:p w14:paraId="085B9633" w14:textId="6C31CF98" w:rsidR="00C43218" w:rsidRDefault="00C43218" w:rsidP="00B10133">
            <w:pPr>
              <w:spacing w:after="0" w:line="240" w:lineRule="auto"/>
              <w:ind w:firstLine="0"/>
              <w:rPr>
                <w:szCs w:val="26"/>
              </w:rPr>
            </w:pPr>
            <w:r>
              <w:rPr>
                <w:szCs w:val="26"/>
              </w:rPr>
              <w:t>7.1 Hệ thống kiểm tra dữ liệu</w:t>
            </w:r>
            <w:r w:rsidR="00FA2441">
              <w:rPr>
                <w:szCs w:val="26"/>
              </w:rPr>
              <w:t xml:space="preserve"> </w:t>
            </w:r>
            <w:r>
              <w:rPr>
                <w:szCs w:val="26"/>
              </w:rPr>
              <w:t>và nếu tên đăng nhập hoặc mã số bí mật không hợp lệ, thông báo “Tài khoản này đã tồn tại” hoặc “Hãy chọn mã số bí mật khác”</w:t>
            </w:r>
          </w:p>
        </w:tc>
      </w:tr>
    </w:tbl>
    <w:p w14:paraId="10E55E52" w14:textId="46AA1193" w:rsidR="00D9723D" w:rsidRPr="00D9723D" w:rsidRDefault="00D9723D">
      <w:pPr>
        <w:pStyle w:val="Caption"/>
        <w:rPr>
          <w:i/>
          <w:iCs/>
        </w:rPr>
      </w:pPr>
      <w:bookmarkStart w:id="83" w:name="_Toc45224224"/>
      <w:r w:rsidRPr="00D972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3</w:t>
      </w:r>
      <w:r w:rsidR="00866FCD">
        <w:rPr>
          <w:i/>
          <w:iCs/>
        </w:rPr>
        <w:fldChar w:fldCharType="end"/>
      </w:r>
      <w:r w:rsidRPr="00D9723D">
        <w:rPr>
          <w:i/>
          <w:iCs/>
        </w:rPr>
        <w:t xml:space="preserve"> Đặc tả Use case 01 – Đăng ký tài khoản</w:t>
      </w:r>
      <w:bookmarkEnd w:id="83"/>
    </w:p>
    <w:p w14:paraId="71A4E119" w14:textId="4BC0D0DC" w:rsidR="00F26C8D" w:rsidRPr="00F26C8D" w:rsidRDefault="002345DF" w:rsidP="0028765E">
      <w:pPr>
        <w:ind w:firstLine="0"/>
      </w:pPr>
      <w:r>
        <w:rPr>
          <w:noProof/>
        </w:rPr>
        <w:lastRenderedPageBreak/>
        <mc:AlternateContent>
          <mc:Choice Requires="wps">
            <w:drawing>
              <wp:anchor distT="0" distB="0" distL="114300" distR="114300" simplePos="0" relativeHeight="251635712" behindDoc="0" locked="0" layoutInCell="1" allowOverlap="1" wp14:anchorId="6D9DE8FC" wp14:editId="7E2978DB">
                <wp:simplePos x="0" y="0"/>
                <wp:positionH relativeFrom="column">
                  <wp:posOffset>-3175</wp:posOffset>
                </wp:positionH>
                <wp:positionV relativeFrom="paragraph">
                  <wp:posOffset>4982845</wp:posOffset>
                </wp:positionV>
                <wp:extent cx="558038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77779D5" w14:textId="651ACAF9" w:rsidR="00805121" w:rsidRPr="008E5419" w:rsidRDefault="00805121" w:rsidP="008E5419">
                            <w:pPr>
                              <w:pStyle w:val="Caption"/>
                              <w:rPr>
                                <w:i/>
                                <w:iCs/>
                                <w:noProof/>
                                <w:szCs w:val="24"/>
                              </w:rPr>
                            </w:pPr>
                            <w:bookmarkStart w:id="84" w:name="_Toc45224148"/>
                            <w:r w:rsidRPr="008E541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8E5419">
                              <w:rPr>
                                <w:i/>
                                <w:iCs/>
                              </w:rPr>
                              <w:t xml:space="preserve"> </w:t>
                            </w:r>
                            <w:r>
                              <w:rPr>
                                <w:i/>
                                <w:iCs/>
                              </w:rPr>
                              <w:t>Sơ đồ</w:t>
                            </w:r>
                            <w:r w:rsidRPr="008E5419">
                              <w:rPr>
                                <w:i/>
                                <w:iCs/>
                              </w:rPr>
                              <w:t xml:space="preserve"> Activity Use case 01 – Đăng ký tài khoản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E8FC" id="Text Box 79" o:spid="_x0000_s1049" type="#_x0000_t202" style="position:absolute;left:0;text-align:left;margin-left:-.25pt;margin-top:392.35pt;width:439.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TMAIAAGcEAAAOAAAAZHJzL2Uyb0RvYy54bWysVE2P2yAQvVfqf0DcG+dD2a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" stroked="f">
                <v:textbox style="mso-fit-shape-to-text:t" inset="0,0,0,0">
                  <w:txbxContent>
                    <w:p w14:paraId="077779D5" w14:textId="651ACAF9" w:rsidR="00805121" w:rsidRPr="008E5419" w:rsidRDefault="00805121" w:rsidP="008E5419">
                      <w:pPr>
                        <w:pStyle w:val="Caption"/>
                        <w:rPr>
                          <w:i/>
                          <w:iCs/>
                          <w:noProof/>
                          <w:szCs w:val="24"/>
                        </w:rPr>
                      </w:pPr>
                      <w:bookmarkStart w:id="85" w:name="_Toc45224148"/>
                      <w:r w:rsidRPr="008E541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8E5419">
                        <w:rPr>
                          <w:i/>
                          <w:iCs/>
                        </w:rPr>
                        <w:t xml:space="preserve"> </w:t>
                      </w:r>
                      <w:r>
                        <w:rPr>
                          <w:i/>
                          <w:iCs/>
                        </w:rPr>
                        <w:t>Sơ đồ</w:t>
                      </w:r>
                      <w:r w:rsidRPr="008E5419">
                        <w:rPr>
                          <w:i/>
                          <w:iCs/>
                        </w:rPr>
                        <w:t xml:space="preserve"> Activity Use case 01 – Đăng ký tài khoản</w:t>
                      </w:r>
                      <w:bookmarkEnd w:id="85"/>
                    </w:p>
                  </w:txbxContent>
                </v:textbox>
                <w10:wrap type="topAndBottom"/>
              </v:shape>
            </w:pict>
          </mc:Fallback>
        </mc:AlternateContent>
      </w:r>
      <w:r w:rsidRPr="002345DF">
        <w:rPr>
          <w:noProof/>
        </w:rPr>
        <w:drawing>
          <wp:anchor distT="0" distB="0" distL="114300" distR="114300" simplePos="0" relativeHeight="251640832" behindDoc="0" locked="0" layoutInCell="1" allowOverlap="1" wp14:anchorId="76371960" wp14:editId="180E61D2">
            <wp:simplePos x="0" y="0"/>
            <wp:positionH relativeFrom="column">
              <wp:posOffset>-3175</wp:posOffset>
            </wp:positionH>
            <wp:positionV relativeFrom="paragraph">
              <wp:posOffset>-196850</wp:posOffset>
            </wp:positionV>
            <wp:extent cx="5580380" cy="5059680"/>
            <wp:effectExtent l="0" t="0" r="127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0380" cy="5059680"/>
                    </a:xfrm>
                    <a:prstGeom prst="rect">
                      <a:avLst/>
                    </a:prstGeom>
                    <a:noFill/>
                    <a:ln>
                      <a:noFill/>
                    </a:ln>
                  </pic:spPr>
                </pic:pic>
              </a:graphicData>
            </a:graphic>
          </wp:anchor>
        </w:drawing>
      </w:r>
      <w:r w:rsidR="0028765E" w:rsidRPr="0028765E">
        <w:t xml:space="preserve"> </w:t>
      </w:r>
    </w:p>
    <w:p w14:paraId="22BFE108" w14:textId="5705EDC7" w:rsidR="001C3A82" w:rsidRDefault="000A1958" w:rsidP="000925C5">
      <w:pPr>
        <w:rPr>
          <w:noProof/>
        </w:rPr>
      </w:pPr>
      <w:r>
        <w:rPr>
          <w:noProof/>
        </w:rPr>
        <w:lastRenderedPageBreak/>
        <mc:AlternateContent>
          <mc:Choice Requires="wps">
            <w:drawing>
              <wp:anchor distT="0" distB="0" distL="114300" distR="114300" simplePos="0" relativeHeight="251581952" behindDoc="0" locked="0" layoutInCell="1" allowOverlap="1" wp14:anchorId="4BBAA126" wp14:editId="7ACB7D4B">
                <wp:simplePos x="0" y="0"/>
                <wp:positionH relativeFrom="column">
                  <wp:posOffset>196850</wp:posOffset>
                </wp:positionH>
                <wp:positionV relativeFrom="paragraph">
                  <wp:posOffset>5334000</wp:posOffset>
                </wp:positionV>
                <wp:extent cx="558038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DB86E3" w14:textId="190225F6" w:rsidR="00805121" w:rsidRPr="00F76154" w:rsidRDefault="00805121" w:rsidP="00B5009E">
                            <w:pPr>
                              <w:pStyle w:val="Caption"/>
                              <w:rPr>
                                <w:i/>
                                <w:iCs/>
                                <w:noProof/>
                                <w:szCs w:val="24"/>
                              </w:rPr>
                            </w:pPr>
                            <w:bookmarkStart w:id="86" w:name="_Toc45224149"/>
                            <w:r w:rsidRPr="00F7615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F76154">
                              <w:rPr>
                                <w:i/>
                                <w:iCs/>
                              </w:rPr>
                              <w:t xml:space="preserve"> Sơ đồ Sequence Use case 01 – Đăng ký tài khoản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A126" id="Text Box 83" o:spid="_x0000_s1050" type="#_x0000_t202" style="position:absolute;left:0;text-align:left;margin-left:15.5pt;margin-top:420pt;width:439.4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1JMA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" stroked="f">
                <v:textbox style="mso-fit-shape-to-text:t" inset="0,0,0,0">
                  <w:txbxContent>
                    <w:p w14:paraId="17DB86E3" w14:textId="190225F6" w:rsidR="00805121" w:rsidRPr="00F76154" w:rsidRDefault="00805121" w:rsidP="00B5009E">
                      <w:pPr>
                        <w:pStyle w:val="Caption"/>
                        <w:rPr>
                          <w:i/>
                          <w:iCs/>
                          <w:noProof/>
                          <w:szCs w:val="24"/>
                        </w:rPr>
                      </w:pPr>
                      <w:bookmarkStart w:id="87" w:name="_Toc45224149"/>
                      <w:r w:rsidRPr="00F7615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F76154">
                        <w:rPr>
                          <w:i/>
                          <w:iCs/>
                        </w:rPr>
                        <w:t xml:space="preserve"> Sơ đồ Sequence Use case 01 – Đăng ký tài khoản</w:t>
                      </w:r>
                      <w:bookmarkEnd w:id="87"/>
                    </w:p>
                  </w:txbxContent>
                </v:textbox>
                <w10:wrap type="topAndBottom"/>
              </v:shape>
            </w:pict>
          </mc:Fallback>
        </mc:AlternateContent>
      </w:r>
      <w:r w:rsidRPr="000A1958">
        <w:rPr>
          <w:noProof/>
        </w:rPr>
        <w:drawing>
          <wp:anchor distT="0" distB="0" distL="114300" distR="114300" simplePos="0" relativeHeight="251595264" behindDoc="0" locked="0" layoutInCell="1" allowOverlap="1" wp14:anchorId="4E80847B" wp14:editId="6B929570">
            <wp:simplePos x="0" y="0"/>
            <wp:positionH relativeFrom="column">
              <wp:posOffset>711200</wp:posOffset>
            </wp:positionH>
            <wp:positionV relativeFrom="paragraph">
              <wp:posOffset>-238760</wp:posOffset>
            </wp:positionV>
            <wp:extent cx="5580380" cy="69062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0380" cy="6906260"/>
                    </a:xfrm>
                    <a:prstGeom prst="rect">
                      <a:avLst/>
                    </a:prstGeom>
                    <a:noFill/>
                    <a:ln>
                      <a:noFill/>
                    </a:ln>
                  </pic:spPr>
                </pic:pic>
              </a:graphicData>
            </a:graphic>
          </wp:anchor>
        </w:drawing>
      </w:r>
    </w:p>
    <w:p w14:paraId="522D1FF6" w14:textId="4B1FCAB7" w:rsidR="001C3A82" w:rsidRDefault="001C3A82" w:rsidP="000925C5">
      <w:pPr>
        <w:rPr>
          <w:noProof/>
        </w:rPr>
      </w:pPr>
    </w:p>
    <w:p w14:paraId="6C1B6DAB" w14:textId="77777777" w:rsidR="00EB0B3B" w:rsidRPr="000925C5" w:rsidRDefault="00EB0B3B" w:rsidP="005B3D5C">
      <w:pPr>
        <w:ind w:firstLine="0"/>
      </w:pPr>
    </w:p>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6C030CB9"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00FB6E97">
              <w:rPr>
                <w:color w:val="000000" w:themeColor="text1"/>
                <w:szCs w:val="26"/>
              </w:rPr>
              <w:t xml:space="preserve">Tác nhân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763189D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r w:rsidR="00C03BE6">
              <w:rPr>
                <w:szCs w:val="26"/>
              </w:rPr>
              <w:t xml:space="preserve"> gồm tên tài khoản và mật khẩu</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16640192"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3. </w:t>
            </w:r>
            <w:r w:rsidR="00FB6E97">
              <w:rPr>
                <w:color w:val="000000" w:themeColor="text1"/>
                <w:szCs w:val="26"/>
              </w:rPr>
              <w:t xml:space="preserve">Tác nhân </w:t>
            </w:r>
            <w:r>
              <w:rPr>
                <w:color w:val="000000" w:themeColor="text1"/>
                <w:szCs w:val="26"/>
              </w:rPr>
              <w:t>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EC90E63" w:rsidR="00EB1847" w:rsidRDefault="00EB1847" w:rsidP="00EB1847">
            <w:pPr>
              <w:spacing w:after="0" w:line="240" w:lineRule="auto"/>
              <w:ind w:firstLine="0"/>
              <w:rPr>
                <w:szCs w:val="26"/>
              </w:rPr>
            </w:pPr>
            <w:r>
              <w:rPr>
                <w:szCs w:val="26"/>
              </w:rPr>
              <w:t>5. Hệ thống kiểm tra</w:t>
            </w:r>
            <w:r w:rsidR="008E4CA2">
              <w:rPr>
                <w:szCs w:val="26"/>
              </w:rPr>
              <w:t xml:space="preserve"> dữ liệu</w:t>
            </w:r>
            <w:r w:rsidR="00B06B97">
              <w:rPr>
                <w:szCs w:val="26"/>
              </w:rPr>
              <w:t xml:space="preserve"> </w:t>
            </w:r>
            <w:r>
              <w:rPr>
                <w:szCs w:val="26"/>
              </w:rPr>
              <w:t>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4F7FD625" w:rsidR="008629CB" w:rsidRPr="00795438" w:rsidRDefault="008629CB" w:rsidP="0068274C">
            <w:pPr>
              <w:spacing w:after="0" w:line="240" w:lineRule="auto"/>
              <w:ind w:firstLine="0"/>
              <w:rPr>
                <w:szCs w:val="26"/>
              </w:rPr>
            </w:pPr>
            <w:r>
              <w:rPr>
                <w:szCs w:val="26"/>
              </w:rPr>
              <w:t>5.1 Hệ thống kiểm tra dữ liệu</w:t>
            </w:r>
            <w:r w:rsidR="005A137B">
              <w:rPr>
                <w:szCs w:val="26"/>
              </w:rPr>
              <w:t xml:space="preserve"> </w:t>
            </w:r>
            <w:r>
              <w:rPr>
                <w:szCs w:val="26"/>
              </w:rPr>
              <w:t>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99654E">
            <w:pPr>
              <w:pStyle w:val="InfoBlue"/>
              <w:keepNext/>
              <w:spacing w:before="0" w:line="240" w:lineRule="auto"/>
              <w:ind w:firstLine="0"/>
              <w:rPr>
                <w:rFonts w:ascii="Times New Roman" w:hAnsi="Times New Roman"/>
                <w:i w:val="0"/>
                <w:iCs/>
                <w:color w:val="000000" w:themeColor="text1"/>
                <w:sz w:val="26"/>
                <w:szCs w:val="26"/>
              </w:rPr>
            </w:pPr>
          </w:p>
        </w:tc>
      </w:tr>
    </w:tbl>
    <w:p w14:paraId="03F2F9A6" w14:textId="6A18C8E7" w:rsidR="00336D78" w:rsidRPr="00D135AE" w:rsidRDefault="0099654E" w:rsidP="0099654E">
      <w:pPr>
        <w:pStyle w:val="Caption"/>
        <w:rPr>
          <w:i/>
          <w:iCs/>
        </w:rPr>
      </w:pPr>
      <w:bookmarkStart w:id="88" w:name="_Toc45224225"/>
      <w:r w:rsidRPr="00D135A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4</w:t>
      </w:r>
      <w:r w:rsidR="00866FCD">
        <w:rPr>
          <w:i/>
          <w:iCs/>
        </w:rPr>
        <w:fldChar w:fldCharType="end"/>
      </w:r>
      <w:r w:rsidRPr="00D135AE">
        <w:rPr>
          <w:i/>
          <w:iCs/>
        </w:rPr>
        <w:t xml:space="preserve"> Đặc tả Use case 02 – Đăng nhập</w:t>
      </w:r>
      <w:bookmarkEnd w:id="88"/>
    </w:p>
    <w:p w14:paraId="0CBC1C5C" w14:textId="77777777" w:rsidR="003414C8" w:rsidRDefault="003414C8" w:rsidP="00336D78"/>
    <w:p w14:paraId="0527E929" w14:textId="77777777" w:rsidR="008D75C8" w:rsidRDefault="008D75C8" w:rsidP="00336D78"/>
    <w:p w14:paraId="16788188" w14:textId="77777777" w:rsidR="008D75C8" w:rsidRDefault="008D75C8" w:rsidP="00336D78"/>
    <w:p w14:paraId="5582C53A" w14:textId="2BAC9B21" w:rsidR="00255BDA" w:rsidRDefault="00FE7DC6" w:rsidP="004A1F20">
      <w:pPr>
        <w:rPr>
          <w:noProof/>
        </w:rPr>
      </w:pPr>
      <w:r w:rsidRPr="00FE7DC6">
        <w:rPr>
          <w:noProof/>
        </w:rPr>
        <w:lastRenderedPageBreak/>
        <w:drawing>
          <wp:anchor distT="0" distB="0" distL="114300" distR="114300" simplePos="0" relativeHeight="251642880" behindDoc="0" locked="0" layoutInCell="1" allowOverlap="1" wp14:anchorId="211D7759" wp14:editId="717BD8CE">
            <wp:simplePos x="0" y="0"/>
            <wp:positionH relativeFrom="column">
              <wp:posOffset>-3175</wp:posOffset>
            </wp:positionH>
            <wp:positionV relativeFrom="paragraph">
              <wp:posOffset>-208280</wp:posOffset>
            </wp:positionV>
            <wp:extent cx="5580380" cy="461835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0380" cy="4618355"/>
                    </a:xfrm>
                    <a:prstGeom prst="rect">
                      <a:avLst/>
                    </a:prstGeom>
                    <a:noFill/>
                    <a:ln>
                      <a:noFill/>
                    </a:ln>
                  </pic:spPr>
                </pic:pic>
              </a:graphicData>
            </a:graphic>
          </wp:anchor>
        </w:drawing>
      </w:r>
      <w:r w:rsidR="00255BDA">
        <w:rPr>
          <w:noProof/>
        </w:rPr>
        <mc:AlternateContent>
          <mc:Choice Requires="wps">
            <w:drawing>
              <wp:anchor distT="0" distB="0" distL="114300" distR="114300" simplePos="0" relativeHeight="251628544" behindDoc="0" locked="0" layoutInCell="1" allowOverlap="1" wp14:anchorId="0B124376" wp14:editId="37393F10">
                <wp:simplePos x="0" y="0"/>
                <wp:positionH relativeFrom="column">
                  <wp:posOffset>-3175</wp:posOffset>
                </wp:positionH>
                <wp:positionV relativeFrom="paragraph">
                  <wp:posOffset>4493895</wp:posOffset>
                </wp:positionV>
                <wp:extent cx="558038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87E194" w14:textId="3564E19E" w:rsidR="00805121" w:rsidRPr="00CC7FE6" w:rsidRDefault="00805121" w:rsidP="00CC7FE6">
                            <w:pPr>
                              <w:pStyle w:val="Caption"/>
                              <w:rPr>
                                <w:i/>
                                <w:iCs/>
                                <w:noProof/>
                                <w:szCs w:val="24"/>
                              </w:rPr>
                            </w:pPr>
                            <w:bookmarkStart w:id="89" w:name="_Toc45224150"/>
                            <w:r w:rsidRPr="00CC7FE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CC7FE6">
                              <w:rPr>
                                <w:i/>
                                <w:iCs/>
                              </w:rPr>
                              <w:t xml:space="preserve"> Sơ đồ Activity Use case 02 – Đăng nhập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4376" id="Text Box 84" o:spid="_x0000_s1051" type="#_x0000_t202" style="position:absolute;left:0;text-align:left;margin-left:-.25pt;margin-top:353.85pt;width:439.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n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" stroked="f">
                <v:textbox style="mso-fit-shape-to-text:t" inset="0,0,0,0">
                  <w:txbxContent>
                    <w:p w14:paraId="5487E194" w14:textId="3564E19E" w:rsidR="00805121" w:rsidRPr="00CC7FE6" w:rsidRDefault="00805121" w:rsidP="00CC7FE6">
                      <w:pPr>
                        <w:pStyle w:val="Caption"/>
                        <w:rPr>
                          <w:i/>
                          <w:iCs/>
                          <w:noProof/>
                          <w:szCs w:val="24"/>
                        </w:rPr>
                      </w:pPr>
                      <w:bookmarkStart w:id="90" w:name="_Toc45224150"/>
                      <w:r w:rsidRPr="00CC7FE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CC7FE6">
                        <w:rPr>
                          <w:i/>
                          <w:iCs/>
                        </w:rPr>
                        <w:t xml:space="preserve"> Sơ đồ Activity Use case 02 – Đăng nhập</w:t>
                      </w:r>
                      <w:bookmarkEnd w:id="90"/>
                    </w:p>
                  </w:txbxContent>
                </v:textbox>
                <w10:wrap type="topAndBottom"/>
              </v:shape>
            </w:pict>
          </mc:Fallback>
        </mc:AlternateContent>
      </w:r>
    </w:p>
    <w:p w14:paraId="5CF0A88A" w14:textId="5964BB06" w:rsidR="00B54200" w:rsidRDefault="00F64780" w:rsidP="005D077B">
      <w:pPr>
        <w:rPr>
          <w:noProof/>
        </w:rPr>
      </w:pPr>
      <w:r>
        <w:rPr>
          <w:noProof/>
        </w:rPr>
        <w:lastRenderedPageBreak/>
        <mc:AlternateContent>
          <mc:Choice Requires="wps">
            <w:drawing>
              <wp:anchor distT="0" distB="0" distL="114300" distR="114300" simplePos="0" relativeHeight="251607552" behindDoc="0" locked="0" layoutInCell="1" allowOverlap="1" wp14:anchorId="6D1E402F" wp14:editId="2A3515C4">
                <wp:simplePos x="0" y="0"/>
                <wp:positionH relativeFrom="column">
                  <wp:posOffset>149225</wp:posOffset>
                </wp:positionH>
                <wp:positionV relativeFrom="paragraph">
                  <wp:posOffset>3802380</wp:posOffset>
                </wp:positionV>
                <wp:extent cx="558038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EFC881A" w14:textId="32BBE876" w:rsidR="00805121" w:rsidRPr="00402CF1" w:rsidRDefault="00805121" w:rsidP="00402CF1">
                            <w:pPr>
                              <w:pStyle w:val="Caption"/>
                              <w:rPr>
                                <w:i/>
                                <w:iCs/>
                                <w:noProof/>
                                <w:szCs w:val="24"/>
                              </w:rPr>
                            </w:pPr>
                            <w:bookmarkStart w:id="91" w:name="_Toc45224151"/>
                            <w:r w:rsidRPr="00402CF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402CF1">
                              <w:rPr>
                                <w:i/>
                                <w:iCs/>
                              </w:rPr>
                              <w:t xml:space="preserve"> Sơ đồ Sequence Use case 02 – Đăng nhập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402F" id="Text Box 90" o:spid="_x0000_s1052" type="#_x0000_t202" style="position:absolute;left:0;text-align:left;margin-left:11.75pt;margin-top:299.4pt;width:439.4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" stroked="f">
                <v:textbox style="mso-fit-shape-to-text:t" inset="0,0,0,0">
                  <w:txbxContent>
                    <w:p w14:paraId="5EFC881A" w14:textId="32BBE876" w:rsidR="00805121" w:rsidRPr="00402CF1" w:rsidRDefault="00805121" w:rsidP="00402CF1">
                      <w:pPr>
                        <w:pStyle w:val="Caption"/>
                        <w:rPr>
                          <w:i/>
                          <w:iCs/>
                          <w:noProof/>
                          <w:szCs w:val="24"/>
                        </w:rPr>
                      </w:pPr>
                      <w:bookmarkStart w:id="92" w:name="_Toc45224151"/>
                      <w:r w:rsidRPr="00402CF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402CF1">
                        <w:rPr>
                          <w:i/>
                          <w:iCs/>
                        </w:rPr>
                        <w:t xml:space="preserve"> Sơ đồ Sequence Use case 02 – Đăng nhập</w:t>
                      </w:r>
                      <w:bookmarkEnd w:id="92"/>
                    </w:p>
                  </w:txbxContent>
                </v:textbox>
                <w10:wrap type="square"/>
              </v:shape>
            </w:pict>
          </mc:Fallback>
        </mc:AlternateContent>
      </w:r>
      <w:r w:rsidRPr="00F64780">
        <w:rPr>
          <w:noProof/>
        </w:rPr>
        <w:drawing>
          <wp:anchor distT="0" distB="0" distL="114300" distR="114300" simplePos="0" relativeHeight="251618816" behindDoc="0" locked="0" layoutInCell="1" allowOverlap="1" wp14:anchorId="1E2DCD04" wp14:editId="5190C895">
            <wp:simplePos x="0" y="0"/>
            <wp:positionH relativeFrom="column">
              <wp:posOffset>711200</wp:posOffset>
            </wp:positionH>
            <wp:positionV relativeFrom="paragraph">
              <wp:posOffset>-234950</wp:posOffset>
            </wp:positionV>
            <wp:extent cx="5580380" cy="50387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80380" cy="5038725"/>
                    </a:xfrm>
                    <a:prstGeom prst="rect">
                      <a:avLst/>
                    </a:prstGeom>
                    <a:noFill/>
                    <a:ln>
                      <a:noFill/>
                    </a:ln>
                  </pic:spPr>
                </pic:pic>
              </a:graphicData>
            </a:graphic>
          </wp:anchor>
        </w:drawing>
      </w:r>
    </w:p>
    <w:p w14:paraId="3CA78D4D" w14:textId="01354ABC" w:rsidR="00402CF1" w:rsidRDefault="003414C8" w:rsidP="001D6900">
      <w:pPr>
        <w:rPr>
          <w:noProof/>
        </w:rPr>
      </w:pPr>
      <w:r>
        <w:br/>
      </w:r>
    </w:p>
    <w:p w14:paraId="15C87B9A" w14:textId="1217A40A" w:rsidR="00402CF1" w:rsidRDefault="00402CF1" w:rsidP="001D6900">
      <w:pPr>
        <w:rPr>
          <w:noProof/>
        </w:rPr>
      </w:pPr>
    </w:p>
    <w:p w14:paraId="2A4265E0" w14:textId="436E44F8" w:rsidR="00402CF1" w:rsidRDefault="00402CF1" w:rsidP="001D6900">
      <w:pPr>
        <w:rPr>
          <w:noProof/>
        </w:rPr>
      </w:pPr>
    </w:p>
    <w:p w14:paraId="6941C149" w14:textId="77DE3E75" w:rsidR="00402CF1" w:rsidRDefault="00402CF1" w:rsidP="001D6900">
      <w:pPr>
        <w:rPr>
          <w:noProof/>
        </w:rPr>
      </w:pPr>
    </w:p>
    <w:p w14:paraId="2B4595AC" w14:textId="5DB50E8A" w:rsidR="00402CF1" w:rsidRDefault="00402CF1" w:rsidP="001D6900">
      <w:pPr>
        <w:rPr>
          <w:noProof/>
        </w:rPr>
      </w:pPr>
    </w:p>
    <w:p w14:paraId="33C16A26" w14:textId="77777777" w:rsidR="00402CF1" w:rsidRDefault="00402CF1" w:rsidP="001D6900">
      <w:pPr>
        <w:rPr>
          <w:noProof/>
        </w:rPr>
      </w:pPr>
    </w:p>
    <w:p w14:paraId="7D9BEFB2" w14:textId="04369357" w:rsidR="004E18F1" w:rsidRDefault="004E18F1" w:rsidP="00633947">
      <w:pPr>
        <w:ind w:firstLine="0"/>
      </w:pPr>
    </w:p>
    <w:p w14:paraId="0182FBC9" w14:textId="6C0D1EF4" w:rsidR="00355B39" w:rsidRPr="00355B39" w:rsidRDefault="00355B39" w:rsidP="00355B39">
      <w:pPr>
        <w:pStyle w:val="Heading4"/>
        <w:rPr>
          <w:i/>
          <w:iCs/>
        </w:rPr>
      </w:pPr>
      <w:r w:rsidRPr="00355B39">
        <w:rPr>
          <w:i/>
          <w:iCs/>
        </w:rPr>
        <w:lastRenderedPageBreak/>
        <w:t>Use case UC03 – Quên mật khẩu</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355B39" w14:paraId="61A6DF9E" w14:textId="77777777" w:rsidTr="009B5A8B">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9B5A8B">
        <w:tc>
          <w:tcPr>
            <w:tcW w:w="1056"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944"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9B5A8B">
        <w:tc>
          <w:tcPr>
            <w:tcW w:w="1056"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944"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9B5A8B">
        <w:tc>
          <w:tcPr>
            <w:tcW w:w="1056"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944"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9B5A8B">
        <w:tc>
          <w:tcPr>
            <w:tcW w:w="1056"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944"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073B16" w14:paraId="645F8FDD" w14:textId="77777777" w:rsidTr="009B5A8B">
        <w:trPr>
          <w:trHeight w:val="330"/>
        </w:trPr>
        <w:tc>
          <w:tcPr>
            <w:tcW w:w="1056" w:type="pct"/>
            <w:vMerge w:val="restart"/>
            <w:vAlign w:val="top"/>
          </w:tcPr>
          <w:p w14:paraId="0470BFD9" w14:textId="77777777" w:rsidR="00073B16" w:rsidRPr="00555418" w:rsidRDefault="00073B16"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1913" w:type="pct"/>
            <w:vAlign w:val="top"/>
          </w:tcPr>
          <w:p w14:paraId="747CA199" w14:textId="77777777" w:rsidR="00073B16" w:rsidRPr="00825F7B"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6C506C81" w14:textId="77777777" w:rsidR="00073B16"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73B16" w14:paraId="61966EE0" w14:textId="77777777" w:rsidTr="009B5A8B">
        <w:trPr>
          <w:trHeight w:val="458"/>
        </w:trPr>
        <w:tc>
          <w:tcPr>
            <w:tcW w:w="1056" w:type="pct"/>
            <w:vMerge/>
            <w:vAlign w:val="top"/>
          </w:tcPr>
          <w:p w14:paraId="411F0CFE" w14:textId="77777777" w:rsidR="00073B16" w:rsidRDefault="00073B16" w:rsidP="00355B39">
            <w:pPr>
              <w:spacing w:after="0" w:line="240" w:lineRule="auto"/>
              <w:rPr>
                <w:b/>
                <w:color w:val="000000" w:themeColor="text1"/>
                <w:szCs w:val="26"/>
              </w:rPr>
            </w:pPr>
          </w:p>
        </w:tc>
        <w:tc>
          <w:tcPr>
            <w:tcW w:w="1913" w:type="pct"/>
            <w:vAlign w:val="top"/>
          </w:tcPr>
          <w:p w14:paraId="5F4241D7" w14:textId="23710BDD" w:rsidR="00073B16" w:rsidRPr="00F37014" w:rsidRDefault="00073B16" w:rsidP="00355B39">
            <w:pPr>
              <w:spacing w:after="0" w:line="240" w:lineRule="auto"/>
              <w:ind w:firstLine="0"/>
              <w:rPr>
                <w:color w:val="000000" w:themeColor="text1"/>
                <w:szCs w:val="26"/>
                <w:lang w:val="vi-VN"/>
              </w:rPr>
            </w:pPr>
            <w:r>
              <w:rPr>
                <w:color w:val="000000" w:themeColor="text1"/>
                <w:szCs w:val="26"/>
              </w:rPr>
              <w:t xml:space="preserve">1. Tác nhân </w:t>
            </w:r>
            <w:r w:rsidRPr="00F37014">
              <w:rPr>
                <w:color w:val="000000" w:themeColor="text1"/>
                <w:szCs w:val="26"/>
              </w:rPr>
              <w:t>mở ứng dụng đã được cài đặt trên thiết bị di động</w:t>
            </w:r>
          </w:p>
        </w:tc>
        <w:tc>
          <w:tcPr>
            <w:tcW w:w="2032" w:type="pct"/>
            <w:vAlign w:val="top"/>
          </w:tcPr>
          <w:p w14:paraId="0BE4BF95" w14:textId="77777777" w:rsidR="00073B16" w:rsidRDefault="00073B16" w:rsidP="00355B39">
            <w:pPr>
              <w:spacing w:after="0" w:line="240" w:lineRule="auto"/>
              <w:ind w:firstLine="0"/>
              <w:rPr>
                <w:color w:val="000000" w:themeColor="text1"/>
                <w:szCs w:val="26"/>
                <w:lang w:val="vi-VN"/>
              </w:rPr>
            </w:pPr>
          </w:p>
        </w:tc>
      </w:tr>
      <w:tr w:rsidR="00073B16" w14:paraId="73B5A845" w14:textId="77777777" w:rsidTr="009B5A8B">
        <w:trPr>
          <w:trHeight w:val="116"/>
        </w:trPr>
        <w:tc>
          <w:tcPr>
            <w:tcW w:w="1056" w:type="pct"/>
            <w:vMerge/>
            <w:vAlign w:val="top"/>
          </w:tcPr>
          <w:p w14:paraId="6328669B" w14:textId="77777777" w:rsidR="00073B16" w:rsidRDefault="00073B16" w:rsidP="00355B39">
            <w:pPr>
              <w:spacing w:after="0" w:line="240" w:lineRule="auto"/>
              <w:rPr>
                <w:b/>
                <w:color w:val="000000" w:themeColor="text1"/>
                <w:szCs w:val="26"/>
              </w:rPr>
            </w:pPr>
          </w:p>
        </w:tc>
        <w:tc>
          <w:tcPr>
            <w:tcW w:w="1913" w:type="pct"/>
            <w:vAlign w:val="top"/>
          </w:tcPr>
          <w:p w14:paraId="1FF54358" w14:textId="77777777" w:rsidR="00073B16" w:rsidRDefault="00073B16" w:rsidP="00355B39">
            <w:pPr>
              <w:tabs>
                <w:tab w:val="left" w:pos="411"/>
              </w:tabs>
              <w:spacing w:after="0" w:line="240" w:lineRule="auto"/>
              <w:ind w:firstLine="0"/>
              <w:rPr>
                <w:color w:val="000000" w:themeColor="text1"/>
                <w:szCs w:val="26"/>
              </w:rPr>
            </w:pPr>
          </w:p>
        </w:tc>
        <w:tc>
          <w:tcPr>
            <w:tcW w:w="2032" w:type="pct"/>
            <w:vAlign w:val="top"/>
          </w:tcPr>
          <w:p w14:paraId="1F254430" w14:textId="6ABCB8D6" w:rsidR="00073B16" w:rsidRDefault="00073B16" w:rsidP="00355B39">
            <w:pPr>
              <w:spacing w:after="0" w:line="240" w:lineRule="auto"/>
              <w:ind w:firstLine="0"/>
              <w:rPr>
                <w:i/>
                <w:color w:val="000000" w:themeColor="text1"/>
                <w:szCs w:val="26"/>
              </w:rPr>
            </w:pPr>
            <w:r>
              <w:rPr>
                <w:szCs w:val="26"/>
              </w:rPr>
              <w:t>2. Hệ thống hiển thị giao diện đăng nhập</w:t>
            </w:r>
            <w:r w:rsidR="000F45CF">
              <w:rPr>
                <w:szCs w:val="26"/>
              </w:rPr>
              <w:t xml:space="preserve"> gồm tên tài khoản và mật khẩu</w:t>
            </w:r>
          </w:p>
        </w:tc>
      </w:tr>
      <w:tr w:rsidR="00073B16" w14:paraId="676F2C45" w14:textId="77777777" w:rsidTr="009B5A8B">
        <w:trPr>
          <w:trHeight w:val="148"/>
        </w:trPr>
        <w:tc>
          <w:tcPr>
            <w:tcW w:w="1056" w:type="pct"/>
            <w:vMerge/>
            <w:vAlign w:val="top"/>
          </w:tcPr>
          <w:p w14:paraId="1B05602C" w14:textId="77777777" w:rsidR="00073B16" w:rsidRDefault="00073B16" w:rsidP="00355B39">
            <w:pPr>
              <w:spacing w:after="0" w:line="240" w:lineRule="auto"/>
              <w:rPr>
                <w:b/>
                <w:color w:val="000000" w:themeColor="text1"/>
                <w:szCs w:val="26"/>
              </w:rPr>
            </w:pPr>
          </w:p>
        </w:tc>
        <w:tc>
          <w:tcPr>
            <w:tcW w:w="1913" w:type="pct"/>
            <w:vAlign w:val="top"/>
          </w:tcPr>
          <w:p w14:paraId="38472A43" w14:textId="3C4D0B14" w:rsidR="00073B16" w:rsidRDefault="00073B16" w:rsidP="00355B39">
            <w:pPr>
              <w:tabs>
                <w:tab w:val="left" w:pos="411"/>
              </w:tabs>
              <w:spacing w:after="0" w:line="240" w:lineRule="auto"/>
              <w:ind w:firstLine="0"/>
              <w:rPr>
                <w:color w:val="000000" w:themeColor="text1"/>
                <w:szCs w:val="26"/>
              </w:rPr>
            </w:pPr>
            <w:r>
              <w:rPr>
                <w:color w:val="000000" w:themeColor="text1"/>
                <w:szCs w:val="26"/>
              </w:rPr>
              <w:t>3. Tác nhân nhấn nút “Quên mật khẩu”</w:t>
            </w:r>
          </w:p>
        </w:tc>
        <w:tc>
          <w:tcPr>
            <w:tcW w:w="2032" w:type="pct"/>
            <w:vAlign w:val="top"/>
          </w:tcPr>
          <w:p w14:paraId="1D2D219C" w14:textId="77777777" w:rsidR="00073B16" w:rsidRDefault="00073B16" w:rsidP="00355B39">
            <w:pPr>
              <w:spacing w:after="0" w:line="240" w:lineRule="auto"/>
              <w:ind w:firstLine="0"/>
              <w:rPr>
                <w:szCs w:val="26"/>
              </w:rPr>
            </w:pPr>
          </w:p>
        </w:tc>
      </w:tr>
      <w:tr w:rsidR="00073B16" w14:paraId="6918244C" w14:textId="77777777" w:rsidTr="009B5A8B">
        <w:trPr>
          <w:trHeight w:val="435"/>
        </w:trPr>
        <w:tc>
          <w:tcPr>
            <w:tcW w:w="1056" w:type="pct"/>
            <w:vMerge/>
            <w:vAlign w:val="top"/>
          </w:tcPr>
          <w:p w14:paraId="2F0241A9" w14:textId="77777777" w:rsidR="00073B16" w:rsidRDefault="00073B16" w:rsidP="00355B39">
            <w:pPr>
              <w:spacing w:after="0" w:line="240" w:lineRule="auto"/>
              <w:rPr>
                <w:b/>
                <w:color w:val="000000" w:themeColor="text1"/>
                <w:szCs w:val="26"/>
              </w:rPr>
            </w:pPr>
          </w:p>
        </w:tc>
        <w:tc>
          <w:tcPr>
            <w:tcW w:w="1913" w:type="pct"/>
            <w:vAlign w:val="top"/>
          </w:tcPr>
          <w:p w14:paraId="049DCE22" w14:textId="330457F0" w:rsidR="00073B16" w:rsidRDefault="00073B16" w:rsidP="00355B39">
            <w:pPr>
              <w:tabs>
                <w:tab w:val="left" w:pos="411"/>
              </w:tabs>
              <w:spacing w:after="0" w:line="240" w:lineRule="auto"/>
              <w:ind w:firstLine="0"/>
              <w:rPr>
                <w:color w:val="000000" w:themeColor="text1"/>
                <w:szCs w:val="26"/>
              </w:rPr>
            </w:pPr>
          </w:p>
        </w:tc>
        <w:tc>
          <w:tcPr>
            <w:tcW w:w="2032" w:type="pct"/>
            <w:vAlign w:val="top"/>
          </w:tcPr>
          <w:p w14:paraId="34F9AABF" w14:textId="4C52684C" w:rsidR="00073B16" w:rsidRDefault="00073B16" w:rsidP="00355B39">
            <w:pPr>
              <w:spacing w:after="0" w:line="240" w:lineRule="auto"/>
              <w:ind w:firstLine="0"/>
              <w:rPr>
                <w:szCs w:val="26"/>
              </w:rPr>
            </w:pPr>
            <w:r>
              <w:rPr>
                <w:szCs w:val="26"/>
              </w:rPr>
              <w:t>4. Hệ thống hiển thị giao diện đổi mật khẩu</w:t>
            </w:r>
            <w:r w:rsidR="00AC4AB4">
              <w:rPr>
                <w:szCs w:val="26"/>
              </w:rPr>
              <w:t xml:space="preserve"> gồm mã số bí mật, mật khẩu mới, </w:t>
            </w:r>
            <w:r w:rsidR="00373029">
              <w:rPr>
                <w:szCs w:val="26"/>
              </w:rPr>
              <w:t>nhập lại</w:t>
            </w:r>
            <w:r w:rsidR="00AC4AB4">
              <w:rPr>
                <w:szCs w:val="26"/>
              </w:rPr>
              <w:t xml:space="preserve"> mật khẩu</w:t>
            </w:r>
          </w:p>
        </w:tc>
      </w:tr>
      <w:tr w:rsidR="00073B16" w14:paraId="34EF9023" w14:textId="77777777" w:rsidTr="009B5A8B">
        <w:trPr>
          <w:trHeight w:val="630"/>
        </w:trPr>
        <w:tc>
          <w:tcPr>
            <w:tcW w:w="1056" w:type="pct"/>
            <w:vMerge/>
            <w:vAlign w:val="top"/>
          </w:tcPr>
          <w:p w14:paraId="5E355950" w14:textId="77777777" w:rsidR="00073B16" w:rsidRDefault="00073B16" w:rsidP="00355B39">
            <w:pPr>
              <w:spacing w:after="0" w:line="240" w:lineRule="auto"/>
              <w:rPr>
                <w:b/>
                <w:color w:val="000000" w:themeColor="text1"/>
                <w:szCs w:val="26"/>
              </w:rPr>
            </w:pPr>
          </w:p>
        </w:tc>
        <w:tc>
          <w:tcPr>
            <w:tcW w:w="1913" w:type="pct"/>
            <w:vAlign w:val="top"/>
          </w:tcPr>
          <w:p w14:paraId="3FB04CDF" w14:textId="4440DFD0" w:rsidR="00073B16" w:rsidRDefault="00073B16" w:rsidP="00355B39">
            <w:pPr>
              <w:tabs>
                <w:tab w:val="left" w:pos="411"/>
              </w:tabs>
              <w:spacing w:after="0" w:line="240" w:lineRule="auto"/>
              <w:ind w:firstLine="0"/>
              <w:rPr>
                <w:color w:val="000000" w:themeColor="text1"/>
                <w:szCs w:val="26"/>
              </w:rPr>
            </w:pPr>
            <w:r>
              <w:rPr>
                <w:color w:val="000000" w:themeColor="text1"/>
                <w:szCs w:val="26"/>
              </w:rPr>
              <w:t>5. Tác nhân nhập vào các thông tin (mã số bí mật, mật khẩu mới, nhập lại mật khẩu)</w:t>
            </w:r>
          </w:p>
        </w:tc>
        <w:tc>
          <w:tcPr>
            <w:tcW w:w="2032" w:type="pct"/>
            <w:vAlign w:val="top"/>
          </w:tcPr>
          <w:p w14:paraId="6981D5AF" w14:textId="062AD14D" w:rsidR="00073B16" w:rsidRDefault="00073B16" w:rsidP="00355B39">
            <w:pPr>
              <w:spacing w:after="0" w:line="240" w:lineRule="auto"/>
              <w:ind w:firstLine="0"/>
              <w:rPr>
                <w:szCs w:val="26"/>
              </w:rPr>
            </w:pPr>
          </w:p>
        </w:tc>
      </w:tr>
      <w:tr w:rsidR="00073B16" w14:paraId="62B44A1D" w14:textId="77777777" w:rsidTr="009B5A8B">
        <w:trPr>
          <w:trHeight w:val="70"/>
        </w:trPr>
        <w:tc>
          <w:tcPr>
            <w:tcW w:w="1056" w:type="pct"/>
            <w:vMerge/>
            <w:vAlign w:val="top"/>
          </w:tcPr>
          <w:p w14:paraId="73E53B3A" w14:textId="77777777" w:rsidR="00073B16" w:rsidRDefault="00073B16" w:rsidP="00355B39">
            <w:pPr>
              <w:spacing w:after="0" w:line="240" w:lineRule="auto"/>
              <w:rPr>
                <w:b/>
                <w:color w:val="000000" w:themeColor="text1"/>
                <w:szCs w:val="26"/>
              </w:rPr>
            </w:pPr>
          </w:p>
        </w:tc>
        <w:tc>
          <w:tcPr>
            <w:tcW w:w="1913" w:type="pct"/>
            <w:vAlign w:val="top"/>
          </w:tcPr>
          <w:p w14:paraId="3C1E2837" w14:textId="1E5B9B38" w:rsidR="00073B16" w:rsidRDefault="00073B16" w:rsidP="00355B39">
            <w:pPr>
              <w:tabs>
                <w:tab w:val="left" w:pos="411"/>
              </w:tabs>
              <w:spacing w:after="0" w:line="240" w:lineRule="auto"/>
              <w:ind w:firstLine="0"/>
              <w:rPr>
                <w:color w:val="000000" w:themeColor="text1"/>
                <w:szCs w:val="26"/>
              </w:rPr>
            </w:pPr>
            <w:r>
              <w:rPr>
                <w:color w:val="000000" w:themeColor="text1"/>
                <w:szCs w:val="26"/>
              </w:rPr>
              <w:t>6. Tác nhân nhấn nút “Lưu”</w:t>
            </w:r>
          </w:p>
        </w:tc>
        <w:tc>
          <w:tcPr>
            <w:tcW w:w="2032" w:type="pct"/>
            <w:vAlign w:val="top"/>
          </w:tcPr>
          <w:p w14:paraId="6BF9A177" w14:textId="77777777" w:rsidR="00073B16" w:rsidRDefault="00073B16" w:rsidP="00355B39">
            <w:pPr>
              <w:spacing w:after="0" w:line="240" w:lineRule="auto"/>
              <w:ind w:firstLine="0"/>
              <w:rPr>
                <w:szCs w:val="26"/>
              </w:rPr>
            </w:pPr>
          </w:p>
        </w:tc>
      </w:tr>
      <w:tr w:rsidR="00073B16" w14:paraId="62D5DB68" w14:textId="77777777" w:rsidTr="009B5A8B">
        <w:trPr>
          <w:trHeight w:val="630"/>
        </w:trPr>
        <w:tc>
          <w:tcPr>
            <w:tcW w:w="1056" w:type="pct"/>
            <w:vMerge/>
            <w:vAlign w:val="top"/>
          </w:tcPr>
          <w:p w14:paraId="13D8B991" w14:textId="77777777" w:rsidR="00073B16" w:rsidRDefault="00073B16" w:rsidP="00355B39">
            <w:pPr>
              <w:spacing w:after="0" w:line="240" w:lineRule="auto"/>
              <w:rPr>
                <w:b/>
                <w:color w:val="000000" w:themeColor="text1"/>
                <w:szCs w:val="26"/>
              </w:rPr>
            </w:pPr>
          </w:p>
        </w:tc>
        <w:tc>
          <w:tcPr>
            <w:tcW w:w="1913" w:type="pct"/>
            <w:vAlign w:val="top"/>
          </w:tcPr>
          <w:p w14:paraId="7C53B3B5" w14:textId="77777777" w:rsidR="00073B16" w:rsidRDefault="00073B16" w:rsidP="00355B39">
            <w:pPr>
              <w:tabs>
                <w:tab w:val="left" w:pos="411"/>
              </w:tabs>
              <w:spacing w:after="0" w:line="240" w:lineRule="auto"/>
              <w:ind w:firstLine="0"/>
              <w:rPr>
                <w:color w:val="000000" w:themeColor="text1"/>
                <w:szCs w:val="26"/>
              </w:rPr>
            </w:pPr>
          </w:p>
        </w:tc>
        <w:tc>
          <w:tcPr>
            <w:tcW w:w="2032" w:type="pct"/>
            <w:vAlign w:val="top"/>
          </w:tcPr>
          <w:p w14:paraId="32222443" w14:textId="4330217B" w:rsidR="00073B16" w:rsidRDefault="00073B16" w:rsidP="00355B39">
            <w:pPr>
              <w:spacing w:after="0" w:line="240" w:lineRule="auto"/>
              <w:ind w:firstLine="0"/>
              <w:rPr>
                <w:szCs w:val="26"/>
              </w:rPr>
            </w:pPr>
            <w:r>
              <w:rPr>
                <w:szCs w:val="26"/>
              </w:rPr>
              <w:t>7. Hệ thống kiểm tra dữ liệu và nếu dữ liệu hợp lệ, thông báo “Tạo mật khẩu thành công”</w:t>
            </w:r>
            <w:r w:rsidR="00A47F48">
              <w:rPr>
                <w:szCs w:val="26"/>
              </w:rPr>
              <w:t>, lưu mật khẩu mới vào cơ sở dữ liệu</w:t>
            </w:r>
          </w:p>
        </w:tc>
      </w:tr>
      <w:tr w:rsidR="00492317" w14:paraId="766045EA" w14:textId="77777777" w:rsidTr="009B5A8B">
        <w:trPr>
          <w:trHeight w:val="70"/>
        </w:trPr>
        <w:tc>
          <w:tcPr>
            <w:tcW w:w="1056"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1913" w:type="pct"/>
            <w:vAlign w:val="top"/>
          </w:tcPr>
          <w:p w14:paraId="7DA441A4" w14:textId="6234E608" w:rsidR="00492317" w:rsidRPr="00F37014" w:rsidRDefault="00492317" w:rsidP="00355B39">
            <w:pPr>
              <w:spacing w:after="0" w:line="240" w:lineRule="auto"/>
              <w:ind w:firstLine="0"/>
              <w:rPr>
                <w:szCs w:val="26"/>
              </w:rPr>
            </w:pPr>
            <w:r>
              <w:rPr>
                <w:szCs w:val="26"/>
              </w:rPr>
              <w:t xml:space="preserve">6.1 </w:t>
            </w:r>
            <w:r w:rsidR="00FB6E97">
              <w:rPr>
                <w:color w:val="000000" w:themeColor="text1"/>
                <w:szCs w:val="26"/>
              </w:rPr>
              <w:t xml:space="preserve">Tác nhân </w:t>
            </w:r>
            <w:r>
              <w:rPr>
                <w:szCs w:val="26"/>
              </w:rPr>
              <w:t>nhấn nút “Hủy”</w:t>
            </w:r>
          </w:p>
        </w:tc>
        <w:tc>
          <w:tcPr>
            <w:tcW w:w="2032"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9B5A8B">
        <w:trPr>
          <w:trHeight w:val="70"/>
        </w:trPr>
        <w:tc>
          <w:tcPr>
            <w:tcW w:w="1056"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1913" w:type="pct"/>
            <w:vAlign w:val="top"/>
          </w:tcPr>
          <w:p w14:paraId="19981782" w14:textId="77777777" w:rsidR="00492317" w:rsidRDefault="00492317" w:rsidP="00355B39">
            <w:pPr>
              <w:spacing w:after="0" w:line="240" w:lineRule="auto"/>
              <w:ind w:firstLine="0"/>
              <w:rPr>
                <w:szCs w:val="26"/>
              </w:rPr>
            </w:pPr>
          </w:p>
        </w:tc>
        <w:tc>
          <w:tcPr>
            <w:tcW w:w="2032"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9B5A8B">
        <w:trPr>
          <w:trHeight w:val="1202"/>
        </w:trPr>
        <w:tc>
          <w:tcPr>
            <w:tcW w:w="1056"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1913" w:type="pct"/>
            <w:vAlign w:val="top"/>
          </w:tcPr>
          <w:p w14:paraId="64EDFE97" w14:textId="77777777" w:rsidR="00492317" w:rsidRPr="00F37014" w:rsidRDefault="00492317" w:rsidP="00355B39">
            <w:pPr>
              <w:spacing w:after="0" w:line="240" w:lineRule="auto"/>
              <w:ind w:firstLine="0"/>
              <w:rPr>
                <w:szCs w:val="26"/>
              </w:rPr>
            </w:pPr>
          </w:p>
        </w:tc>
        <w:tc>
          <w:tcPr>
            <w:tcW w:w="2032" w:type="pct"/>
            <w:vAlign w:val="top"/>
          </w:tcPr>
          <w:p w14:paraId="194CD90D" w14:textId="5F2460CE" w:rsidR="00492317" w:rsidRDefault="00492317" w:rsidP="00355B39">
            <w:pPr>
              <w:spacing w:after="0" w:line="240" w:lineRule="auto"/>
              <w:ind w:firstLine="0"/>
              <w:rPr>
                <w:szCs w:val="26"/>
              </w:rPr>
            </w:pPr>
            <w:r>
              <w:rPr>
                <w:szCs w:val="26"/>
              </w:rPr>
              <w:t xml:space="preserve">7.1 Hệ thống kiểm tra dữ liệu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9B5A8B">
        <w:tc>
          <w:tcPr>
            <w:tcW w:w="1056"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196813AE" w14:textId="77777777" w:rsidR="00355B39" w:rsidRPr="0068274C" w:rsidRDefault="00355B39" w:rsidP="006A241F">
            <w:pPr>
              <w:pStyle w:val="InfoBlue"/>
              <w:keepNext/>
              <w:spacing w:before="0" w:line="240" w:lineRule="auto"/>
              <w:ind w:firstLine="0"/>
              <w:rPr>
                <w:rFonts w:ascii="Times New Roman" w:hAnsi="Times New Roman"/>
                <w:i w:val="0"/>
                <w:iCs/>
                <w:color w:val="000000" w:themeColor="text1"/>
                <w:sz w:val="26"/>
                <w:szCs w:val="26"/>
              </w:rPr>
            </w:pPr>
          </w:p>
        </w:tc>
      </w:tr>
    </w:tbl>
    <w:p w14:paraId="52AA7B44" w14:textId="0AFBE1AD" w:rsidR="006A241F" w:rsidRPr="0088788D" w:rsidRDefault="006A241F" w:rsidP="0088788D">
      <w:pPr>
        <w:pStyle w:val="Caption"/>
        <w:rPr>
          <w:i/>
          <w:iCs/>
        </w:rPr>
      </w:pPr>
      <w:bookmarkStart w:id="93" w:name="_Toc45224226"/>
      <w:r w:rsidRPr="006A241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5</w:t>
      </w:r>
      <w:r w:rsidR="00866FCD">
        <w:rPr>
          <w:i/>
          <w:iCs/>
        </w:rPr>
        <w:fldChar w:fldCharType="end"/>
      </w:r>
      <w:r w:rsidRPr="006A241F">
        <w:rPr>
          <w:i/>
          <w:iCs/>
        </w:rPr>
        <w:t xml:space="preserve"> Đặc tả Use case 0</w:t>
      </w:r>
      <w:r>
        <w:rPr>
          <w:i/>
          <w:iCs/>
        </w:rPr>
        <w:t>3</w:t>
      </w:r>
      <w:r w:rsidRPr="006A241F">
        <w:rPr>
          <w:i/>
          <w:iCs/>
        </w:rPr>
        <w:t xml:space="preserve"> – </w:t>
      </w:r>
      <w:r>
        <w:rPr>
          <w:i/>
          <w:iCs/>
        </w:rPr>
        <w:t>Quên mật khẩu</w:t>
      </w:r>
      <w:bookmarkEnd w:id="93"/>
    </w:p>
    <w:p w14:paraId="4D3AD77D" w14:textId="5E9B9DB5" w:rsidR="00F560B2" w:rsidRPr="0012756C" w:rsidRDefault="00444F46" w:rsidP="00B53382">
      <w:pPr>
        <w:keepNext/>
        <w:ind w:firstLine="0"/>
        <w:jc w:val="center"/>
        <w:rPr>
          <w:i/>
          <w:iCs/>
        </w:rPr>
      </w:pPr>
      <w:r w:rsidRPr="00444F46">
        <w:rPr>
          <w:i/>
          <w:iCs/>
          <w:noProof/>
        </w:rPr>
        <w:lastRenderedPageBreak/>
        <w:drawing>
          <wp:anchor distT="0" distB="0" distL="114300" distR="114300" simplePos="0" relativeHeight="251644928" behindDoc="0" locked="0" layoutInCell="1" allowOverlap="1" wp14:anchorId="2E0985C1" wp14:editId="3A6BE7CD">
            <wp:simplePos x="0" y="0"/>
            <wp:positionH relativeFrom="column">
              <wp:posOffset>-3175</wp:posOffset>
            </wp:positionH>
            <wp:positionV relativeFrom="paragraph">
              <wp:posOffset>-219075</wp:posOffset>
            </wp:positionV>
            <wp:extent cx="5580380" cy="5937885"/>
            <wp:effectExtent l="0" t="0" r="127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0380" cy="5937885"/>
                    </a:xfrm>
                    <a:prstGeom prst="rect">
                      <a:avLst/>
                    </a:prstGeom>
                    <a:noFill/>
                    <a:ln>
                      <a:noFill/>
                    </a:ln>
                  </pic:spPr>
                </pic:pic>
              </a:graphicData>
            </a:graphic>
          </wp:anchor>
        </w:drawing>
      </w:r>
      <w:r w:rsidR="00922585">
        <w:rPr>
          <w:noProof/>
        </w:rPr>
        <mc:AlternateContent>
          <mc:Choice Requires="wps">
            <w:drawing>
              <wp:anchor distT="0" distB="0" distL="114300" distR="114300" simplePos="0" relativeHeight="251625472" behindDoc="0" locked="0" layoutInCell="1" allowOverlap="1" wp14:anchorId="1DA60C63" wp14:editId="58A87DFC">
                <wp:simplePos x="0" y="0"/>
                <wp:positionH relativeFrom="column">
                  <wp:posOffset>-3175</wp:posOffset>
                </wp:positionH>
                <wp:positionV relativeFrom="paragraph">
                  <wp:posOffset>5763895</wp:posOffset>
                </wp:positionV>
                <wp:extent cx="558038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EF5757" w14:textId="2C23737A" w:rsidR="00805121" w:rsidRPr="00B534AA" w:rsidRDefault="00805121" w:rsidP="00B534AA">
                            <w:pPr>
                              <w:pStyle w:val="Caption"/>
                              <w:rPr>
                                <w:i/>
                                <w:iCs/>
                                <w:noProof/>
                                <w:szCs w:val="24"/>
                              </w:rPr>
                            </w:pPr>
                            <w:bookmarkStart w:id="94" w:name="_Toc45224152"/>
                            <w:r w:rsidRPr="00B534A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B534AA">
                              <w:rPr>
                                <w:i/>
                                <w:iCs/>
                              </w:rPr>
                              <w:t xml:space="preserve"> Sơ đồ Activity Use case 03 – Quên mật khẩu</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60C63" id="Text Box 91" o:spid="_x0000_s1053" type="#_x0000_t202" style="position:absolute;left:0;text-align:left;margin-left:-.25pt;margin-top:453.85pt;width:439.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Qo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" stroked="f">
                <v:textbox style="mso-fit-shape-to-text:t" inset="0,0,0,0">
                  <w:txbxContent>
                    <w:p w14:paraId="15EF5757" w14:textId="2C23737A" w:rsidR="00805121" w:rsidRPr="00B534AA" w:rsidRDefault="00805121" w:rsidP="00B534AA">
                      <w:pPr>
                        <w:pStyle w:val="Caption"/>
                        <w:rPr>
                          <w:i/>
                          <w:iCs/>
                          <w:noProof/>
                          <w:szCs w:val="24"/>
                        </w:rPr>
                      </w:pPr>
                      <w:bookmarkStart w:id="95" w:name="_Toc45224152"/>
                      <w:r w:rsidRPr="00B534A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B534AA">
                        <w:rPr>
                          <w:i/>
                          <w:iCs/>
                        </w:rPr>
                        <w:t xml:space="preserve"> Sơ đồ Activity Use case 03 – Quên mật khẩu</w:t>
                      </w:r>
                      <w:bookmarkEnd w:id="95"/>
                    </w:p>
                  </w:txbxContent>
                </v:textbox>
                <w10:wrap type="topAndBottom"/>
              </v:shape>
            </w:pict>
          </mc:Fallback>
        </mc:AlternateContent>
      </w:r>
    </w:p>
    <w:p w14:paraId="609785E1" w14:textId="60678E86" w:rsidR="006A241F" w:rsidRDefault="0078616D" w:rsidP="006A241F">
      <w:r>
        <w:rPr>
          <w:noProof/>
        </w:rPr>
        <w:lastRenderedPageBreak/>
        <mc:AlternateContent>
          <mc:Choice Requires="wps">
            <w:drawing>
              <wp:anchor distT="0" distB="0" distL="114300" distR="114300" simplePos="0" relativeHeight="251579904" behindDoc="0" locked="0" layoutInCell="1" allowOverlap="1" wp14:anchorId="31F2AF71" wp14:editId="52F61692">
                <wp:simplePos x="0" y="0"/>
                <wp:positionH relativeFrom="column">
                  <wp:posOffset>-3175</wp:posOffset>
                </wp:positionH>
                <wp:positionV relativeFrom="paragraph">
                  <wp:posOffset>4225290</wp:posOffset>
                </wp:positionV>
                <wp:extent cx="558038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CF2BF2" w14:textId="033AF1B5" w:rsidR="00805121" w:rsidRPr="00113679" w:rsidRDefault="00805121" w:rsidP="00113679">
                            <w:pPr>
                              <w:pStyle w:val="Caption"/>
                              <w:rPr>
                                <w:i/>
                                <w:iCs/>
                                <w:noProof/>
                                <w:szCs w:val="24"/>
                              </w:rPr>
                            </w:pPr>
                            <w:bookmarkStart w:id="96" w:name="_Toc45224153"/>
                            <w:r w:rsidRPr="0011367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113679">
                              <w:rPr>
                                <w:i/>
                                <w:iCs/>
                              </w:rPr>
                              <w:t xml:space="preserve"> Sơ đồ Sequence Use case 03 – Quên mật khẩu</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AF71" id="Text Box 94" o:spid="_x0000_s1054" type="#_x0000_t202" style="position:absolute;left:0;text-align:left;margin-left:-.25pt;margin-top:332.7pt;width:439.4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vzMAIAAGcEAAAOAAAAZHJzL2Uyb0RvYy54bWysVMFu2zAMvQ/YPwi6L07Spci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n/6yJkV&#10;DWm0U11gn6Fj5CJ+WudzSts6Sgwd+Unnwe/JGWF3FTbxS4AYxYnp85XdWE2Sczabj2/mFJIUu72Z&#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" stroked="f">
                <v:textbox style="mso-fit-shape-to-text:t" inset="0,0,0,0">
                  <w:txbxContent>
                    <w:p w14:paraId="58CF2BF2" w14:textId="033AF1B5" w:rsidR="00805121" w:rsidRPr="00113679" w:rsidRDefault="00805121" w:rsidP="00113679">
                      <w:pPr>
                        <w:pStyle w:val="Caption"/>
                        <w:rPr>
                          <w:i/>
                          <w:iCs/>
                          <w:noProof/>
                          <w:szCs w:val="24"/>
                        </w:rPr>
                      </w:pPr>
                      <w:bookmarkStart w:id="97" w:name="_Toc45224153"/>
                      <w:r w:rsidRPr="0011367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113679">
                        <w:rPr>
                          <w:i/>
                          <w:iCs/>
                        </w:rPr>
                        <w:t xml:space="preserve"> Sơ đồ Sequence Use case 03 – Quên mật khẩu</w:t>
                      </w:r>
                      <w:bookmarkEnd w:id="97"/>
                    </w:p>
                  </w:txbxContent>
                </v:textbox>
                <w10:wrap type="topAndBottom"/>
              </v:shape>
            </w:pict>
          </mc:Fallback>
        </mc:AlternateContent>
      </w:r>
      <w:r w:rsidRPr="0078616D">
        <w:rPr>
          <w:noProof/>
        </w:rPr>
        <w:drawing>
          <wp:anchor distT="0" distB="0" distL="114300" distR="114300" simplePos="0" relativeHeight="251623936" behindDoc="1" locked="0" layoutInCell="1" allowOverlap="1" wp14:anchorId="29CE6975" wp14:editId="45CCB9B4">
            <wp:simplePos x="0" y="0"/>
            <wp:positionH relativeFrom="column">
              <wp:posOffset>711200</wp:posOffset>
            </wp:positionH>
            <wp:positionV relativeFrom="paragraph">
              <wp:posOffset>-225425</wp:posOffset>
            </wp:positionV>
            <wp:extent cx="5580380" cy="55092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0380" cy="5509260"/>
                    </a:xfrm>
                    <a:prstGeom prst="rect">
                      <a:avLst/>
                    </a:prstGeom>
                    <a:noFill/>
                    <a:ln>
                      <a:noFill/>
                    </a:ln>
                  </pic:spPr>
                </pic:pic>
              </a:graphicData>
            </a:graphic>
          </wp:anchor>
        </w:drawing>
      </w:r>
    </w:p>
    <w:p w14:paraId="53A51A79" w14:textId="45B1360A" w:rsidR="006A241F" w:rsidRDefault="006A241F" w:rsidP="006A241F"/>
    <w:p w14:paraId="04A1C6DF" w14:textId="2D4F0A1B" w:rsidR="006A241F" w:rsidRDefault="006A241F" w:rsidP="006A241F"/>
    <w:p w14:paraId="21A350C5" w14:textId="2F5294DD" w:rsidR="006A241F" w:rsidRDefault="006A241F" w:rsidP="006A241F"/>
    <w:p w14:paraId="6DB40829" w14:textId="6FC21379" w:rsidR="006A241F" w:rsidRDefault="006A241F" w:rsidP="006A241F"/>
    <w:p w14:paraId="492D7336" w14:textId="718BBC95" w:rsidR="006A241F" w:rsidRDefault="006A241F" w:rsidP="006A241F"/>
    <w:p w14:paraId="4DA40C41" w14:textId="77777777" w:rsidR="00EA470C" w:rsidRPr="006A241F" w:rsidRDefault="00EA470C" w:rsidP="007E665A">
      <w:pPr>
        <w:ind w:firstLine="0"/>
      </w:pPr>
    </w:p>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FBB39AC"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w:t>
            </w:r>
            <w:r w:rsidR="008E27D2">
              <w:rPr>
                <w:rFonts w:ascii="Times New Roman" w:hAnsi="Times New Roman"/>
                <w:i w:val="0"/>
                <w:color w:val="141414"/>
                <w:sz w:val="26"/>
                <w:szCs w:val="26"/>
              </w:rPr>
              <w:t>e</w:t>
            </w:r>
            <w:r>
              <w:rPr>
                <w:rFonts w:ascii="Times New Roman" w:hAnsi="Times New Roman"/>
                <w:i w:val="0"/>
                <w:color w:val="141414"/>
                <w:sz w:val="26"/>
                <w:szCs w:val="26"/>
              </w:rPr>
              <w:t>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72910773"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005660E2">
              <w:rPr>
                <w:color w:val="000000" w:themeColor="text1"/>
                <w:szCs w:val="26"/>
              </w:rPr>
              <w:t xml:space="preserve">Tác nhân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716D86A6" w:rsidR="00355B39" w:rsidRDefault="00355B39" w:rsidP="00355B39">
            <w:pPr>
              <w:spacing w:after="0" w:line="240" w:lineRule="auto"/>
              <w:ind w:firstLine="0"/>
              <w:rPr>
                <w:i/>
                <w:color w:val="000000" w:themeColor="text1"/>
                <w:szCs w:val="26"/>
              </w:rPr>
            </w:pPr>
            <w:r>
              <w:rPr>
                <w:szCs w:val="26"/>
              </w:rPr>
              <w:t>2. Hệ thống</w:t>
            </w:r>
            <w:r w:rsidR="00885F9E">
              <w:rPr>
                <w:szCs w:val="26"/>
              </w:rPr>
              <w:t xml:space="preserve"> kiểm tra cơ sở dữ liệu,</w:t>
            </w:r>
            <w:r w:rsidR="00B5710C">
              <w:rPr>
                <w:szCs w:val="26"/>
              </w:rPr>
              <w:t xml:space="preserve"> lấy dữ liệu thu chi,</w:t>
            </w:r>
            <w:r w:rsidR="00885F9E">
              <w:rPr>
                <w:szCs w:val="26"/>
              </w:rPr>
              <w:t xml:space="preserve"> tính tổng thu, tổng chi theo danh mục và</w:t>
            </w:r>
            <w:r>
              <w:rPr>
                <w:szCs w:val="26"/>
              </w:rPr>
              <w:t xml:space="preserve"> hiển thị </w:t>
            </w:r>
            <w:r w:rsidR="00885F9E">
              <w:rPr>
                <w:szCs w:val="26"/>
              </w:rPr>
              <w:t xml:space="preserve">lên </w:t>
            </w:r>
            <w:r>
              <w:rPr>
                <w:szCs w:val="26"/>
              </w:rPr>
              <w:t xml:space="preserve">giao diện </w:t>
            </w:r>
            <w:r w:rsidR="002036F3">
              <w:rPr>
                <w:szCs w:val="26"/>
              </w:rPr>
              <w:t>thống kê thu chi</w:t>
            </w:r>
            <w:r w:rsidR="00E45707">
              <w:rPr>
                <w:szCs w:val="26"/>
              </w:rPr>
              <w:t xml:space="preserve"> gồm tổng thu và tổng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46F7FAD1"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w:t>
            </w:r>
            <w:r w:rsidR="005660E2">
              <w:rPr>
                <w:color w:val="000000" w:themeColor="text1"/>
                <w:szCs w:val="26"/>
              </w:rPr>
              <w:t xml:space="preserve">Tác nhân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4CF80C61" w:rsidR="009077D6" w:rsidRDefault="009077D6" w:rsidP="00355B39">
            <w:pPr>
              <w:spacing w:after="0" w:line="240" w:lineRule="auto"/>
              <w:ind w:firstLine="0"/>
              <w:rPr>
                <w:szCs w:val="26"/>
              </w:rPr>
            </w:pPr>
            <w:r>
              <w:rPr>
                <w:szCs w:val="26"/>
              </w:rPr>
              <w:t>4. Hệ thống</w:t>
            </w:r>
            <w:r w:rsidR="00D043F7">
              <w:rPr>
                <w:szCs w:val="26"/>
              </w:rPr>
              <w:t xml:space="preserve"> kiểm tra cơ sở dữ liệu,</w:t>
            </w:r>
            <w:r w:rsidR="009641CC">
              <w:rPr>
                <w:szCs w:val="26"/>
              </w:rPr>
              <w:t xml:space="preserve"> lấy dữ liệu thu chi,</w:t>
            </w:r>
            <w:r w:rsidR="00D043F7">
              <w:rPr>
                <w:szCs w:val="26"/>
              </w:rPr>
              <w:t xml:space="preserve"> tính tổng thu, tổng chi theo ngày, tháng hoặc năm và</w:t>
            </w:r>
            <w:r>
              <w:rPr>
                <w:szCs w:val="26"/>
              </w:rPr>
              <w:t xml:space="preserve"> hiển thị</w:t>
            </w:r>
            <w:r w:rsidR="00D043F7">
              <w:rPr>
                <w:szCs w:val="26"/>
              </w:rPr>
              <w:t xml:space="preserve"> lên giao diện</w:t>
            </w:r>
            <w:r>
              <w:rPr>
                <w:szCs w:val="26"/>
              </w:rPr>
              <w:t xml:space="preserve">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6A14BE">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655BEB58" w:rsidR="00D52100" w:rsidRPr="006A14BE" w:rsidRDefault="006A14BE" w:rsidP="006A14BE">
      <w:pPr>
        <w:pStyle w:val="Caption"/>
        <w:rPr>
          <w:i/>
          <w:iCs/>
        </w:rPr>
      </w:pPr>
      <w:bookmarkStart w:id="98" w:name="_Toc45224227"/>
      <w:r w:rsidRPr="006A14B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6</w:t>
      </w:r>
      <w:r w:rsidR="00866FCD">
        <w:rPr>
          <w:i/>
          <w:iCs/>
        </w:rPr>
        <w:fldChar w:fldCharType="end"/>
      </w:r>
      <w:r w:rsidRPr="006A14BE">
        <w:rPr>
          <w:i/>
          <w:iCs/>
        </w:rPr>
        <w:t xml:space="preserve"> Đặc tả Use case 04 – Thống kê thu chi</w:t>
      </w:r>
      <w:bookmarkEnd w:id="98"/>
    </w:p>
    <w:p w14:paraId="76B7E0F5" w14:textId="68A0368F" w:rsidR="00D52100" w:rsidRDefault="00D52100" w:rsidP="00D52100"/>
    <w:p w14:paraId="655A05B5" w14:textId="201391CE" w:rsidR="00F26C8D" w:rsidRDefault="00F26C8D" w:rsidP="00D52100"/>
    <w:p w14:paraId="5448F8E6" w14:textId="27EBA640" w:rsidR="00EA38B8" w:rsidRDefault="00EA38B8" w:rsidP="00891DA1">
      <w:pPr>
        <w:ind w:firstLine="0"/>
      </w:pPr>
    </w:p>
    <w:p w14:paraId="1655ADC9" w14:textId="203567EC" w:rsidR="00EA38B8" w:rsidRDefault="003B1CBC" w:rsidP="00D52100">
      <w:r>
        <w:rPr>
          <w:noProof/>
        </w:rPr>
        <w:lastRenderedPageBreak/>
        <mc:AlternateContent>
          <mc:Choice Requires="wps">
            <w:drawing>
              <wp:anchor distT="0" distB="0" distL="114300" distR="114300" simplePos="0" relativeHeight="251571712" behindDoc="0" locked="0" layoutInCell="1" allowOverlap="1" wp14:anchorId="3E1DB256" wp14:editId="59FCFFFC">
                <wp:simplePos x="0" y="0"/>
                <wp:positionH relativeFrom="column">
                  <wp:posOffset>139700</wp:posOffset>
                </wp:positionH>
                <wp:positionV relativeFrom="paragraph">
                  <wp:posOffset>4227195</wp:posOffset>
                </wp:positionV>
                <wp:extent cx="52959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7132AD0" w14:textId="7952AAAB" w:rsidR="00805121" w:rsidRPr="008560F7" w:rsidRDefault="00805121" w:rsidP="008560F7">
                            <w:pPr>
                              <w:pStyle w:val="Caption"/>
                              <w:rPr>
                                <w:i/>
                                <w:iCs/>
                                <w:noProof/>
                                <w:szCs w:val="24"/>
                              </w:rPr>
                            </w:pPr>
                            <w:bookmarkStart w:id="99" w:name="_Toc45224154"/>
                            <w:r w:rsidRPr="008560F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DB256" id="Text Box 95" o:spid="_x0000_s1055" type="#_x0000_t202" style="position:absolute;left:0;text-align:left;margin-left:11pt;margin-top:332.85pt;width:417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" stroked="f">
                <v:textbox style="mso-fit-shape-to-text:t" inset="0,0,0,0">
                  <w:txbxContent>
                    <w:p w14:paraId="07132AD0" w14:textId="7952AAAB" w:rsidR="00805121" w:rsidRPr="008560F7" w:rsidRDefault="00805121" w:rsidP="008560F7">
                      <w:pPr>
                        <w:pStyle w:val="Caption"/>
                        <w:rPr>
                          <w:i/>
                          <w:iCs/>
                          <w:noProof/>
                          <w:szCs w:val="24"/>
                        </w:rPr>
                      </w:pPr>
                      <w:bookmarkStart w:id="100" w:name="_Toc45224154"/>
                      <w:r w:rsidRPr="008560F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100"/>
                    </w:p>
                  </w:txbxContent>
                </v:textbox>
                <w10:wrap type="topAndBottom"/>
              </v:shape>
            </w:pict>
          </mc:Fallback>
        </mc:AlternateContent>
      </w:r>
      <w:r w:rsidRPr="003B1CBC">
        <w:rPr>
          <w:noProof/>
        </w:rPr>
        <w:drawing>
          <wp:anchor distT="0" distB="0" distL="114300" distR="114300" simplePos="0" relativeHeight="251621888" behindDoc="0" locked="0" layoutInCell="1" allowOverlap="1" wp14:anchorId="65DA5C08" wp14:editId="59F55F54">
            <wp:simplePos x="0" y="0"/>
            <wp:positionH relativeFrom="column">
              <wp:posOffset>139700</wp:posOffset>
            </wp:positionH>
            <wp:positionV relativeFrom="paragraph">
              <wp:posOffset>-225425</wp:posOffset>
            </wp:positionV>
            <wp:extent cx="5295900" cy="44291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95900" cy="4429125"/>
                    </a:xfrm>
                    <a:prstGeom prst="rect">
                      <a:avLst/>
                    </a:prstGeom>
                    <a:noFill/>
                    <a:ln>
                      <a:noFill/>
                    </a:ln>
                  </pic:spPr>
                </pic:pic>
              </a:graphicData>
            </a:graphic>
          </wp:anchor>
        </w:drawing>
      </w:r>
    </w:p>
    <w:p w14:paraId="475E7EE4" w14:textId="60F6C666" w:rsidR="00EA38B8" w:rsidRDefault="00243055" w:rsidP="00D52100">
      <w:r>
        <w:rPr>
          <w:noProof/>
        </w:rPr>
        <w:lastRenderedPageBreak/>
        <mc:AlternateContent>
          <mc:Choice Requires="wps">
            <w:drawing>
              <wp:anchor distT="0" distB="0" distL="114300" distR="114300" simplePos="0" relativeHeight="251576832" behindDoc="0" locked="0" layoutInCell="1" allowOverlap="1" wp14:anchorId="440A7AAA" wp14:editId="3557123A">
                <wp:simplePos x="0" y="0"/>
                <wp:positionH relativeFrom="column">
                  <wp:posOffset>177800</wp:posOffset>
                </wp:positionH>
                <wp:positionV relativeFrom="paragraph">
                  <wp:posOffset>5246370</wp:posOffset>
                </wp:positionV>
                <wp:extent cx="55803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A958F1" w14:textId="7245F94B" w:rsidR="00805121" w:rsidRPr="00640F49" w:rsidRDefault="00805121" w:rsidP="00640F49">
                            <w:pPr>
                              <w:pStyle w:val="Caption"/>
                              <w:rPr>
                                <w:i/>
                                <w:iCs/>
                                <w:noProof/>
                                <w:szCs w:val="24"/>
                              </w:rPr>
                            </w:pPr>
                            <w:bookmarkStart w:id="101" w:name="_Toc45224155"/>
                            <w:r w:rsidRPr="00640F4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640F49">
                              <w:rPr>
                                <w:i/>
                                <w:iCs/>
                              </w:rPr>
                              <w:t xml:space="preserve"> Sơ đồ </w:t>
                            </w:r>
                            <w:r w:rsidR="00216235">
                              <w:rPr>
                                <w:i/>
                                <w:iCs/>
                              </w:rPr>
                              <w:t>Sequence</w:t>
                            </w:r>
                            <w:r w:rsidRPr="00640F49">
                              <w:rPr>
                                <w:i/>
                                <w:iCs/>
                              </w:rPr>
                              <w:t xml:space="preserve"> Use case 04 – Thống kê thu chi</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A7AAA" id="Text Box 98" o:spid="_x0000_s1056" type="#_x0000_t202" style="position:absolute;left:0;text-align:left;margin-left:14pt;margin-top:413.1pt;width:439.4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" stroked="f">
                <v:textbox style="mso-fit-shape-to-text:t" inset="0,0,0,0">
                  <w:txbxContent>
                    <w:p w14:paraId="50A958F1" w14:textId="7245F94B" w:rsidR="00805121" w:rsidRPr="00640F49" w:rsidRDefault="00805121" w:rsidP="00640F49">
                      <w:pPr>
                        <w:pStyle w:val="Caption"/>
                        <w:rPr>
                          <w:i/>
                          <w:iCs/>
                          <w:noProof/>
                          <w:szCs w:val="24"/>
                        </w:rPr>
                      </w:pPr>
                      <w:bookmarkStart w:id="102" w:name="_Toc45224155"/>
                      <w:r w:rsidRPr="00640F4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640F49">
                        <w:rPr>
                          <w:i/>
                          <w:iCs/>
                        </w:rPr>
                        <w:t xml:space="preserve"> Sơ đồ </w:t>
                      </w:r>
                      <w:r w:rsidR="00216235">
                        <w:rPr>
                          <w:i/>
                          <w:iCs/>
                        </w:rPr>
                        <w:t>Sequence</w:t>
                      </w:r>
                      <w:r w:rsidRPr="00640F49">
                        <w:rPr>
                          <w:i/>
                          <w:iCs/>
                        </w:rPr>
                        <w:t xml:space="preserve"> Use case 04 – Thống kê thu chi</w:t>
                      </w:r>
                      <w:bookmarkEnd w:id="102"/>
                    </w:p>
                  </w:txbxContent>
                </v:textbox>
                <w10:wrap type="topAndBottom"/>
              </v:shape>
            </w:pict>
          </mc:Fallback>
        </mc:AlternateContent>
      </w:r>
      <w:r w:rsidRPr="00243055">
        <w:rPr>
          <w:noProof/>
        </w:rPr>
        <w:drawing>
          <wp:anchor distT="0" distB="0" distL="114300" distR="114300" simplePos="0" relativeHeight="251630080" behindDoc="0" locked="0" layoutInCell="1" allowOverlap="1" wp14:anchorId="1D1B77C7" wp14:editId="68630672">
            <wp:simplePos x="0" y="0"/>
            <wp:positionH relativeFrom="column">
              <wp:posOffset>825500</wp:posOffset>
            </wp:positionH>
            <wp:positionV relativeFrom="paragraph">
              <wp:posOffset>-234950</wp:posOffset>
            </wp:positionV>
            <wp:extent cx="5580380" cy="68078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0380" cy="6807835"/>
                    </a:xfrm>
                    <a:prstGeom prst="rect">
                      <a:avLst/>
                    </a:prstGeom>
                    <a:noFill/>
                    <a:ln>
                      <a:noFill/>
                    </a:ln>
                  </pic:spPr>
                </pic:pic>
              </a:graphicData>
            </a:graphic>
          </wp:anchor>
        </w:drawing>
      </w:r>
    </w:p>
    <w:p w14:paraId="2E404B0C" w14:textId="5CF93F1B" w:rsidR="00243055" w:rsidRDefault="00243055" w:rsidP="00B9194A"/>
    <w:p w14:paraId="7D85F7EE" w14:textId="728A6721" w:rsidR="00BE15A2" w:rsidRPr="00D52100" w:rsidRDefault="00243055" w:rsidP="009A62DD">
      <w:pPr>
        <w:spacing w:before="0" w:line="259" w:lineRule="auto"/>
        <w:ind w:firstLine="0"/>
        <w:jc w:val="left"/>
      </w:pPr>
      <w:r>
        <w:br w:type="page"/>
      </w:r>
    </w:p>
    <w:p w14:paraId="0D7F29AE" w14:textId="2AD0A4F2"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228A0860"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5660E2">
              <w:rPr>
                <w:color w:val="000000" w:themeColor="text1"/>
                <w:szCs w:val="26"/>
              </w:rPr>
              <w:t xml:space="preserve">Tác nhân </w:t>
            </w:r>
            <w:r w:rsidR="00473E3B">
              <w:rPr>
                <w:iCs/>
                <w:color w:val="000000" w:themeColor="text1"/>
                <w:szCs w:val="26"/>
              </w:rPr>
              <w:t>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39C6A7D5" w:rsidR="00C77F11" w:rsidRPr="00A94C04" w:rsidRDefault="00473E3B" w:rsidP="00B12C28">
            <w:pPr>
              <w:spacing w:after="0" w:line="240" w:lineRule="auto"/>
              <w:ind w:firstLine="0"/>
              <w:rPr>
                <w:color w:val="000000" w:themeColor="text1"/>
                <w:szCs w:val="26"/>
              </w:rPr>
            </w:pPr>
            <w:r>
              <w:rPr>
                <w:color w:val="000000" w:themeColor="text1"/>
                <w:szCs w:val="26"/>
              </w:rPr>
              <w:t>2. Hệ thống</w:t>
            </w:r>
            <w:r w:rsidR="00CE6CC8">
              <w:rPr>
                <w:color w:val="000000" w:themeColor="text1"/>
                <w:szCs w:val="26"/>
              </w:rPr>
              <w:t xml:space="preserve"> kiểm tra cơ sở dữ liệu, lấy thông tin tài khoản và </w:t>
            </w:r>
            <w:r>
              <w:rPr>
                <w:color w:val="000000" w:themeColor="text1"/>
                <w:szCs w:val="26"/>
              </w:rPr>
              <w:t xml:space="preserve"> hiển thị</w:t>
            </w:r>
            <w:r w:rsidR="00CE6CC8">
              <w:rPr>
                <w:color w:val="000000" w:themeColor="text1"/>
                <w:szCs w:val="26"/>
              </w:rPr>
              <w:t xml:space="preserve"> lên</w:t>
            </w:r>
            <w:r>
              <w:rPr>
                <w:color w:val="000000" w:themeColor="text1"/>
                <w:szCs w:val="26"/>
              </w:rPr>
              <w:t xml:space="preserve">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06058C7D" w:rsidR="008946B3" w:rsidRDefault="008946B3" w:rsidP="00B12C28">
            <w:pPr>
              <w:spacing w:after="0" w:line="240" w:lineRule="auto"/>
              <w:ind w:firstLine="0"/>
              <w:rPr>
                <w:iCs/>
                <w:color w:val="000000" w:themeColor="text1"/>
                <w:szCs w:val="26"/>
              </w:rPr>
            </w:pPr>
            <w:r>
              <w:rPr>
                <w:iCs/>
                <w:color w:val="000000" w:themeColor="text1"/>
                <w:szCs w:val="26"/>
              </w:rPr>
              <w:t xml:space="preserve">3. Tại đây </w:t>
            </w:r>
            <w:r w:rsidR="005660E2">
              <w:rPr>
                <w:color w:val="000000" w:themeColor="text1"/>
                <w:szCs w:val="26"/>
              </w:rPr>
              <w:t xml:space="preserve">Tác nhân </w:t>
            </w:r>
            <w:r>
              <w:rPr>
                <w:iCs/>
                <w:color w:val="000000" w:themeColor="text1"/>
                <w:szCs w:val="26"/>
              </w:rPr>
              <w:t>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E44458">
            <w:pPr>
              <w:pStyle w:val="InfoBlue"/>
              <w:keepNext/>
              <w:spacing w:before="0" w:line="240" w:lineRule="auto"/>
              <w:rPr>
                <w:rFonts w:ascii="Times New Roman" w:hAnsi="Times New Roman"/>
                <w:i w:val="0"/>
                <w:color w:val="000000" w:themeColor="text1"/>
                <w:sz w:val="26"/>
                <w:szCs w:val="26"/>
              </w:rPr>
            </w:pPr>
          </w:p>
        </w:tc>
      </w:tr>
    </w:tbl>
    <w:p w14:paraId="54930741" w14:textId="29887D26" w:rsidR="00231615" w:rsidRPr="00A51BA6" w:rsidRDefault="00E44458" w:rsidP="00E44458">
      <w:pPr>
        <w:pStyle w:val="Caption"/>
        <w:rPr>
          <w:i/>
          <w:iCs/>
          <w:noProof/>
        </w:rPr>
      </w:pPr>
      <w:bookmarkStart w:id="103" w:name="_Toc45224228"/>
      <w:r w:rsidRPr="00A51BA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7</w:t>
      </w:r>
      <w:r w:rsidR="00866FCD">
        <w:rPr>
          <w:i/>
          <w:iCs/>
        </w:rPr>
        <w:fldChar w:fldCharType="end"/>
      </w:r>
      <w:r w:rsidRPr="00A51BA6">
        <w:rPr>
          <w:i/>
          <w:iCs/>
        </w:rPr>
        <w:t xml:space="preserve"> Đặc tả Use case 05 – Xem thông tin tài khoản</w:t>
      </w:r>
      <w:bookmarkEnd w:id="103"/>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78A9E4BC" w:rsidR="003414C8" w:rsidRDefault="003414C8" w:rsidP="00231615"/>
    <w:p w14:paraId="78272ABE" w14:textId="2ECAF0B9" w:rsidR="003414C8" w:rsidRDefault="003414C8" w:rsidP="00891DA1">
      <w:pPr>
        <w:ind w:firstLine="0"/>
      </w:pPr>
    </w:p>
    <w:p w14:paraId="5977D7BD" w14:textId="152F3400" w:rsidR="00B57B9A" w:rsidRPr="00231615" w:rsidRDefault="00847020" w:rsidP="003A6C88">
      <w:pPr>
        <w:rPr>
          <w:noProof/>
        </w:rPr>
      </w:pPr>
      <w:r>
        <w:rPr>
          <w:noProof/>
        </w:rPr>
        <w:lastRenderedPageBreak/>
        <mc:AlternateContent>
          <mc:Choice Requires="wps">
            <w:drawing>
              <wp:anchor distT="0" distB="0" distL="114300" distR="114300" simplePos="0" relativeHeight="251654656" behindDoc="0" locked="0" layoutInCell="1" allowOverlap="1" wp14:anchorId="1B7479C6" wp14:editId="39FB3947">
                <wp:simplePos x="0" y="0"/>
                <wp:positionH relativeFrom="column">
                  <wp:posOffset>168275</wp:posOffset>
                </wp:positionH>
                <wp:positionV relativeFrom="paragraph">
                  <wp:posOffset>7153275</wp:posOffset>
                </wp:positionV>
                <wp:extent cx="558038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7C2F0E9" w14:textId="2177193A" w:rsidR="00E04E96" w:rsidRPr="00E04E96" w:rsidRDefault="00E04E96" w:rsidP="00E04E96">
                            <w:pPr>
                              <w:pStyle w:val="Caption"/>
                              <w:rPr>
                                <w:i/>
                                <w:iCs/>
                                <w:noProof/>
                                <w:szCs w:val="24"/>
                              </w:rPr>
                            </w:pPr>
                            <w:bookmarkStart w:id="104" w:name="_Toc45224156"/>
                            <w:r w:rsidRPr="00E04E9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E04E96">
                              <w:rPr>
                                <w:i/>
                                <w:iCs/>
                              </w:rPr>
                              <w:t xml:space="preserve"> Sơ đồ </w:t>
                            </w:r>
                            <w:r w:rsidR="005673AA">
                              <w:rPr>
                                <w:i/>
                                <w:iCs/>
                              </w:rPr>
                              <w:t>Sequence</w:t>
                            </w:r>
                            <w:r w:rsidRPr="00E04E96">
                              <w:rPr>
                                <w:i/>
                                <w:iCs/>
                              </w:rPr>
                              <w:t xml:space="preserve"> Use case 05 – Xem thông tin tài khoản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479C6" id="Text Box 99" o:spid="_x0000_s1057" type="#_x0000_t202" style="position:absolute;left:0;text-align:left;margin-left:13.25pt;margin-top:563.25pt;width:439.4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8KLwIAAGc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" stroked="f">
                <v:textbox style="mso-fit-shape-to-text:t" inset="0,0,0,0">
                  <w:txbxContent>
                    <w:p w14:paraId="77C2F0E9" w14:textId="2177193A" w:rsidR="00E04E96" w:rsidRPr="00E04E96" w:rsidRDefault="00E04E96" w:rsidP="00E04E96">
                      <w:pPr>
                        <w:pStyle w:val="Caption"/>
                        <w:rPr>
                          <w:i/>
                          <w:iCs/>
                          <w:noProof/>
                          <w:szCs w:val="24"/>
                        </w:rPr>
                      </w:pPr>
                      <w:bookmarkStart w:id="105" w:name="_Toc45224156"/>
                      <w:r w:rsidRPr="00E04E9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E04E96">
                        <w:rPr>
                          <w:i/>
                          <w:iCs/>
                        </w:rPr>
                        <w:t xml:space="preserve"> Sơ đồ </w:t>
                      </w:r>
                      <w:r w:rsidR="005673AA">
                        <w:rPr>
                          <w:i/>
                          <w:iCs/>
                        </w:rPr>
                        <w:t>Sequence</w:t>
                      </w:r>
                      <w:r w:rsidRPr="00E04E96">
                        <w:rPr>
                          <w:i/>
                          <w:iCs/>
                        </w:rPr>
                        <w:t xml:space="preserve"> Use case 05 – Xem thông tin tài khoản</w:t>
                      </w:r>
                      <w:bookmarkEnd w:id="105"/>
                    </w:p>
                  </w:txbxContent>
                </v:textbox>
                <w10:wrap type="square"/>
              </v:shape>
            </w:pict>
          </mc:Fallback>
        </mc:AlternateContent>
      </w:r>
      <w:r w:rsidR="005673AA">
        <w:rPr>
          <w:noProof/>
        </w:rPr>
        <mc:AlternateContent>
          <mc:Choice Requires="wps">
            <w:drawing>
              <wp:anchor distT="0" distB="0" distL="114300" distR="114300" simplePos="0" relativeHeight="251659776" behindDoc="0" locked="0" layoutInCell="1" allowOverlap="1" wp14:anchorId="7ACA644D" wp14:editId="75D127EA">
                <wp:simplePos x="0" y="0"/>
                <wp:positionH relativeFrom="column">
                  <wp:posOffset>-3175</wp:posOffset>
                </wp:positionH>
                <wp:positionV relativeFrom="paragraph">
                  <wp:posOffset>3227070</wp:posOffset>
                </wp:positionV>
                <wp:extent cx="5580380" cy="635"/>
                <wp:effectExtent l="0" t="0" r="0" b="0"/>
                <wp:wrapTopAndBottom/>
                <wp:docPr id="190" name="Text Box 19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E94BB38" w14:textId="18FB77E9" w:rsidR="00243146" w:rsidRPr="00243146" w:rsidRDefault="00243146" w:rsidP="00243146">
                            <w:pPr>
                              <w:pStyle w:val="Caption"/>
                              <w:rPr>
                                <w:i/>
                                <w:iCs/>
                                <w:noProof/>
                                <w:szCs w:val="24"/>
                              </w:rPr>
                            </w:pPr>
                            <w:bookmarkStart w:id="106" w:name="_Toc45224157"/>
                            <w:r w:rsidRPr="00243146">
                              <w:rPr>
                                <w:i/>
                                <w:iCs/>
                              </w:rPr>
                              <w:t xml:space="preserve">Hình </w:t>
                            </w:r>
                            <w:r w:rsidRPr="00243146">
                              <w:rPr>
                                <w:i/>
                                <w:iCs/>
                              </w:rPr>
                              <w:fldChar w:fldCharType="begin"/>
                            </w:r>
                            <w:r w:rsidRPr="00243146">
                              <w:rPr>
                                <w:i/>
                                <w:iCs/>
                              </w:rPr>
                              <w:instrText xml:space="preserve"> STYLEREF 1 \s </w:instrText>
                            </w:r>
                            <w:r w:rsidRPr="00243146">
                              <w:rPr>
                                <w:i/>
                                <w:iCs/>
                              </w:rPr>
                              <w:fldChar w:fldCharType="separate"/>
                            </w:r>
                            <w:r w:rsidRPr="00243146">
                              <w:rPr>
                                <w:i/>
                                <w:iCs/>
                                <w:noProof/>
                              </w:rPr>
                              <w:t>3</w:t>
                            </w:r>
                            <w:r w:rsidRPr="00243146">
                              <w:rPr>
                                <w:i/>
                                <w:iCs/>
                              </w:rPr>
                              <w:fldChar w:fldCharType="end"/>
                            </w:r>
                            <w:r w:rsidRPr="00243146">
                              <w:rPr>
                                <w:i/>
                                <w:iCs/>
                              </w:rPr>
                              <w:t>.</w:t>
                            </w:r>
                            <w:r w:rsidRPr="00243146">
                              <w:rPr>
                                <w:i/>
                                <w:iCs/>
                              </w:rPr>
                              <w:fldChar w:fldCharType="begin"/>
                            </w:r>
                            <w:r w:rsidRPr="00243146">
                              <w:rPr>
                                <w:i/>
                                <w:iCs/>
                              </w:rPr>
                              <w:instrText xml:space="preserve"> SEQ Hình \* ARABIC \s 1 </w:instrText>
                            </w:r>
                            <w:r w:rsidRPr="00243146">
                              <w:rPr>
                                <w:i/>
                                <w:iCs/>
                              </w:rPr>
                              <w:fldChar w:fldCharType="separate"/>
                            </w:r>
                            <w:r w:rsidRPr="00243146">
                              <w:rPr>
                                <w:i/>
                                <w:iCs/>
                                <w:noProof/>
                              </w:rPr>
                              <w:t>10</w:t>
                            </w:r>
                            <w:r w:rsidRPr="00243146">
                              <w:rPr>
                                <w:i/>
                                <w:iCs/>
                              </w:rPr>
                              <w:fldChar w:fldCharType="end"/>
                            </w:r>
                            <w:r w:rsidRPr="00243146">
                              <w:rPr>
                                <w:i/>
                                <w:iCs/>
                              </w:rPr>
                              <w:t xml:space="preserve"> Sơ đồ </w:t>
                            </w:r>
                            <w:r w:rsidR="005673AA">
                              <w:rPr>
                                <w:i/>
                                <w:iCs/>
                              </w:rPr>
                              <w:t>Activity</w:t>
                            </w:r>
                            <w:r w:rsidRPr="00243146">
                              <w:rPr>
                                <w:i/>
                                <w:iCs/>
                              </w:rPr>
                              <w:t xml:space="preserve"> Use case 05 – Xem thông tin tài khoản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A644D" id="Text Box 190" o:spid="_x0000_s1058" type="#_x0000_t202" style="position:absolute;left:0;text-align:left;margin-left:-.25pt;margin-top:254.1pt;width:439.4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" stroked="f">
                <v:textbox style="mso-fit-shape-to-text:t" inset="0,0,0,0">
                  <w:txbxContent>
                    <w:p w14:paraId="2E94BB38" w14:textId="18FB77E9" w:rsidR="00243146" w:rsidRPr="00243146" w:rsidRDefault="00243146" w:rsidP="00243146">
                      <w:pPr>
                        <w:pStyle w:val="Caption"/>
                        <w:rPr>
                          <w:i/>
                          <w:iCs/>
                          <w:noProof/>
                          <w:szCs w:val="24"/>
                        </w:rPr>
                      </w:pPr>
                      <w:bookmarkStart w:id="107" w:name="_Toc45224157"/>
                      <w:r w:rsidRPr="00243146">
                        <w:rPr>
                          <w:i/>
                          <w:iCs/>
                        </w:rPr>
                        <w:t xml:space="preserve">Hình </w:t>
                      </w:r>
                      <w:r w:rsidRPr="00243146">
                        <w:rPr>
                          <w:i/>
                          <w:iCs/>
                        </w:rPr>
                        <w:fldChar w:fldCharType="begin"/>
                      </w:r>
                      <w:r w:rsidRPr="00243146">
                        <w:rPr>
                          <w:i/>
                          <w:iCs/>
                        </w:rPr>
                        <w:instrText xml:space="preserve"> STYLEREF 1 \s </w:instrText>
                      </w:r>
                      <w:r w:rsidRPr="00243146">
                        <w:rPr>
                          <w:i/>
                          <w:iCs/>
                        </w:rPr>
                        <w:fldChar w:fldCharType="separate"/>
                      </w:r>
                      <w:r w:rsidRPr="00243146">
                        <w:rPr>
                          <w:i/>
                          <w:iCs/>
                          <w:noProof/>
                        </w:rPr>
                        <w:t>3</w:t>
                      </w:r>
                      <w:r w:rsidRPr="00243146">
                        <w:rPr>
                          <w:i/>
                          <w:iCs/>
                        </w:rPr>
                        <w:fldChar w:fldCharType="end"/>
                      </w:r>
                      <w:r w:rsidRPr="00243146">
                        <w:rPr>
                          <w:i/>
                          <w:iCs/>
                        </w:rPr>
                        <w:t>.</w:t>
                      </w:r>
                      <w:r w:rsidRPr="00243146">
                        <w:rPr>
                          <w:i/>
                          <w:iCs/>
                        </w:rPr>
                        <w:fldChar w:fldCharType="begin"/>
                      </w:r>
                      <w:r w:rsidRPr="00243146">
                        <w:rPr>
                          <w:i/>
                          <w:iCs/>
                        </w:rPr>
                        <w:instrText xml:space="preserve"> SEQ Hình \* ARABIC \s 1 </w:instrText>
                      </w:r>
                      <w:r w:rsidRPr="00243146">
                        <w:rPr>
                          <w:i/>
                          <w:iCs/>
                        </w:rPr>
                        <w:fldChar w:fldCharType="separate"/>
                      </w:r>
                      <w:r w:rsidRPr="00243146">
                        <w:rPr>
                          <w:i/>
                          <w:iCs/>
                          <w:noProof/>
                        </w:rPr>
                        <w:t>10</w:t>
                      </w:r>
                      <w:r w:rsidRPr="00243146">
                        <w:rPr>
                          <w:i/>
                          <w:iCs/>
                        </w:rPr>
                        <w:fldChar w:fldCharType="end"/>
                      </w:r>
                      <w:r w:rsidRPr="00243146">
                        <w:rPr>
                          <w:i/>
                          <w:iCs/>
                        </w:rPr>
                        <w:t xml:space="preserve"> Sơ đồ </w:t>
                      </w:r>
                      <w:r w:rsidR="005673AA">
                        <w:rPr>
                          <w:i/>
                          <w:iCs/>
                        </w:rPr>
                        <w:t>Activity</w:t>
                      </w:r>
                      <w:r w:rsidRPr="00243146">
                        <w:rPr>
                          <w:i/>
                          <w:iCs/>
                        </w:rPr>
                        <w:t xml:space="preserve"> Use case 05 – Xem thông tin tài khoản</w:t>
                      </w:r>
                      <w:bookmarkEnd w:id="107"/>
                    </w:p>
                  </w:txbxContent>
                </v:textbox>
                <w10:wrap type="topAndBottom"/>
              </v:shape>
            </w:pict>
          </mc:Fallback>
        </mc:AlternateContent>
      </w:r>
      <w:r w:rsidR="009B4367" w:rsidRPr="009B4367">
        <w:rPr>
          <w:noProof/>
        </w:rPr>
        <w:drawing>
          <wp:anchor distT="0" distB="0" distL="114300" distR="114300" simplePos="0" relativeHeight="251726336" behindDoc="0" locked="0" layoutInCell="1" allowOverlap="1" wp14:anchorId="1C1B30B6" wp14:editId="73F53504">
            <wp:simplePos x="0" y="0"/>
            <wp:positionH relativeFrom="column">
              <wp:posOffset>711200</wp:posOffset>
            </wp:positionH>
            <wp:positionV relativeFrom="paragraph">
              <wp:posOffset>4185285</wp:posOffset>
            </wp:positionV>
            <wp:extent cx="5580380" cy="3623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0380" cy="3623310"/>
                    </a:xfrm>
                    <a:prstGeom prst="rect">
                      <a:avLst/>
                    </a:prstGeom>
                    <a:noFill/>
                    <a:ln>
                      <a:noFill/>
                    </a:ln>
                  </pic:spPr>
                </pic:pic>
              </a:graphicData>
            </a:graphic>
          </wp:anchor>
        </w:drawing>
      </w:r>
      <w:r w:rsidR="00105FBC" w:rsidRPr="00105FBC">
        <w:rPr>
          <w:noProof/>
        </w:rPr>
        <w:drawing>
          <wp:anchor distT="0" distB="0" distL="114300" distR="114300" simplePos="0" relativeHeight="251705856" behindDoc="0" locked="0" layoutInCell="1" allowOverlap="1" wp14:anchorId="53BBC09F" wp14:editId="20FFC1C8">
            <wp:simplePos x="0" y="0"/>
            <wp:positionH relativeFrom="column">
              <wp:posOffset>-3175</wp:posOffset>
            </wp:positionH>
            <wp:positionV relativeFrom="paragraph">
              <wp:posOffset>-228600</wp:posOffset>
            </wp:positionV>
            <wp:extent cx="5580380" cy="3343275"/>
            <wp:effectExtent l="0" t="0" r="1270"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0380" cy="3343275"/>
                    </a:xfrm>
                    <a:prstGeom prst="rect">
                      <a:avLst/>
                    </a:prstGeom>
                    <a:noFill/>
                    <a:ln>
                      <a:noFill/>
                    </a:ln>
                  </pic:spPr>
                </pic:pic>
              </a:graphicData>
            </a:graphic>
          </wp:anchor>
        </w:drawing>
      </w:r>
      <w:r w:rsidR="00105FBC">
        <w:rPr>
          <w:noProof/>
        </w:rPr>
        <w:br w:type="page"/>
      </w:r>
    </w:p>
    <w:p w14:paraId="7F1E592B" w14:textId="30D31325"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C77F11" w14:paraId="62673271" w14:textId="77777777" w:rsidTr="001A1A50">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1A1A50">
        <w:tc>
          <w:tcPr>
            <w:tcW w:w="1056"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944"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1A1A50">
        <w:tc>
          <w:tcPr>
            <w:tcW w:w="1056"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1A1A50">
        <w:tc>
          <w:tcPr>
            <w:tcW w:w="1056"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1A1A50">
        <w:tc>
          <w:tcPr>
            <w:tcW w:w="1056"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1A1A50">
        <w:trPr>
          <w:trHeight w:val="330"/>
        </w:trPr>
        <w:tc>
          <w:tcPr>
            <w:tcW w:w="1056" w:type="pct"/>
            <w:vMerge w:val="restart"/>
            <w:vAlign w:val="top"/>
          </w:tcPr>
          <w:p w14:paraId="22C9CAD1" w14:textId="58FF5395"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1A1A50">
        <w:trPr>
          <w:trHeight w:val="71"/>
        </w:trPr>
        <w:tc>
          <w:tcPr>
            <w:tcW w:w="1056" w:type="pct"/>
            <w:vMerge/>
            <w:vAlign w:val="top"/>
          </w:tcPr>
          <w:p w14:paraId="4E010F4D" w14:textId="77777777" w:rsidR="00795FD0" w:rsidRDefault="00795FD0" w:rsidP="00B12C28">
            <w:pPr>
              <w:spacing w:after="0" w:line="240" w:lineRule="auto"/>
              <w:rPr>
                <w:b/>
                <w:color w:val="000000" w:themeColor="text1"/>
                <w:szCs w:val="26"/>
              </w:rPr>
            </w:pPr>
          </w:p>
        </w:tc>
        <w:tc>
          <w:tcPr>
            <w:tcW w:w="1913" w:type="pct"/>
            <w:vAlign w:val="top"/>
          </w:tcPr>
          <w:p w14:paraId="19B4EDF8" w14:textId="3417F871" w:rsidR="00795FD0" w:rsidRPr="00A94C04" w:rsidRDefault="00795FD0" w:rsidP="00B12C28">
            <w:pPr>
              <w:spacing w:after="0" w:line="240" w:lineRule="auto"/>
              <w:ind w:firstLine="0"/>
              <w:rPr>
                <w:iCs/>
                <w:color w:val="000000" w:themeColor="text1"/>
                <w:szCs w:val="26"/>
              </w:rPr>
            </w:pPr>
            <w:r>
              <w:rPr>
                <w:iCs/>
                <w:color w:val="000000" w:themeColor="text1"/>
                <w:szCs w:val="26"/>
              </w:rPr>
              <w:t xml:space="preserve">1. </w:t>
            </w:r>
            <w:r w:rsidR="00294837">
              <w:rPr>
                <w:color w:val="000000" w:themeColor="text1"/>
                <w:szCs w:val="26"/>
              </w:rPr>
              <w:t xml:space="preserve">Tác nhân </w:t>
            </w:r>
            <w:r>
              <w:rPr>
                <w:iCs/>
                <w:color w:val="000000" w:themeColor="text1"/>
                <w:szCs w:val="26"/>
              </w:rPr>
              <w:t>chọn chức năng quản lý tài khoản</w:t>
            </w:r>
          </w:p>
        </w:tc>
        <w:tc>
          <w:tcPr>
            <w:tcW w:w="2032"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1A1A50">
        <w:trPr>
          <w:trHeight w:val="179"/>
        </w:trPr>
        <w:tc>
          <w:tcPr>
            <w:tcW w:w="1056" w:type="pct"/>
            <w:vMerge/>
            <w:vAlign w:val="top"/>
          </w:tcPr>
          <w:p w14:paraId="6714BC51" w14:textId="77777777" w:rsidR="00795FD0" w:rsidRDefault="00795FD0" w:rsidP="00B12C28">
            <w:pPr>
              <w:spacing w:after="0" w:line="240" w:lineRule="auto"/>
              <w:rPr>
                <w:b/>
                <w:color w:val="000000" w:themeColor="text1"/>
                <w:szCs w:val="26"/>
              </w:rPr>
            </w:pPr>
          </w:p>
        </w:tc>
        <w:tc>
          <w:tcPr>
            <w:tcW w:w="1913" w:type="pct"/>
            <w:vAlign w:val="top"/>
          </w:tcPr>
          <w:p w14:paraId="2189539B" w14:textId="77777777" w:rsidR="00795FD0" w:rsidRDefault="00795FD0" w:rsidP="00B12C28">
            <w:pPr>
              <w:spacing w:after="0" w:line="240" w:lineRule="auto"/>
              <w:rPr>
                <w:iCs/>
                <w:color w:val="000000" w:themeColor="text1"/>
                <w:szCs w:val="26"/>
              </w:rPr>
            </w:pPr>
          </w:p>
        </w:tc>
        <w:tc>
          <w:tcPr>
            <w:tcW w:w="2032" w:type="pct"/>
            <w:vAlign w:val="top"/>
          </w:tcPr>
          <w:p w14:paraId="2C593588" w14:textId="608D167D" w:rsidR="00795FD0" w:rsidRPr="00A94C04" w:rsidRDefault="00795FD0" w:rsidP="00B12C28">
            <w:pPr>
              <w:spacing w:after="0" w:line="240" w:lineRule="auto"/>
              <w:ind w:firstLine="0"/>
              <w:rPr>
                <w:color w:val="000000" w:themeColor="text1"/>
                <w:szCs w:val="26"/>
              </w:rPr>
            </w:pPr>
            <w:r>
              <w:rPr>
                <w:color w:val="000000" w:themeColor="text1"/>
                <w:szCs w:val="26"/>
              </w:rPr>
              <w:t xml:space="preserve">2. </w:t>
            </w:r>
            <w:r w:rsidR="00423AB9">
              <w:rPr>
                <w:color w:val="000000" w:themeColor="text1"/>
                <w:szCs w:val="26"/>
              </w:rPr>
              <w:t>Hệ thống kiểm tra cơ sở dữ liệu, lấy thông tin tài khoản và  hiển thị lên giao diện quản lý tài khoản</w:t>
            </w:r>
          </w:p>
        </w:tc>
      </w:tr>
      <w:tr w:rsidR="00795FD0" w14:paraId="73D2D921" w14:textId="77777777" w:rsidTr="001A1A50">
        <w:trPr>
          <w:trHeight w:val="70"/>
        </w:trPr>
        <w:tc>
          <w:tcPr>
            <w:tcW w:w="1056" w:type="pct"/>
            <w:vMerge/>
            <w:vAlign w:val="top"/>
          </w:tcPr>
          <w:p w14:paraId="194805EA" w14:textId="77777777" w:rsidR="00795FD0" w:rsidRDefault="00795FD0" w:rsidP="00B12C28">
            <w:pPr>
              <w:spacing w:after="0" w:line="240" w:lineRule="auto"/>
              <w:rPr>
                <w:b/>
                <w:color w:val="000000" w:themeColor="text1"/>
                <w:szCs w:val="26"/>
              </w:rPr>
            </w:pPr>
          </w:p>
        </w:tc>
        <w:tc>
          <w:tcPr>
            <w:tcW w:w="1913" w:type="pct"/>
            <w:vAlign w:val="top"/>
          </w:tcPr>
          <w:p w14:paraId="7B179448" w14:textId="10A4192A" w:rsidR="00795FD0" w:rsidRDefault="00795FD0" w:rsidP="00B12C28">
            <w:pPr>
              <w:spacing w:after="0" w:line="240" w:lineRule="auto"/>
              <w:ind w:firstLine="0"/>
              <w:rPr>
                <w:iCs/>
                <w:color w:val="000000" w:themeColor="text1"/>
                <w:szCs w:val="26"/>
              </w:rPr>
            </w:pPr>
            <w:r>
              <w:rPr>
                <w:iCs/>
                <w:color w:val="000000" w:themeColor="text1"/>
                <w:szCs w:val="26"/>
              </w:rPr>
              <w:t xml:space="preserve">3.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2032"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1A1A50">
        <w:trPr>
          <w:trHeight w:val="70"/>
        </w:trPr>
        <w:tc>
          <w:tcPr>
            <w:tcW w:w="1056" w:type="pct"/>
            <w:vMerge/>
            <w:vAlign w:val="top"/>
          </w:tcPr>
          <w:p w14:paraId="7AE0C384" w14:textId="77777777" w:rsidR="00795FD0" w:rsidRDefault="00795FD0" w:rsidP="00B12C28">
            <w:pPr>
              <w:spacing w:after="0" w:line="240" w:lineRule="auto"/>
              <w:rPr>
                <w:b/>
                <w:color w:val="000000" w:themeColor="text1"/>
                <w:szCs w:val="26"/>
              </w:rPr>
            </w:pPr>
          </w:p>
        </w:tc>
        <w:tc>
          <w:tcPr>
            <w:tcW w:w="1913" w:type="pct"/>
            <w:vAlign w:val="top"/>
          </w:tcPr>
          <w:p w14:paraId="1BB99AF6" w14:textId="77777777" w:rsidR="00795FD0" w:rsidRDefault="00795FD0" w:rsidP="00B12C28">
            <w:pPr>
              <w:spacing w:after="0" w:line="240" w:lineRule="auto"/>
              <w:rPr>
                <w:iCs/>
                <w:color w:val="000000" w:themeColor="text1"/>
                <w:szCs w:val="26"/>
              </w:rPr>
            </w:pPr>
          </w:p>
        </w:tc>
        <w:tc>
          <w:tcPr>
            <w:tcW w:w="2032" w:type="pct"/>
            <w:vAlign w:val="top"/>
          </w:tcPr>
          <w:p w14:paraId="3A7A9A85" w14:textId="17C46205"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r w:rsidR="009C7077">
              <w:rPr>
                <w:color w:val="000000" w:themeColor="text1"/>
                <w:szCs w:val="26"/>
              </w:rPr>
              <w:t>, lấy thông tin tài khoản từ cơ sở dữ liệu gán lên các trường</w:t>
            </w:r>
          </w:p>
        </w:tc>
      </w:tr>
      <w:tr w:rsidR="00795FD0" w14:paraId="1DE84D69" w14:textId="77777777" w:rsidTr="001A1A50">
        <w:trPr>
          <w:trHeight w:val="701"/>
        </w:trPr>
        <w:tc>
          <w:tcPr>
            <w:tcW w:w="1056" w:type="pct"/>
            <w:vMerge/>
            <w:vAlign w:val="top"/>
          </w:tcPr>
          <w:p w14:paraId="28B175EB" w14:textId="77777777" w:rsidR="00795FD0" w:rsidRDefault="00795FD0" w:rsidP="00B12C28">
            <w:pPr>
              <w:spacing w:after="0" w:line="240" w:lineRule="auto"/>
              <w:rPr>
                <w:b/>
                <w:color w:val="000000" w:themeColor="text1"/>
                <w:szCs w:val="26"/>
              </w:rPr>
            </w:pPr>
          </w:p>
        </w:tc>
        <w:tc>
          <w:tcPr>
            <w:tcW w:w="1913" w:type="pct"/>
            <w:vAlign w:val="top"/>
          </w:tcPr>
          <w:p w14:paraId="3B0589E5" w14:textId="247A3FCF" w:rsidR="00795FD0" w:rsidRDefault="00795FD0" w:rsidP="00B12C28">
            <w:pPr>
              <w:spacing w:after="0" w:line="240" w:lineRule="auto"/>
              <w:ind w:firstLine="0"/>
              <w:rPr>
                <w:iCs/>
                <w:color w:val="000000" w:themeColor="text1"/>
                <w:szCs w:val="26"/>
              </w:rPr>
            </w:pPr>
            <w:r>
              <w:rPr>
                <w:iCs/>
                <w:color w:val="000000" w:themeColor="text1"/>
                <w:szCs w:val="26"/>
              </w:rPr>
              <w:t xml:space="preserve">5. </w:t>
            </w:r>
            <w:r w:rsidR="00294837">
              <w:rPr>
                <w:color w:val="000000" w:themeColor="text1"/>
                <w:szCs w:val="26"/>
              </w:rPr>
              <w:t xml:space="preserve">Tác nhân </w:t>
            </w:r>
            <w:r w:rsidR="00A66DBE">
              <w:rPr>
                <w:color w:val="000000" w:themeColor="text1"/>
                <w:szCs w:val="26"/>
              </w:rPr>
              <w:t>cập nhật</w:t>
            </w:r>
            <w:r>
              <w:rPr>
                <w:iCs/>
                <w:color w:val="000000" w:themeColor="text1"/>
                <w:szCs w:val="26"/>
              </w:rPr>
              <w:t xml:space="preserve"> các thông tin của tài khoản</w:t>
            </w:r>
          </w:p>
        </w:tc>
        <w:tc>
          <w:tcPr>
            <w:tcW w:w="2032"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1A1A50">
        <w:trPr>
          <w:trHeight w:val="70"/>
        </w:trPr>
        <w:tc>
          <w:tcPr>
            <w:tcW w:w="1056" w:type="pct"/>
            <w:vMerge/>
            <w:vAlign w:val="top"/>
          </w:tcPr>
          <w:p w14:paraId="73EE8025" w14:textId="77777777" w:rsidR="00795FD0" w:rsidRDefault="00795FD0" w:rsidP="00B12C28">
            <w:pPr>
              <w:spacing w:after="0" w:line="240" w:lineRule="auto"/>
              <w:rPr>
                <w:b/>
                <w:color w:val="000000" w:themeColor="text1"/>
                <w:szCs w:val="26"/>
              </w:rPr>
            </w:pPr>
          </w:p>
        </w:tc>
        <w:tc>
          <w:tcPr>
            <w:tcW w:w="1913" w:type="pct"/>
            <w:vAlign w:val="top"/>
          </w:tcPr>
          <w:p w14:paraId="1FB704D4" w14:textId="7F1B1FBE" w:rsidR="00795FD0" w:rsidRDefault="00795FD0" w:rsidP="001F7C7C">
            <w:pPr>
              <w:spacing w:after="0" w:line="240" w:lineRule="auto"/>
              <w:ind w:firstLine="0"/>
              <w:rPr>
                <w:iCs/>
                <w:color w:val="000000" w:themeColor="text1"/>
                <w:szCs w:val="26"/>
              </w:rPr>
            </w:pPr>
            <w:r>
              <w:rPr>
                <w:iCs/>
                <w:color w:val="000000" w:themeColor="text1"/>
                <w:szCs w:val="26"/>
              </w:rPr>
              <w:t xml:space="preserve">6.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2032"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1A1A50">
        <w:trPr>
          <w:trHeight w:val="450"/>
        </w:trPr>
        <w:tc>
          <w:tcPr>
            <w:tcW w:w="1056" w:type="pct"/>
            <w:vMerge/>
            <w:vAlign w:val="top"/>
          </w:tcPr>
          <w:p w14:paraId="6669418B" w14:textId="77777777" w:rsidR="00795FD0" w:rsidRDefault="00795FD0" w:rsidP="00B12C28">
            <w:pPr>
              <w:spacing w:after="0" w:line="240" w:lineRule="auto"/>
              <w:rPr>
                <w:b/>
                <w:color w:val="000000" w:themeColor="text1"/>
                <w:szCs w:val="26"/>
              </w:rPr>
            </w:pPr>
          </w:p>
        </w:tc>
        <w:tc>
          <w:tcPr>
            <w:tcW w:w="1913" w:type="pct"/>
            <w:vAlign w:val="top"/>
          </w:tcPr>
          <w:p w14:paraId="6F0468EE" w14:textId="77777777" w:rsidR="00795FD0" w:rsidRDefault="00795FD0" w:rsidP="001F7C7C">
            <w:pPr>
              <w:spacing w:after="0" w:line="240" w:lineRule="auto"/>
              <w:rPr>
                <w:iCs/>
                <w:color w:val="000000" w:themeColor="text1"/>
                <w:szCs w:val="26"/>
              </w:rPr>
            </w:pPr>
          </w:p>
        </w:tc>
        <w:tc>
          <w:tcPr>
            <w:tcW w:w="2032" w:type="pct"/>
            <w:vAlign w:val="top"/>
          </w:tcPr>
          <w:p w14:paraId="173A60D5" w14:textId="0B7104D0"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và nếu </w:t>
            </w:r>
            <w:r w:rsidR="00525DCE">
              <w:rPr>
                <w:color w:val="000000" w:themeColor="text1"/>
                <w:szCs w:val="26"/>
              </w:rPr>
              <w:t>dữ liệu</w:t>
            </w:r>
            <w:r w:rsidR="00E61618">
              <w:rPr>
                <w:color w:val="000000" w:themeColor="text1"/>
                <w:szCs w:val="26"/>
              </w:rPr>
              <w:t xml:space="preserve">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r w:rsidR="001A1A50">
              <w:rPr>
                <w:color w:val="000000" w:themeColor="text1"/>
                <w:szCs w:val="26"/>
              </w:rPr>
              <w:t>, lưu thông tin tài khoản vào cơ sở dữ liệu</w:t>
            </w:r>
          </w:p>
        </w:tc>
      </w:tr>
      <w:tr w:rsidR="000A3240" w14:paraId="4681ED4E" w14:textId="77777777" w:rsidTr="001A1A50">
        <w:trPr>
          <w:trHeight w:val="70"/>
        </w:trPr>
        <w:tc>
          <w:tcPr>
            <w:tcW w:w="1056"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0E67A4D4" w14:textId="61E2C2FE" w:rsidR="000A3240" w:rsidRPr="00F35CCF" w:rsidRDefault="000A3240" w:rsidP="00B12C28">
            <w:pPr>
              <w:spacing w:after="0" w:line="240" w:lineRule="auto"/>
              <w:ind w:firstLine="0"/>
              <w:rPr>
                <w:szCs w:val="26"/>
              </w:rPr>
            </w:pPr>
            <w:r>
              <w:rPr>
                <w:szCs w:val="26"/>
              </w:rPr>
              <w:t xml:space="preserve">6.1 </w:t>
            </w:r>
            <w:r w:rsidR="00294837">
              <w:rPr>
                <w:color w:val="000000" w:themeColor="text1"/>
                <w:szCs w:val="26"/>
              </w:rPr>
              <w:t xml:space="preserve">Tác nhân </w:t>
            </w:r>
            <w:r>
              <w:rPr>
                <w:szCs w:val="26"/>
              </w:rPr>
              <w:t xml:space="preserve">nhấn nút </w:t>
            </w:r>
            <w:r w:rsidR="001606EA">
              <w:rPr>
                <w:szCs w:val="26"/>
              </w:rPr>
              <w:t>“</w:t>
            </w:r>
            <w:r>
              <w:rPr>
                <w:szCs w:val="26"/>
              </w:rPr>
              <w:t>Hủy</w:t>
            </w:r>
            <w:r w:rsidR="001606EA">
              <w:rPr>
                <w:szCs w:val="26"/>
              </w:rPr>
              <w:t>”</w:t>
            </w:r>
          </w:p>
        </w:tc>
        <w:tc>
          <w:tcPr>
            <w:tcW w:w="2032"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1A1A50">
        <w:trPr>
          <w:trHeight w:val="359"/>
        </w:trPr>
        <w:tc>
          <w:tcPr>
            <w:tcW w:w="1056"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1913" w:type="pct"/>
            <w:vAlign w:val="top"/>
          </w:tcPr>
          <w:p w14:paraId="5F926FD8" w14:textId="77777777" w:rsidR="000A3240" w:rsidRDefault="000A3240" w:rsidP="00B12C28">
            <w:pPr>
              <w:spacing w:after="0" w:line="240" w:lineRule="auto"/>
              <w:rPr>
                <w:szCs w:val="26"/>
              </w:rPr>
            </w:pPr>
          </w:p>
        </w:tc>
        <w:tc>
          <w:tcPr>
            <w:tcW w:w="2032"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1A1A50">
        <w:trPr>
          <w:trHeight w:val="1140"/>
        </w:trPr>
        <w:tc>
          <w:tcPr>
            <w:tcW w:w="1056"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1913" w:type="pct"/>
            <w:vAlign w:val="top"/>
          </w:tcPr>
          <w:p w14:paraId="79B47651" w14:textId="77777777" w:rsidR="000A3240" w:rsidRDefault="000A3240" w:rsidP="00B12C28">
            <w:pPr>
              <w:spacing w:after="0" w:line="240" w:lineRule="auto"/>
              <w:rPr>
                <w:szCs w:val="26"/>
              </w:rPr>
            </w:pPr>
          </w:p>
        </w:tc>
        <w:tc>
          <w:tcPr>
            <w:tcW w:w="2032" w:type="pct"/>
            <w:vAlign w:val="top"/>
          </w:tcPr>
          <w:p w14:paraId="1B2BE768" w14:textId="331DE227" w:rsidR="000A3240" w:rsidRDefault="000A3240" w:rsidP="000A3240">
            <w:pPr>
              <w:spacing w:after="0" w:line="240" w:lineRule="auto"/>
              <w:ind w:firstLine="0"/>
              <w:rPr>
                <w:szCs w:val="26"/>
              </w:rPr>
            </w:pPr>
            <w:r>
              <w:rPr>
                <w:szCs w:val="26"/>
              </w:rPr>
              <w:t>7.1 Hệ thống kiểm tra dữ liệu</w:t>
            </w:r>
            <w:r w:rsidR="001C47A7">
              <w:rPr>
                <w:szCs w:val="26"/>
              </w:rPr>
              <w:t xml:space="preserve"> </w:t>
            </w:r>
            <w:r>
              <w:rPr>
                <w:szCs w:val="26"/>
              </w:rPr>
              <w:t xml:space="preserve">và nếu </w:t>
            </w:r>
            <w:r w:rsidR="001C47A7">
              <w:rPr>
                <w:szCs w:val="26"/>
              </w:rPr>
              <w:t>dữ liệu</w:t>
            </w:r>
            <w:r>
              <w:rPr>
                <w:szCs w:val="26"/>
              </w:rPr>
              <w:t xml:space="preserve"> không hợp lệ, thông báo </w:t>
            </w:r>
            <w:r w:rsidR="001606EA">
              <w:rPr>
                <w:szCs w:val="26"/>
              </w:rPr>
              <w:t>“</w:t>
            </w:r>
            <w:r>
              <w:rPr>
                <w:szCs w:val="26"/>
              </w:rPr>
              <w:t>Cập nhật không thành công</w:t>
            </w:r>
            <w:r w:rsidR="001606EA">
              <w:rPr>
                <w:szCs w:val="26"/>
              </w:rPr>
              <w:t>”</w:t>
            </w:r>
          </w:p>
        </w:tc>
      </w:tr>
      <w:tr w:rsidR="000A3240" w14:paraId="285070AA" w14:textId="77777777" w:rsidTr="001A1A50">
        <w:trPr>
          <w:trHeight w:val="58"/>
        </w:trPr>
        <w:tc>
          <w:tcPr>
            <w:tcW w:w="1056"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1913" w:type="pct"/>
            <w:vAlign w:val="top"/>
          </w:tcPr>
          <w:p w14:paraId="33E73073" w14:textId="77777777" w:rsidR="000A3240" w:rsidRDefault="000A3240" w:rsidP="00B12C28">
            <w:pPr>
              <w:spacing w:after="0" w:line="240" w:lineRule="auto"/>
              <w:rPr>
                <w:szCs w:val="26"/>
              </w:rPr>
            </w:pPr>
          </w:p>
        </w:tc>
        <w:tc>
          <w:tcPr>
            <w:tcW w:w="2032" w:type="pct"/>
            <w:vAlign w:val="top"/>
          </w:tcPr>
          <w:p w14:paraId="473A72BC" w14:textId="368D3FF4" w:rsidR="000A3240" w:rsidRDefault="000A3240" w:rsidP="000A3240">
            <w:pPr>
              <w:spacing w:after="0" w:line="240" w:lineRule="auto"/>
              <w:ind w:firstLine="0"/>
              <w:rPr>
                <w:szCs w:val="26"/>
              </w:rPr>
            </w:pPr>
            <w:r>
              <w:rPr>
                <w:szCs w:val="26"/>
              </w:rPr>
              <w:t>7.2 Quay lại giao diện thông tin của tài kh</w:t>
            </w:r>
            <w:r w:rsidR="006E0B17">
              <w:rPr>
                <w:szCs w:val="26"/>
              </w:rPr>
              <w:t>oản</w:t>
            </w:r>
            <w:r>
              <w:rPr>
                <w:szCs w:val="26"/>
              </w:rPr>
              <w:t xml:space="preserve"> ở bước 4</w:t>
            </w:r>
          </w:p>
        </w:tc>
      </w:tr>
      <w:tr w:rsidR="00C77F11" w14:paraId="131E4CFC" w14:textId="77777777" w:rsidTr="001A1A50">
        <w:trPr>
          <w:trHeight w:val="359"/>
        </w:trPr>
        <w:tc>
          <w:tcPr>
            <w:tcW w:w="1056"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30539F98" w14:textId="77777777" w:rsidR="00C77F11" w:rsidRDefault="00C77F11" w:rsidP="00EA5971">
            <w:pPr>
              <w:pStyle w:val="InfoBlue"/>
              <w:keepNext/>
              <w:spacing w:before="0" w:line="240" w:lineRule="auto"/>
              <w:rPr>
                <w:rFonts w:ascii="Times New Roman" w:hAnsi="Times New Roman"/>
                <w:i w:val="0"/>
                <w:color w:val="000000" w:themeColor="text1"/>
                <w:sz w:val="26"/>
                <w:szCs w:val="26"/>
              </w:rPr>
            </w:pPr>
          </w:p>
        </w:tc>
      </w:tr>
    </w:tbl>
    <w:p w14:paraId="770FF58F" w14:textId="2B17FA12" w:rsidR="00F26C8D" w:rsidRPr="00391FEE" w:rsidRDefault="00EA5971" w:rsidP="00391FEE">
      <w:pPr>
        <w:pStyle w:val="Caption"/>
        <w:rPr>
          <w:i/>
          <w:iCs/>
        </w:rPr>
      </w:pPr>
      <w:bookmarkStart w:id="108" w:name="_Toc45224229"/>
      <w:r w:rsidRPr="00EA5971">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8</w:t>
      </w:r>
      <w:r w:rsidR="00866FCD">
        <w:rPr>
          <w:i/>
          <w:iCs/>
        </w:rPr>
        <w:fldChar w:fldCharType="end"/>
      </w:r>
      <w:r w:rsidRPr="00EA5971">
        <w:rPr>
          <w:i/>
          <w:iCs/>
        </w:rPr>
        <w:t xml:space="preserve"> Đặc tả Use case 06 – Cập nhật thông tin tài khoản</w:t>
      </w:r>
      <w:bookmarkEnd w:id="108"/>
    </w:p>
    <w:p w14:paraId="2C7C057C" w14:textId="67FA5E36" w:rsidR="00BE043C" w:rsidRDefault="003A6C88" w:rsidP="00F26C8D">
      <w:pPr>
        <w:rPr>
          <w:noProof/>
        </w:rPr>
      </w:pPr>
      <w:r>
        <w:rPr>
          <w:noProof/>
        </w:rPr>
        <w:lastRenderedPageBreak/>
        <mc:AlternateContent>
          <mc:Choice Requires="wps">
            <w:drawing>
              <wp:anchor distT="0" distB="0" distL="114300" distR="114300" simplePos="0" relativeHeight="251570688" behindDoc="0" locked="0" layoutInCell="1" allowOverlap="1" wp14:anchorId="32F9E43B" wp14:editId="0EB9DBB8">
                <wp:simplePos x="0" y="0"/>
                <wp:positionH relativeFrom="column">
                  <wp:posOffset>-3175</wp:posOffset>
                </wp:positionH>
                <wp:positionV relativeFrom="paragraph">
                  <wp:posOffset>5846445</wp:posOffset>
                </wp:positionV>
                <wp:extent cx="558038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43EEEDA" w14:textId="5DC19147" w:rsidR="00805121" w:rsidRPr="00945E87" w:rsidRDefault="00805121" w:rsidP="00945E87">
                            <w:pPr>
                              <w:pStyle w:val="Caption"/>
                              <w:rPr>
                                <w:i/>
                                <w:iCs/>
                                <w:noProof/>
                                <w:szCs w:val="24"/>
                              </w:rPr>
                            </w:pPr>
                            <w:bookmarkStart w:id="109" w:name="_Toc45224158"/>
                            <w:r w:rsidRPr="00945E8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945E87">
                              <w:rPr>
                                <w:i/>
                                <w:iCs/>
                              </w:rPr>
                              <w:t xml:space="preserve"> Sơ đồ Activity Use case 06 – Cập nhật thông tin tài khoản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E43B" id="Text Box 102" o:spid="_x0000_s1059" type="#_x0000_t202" style="position:absolute;left:0;text-align:left;margin-left:-.25pt;margin-top:460.35pt;width:439.4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" stroked="f">
                <v:textbox style="mso-fit-shape-to-text:t" inset="0,0,0,0">
                  <w:txbxContent>
                    <w:p w14:paraId="743EEEDA" w14:textId="5DC19147" w:rsidR="00805121" w:rsidRPr="00945E87" w:rsidRDefault="00805121" w:rsidP="00945E87">
                      <w:pPr>
                        <w:pStyle w:val="Caption"/>
                        <w:rPr>
                          <w:i/>
                          <w:iCs/>
                          <w:noProof/>
                          <w:szCs w:val="24"/>
                        </w:rPr>
                      </w:pPr>
                      <w:bookmarkStart w:id="110" w:name="_Toc45224158"/>
                      <w:r w:rsidRPr="00945E8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945E87">
                        <w:rPr>
                          <w:i/>
                          <w:iCs/>
                        </w:rPr>
                        <w:t xml:space="preserve"> Sơ đồ Activity Use case 06 – Cập nhật thông tin tài khoản</w:t>
                      </w:r>
                      <w:bookmarkEnd w:id="110"/>
                    </w:p>
                  </w:txbxContent>
                </v:textbox>
                <w10:wrap type="square"/>
              </v:shape>
            </w:pict>
          </mc:Fallback>
        </mc:AlternateContent>
      </w:r>
      <w:r w:rsidRPr="003A6C88">
        <w:rPr>
          <w:noProof/>
        </w:rPr>
        <w:drawing>
          <wp:anchor distT="0" distB="0" distL="114300" distR="114300" simplePos="0" relativeHeight="251693568" behindDoc="0" locked="0" layoutInCell="1" allowOverlap="1" wp14:anchorId="330066C8" wp14:editId="0B2ECEF4">
            <wp:simplePos x="0" y="0"/>
            <wp:positionH relativeFrom="column">
              <wp:posOffset>-3175</wp:posOffset>
            </wp:positionH>
            <wp:positionV relativeFrom="paragraph">
              <wp:posOffset>-168275</wp:posOffset>
            </wp:positionV>
            <wp:extent cx="5580380" cy="5996305"/>
            <wp:effectExtent l="0" t="0" r="1270" b="444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80380" cy="5996305"/>
                    </a:xfrm>
                    <a:prstGeom prst="rect">
                      <a:avLst/>
                    </a:prstGeom>
                    <a:noFill/>
                    <a:ln>
                      <a:noFill/>
                    </a:ln>
                  </pic:spPr>
                </pic:pic>
              </a:graphicData>
            </a:graphic>
          </wp:anchor>
        </w:drawing>
      </w:r>
    </w:p>
    <w:p w14:paraId="0E60DAAD" w14:textId="6EC78359" w:rsidR="00BE043C" w:rsidRPr="00115E79" w:rsidRDefault="00FB478E" w:rsidP="00FB478E">
      <w:pPr>
        <w:rPr>
          <w:noProof/>
        </w:rPr>
      </w:pPr>
      <w:r>
        <w:rPr>
          <w:noProof/>
        </w:rPr>
        <w:lastRenderedPageBreak/>
        <mc:AlternateContent>
          <mc:Choice Requires="wps">
            <w:drawing>
              <wp:anchor distT="0" distB="0" distL="114300" distR="114300" simplePos="0" relativeHeight="251569664" behindDoc="0" locked="0" layoutInCell="1" allowOverlap="1" wp14:anchorId="227F4B34" wp14:editId="1DC62775">
                <wp:simplePos x="0" y="0"/>
                <wp:positionH relativeFrom="column">
                  <wp:posOffset>206375</wp:posOffset>
                </wp:positionH>
                <wp:positionV relativeFrom="paragraph">
                  <wp:posOffset>6534150</wp:posOffset>
                </wp:positionV>
                <wp:extent cx="558038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2B2A6F" w14:textId="6DD2A9D3" w:rsidR="00805121" w:rsidRPr="00DD0D71" w:rsidRDefault="00805121" w:rsidP="00DD0D71">
                            <w:pPr>
                              <w:pStyle w:val="Caption"/>
                              <w:rPr>
                                <w:i/>
                                <w:iCs/>
                                <w:noProof/>
                                <w:szCs w:val="24"/>
                              </w:rPr>
                            </w:pPr>
                            <w:bookmarkStart w:id="111" w:name="_Toc45224159"/>
                            <w:r w:rsidRPr="00DD0D7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DD0D71">
                              <w:rPr>
                                <w:i/>
                                <w:iCs/>
                              </w:rPr>
                              <w:t xml:space="preserve"> Sơ đồ</w:t>
                            </w:r>
                            <w:r w:rsidR="00E77C31">
                              <w:rPr>
                                <w:i/>
                                <w:iCs/>
                              </w:rPr>
                              <w:t xml:space="preserve"> Sequence</w:t>
                            </w:r>
                            <w:r w:rsidRPr="00DD0D71">
                              <w:rPr>
                                <w:i/>
                                <w:iCs/>
                              </w:rPr>
                              <w:t xml:space="preserve"> Use case 06 – Cập nhật thông tin tài khoản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4B34" id="Text Box 104" o:spid="_x0000_s1060" type="#_x0000_t202" style="position:absolute;left:0;text-align:left;margin-left:16.25pt;margin-top:514.5pt;width:439.4pt;height:.0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" stroked="f">
                <v:textbox style="mso-fit-shape-to-text:t" inset="0,0,0,0">
                  <w:txbxContent>
                    <w:p w14:paraId="582B2A6F" w14:textId="6DD2A9D3" w:rsidR="00805121" w:rsidRPr="00DD0D71" w:rsidRDefault="00805121" w:rsidP="00DD0D71">
                      <w:pPr>
                        <w:pStyle w:val="Caption"/>
                        <w:rPr>
                          <w:i/>
                          <w:iCs/>
                          <w:noProof/>
                          <w:szCs w:val="24"/>
                        </w:rPr>
                      </w:pPr>
                      <w:bookmarkStart w:id="112" w:name="_Toc45224159"/>
                      <w:r w:rsidRPr="00DD0D7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DD0D71">
                        <w:rPr>
                          <w:i/>
                          <w:iCs/>
                        </w:rPr>
                        <w:t xml:space="preserve"> Sơ đồ</w:t>
                      </w:r>
                      <w:r w:rsidR="00E77C31">
                        <w:rPr>
                          <w:i/>
                          <w:iCs/>
                        </w:rPr>
                        <w:t xml:space="preserve"> Sequence</w:t>
                      </w:r>
                      <w:r w:rsidRPr="00DD0D71">
                        <w:rPr>
                          <w:i/>
                          <w:iCs/>
                        </w:rPr>
                        <w:t xml:space="preserve"> Use case 06 – Cập nhật thông tin tài khoản</w:t>
                      </w:r>
                      <w:bookmarkEnd w:id="112"/>
                    </w:p>
                  </w:txbxContent>
                </v:textbox>
                <w10:wrap type="topAndBottom"/>
              </v:shape>
            </w:pict>
          </mc:Fallback>
        </mc:AlternateContent>
      </w:r>
      <w:r w:rsidRPr="00FB478E">
        <w:rPr>
          <w:noProof/>
        </w:rPr>
        <w:drawing>
          <wp:anchor distT="0" distB="0" distL="114300" distR="114300" simplePos="0" relativeHeight="251727360" behindDoc="0" locked="0" layoutInCell="1" allowOverlap="1" wp14:anchorId="642861DB" wp14:editId="55E46B8D">
            <wp:simplePos x="0" y="0"/>
            <wp:positionH relativeFrom="column">
              <wp:posOffset>711200</wp:posOffset>
            </wp:positionH>
            <wp:positionV relativeFrom="paragraph">
              <wp:posOffset>-111125</wp:posOffset>
            </wp:positionV>
            <wp:extent cx="5580380" cy="8280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80380" cy="8280400"/>
                    </a:xfrm>
                    <a:prstGeom prst="rect">
                      <a:avLst/>
                    </a:prstGeom>
                    <a:noFill/>
                    <a:ln>
                      <a:noFill/>
                    </a:ln>
                  </pic:spPr>
                </pic:pic>
              </a:graphicData>
            </a:graphic>
          </wp:anchor>
        </w:drawing>
      </w:r>
      <w:r>
        <w:rPr>
          <w:noProof/>
        </w:rPr>
        <w:br w:type="page"/>
      </w:r>
    </w:p>
    <w:p w14:paraId="76B37DEA" w14:textId="3AA77C11" w:rsidR="0029720F" w:rsidRDefault="0029720F" w:rsidP="0029720F">
      <w:pPr>
        <w:pStyle w:val="Heading4"/>
        <w:rPr>
          <w:i/>
          <w:iCs/>
        </w:rPr>
      </w:pPr>
      <w:r w:rsidRPr="00244035">
        <w:rPr>
          <w:i/>
          <w:iCs/>
          <w:lang w:val="vi-VN"/>
        </w:rPr>
        <w:lastRenderedPageBreak/>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272FED" w14:paraId="3F0EE0D2" w14:textId="77777777" w:rsidTr="00721BD7">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721BD7">
        <w:tc>
          <w:tcPr>
            <w:tcW w:w="1056"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944"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721BD7">
        <w:tc>
          <w:tcPr>
            <w:tcW w:w="1056"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721BD7">
        <w:tc>
          <w:tcPr>
            <w:tcW w:w="1056"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721BD7">
        <w:tc>
          <w:tcPr>
            <w:tcW w:w="1056"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721BD7">
        <w:trPr>
          <w:trHeight w:val="330"/>
        </w:trPr>
        <w:tc>
          <w:tcPr>
            <w:tcW w:w="1056"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721BD7">
        <w:trPr>
          <w:trHeight w:val="375"/>
        </w:trPr>
        <w:tc>
          <w:tcPr>
            <w:tcW w:w="1056" w:type="pct"/>
            <w:vMerge/>
            <w:vAlign w:val="top"/>
          </w:tcPr>
          <w:p w14:paraId="0B11B8E7" w14:textId="77777777" w:rsidR="00272FED" w:rsidRDefault="00272FED" w:rsidP="00F034CC">
            <w:pPr>
              <w:spacing w:after="0" w:line="240" w:lineRule="auto"/>
              <w:rPr>
                <w:b/>
                <w:color w:val="000000" w:themeColor="text1"/>
                <w:szCs w:val="26"/>
              </w:rPr>
            </w:pPr>
          </w:p>
        </w:tc>
        <w:tc>
          <w:tcPr>
            <w:tcW w:w="1913" w:type="pct"/>
            <w:vAlign w:val="top"/>
          </w:tcPr>
          <w:p w14:paraId="41EF3828" w14:textId="0AF42BD5"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r w:rsidR="000E6453">
              <w:rPr>
                <w:color w:val="000000" w:themeColor="text1"/>
                <w:szCs w:val="26"/>
              </w:rPr>
              <w:t xml:space="preserve">Tác nhân </w:t>
            </w:r>
            <w:r>
              <w:rPr>
                <w:iCs/>
                <w:color w:val="000000" w:themeColor="text1"/>
                <w:szCs w:val="26"/>
              </w:rPr>
              <w:t>chọn chức năng quản lý tài khoản</w:t>
            </w:r>
          </w:p>
        </w:tc>
        <w:tc>
          <w:tcPr>
            <w:tcW w:w="2032"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721BD7">
        <w:tc>
          <w:tcPr>
            <w:tcW w:w="1056"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1F2278D9" w14:textId="77777777" w:rsidR="00272FED" w:rsidRDefault="00272FED" w:rsidP="00F034CC">
            <w:pPr>
              <w:spacing w:after="0" w:line="240" w:lineRule="auto"/>
              <w:ind w:firstLine="0"/>
              <w:rPr>
                <w:szCs w:val="26"/>
                <w:lang w:val="vi-VN"/>
              </w:rPr>
            </w:pPr>
          </w:p>
        </w:tc>
        <w:tc>
          <w:tcPr>
            <w:tcW w:w="2032" w:type="pct"/>
            <w:vAlign w:val="top"/>
          </w:tcPr>
          <w:p w14:paraId="0882F015" w14:textId="0AB79B0A" w:rsidR="00272FED" w:rsidRPr="00795438" w:rsidRDefault="00272FED" w:rsidP="00F034CC">
            <w:pPr>
              <w:spacing w:after="0" w:line="240" w:lineRule="auto"/>
              <w:ind w:firstLine="0"/>
              <w:rPr>
                <w:szCs w:val="26"/>
              </w:rPr>
            </w:pPr>
            <w:r>
              <w:rPr>
                <w:szCs w:val="26"/>
              </w:rPr>
              <w:t xml:space="preserve">2. </w:t>
            </w:r>
            <w:r w:rsidR="00C71032">
              <w:rPr>
                <w:color w:val="000000" w:themeColor="text1"/>
                <w:szCs w:val="26"/>
              </w:rPr>
              <w:t>Hệ thống kiểm tra cơ sở dữ liệu, lấy thông tin tài khoản và  hiển thị lên giao diện quản lý tài khoản</w:t>
            </w:r>
          </w:p>
        </w:tc>
      </w:tr>
      <w:tr w:rsidR="00272FED" w14:paraId="5D81A279" w14:textId="77777777" w:rsidTr="00721BD7">
        <w:tc>
          <w:tcPr>
            <w:tcW w:w="1056"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0EFADB1F" w14:textId="02B099DC" w:rsidR="00272FED" w:rsidRPr="006E4BD9" w:rsidRDefault="00272FED" w:rsidP="00F034CC">
            <w:pPr>
              <w:spacing w:after="0" w:line="240" w:lineRule="auto"/>
              <w:ind w:firstLine="0"/>
              <w:rPr>
                <w:szCs w:val="26"/>
              </w:rPr>
            </w:pPr>
            <w:r>
              <w:rPr>
                <w:szCs w:val="26"/>
              </w:rPr>
              <w:t xml:space="preserve">3. </w:t>
            </w:r>
            <w:r w:rsidR="000E6453">
              <w:rPr>
                <w:color w:val="000000" w:themeColor="text1"/>
                <w:szCs w:val="26"/>
              </w:rPr>
              <w:t xml:space="preserve">Tác nhân </w:t>
            </w:r>
            <w:r w:rsidR="00254A22">
              <w:rPr>
                <w:szCs w:val="26"/>
              </w:rPr>
              <w:t>nhấn nút “Đổi mật khẩu”</w:t>
            </w:r>
          </w:p>
        </w:tc>
        <w:tc>
          <w:tcPr>
            <w:tcW w:w="2032"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721BD7">
        <w:tc>
          <w:tcPr>
            <w:tcW w:w="1056"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0B6A0C49" w14:textId="77777777" w:rsidR="00272FED" w:rsidRDefault="00272FED" w:rsidP="00F034CC">
            <w:pPr>
              <w:spacing w:after="0" w:line="240" w:lineRule="auto"/>
              <w:ind w:firstLine="0"/>
              <w:rPr>
                <w:szCs w:val="26"/>
              </w:rPr>
            </w:pPr>
          </w:p>
        </w:tc>
        <w:tc>
          <w:tcPr>
            <w:tcW w:w="2032" w:type="pct"/>
            <w:vAlign w:val="top"/>
          </w:tcPr>
          <w:p w14:paraId="7E660862" w14:textId="63E18B7C" w:rsidR="00272FED" w:rsidRDefault="00272FED" w:rsidP="00F034CC">
            <w:pPr>
              <w:spacing w:after="0" w:line="240" w:lineRule="auto"/>
              <w:ind w:firstLine="0"/>
              <w:rPr>
                <w:szCs w:val="26"/>
              </w:rPr>
            </w:pPr>
            <w:r>
              <w:rPr>
                <w:szCs w:val="26"/>
              </w:rPr>
              <w:t>4. Hệ thống hiển thị giao diện đổi mật khẩu</w:t>
            </w:r>
            <w:r w:rsidR="00D372C4">
              <w:rPr>
                <w:szCs w:val="26"/>
              </w:rPr>
              <w:t xml:space="preserve"> gồm mã số bí mật, mật khẩu mới, xác nhận mật khẩu</w:t>
            </w:r>
          </w:p>
        </w:tc>
      </w:tr>
      <w:tr w:rsidR="00272FED" w14:paraId="3B711E02" w14:textId="77777777" w:rsidTr="00721BD7">
        <w:tc>
          <w:tcPr>
            <w:tcW w:w="1056"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62C04A08" w14:textId="5F5644A2" w:rsidR="00272FED" w:rsidRDefault="00272FED" w:rsidP="00F034CC">
            <w:pPr>
              <w:spacing w:after="0" w:line="240" w:lineRule="auto"/>
              <w:ind w:firstLine="0"/>
              <w:rPr>
                <w:szCs w:val="26"/>
              </w:rPr>
            </w:pPr>
            <w:r>
              <w:rPr>
                <w:szCs w:val="26"/>
              </w:rPr>
              <w:t xml:space="preserve">5. </w:t>
            </w:r>
            <w:r w:rsidR="000E6453">
              <w:rPr>
                <w:color w:val="000000" w:themeColor="text1"/>
                <w:szCs w:val="26"/>
              </w:rPr>
              <w:t xml:space="preserve">Tác nhân </w:t>
            </w:r>
            <w:r w:rsidR="007B62A9">
              <w:rPr>
                <w:szCs w:val="26"/>
              </w:rPr>
              <w:t>nhập vào</w:t>
            </w:r>
            <w:r>
              <w:rPr>
                <w:szCs w:val="26"/>
              </w:rPr>
              <w:t xml:space="preserve"> các thông tin (mã số bí mật, mật khẩu mới, xác nhận mật khẩu)</w:t>
            </w:r>
          </w:p>
        </w:tc>
        <w:tc>
          <w:tcPr>
            <w:tcW w:w="2032"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721BD7">
        <w:tc>
          <w:tcPr>
            <w:tcW w:w="1056"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70760B86" w14:textId="555364A9" w:rsidR="00272FED" w:rsidRDefault="00272FED" w:rsidP="00F034CC">
            <w:pPr>
              <w:spacing w:after="0" w:line="240" w:lineRule="auto"/>
              <w:ind w:firstLine="0"/>
              <w:rPr>
                <w:szCs w:val="26"/>
              </w:rPr>
            </w:pPr>
            <w:r>
              <w:rPr>
                <w:szCs w:val="26"/>
              </w:rPr>
              <w:t xml:space="preserve">6. </w:t>
            </w:r>
            <w:r w:rsidR="000E6453">
              <w:rPr>
                <w:color w:val="000000" w:themeColor="text1"/>
                <w:szCs w:val="26"/>
              </w:rPr>
              <w:t xml:space="preserve">Tác nhân </w:t>
            </w:r>
            <w:r>
              <w:rPr>
                <w:szCs w:val="26"/>
              </w:rPr>
              <w:t xml:space="preserve">nhấn nút </w:t>
            </w:r>
            <w:r w:rsidR="0093446B">
              <w:rPr>
                <w:szCs w:val="26"/>
              </w:rPr>
              <w:t>“</w:t>
            </w:r>
            <w:r>
              <w:rPr>
                <w:szCs w:val="26"/>
              </w:rPr>
              <w:t>Lưu</w:t>
            </w:r>
            <w:r w:rsidR="0093446B">
              <w:rPr>
                <w:szCs w:val="26"/>
              </w:rPr>
              <w:t>”</w:t>
            </w:r>
          </w:p>
        </w:tc>
        <w:tc>
          <w:tcPr>
            <w:tcW w:w="2032"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721BD7">
        <w:tc>
          <w:tcPr>
            <w:tcW w:w="1056"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6D0FE6DC" w14:textId="77777777" w:rsidR="00272FED" w:rsidRDefault="00272FED" w:rsidP="00F034CC">
            <w:pPr>
              <w:spacing w:after="0" w:line="240" w:lineRule="auto"/>
              <w:ind w:firstLine="0"/>
              <w:rPr>
                <w:szCs w:val="26"/>
              </w:rPr>
            </w:pPr>
          </w:p>
        </w:tc>
        <w:tc>
          <w:tcPr>
            <w:tcW w:w="2032" w:type="pct"/>
            <w:vAlign w:val="top"/>
          </w:tcPr>
          <w:p w14:paraId="1618683A" w14:textId="1A60502E" w:rsidR="00272FED" w:rsidRDefault="00272FED" w:rsidP="00F034CC">
            <w:pPr>
              <w:spacing w:after="0" w:line="240" w:lineRule="auto"/>
              <w:ind w:firstLine="0"/>
              <w:rPr>
                <w:szCs w:val="26"/>
              </w:rPr>
            </w:pPr>
            <w:r>
              <w:rPr>
                <w:szCs w:val="26"/>
              </w:rPr>
              <w:t xml:space="preserve">7. </w:t>
            </w:r>
            <w:r w:rsidR="0093446B">
              <w:rPr>
                <w:szCs w:val="26"/>
              </w:rPr>
              <w:t xml:space="preserve">Hệ thống kiểm tra dữ liệu và nếu </w:t>
            </w:r>
            <w:r w:rsidR="00554DB0">
              <w:rPr>
                <w:szCs w:val="26"/>
              </w:rPr>
              <w:t>dữ liệu</w:t>
            </w:r>
            <w:r w:rsidR="0093446B">
              <w:rPr>
                <w:szCs w:val="26"/>
              </w:rPr>
              <w:t xml:space="preserve"> hợp lệ, thông báo “Tạo mật khẩu thành công”</w:t>
            </w:r>
            <w:r w:rsidR="00F06A06">
              <w:rPr>
                <w:szCs w:val="26"/>
              </w:rPr>
              <w:t>, lưu mật khẩu mới vào cơ sở dữ liệu</w:t>
            </w:r>
          </w:p>
        </w:tc>
      </w:tr>
      <w:tr w:rsidR="00272FED" w14:paraId="6E6A7B22" w14:textId="77777777" w:rsidTr="00721BD7">
        <w:tc>
          <w:tcPr>
            <w:tcW w:w="1056"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358AB43D" w14:textId="0C7051E3" w:rsidR="00272FED" w:rsidRPr="005B1E08" w:rsidRDefault="00272FED" w:rsidP="00F034CC">
            <w:pPr>
              <w:spacing w:after="0" w:line="240" w:lineRule="auto"/>
              <w:ind w:firstLine="0"/>
              <w:rPr>
                <w:szCs w:val="26"/>
              </w:rPr>
            </w:pPr>
            <w:r>
              <w:rPr>
                <w:szCs w:val="26"/>
              </w:rPr>
              <w:t xml:space="preserve">6.1 </w:t>
            </w:r>
            <w:r w:rsidR="000E6453">
              <w:rPr>
                <w:color w:val="000000" w:themeColor="text1"/>
                <w:szCs w:val="26"/>
              </w:rPr>
              <w:t xml:space="preserve">Tác nhân </w:t>
            </w:r>
            <w:r>
              <w:rPr>
                <w:szCs w:val="26"/>
              </w:rPr>
              <w:t xml:space="preserve">nhấn nút </w:t>
            </w:r>
            <w:r w:rsidR="0093446B">
              <w:rPr>
                <w:szCs w:val="26"/>
              </w:rPr>
              <w:t>“</w:t>
            </w:r>
            <w:r>
              <w:rPr>
                <w:szCs w:val="26"/>
              </w:rPr>
              <w:t>Hủy</w:t>
            </w:r>
            <w:r w:rsidR="0093446B">
              <w:rPr>
                <w:szCs w:val="26"/>
              </w:rPr>
              <w:t>”</w:t>
            </w:r>
          </w:p>
        </w:tc>
        <w:tc>
          <w:tcPr>
            <w:tcW w:w="2032"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721BD7">
        <w:tc>
          <w:tcPr>
            <w:tcW w:w="1056"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304D2B56" w14:textId="77777777" w:rsidR="00272FED" w:rsidRDefault="00272FED" w:rsidP="00F034CC">
            <w:pPr>
              <w:spacing w:after="0" w:line="240" w:lineRule="auto"/>
              <w:ind w:firstLine="0"/>
              <w:rPr>
                <w:szCs w:val="26"/>
              </w:rPr>
            </w:pPr>
          </w:p>
        </w:tc>
        <w:tc>
          <w:tcPr>
            <w:tcW w:w="2032"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21BD7">
        <w:trPr>
          <w:trHeight w:val="982"/>
        </w:trPr>
        <w:tc>
          <w:tcPr>
            <w:tcW w:w="1056"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1913" w:type="pct"/>
            <w:vAlign w:val="top"/>
          </w:tcPr>
          <w:p w14:paraId="1603FF5E" w14:textId="77777777" w:rsidR="00713AAA" w:rsidRDefault="00713AAA" w:rsidP="00F034CC">
            <w:pPr>
              <w:spacing w:after="0" w:line="240" w:lineRule="auto"/>
              <w:ind w:firstLine="0"/>
              <w:rPr>
                <w:szCs w:val="26"/>
                <w:lang w:val="vi-VN"/>
              </w:rPr>
            </w:pPr>
          </w:p>
        </w:tc>
        <w:tc>
          <w:tcPr>
            <w:tcW w:w="2032" w:type="pct"/>
            <w:vAlign w:val="top"/>
          </w:tcPr>
          <w:p w14:paraId="32687C83" w14:textId="0C4517C8" w:rsidR="00713AAA" w:rsidRDefault="00713AAA" w:rsidP="00F034CC">
            <w:pPr>
              <w:spacing w:after="0" w:line="240" w:lineRule="auto"/>
              <w:ind w:firstLine="0"/>
              <w:rPr>
                <w:szCs w:val="26"/>
              </w:rPr>
            </w:pPr>
            <w:r>
              <w:rPr>
                <w:szCs w:val="26"/>
              </w:rPr>
              <w:t xml:space="preserve">7.1 Hệ thống kiểm tra dữ liệu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721BD7">
        <w:trPr>
          <w:trHeight w:val="359"/>
        </w:trPr>
        <w:tc>
          <w:tcPr>
            <w:tcW w:w="1056"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58EED1CD" w14:textId="77777777" w:rsidR="00272FED" w:rsidRDefault="00272FED" w:rsidP="0049302F">
            <w:pPr>
              <w:pStyle w:val="InfoBlue"/>
              <w:keepNext/>
              <w:spacing w:before="0" w:line="240" w:lineRule="auto"/>
              <w:ind w:firstLine="0"/>
              <w:rPr>
                <w:rFonts w:ascii="Times New Roman" w:hAnsi="Times New Roman"/>
                <w:i w:val="0"/>
                <w:color w:val="000000" w:themeColor="text1"/>
                <w:sz w:val="26"/>
                <w:szCs w:val="26"/>
              </w:rPr>
            </w:pPr>
          </w:p>
        </w:tc>
      </w:tr>
    </w:tbl>
    <w:p w14:paraId="2329BDB6" w14:textId="0D40CC3B" w:rsidR="0049302F" w:rsidRPr="001626C8" w:rsidRDefault="0049302F" w:rsidP="001626C8">
      <w:pPr>
        <w:pStyle w:val="Caption"/>
        <w:rPr>
          <w:i/>
          <w:iCs/>
        </w:rPr>
      </w:pPr>
      <w:bookmarkStart w:id="113" w:name="_Toc45224230"/>
      <w:r w:rsidRPr="0049302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9</w:t>
      </w:r>
      <w:r w:rsidR="00866FCD">
        <w:rPr>
          <w:i/>
          <w:iCs/>
        </w:rPr>
        <w:fldChar w:fldCharType="end"/>
      </w:r>
      <w:r w:rsidRPr="0049302F">
        <w:rPr>
          <w:i/>
          <w:iCs/>
        </w:rPr>
        <w:t xml:space="preserve"> Đặc tả Use case 07 – Đổi mật khẩu</w:t>
      </w:r>
      <w:bookmarkEnd w:id="113"/>
    </w:p>
    <w:p w14:paraId="43059EEF" w14:textId="5DCB1690" w:rsidR="000A4748" w:rsidRDefault="00346F40" w:rsidP="00F26C8D">
      <w:r w:rsidRPr="00346F40">
        <w:rPr>
          <w:noProof/>
        </w:rPr>
        <w:lastRenderedPageBreak/>
        <w:drawing>
          <wp:anchor distT="0" distB="0" distL="114300" distR="114300" simplePos="0" relativeHeight="251649024" behindDoc="0" locked="0" layoutInCell="1" allowOverlap="1" wp14:anchorId="62499AD5" wp14:editId="36FED4F8">
            <wp:simplePos x="0" y="0"/>
            <wp:positionH relativeFrom="column">
              <wp:posOffset>-3175</wp:posOffset>
            </wp:positionH>
            <wp:positionV relativeFrom="paragraph">
              <wp:posOffset>-228600</wp:posOffset>
            </wp:positionV>
            <wp:extent cx="5580380" cy="5515610"/>
            <wp:effectExtent l="0" t="0" r="127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0380" cy="5515610"/>
                    </a:xfrm>
                    <a:prstGeom prst="rect">
                      <a:avLst/>
                    </a:prstGeom>
                    <a:noFill/>
                    <a:ln>
                      <a:noFill/>
                    </a:ln>
                  </pic:spPr>
                </pic:pic>
              </a:graphicData>
            </a:graphic>
          </wp:anchor>
        </w:drawing>
      </w:r>
      <w:r w:rsidR="007B112F">
        <w:rPr>
          <w:noProof/>
        </w:rPr>
        <mc:AlternateContent>
          <mc:Choice Requires="wps">
            <w:drawing>
              <wp:anchor distT="0" distB="0" distL="114300" distR="114300" simplePos="0" relativeHeight="251624448" behindDoc="0" locked="0" layoutInCell="1" allowOverlap="1" wp14:anchorId="4D83A6A1" wp14:editId="693CF247">
                <wp:simplePos x="0" y="0"/>
                <wp:positionH relativeFrom="column">
                  <wp:posOffset>-3175</wp:posOffset>
                </wp:positionH>
                <wp:positionV relativeFrom="paragraph">
                  <wp:posOffset>5633085</wp:posOffset>
                </wp:positionV>
                <wp:extent cx="558038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45A3BD9" w14:textId="291018BA" w:rsidR="00805121" w:rsidRPr="007B112F" w:rsidRDefault="00805121" w:rsidP="007B112F">
                            <w:pPr>
                              <w:pStyle w:val="Caption"/>
                              <w:rPr>
                                <w:i/>
                                <w:iCs/>
                                <w:noProof/>
                                <w:szCs w:val="24"/>
                              </w:rPr>
                            </w:pPr>
                            <w:bookmarkStart w:id="114" w:name="_Toc45224160"/>
                            <w:r w:rsidRPr="007B112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7B112F">
                              <w:rPr>
                                <w:i/>
                                <w:iCs/>
                              </w:rPr>
                              <w:t xml:space="preserve"> Sơ đồ Activity Use case 07 – Đổi mật khẩu</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3A6A1" id="Text Box 105" o:spid="_x0000_s1061" type="#_x0000_t202" style="position:absolute;left:0;text-align:left;margin-left:-.25pt;margin-top:443.55pt;width:439.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" stroked="f">
                <v:textbox style="mso-fit-shape-to-text:t" inset="0,0,0,0">
                  <w:txbxContent>
                    <w:p w14:paraId="445A3BD9" w14:textId="291018BA" w:rsidR="00805121" w:rsidRPr="007B112F" w:rsidRDefault="00805121" w:rsidP="007B112F">
                      <w:pPr>
                        <w:pStyle w:val="Caption"/>
                        <w:rPr>
                          <w:i/>
                          <w:iCs/>
                          <w:noProof/>
                          <w:szCs w:val="24"/>
                        </w:rPr>
                      </w:pPr>
                      <w:bookmarkStart w:id="115" w:name="_Toc45224160"/>
                      <w:r w:rsidRPr="007B112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7B112F">
                        <w:rPr>
                          <w:i/>
                          <w:iCs/>
                        </w:rPr>
                        <w:t xml:space="preserve"> Sơ đồ Activity Use case 07 – Đổi mật khẩu</w:t>
                      </w:r>
                      <w:bookmarkEnd w:id="115"/>
                    </w:p>
                  </w:txbxContent>
                </v:textbox>
                <w10:wrap type="topAndBottom"/>
              </v:shape>
            </w:pict>
          </mc:Fallback>
        </mc:AlternateContent>
      </w:r>
    </w:p>
    <w:p w14:paraId="59FA1421" w14:textId="4518F2BC" w:rsidR="000A4748" w:rsidRDefault="000A4748" w:rsidP="00F26C8D"/>
    <w:p w14:paraId="49CB8831" w14:textId="26C95835" w:rsidR="000A4748" w:rsidRDefault="000A4748" w:rsidP="00F26C8D"/>
    <w:p w14:paraId="1DEB4F42" w14:textId="2819B005" w:rsidR="000A4748" w:rsidRDefault="000A4748" w:rsidP="00F26C8D"/>
    <w:p w14:paraId="1805326F" w14:textId="520B2165" w:rsidR="00A912E3" w:rsidRDefault="00A912E3" w:rsidP="00391FEE">
      <w:pPr>
        <w:ind w:firstLine="0"/>
      </w:pPr>
    </w:p>
    <w:p w14:paraId="7B84BF50" w14:textId="19CFBA05" w:rsidR="000A4748" w:rsidRPr="00F26C8D" w:rsidRDefault="00CA5E5C" w:rsidP="00CA5E5C">
      <w:r>
        <w:rPr>
          <w:noProof/>
        </w:rPr>
        <w:lastRenderedPageBreak/>
        <mc:AlternateContent>
          <mc:Choice Requires="wps">
            <w:drawing>
              <wp:anchor distT="0" distB="0" distL="114300" distR="114300" simplePos="0" relativeHeight="251565568" behindDoc="0" locked="0" layoutInCell="1" allowOverlap="1" wp14:anchorId="60A63EDC" wp14:editId="622772DF">
                <wp:simplePos x="0" y="0"/>
                <wp:positionH relativeFrom="column">
                  <wp:posOffset>-3175</wp:posOffset>
                </wp:positionH>
                <wp:positionV relativeFrom="paragraph">
                  <wp:posOffset>5907405</wp:posOffset>
                </wp:positionV>
                <wp:extent cx="55803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1263BF7" w14:textId="41CB38AA" w:rsidR="00805121" w:rsidRPr="00C14F86" w:rsidRDefault="00805121" w:rsidP="00C14F86">
                            <w:pPr>
                              <w:pStyle w:val="Caption"/>
                              <w:rPr>
                                <w:i/>
                                <w:iCs/>
                                <w:noProof/>
                                <w:szCs w:val="24"/>
                              </w:rPr>
                            </w:pPr>
                            <w:bookmarkStart w:id="116" w:name="_Toc45224161"/>
                            <w:r w:rsidRPr="00C14F8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C14F86">
                              <w:rPr>
                                <w:i/>
                                <w:iCs/>
                              </w:rPr>
                              <w:t xml:space="preserve"> Sơ đồ Sequence Use case 06 – Đổi mật khẩu</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EDC" id="Text Box 107" o:spid="_x0000_s1062" type="#_x0000_t202" style="position:absolute;left:0;text-align:left;margin-left:-.25pt;margin-top:465.15pt;width:439.4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" stroked="f">
                <v:textbox style="mso-fit-shape-to-text:t" inset="0,0,0,0">
                  <w:txbxContent>
                    <w:p w14:paraId="31263BF7" w14:textId="41CB38AA" w:rsidR="00805121" w:rsidRPr="00C14F86" w:rsidRDefault="00805121" w:rsidP="00C14F86">
                      <w:pPr>
                        <w:pStyle w:val="Caption"/>
                        <w:rPr>
                          <w:i/>
                          <w:iCs/>
                          <w:noProof/>
                          <w:szCs w:val="24"/>
                        </w:rPr>
                      </w:pPr>
                      <w:bookmarkStart w:id="117" w:name="_Toc45224161"/>
                      <w:r w:rsidRPr="00C14F8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C14F86">
                        <w:rPr>
                          <w:i/>
                          <w:iCs/>
                        </w:rPr>
                        <w:t xml:space="preserve"> Sơ đồ Sequence Use case 06 – Đổi mật khẩu</w:t>
                      </w:r>
                      <w:bookmarkEnd w:id="117"/>
                    </w:p>
                  </w:txbxContent>
                </v:textbox>
                <w10:wrap type="topAndBottom"/>
              </v:shape>
            </w:pict>
          </mc:Fallback>
        </mc:AlternateContent>
      </w:r>
      <w:r w:rsidRPr="00CA5E5C">
        <w:rPr>
          <w:noProof/>
        </w:rPr>
        <w:drawing>
          <wp:anchor distT="0" distB="0" distL="114300" distR="114300" simplePos="0" relativeHeight="251734528" behindDoc="0" locked="0" layoutInCell="1" allowOverlap="1" wp14:anchorId="1EAD93F9" wp14:editId="1E6EB020">
            <wp:simplePos x="0" y="0"/>
            <wp:positionH relativeFrom="column">
              <wp:posOffset>711200</wp:posOffset>
            </wp:positionH>
            <wp:positionV relativeFrom="paragraph">
              <wp:posOffset>-234950</wp:posOffset>
            </wp:positionV>
            <wp:extent cx="5580380" cy="76307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0380" cy="7630795"/>
                    </a:xfrm>
                    <a:prstGeom prst="rect">
                      <a:avLst/>
                    </a:prstGeom>
                    <a:noFill/>
                    <a:ln>
                      <a:noFill/>
                    </a:ln>
                  </pic:spPr>
                </pic:pic>
              </a:graphicData>
            </a:graphic>
          </wp:anchor>
        </w:drawing>
      </w:r>
    </w:p>
    <w:p w14:paraId="4C64D1DF" w14:textId="3BC83960" w:rsidR="00BF2CA2" w:rsidRPr="006F0CC2" w:rsidRDefault="006F0CC2" w:rsidP="006F0CC2">
      <w:pPr>
        <w:pStyle w:val="Heading4"/>
        <w:rPr>
          <w:i/>
          <w:iCs/>
        </w:rPr>
      </w:pPr>
      <w:r w:rsidRPr="006F0CC2">
        <w:rPr>
          <w:i/>
          <w:iCs/>
        </w:rPr>
        <w:lastRenderedPageBreak/>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2F51F1D7"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6E1E420F" w:rsidR="00D03E0F" w:rsidRPr="00A94C04" w:rsidRDefault="00D03E0F" w:rsidP="00A11FB6">
            <w:pPr>
              <w:spacing w:after="0" w:line="240" w:lineRule="auto"/>
              <w:ind w:firstLine="0"/>
              <w:rPr>
                <w:iCs/>
                <w:color w:val="000000" w:themeColor="text1"/>
                <w:szCs w:val="26"/>
              </w:rPr>
            </w:pPr>
            <w:r>
              <w:rPr>
                <w:iCs/>
                <w:color w:val="000000" w:themeColor="text1"/>
                <w:szCs w:val="26"/>
              </w:rPr>
              <w:t xml:space="preserve">1. </w:t>
            </w:r>
            <w:r w:rsidR="008B58C9">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235E33B9" w:rsidR="00D03E0F" w:rsidRPr="00A94C04" w:rsidRDefault="00D03E0F" w:rsidP="00A11FB6">
            <w:pPr>
              <w:spacing w:after="0" w:line="240" w:lineRule="auto"/>
              <w:ind w:firstLine="0"/>
              <w:rPr>
                <w:color w:val="000000" w:themeColor="text1"/>
                <w:szCs w:val="26"/>
              </w:rPr>
            </w:pPr>
            <w:r>
              <w:rPr>
                <w:color w:val="000000" w:themeColor="text1"/>
                <w:szCs w:val="26"/>
              </w:rPr>
              <w:t xml:space="preserve">2. </w:t>
            </w:r>
            <w:r w:rsidR="002018BF">
              <w:rPr>
                <w:color w:val="000000" w:themeColor="text1"/>
                <w:szCs w:val="26"/>
              </w:rPr>
              <w:t>Hệ thống kiểm tra cơ sở dữ liệu, lấy thông tin tài khoản và  hiển thị lên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1A6549BD" w:rsidR="00D03E0F" w:rsidRDefault="00D03E0F" w:rsidP="00A11FB6">
            <w:pPr>
              <w:spacing w:after="0" w:line="240" w:lineRule="auto"/>
              <w:ind w:firstLine="0"/>
              <w:rPr>
                <w:iCs/>
                <w:color w:val="000000" w:themeColor="text1"/>
                <w:szCs w:val="26"/>
              </w:rPr>
            </w:pPr>
            <w:r>
              <w:rPr>
                <w:iCs/>
                <w:color w:val="000000" w:themeColor="text1"/>
                <w:szCs w:val="26"/>
              </w:rPr>
              <w:t xml:space="preserve">3. </w:t>
            </w:r>
            <w:r w:rsidR="008B58C9">
              <w:rPr>
                <w:color w:val="000000" w:themeColor="text1"/>
                <w:szCs w:val="26"/>
              </w:rPr>
              <w:t xml:space="preserve">Tác nhân </w:t>
            </w:r>
            <w:r>
              <w:rPr>
                <w:iCs/>
                <w:color w:val="000000" w:themeColor="text1"/>
                <w:szCs w:val="26"/>
              </w:rPr>
              <w:t>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4D4688C4"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183D83">
            <w:pPr>
              <w:pStyle w:val="InfoBlue"/>
              <w:keepNext/>
              <w:spacing w:before="0" w:line="240" w:lineRule="auto"/>
              <w:rPr>
                <w:rFonts w:ascii="Times New Roman" w:hAnsi="Times New Roman"/>
                <w:i w:val="0"/>
                <w:color w:val="000000" w:themeColor="text1"/>
                <w:sz w:val="26"/>
                <w:szCs w:val="26"/>
              </w:rPr>
            </w:pPr>
          </w:p>
        </w:tc>
      </w:tr>
    </w:tbl>
    <w:p w14:paraId="3041989D" w14:textId="72F0B06D" w:rsidR="00BF2CA2" w:rsidRPr="00183D83" w:rsidRDefault="00183D83" w:rsidP="00183D83">
      <w:pPr>
        <w:pStyle w:val="Caption"/>
        <w:rPr>
          <w:i/>
          <w:iCs/>
        </w:rPr>
      </w:pPr>
      <w:bookmarkStart w:id="118" w:name="_Toc45224231"/>
      <w:r w:rsidRPr="00183D83">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10</w:t>
      </w:r>
      <w:r w:rsidR="00866FCD">
        <w:rPr>
          <w:i/>
          <w:iCs/>
        </w:rPr>
        <w:fldChar w:fldCharType="end"/>
      </w:r>
      <w:r w:rsidRPr="00183D83">
        <w:rPr>
          <w:i/>
          <w:iCs/>
        </w:rPr>
        <w:t xml:space="preserve"> Đặc tả Use case 08 – Đăng xuất</w:t>
      </w:r>
      <w:bookmarkEnd w:id="118"/>
    </w:p>
    <w:p w14:paraId="1A05FF41" w14:textId="731E1AFB" w:rsidR="00387E05" w:rsidRDefault="00387E05" w:rsidP="00BF2CA2"/>
    <w:p w14:paraId="64FDFC21" w14:textId="7EBE5C05" w:rsidR="00387E05" w:rsidRDefault="00387E05" w:rsidP="00BF2CA2"/>
    <w:p w14:paraId="67DD2A71" w14:textId="2AB2305B" w:rsidR="00387E05" w:rsidRDefault="00387E05" w:rsidP="00BF2CA2"/>
    <w:p w14:paraId="50981263" w14:textId="15E5C455" w:rsidR="008541FC" w:rsidRPr="00BF2CA2" w:rsidRDefault="00DE3844" w:rsidP="00CF5B60">
      <w:pPr>
        <w:rPr>
          <w:noProof/>
        </w:rPr>
      </w:pPr>
      <w:r>
        <w:rPr>
          <w:noProof/>
        </w:rPr>
        <w:lastRenderedPageBreak/>
        <mc:AlternateContent>
          <mc:Choice Requires="wps">
            <w:drawing>
              <wp:anchor distT="0" distB="0" distL="114300" distR="114300" simplePos="0" relativeHeight="251738624" behindDoc="0" locked="0" layoutInCell="1" allowOverlap="1" wp14:anchorId="603A2BA6" wp14:editId="176790AC">
                <wp:simplePos x="0" y="0"/>
                <wp:positionH relativeFrom="column">
                  <wp:posOffset>-3175</wp:posOffset>
                </wp:positionH>
                <wp:positionV relativeFrom="paragraph">
                  <wp:posOffset>6433820</wp:posOffset>
                </wp:positionV>
                <wp:extent cx="558038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05794B1" w14:textId="7A6EB9B7" w:rsidR="00805121" w:rsidRPr="00402EFC" w:rsidRDefault="00805121" w:rsidP="00402EFC">
                            <w:pPr>
                              <w:pStyle w:val="Caption"/>
                              <w:rPr>
                                <w:i/>
                                <w:iCs/>
                                <w:noProof/>
                                <w:szCs w:val="24"/>
                              </w:rPr>
                            </w:pPr>
                            <w:bookmarkStart w:id="119" w:name="_Toc45224162"/>
                            <w:r w:rsidRPr="00402EF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402EFC">
                              <w:rPr>
                                <w:i/>
                                <w:iCs/>
                              </w:rPr>
                              <w:t xml:space="preserve"> Sơ đồ </w:t>
                            </w:r>
                            <w:r w:rsidR="00DE3844">
                              <w:rPr>
                                <w:i/>
                                <w:iCs/>
                              </w:rPr>
                              <w:t>Sequence</w:t>
                            </w:r>
                            <w:r w:rsidRPr="00402EFC">
                              <w:rPr>
                                <w:i/>
                                <w:iCs/>
                              </w:rPr>
                              <w:t xml:space="preserve"> Use case 0</w:t>
                            </w:r>
                            <w:r>
                              <w:rPr>
                                <w:i/>
                                <w:iCs/>
                              </w:rPr>
                              <w:t>8</w:t>
                            </w:r>
                            <w:r w:rsidRPr="00402EFC">
                              <w:rPr>
                                <w:i/>
                                <w:iCs/>
                              </w:rPr>
                              <w:t xml:space="preserve"> – Đăng xuất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A2BA6" id="Text Box 108" o:spid="_x0000_s1063" type="#_x0000_t202" style="position:absolute;left:0;text-align:left;margin-left:-.25pt;margin-top:506.6pt;width:439.4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" stroked="f">
                <v:textbox style="mso-fit-shape-to-text:t" inset="0,0,0,0">
                  <w:txbxContent>
                    <w:p w14:paraId="005794B1" w14:textId="7A6EB9B7" w:rsidR="00805121" w:rsidRPr="00402EFC" w:rsidRDefault="00805121" w:rsidP="00402EFC">
                      <w:pPr>
                        <w:pStyle w:val="Caption"/>
                        <w:rPr>
                          <w:i/>
                          <w:iCs/>
                          <w:noProof/>
                          <w:szCs w:val="24"/>
                        </w:rPr>
                      </w:pPr>
                      <w:bookmarkStart w:id="120" w:name="_Toc45224162"/>
                      <w:r w:rsidRPr="00402EF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402EFC">
                        <w:rPr>
                          <w:i/>
                          <w:iCs/>
                        </w:rPr>
                        <w:t xml:space="preserve"> Sơ đồ </w:t>
                      </w:r>
                      <w:r w:rsidR="00DE3844">
                        <w:rPr>
                          <w:i/>
                          <w:iCs/>
                        </w:rPr>
                        <w:t>Sequence</w:t>
                      </w:r>
                      <w:r w:rsidRPr="00402EFC">
                        <w:rPr>
                          <w:i/>
                          <w:iCs/>
                        </w:rPr>
                        <w:t xml:space="preserve"> Use case 0</w:t>
                      </w:r>
                      <w:r>
                        <w:rPr>
                          <w:i/>
                          <w:iCs/>
                        </w:rPr>
                        <w:t>8</w:t>
                      </w:r>
                      <w:r w:rsidRPr="00402EFC">
                        <w:rPr>
                          <w:i/>
                          <w:iCs/>
                        </w:rPr>
                        <w:t xml:space="preserve"> – Đăng xuất</w:t>
                      </w:r>
                      <w:bookmarkEnd w:id="120"/>
                    </w:p>
                  </w:txbxContent>
                </v:textbox>
                <w10:wrap type="topAndBottom"/>
              </v:shape>
            </w:pict>
          </mc:Fallback>
        </mc:AlternateContent>
      </w:r>
      <w:r>
        <w:rPr>
          <w:noProof/>
        </w:rPr>
        <mc:AlternateContent>
          <mc:Choice Requires="wps">
            <w:drawing>
              <wp:anchor distT="0" distB="0" distL="114300" distR="114300" simplePos="0" relativeHeight="251559424" behindDoc="0" locked="0" layoutInCell="1" allowOverlap="1" wp14:anchorId="79D4AED6" wp14:editId="7B25D02D">
                <wp:simplePos x="0" y="0"/>
                <wp:positionH relativeFrom="column">
                  <wp:posOffset>-3175</wp:posOffset>
                </wp:positionH>
                <wp:positionV relativeFrom="paragraph">
                  <wp:posOffset>2670810</wp:posOffset>
                </wp:positionV>
                <wp:extent cx="5580380"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681F9F" w14:textId="7720BFB4" w:rsidR="00805121" w:rsidRPr="0078671E" w:rsidRDefault="00805121" w:rsidP="0078671E">
                            <w:pPr>
                              <w:pStyle w:val="Caption"/>
                              <w:rPr>
                                <w:i/>
                                <w:iCs/>
                                <w:noProof/>
                                <w:szCs w:val="24"/>
                              </w:rPr>
                            </w:pPr>
                            <w:bookmarkStart w:id="121" w:name="_Toc45224163"/>
                            <w:r w:rsidRPr="0078671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78671E">
                              <w:rPr>
                                <w:i/>
                                <w:iCs/>
                              </w:rPr>
                              <w:t xml:space="preserve"> Sơ đồ </w:t>
                            </w:r>
                            <w:r w:rsidR="00DE3844">
                              <w:rPr>
                                <w:i/>
                                <w:iCs/>
                              </w:rPr>
                              <w:t>Activity</w:t>
                            </w:r>
                            <w:r w:rsidRPr="0078671E">
                              <w:rPr>
                                <w:i/>
                                <w:iCs/>
                              </w:rPr>
                              <w:t xml:space="preserve"> Use case 08 – Đăng xuất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4AED6" id="Text Box 110" o:spid="_x0000_s1064" type="#_x0000_t202" style="position:absolute;left:0;text-align:left;margin-left:-.25pt;margin-top:210.3pt;width:439.4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" stroked="f">
                <v:textbox style="mso-fit-shape-to-text:t" inset="0,0,0,0">
                  <w:txbxContent>
                    <w:p w14:paraId="3B681F9F" w14:textId="7720BFB4" w:rsidR="00805121" w:rsidRPr="0078671E" w:rsidRDefault="00805121" w:rsidP="0078671E">
                      <w:pPr>
                        <w:pStyle w:val="Caption"/>
                        <w:rPr>
                          <w:i/>
                          <w:iCs/>
                          <w:noProof/>
                          <w:szCs w:val="24"/>
                        </w:rPr>
                      </w:pPr>
                      <w:bookmarkStart w:id="122" w:name="_Toc45224163"/>
                      <w:r w:rsidRPr="0078671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78671E">
                        <w:rPr>
                          <w:i/>
                          <w:iCs/>
                        </w:rPr>
                        <w:t xml:space="preserve"> Sơ đồ </w:t>
                      </w:r>
                      <w:r w:rsidR="00DE3844">
                        <w:rPr>
                          <w:i/>
                          <w:iCs/>
                        </w:rPr>
                        <w:t>Activity</w:t>
                      </w:r>
                      <w:r w:rsidRPr="0078671E">
                        <w:rPr>
                          <w:i/>
                          <w:iCs/>
                        </w:rPr>
                        <w:t xml:space="preserve"> Use case 08 – Đăng xuất</w:t>
                      </w:r>
                      <w:bookmarkEnd w:id="122"/>
                    </w:p>
                  </w:txbxContent>
                </v:textbox>
                <w10:wrap type="topAndBottom"/>
              </v:shape>
            </w:pict>
          </mc:Fallback>
        </mc:AlternateContent>
      </w:r>
      <w:r w:rsidR="00F860B9" w:rsidRPr="00F860B9">
        <w:rPr>
          <w:noProof/>
        </w:rPr>
        <w:drawing>
          <wp:anchor distT="0" distB="0" distL="114300" distR="114300" simplePos="0" relativeHeight="251740672" behindDoc="0" locked="0" layoutInCell="1" allowOverlap="1" wp14:anchorId="245E7DF0" wp14:editId="74B0494D">
            <wp:simplePos x="0" y="0"/>
            <wp:positionH relativeFrom="column">
              <wp:posOffset>711200</wp:posOffset>
            </wp:positionH>
            <wp:positionV relativeFrom="paragraph">
              <wp:posOffset>3146425</wp:posOffset>
            </wp:positionV>
            <wp:extent cx="5580380" cy="40582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80380" cy="4058285"/>
                    </a:xfrm>
                    <a:prstGeom prst="rect">
                      <a:avLst/>
                    </a:prstGeom>
                    <a:noFill/>
                    <a:ln>
                      <a:noFill/>
                    </a:ln>
                  </pic:spPr>
                </pic:pic>
              </a:graphicData>
            </a:graphic>
          </wp:anchor>
        </w:drawing>
      </w:r>
      <w:r w:rsidR="0048310B" w:rsidRPr="0048310B">
        <w:rPr>
          <w:noProof/>
        </w:rPr>
        <w:drawing>
          <wp:anchor distT="0" distB="0" distL="114300" distR="114300" simplePos="0" relativeHeight="251739648" behindDoc="0" locked="0" layoutInCell="1" allowOverlap="1" wp14:anchorId="479336D0" wp14:editId="29F91206">
            <wp:simplePos x="0" y="0"/>
            <wp:positionH relativeFrom="column">
              <wp:posOffset>-3175</wp:posOffset>
            </wp:positionH>
            <wp:positionV relativeFrom="paragraph">
              <wp:posOffset>-206375</wp:posOffset>
            </wp:positionV>
            <wp:extent cx="5580380" cy="2877820"/>
            <wp:effectExtent l="0" t="0" r="127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0380" cy="2877820"/>
                    </a:xfrm>
                    <a:prstGeom prst="rect">
                      <a:avLst/>
                    </a:prstGeom>
                    <a:noFill/>
                    <a:ln>
                      <a:noFill/>
                    </a:ln>
                  </pic:spPr>
                </pic:pic>
              </a:graphicData>
            </a:graphic>
          </wp:anchor>
        </w:drawing>
      </w:r>
      <w:r w:rsidR="0048310B" w:rsidRPr="0048310B">
        <w:rPr>
          <w:noProof/>
        </w:rPr>
        <w:t xml:space="preserve"> </w:t>
      </w:r>
      <w:r w:rsidR="0048310B">
        <w:rPr>
          <w:noProof/>
        </w:rPr>
        <w:br w:type="page"/>
      </w:r>
    </w:p>
    <w:p w14:paraId="18BE5666" w14:textId="546C9A30"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6BFCF180" w:rsidR="002D7BD9" w:rsidRPr="00A94C04" w:rsidRDefault="002D7BD9" w:rsidP="008124E9">
            <w:pPr>
              <w:spacing w:after="0" w:line="240" w:lineRule="auto"/>
              <w:ind w:firstLine="0"/>
              <w:rPr>
                <w:iCs/>
                <w:color w:val="000000" w:themeColor="text1"/>
                <w:szCs w:val="26"/>
              </w:rPr>
            </w:pPr>
            <w:r>
              <w:rPr>
                <w:iCs/>
                <w:color w:val="000000" w:themeColor="text1"/>
                <w:szCs w:val="26"/>
              </w:rPr>
              <w:t xml:space="preserve">1. </w:t>
            </w:r>
            <w:r w:rsidR="008F74B4">
              <w:rPr>
                <w:color w:val="000000" w:themeColor="text1"/>
                <w:szCs w:val="26"/>
              </w:rPr>
              <w:t xml:space="preserve">Tác nhân </w:t>
            </w:r>
            <w:r>
              <w:rPr>
                <w:iCs/>
                <w:color w:val="000000" w:themeColor="text1"/>
                <w:szCs w:val="26"/>
              </w:rPr>
              <w:t>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3DFADE09" w:rsidR="002D7BD9" w:rsidRPr="00A94C04" w:rsidRDefault="002D7BD9" w:rsidP="008124E9">
            <w:pPr>
              <w:spacing w:after="0" w:line="240" w:lineRule="auto"/>
              <w:ind w:firstLine="0"/>
              <w:rPr>
                <w:color w:val="000000" w:themeColor="text1"/>
                <w:szCs w:val="26"/>
              </w:rPr>
            </w:pPr>
            <w:r>
              <w:rPr>
                <w:color w:val="000000" w:themeColor="text1"/>
                <w:szCs w:val="26"/>
              </w:rPr>
              <w:t>2. Hệ thống</w:t>
            </w:r>
            <w:r w:rsidR="00B5710C">
              <w:rPr>
                <w:color w:val="000000" w:themeColor="text1"/>
                <w:szCs w:val="26"/>
              </w:rPr>
              <w:t xml:space="preserve"> kiểm tra cơ sở dữ liệu, lấy</w:t>
            </w:r>
            <w:r w:rsidR="00B80B29">
              <w:rPr>
                <w:color w:val="000000" w:themeColor="text1"/>
                <w:szCs w:val="26"/>
              </w:rPr>
              <w:t xml:space="preserve"> dữ liệu ví của tài khoản đang sở hữu và</w:t>
            </w:r>
            <w:r>
              <w:rPr>
                <w:color w:val="000000" w:themeColor="text1"/>
                <w:szCs w:val="26"/>
              </w:rPr>
              <w:t xml:space="preserve"> hiển thị </w:t>
            </w:r>
            <w:r w:rsidR="002F4EE3">
              <w:rPr>
                <w:color w:val="000000" w:themeColor="text1"/>
                <w:szCs w:val="26"/>
              </w:rPr>
              <w:t xml:space="preserve">lên </w:t>
            </w:r>
            <w:r>
              <w:rPr>
                <w:color w:val="000000" w:themeColor="text1"/>
                <w:szCs w:val="26"/>
              </w:rPr>
              <w:t>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6EFBD125" w:rsidR="002D7BD9" w:rsidRDefault="002D7BD9" w:rsidP="00A94C04">
            <w:pPr>
              <w:spacing w:after="0" w:line="240" w:lineRule="auto"/>
              <w:ind w:firstLine="0"/>
              <w:rPr>
                <w:iCs/>
                <w:color w:val="000000" w:themeColor="text1"/>
                <w:szCs w:val="26"/>
              </w:rPr>
            </w:pPr>
            <w:r>
              <w:rPr>
                <w:iCs/>
                <w:color w:val="000000" w:themeColor="text1"/>
                <w:szCs w:val="26"/>
              </w:rPr>
              <w:t xml:space="preserve">3. </w:t>
            </w:r>
            <w:r w:rsidR="008F74B4">
              <w:rPr>
                <w:color w:val="000000" w:themeColor="text1"/>
                <w:szCs w:val="26"/>
              </w:rPr>
              <w:t xml:space="preserve">Tác nhân </w:t>
            </w:r>
            <w:r>
              <w:rPr>
                <w:iCs/>
                <w:color w:val="000000" w:themeColor="text1"/>
                <w:szCs w:val="26"/>
              </w:rPr>
              <w:t xml:space="preserve">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62C196F3"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r w:rsidR="00E00B89">
              <w:rPr>
                <w:color w:val="000000" w:themeColor="text1"/>
                <w:szCs w:val="26"/>
              </w:rPr>
              <w:t xml:space="preserve"> gồm </w:t>
            </w:r>
            <w:r w:rsidR="008006BA">
              <w:rPr>
                <w:color w:val="000000" w:themeColor="text1"/>
                <w:szCs w:val="26"/>
              </w:rPr>
              <w:t>tên ví, mô tả, số tiền</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027ACB82" w:rsidR="002D7BD9" w:rsidRDefault="002D7BD9" w:rsidP="002D7BD9">
            <w:pPr>
              <w:spacing w:after="0" w:line="240" w:lineRule="auto"/>
              <w:ind w:firstLine="0"/>
              <w:rPr>
                <w:iCs/>
                <w:color w:val="000000" w:themeColor="text1"/>
                <w:szCs w:val="26"/>
              </w:rPr>
            </w:pPr>
            <w:r>
              <w:rPr>
                <w:iCs/>
                <w:color w:val="000000" w:themeColor="text1"/>
                <w:szCs w:val="26"/>
              </w:rPr>
              <w:t xml:space="preserve">5. </w:t>
            </w:r>
            <w:r w:rsidR="008F74B4">
              <w:rPr>
                <w:color w:val="000000" w:themeColor="text1"/>
                <w:szCs w:val="26"/>
              </w:rPr>
              <w:t xml:space="preserve">Tác nhân </w:t>
            </w:r>
            <w:r>
              <w:rPr>
                <w:iCs/>
                <w:color w:val="000000" w:themeColor="text1"/>
                <w:szCs w:val="26"/>
              </w:rPr>
              <w:t xml:space="preserve">nhập vào các thông tin </w:t>
            </w:r>
            <w:r w:rsidR="008006BA">
              <w:rPr>
                <w:iCs/>
                <w:color w:val="000000" w:themeColor="text1"/>
                <w:szCs w:val="26"/>
              </w:rPr>
              <w:t>(tên ví, mô tả, số tiền)</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630D0854" w:rsidR="00E074FB" w:rsidRDefault="00E074FB" w:rsidP="002D7BD9">
            <w:pPr>
              <w:spacing w:after="0" w:line="240" w:lineRule="auto"/>
              <w:ind w:firstLine="0"/>
              <w:rPr>
                <w:iCs/>
                <w:color w:val="000000" w:themeColor="text1"/>
                <w:szCs w:val="26"/>
              </w:rPr>
            </w:pPr>
            <w:r>
              <w:rPr>
                <w:iCs/>
                <w:color w:val="000000" w:themeColor="text1"/>
                <w:szCs w:val="26"/>
              </w:rPr>
              <w:t xml:space="preserve">6. </w:t>
            </w:r>
            <w:r w:rsidR="008F74B4">
              <w:rPr>
                <w:color w:val="000000" w:themeColor="text1"/>
                <w:szCs w:val="26"/>
              </w:rPr>
              <w:t xml:space="preserve">Tác nhân </w:t>
            </w:r>
            <w:r>
              <w:rPr>
                <w:iCs/>
                <w:color w:val="000000" w:themeColor="text1"/>
                <w:szCs w:val="26"/>
              </w:rPr>
              <w:t xml:space="preserve">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CC0851" w14:paraId="0233809A" w14:textId="77777777" w:rsidTr="002D7BD9">
        <w:trPr>
          <w:trHeight w:val="70"/>
        </w:trPr>
        <w:tc>
          <w:tcPr>
            <w:tcW w:w="1110" w:type="pct"/>
            <w:vMerge/>
            <w:vAlign w:val="top"/>
          </w:tcPr>
          <w:p w14:paraId="66A56FC8" w14:textId="77777777" w:rsidR="00CC0851" w:rsidRDefault="00CC0851" w:rsidP="008124E9">
            <w:pPr>
              <w:spacing w:after="0" w:line="240" w:lineRule="auto"/>
              <w:rPr>
                <w:b/>
                <w:color w:val="000000" w:themeColor="text1"/>
                <w:szCs w:val="26"/>
              </w:rPr>
            </w:pPr>
          </w:p>
        </w:tc>
        <w:tc>
          <w:tcPr>
            <w:tcW w:w="2010" w:type="pct"/>
            <w:vAlign w:val="top"/>
          </w:tcPr>
          <w:p w14:paraId="73BE3A19" w14:textId="77777777" w:rsidR="00CC0851" w:rsidRDefault="00CC0851" w:rsidP="002D7BD9">
            <w:pPr>
              <w:spacing w:after="0" w:line="240" w:lineRule="auto"/>
              <w:ind w:firstLine="0"/>
              <w:rPr>
                <w:iCs/>
                <w:color w:val="000000" w:themeColor="text1"/>
                <w:szCs w:val="26"/>
              </w:rPr>
            </w:pPr>
          </w:p>
        </w:tc>
        <w:tc>
          <w:tcPr>
            <w:tcW w:w="1880" w:type="pct"/>
            <w:vAlign w:val="top"/>
          </w:tcPr>
          <w:p w14:paraId="63C7C73E" w14:textId="020FE983" w:rsidR="00CC0851" w:rsidRDefault="00CC0851" w:rsidP="00CC0851">
            <w:pPr>
              <w:spacing w:after="0" w:line="240" w:lineRule="auto"/>
              <w:ind w:firstLine="0"/>
              <w:rPr>
                <w:color w:val="000000" w:themeColor="text1"/>
                <w:szCs w:val="26"/>
              </w:rPr>
            </w:pPr>
            <w:r>
              <w:rPr>
                <w:color w:val="000000" w:themeColor="text1"/>
                <w:szCs w:val="26"/>
              </w:rPr>
              <w:t>7. Hệ thống kiểm tra số lượng ví, nếu hiện tại đã đạt tối đa là 5 sẽ thông báo “Số ví đã đạt tối đa” , nếu chưa đạt tối đa sẽ thực hiện bước 8</w:t>
            </w: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6364A3C4" w:rsidR="002D7BD9" w:rsidRDefault="00CC0851" w:rsidP="002D7BD9">
            <w:pPr>
              <w:spacing w:after="0" w:line="240" w:lineRule="auto"/>
              <w:ind w:firstLine="0"/>
              <w:rPr>
                <w:color w:val="000000" w:themeColor="text1"/>
                <w:szCs w:val="26"/>
              </w:rPr>
            </w:pPr>
            <w:r>
              <w:rPr>
                <w:color w:val="000000" w:themeColor="text1"/>
                <w:szCs w:val="26"/>
              </w:rPr>
              <w:t>8</w:t>
            </w:r>
            <w:r w:rsidR="002D7BD9">
              <w:rPr>
                <w:color w:val="000000" w:themeColor="text1"/>
                <w:szCs w:val="26"/>
              </w:rPr>
              <w:t xml:space="preserve">. Hệ thống kiểm tra dữ liệu và nếu </w:t>
            </w:r>
            <w:r w:rsidR="00D535C4">
              <w:rPr>
                <w:color w:val="000000" w:themeColor="text1"/>
                <w:szCs w:val="26"/>
              </w:rPr>
              <w:t>dữ liệu</w:t>
            </w:r>
            <w:r w:rsidR="002D7BD9">
              <w:rPr>
                <w:color w:val="000000" w:themeColor="text1"/>
                <w:szCs w:val="26"/>
              </w:rPr>
              <w:t xml:space="preserve"> hợp lệ, 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r w:rsidR="002D71A3">
              <w:rPr>
                <w:color w:val="000000" w:themeColor="text1"/>
                <w:szCs w:val="26"/>
              </w:rPr>
              <w:t>, lưu</w:t>
            </w:r>
            <w:r w:rsidR="00FD2162">
              <w:rPr>
                <w:color w:val="000000" w:themeColor="text1"/>
                <w:szCs w:val="26"/>
              </w:rPr>
              <w:t xml:space="preserve"> thông tin</w:t>
            </w:r>
            <w:r w:rsidR="002D71A3">
              <w:rPr>
                <w:color w:val="000000" w:themeColor="text1"/>
                <w:szCs w:val="26"/>
              </w:rPr>
              <w:t xml:space="preserve"> ví vào cơ sở dữ liệu</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F0128C" w14:textId="64FF313C" w:rsidR="00271D68" w:rsidRPr="00320B80" w:rsidRDefault="00320B80" w:rsidP="008124E9">
            <w:pPr>
              <w:spacing w:after="0" w:line="240" w:lineRule="auto"/>
              <w:ind w:firstLine="0"/>
              <w:rPr>
                <w:szCs w:val="26"/>
              </w:rPr>
            </w:pPr>
            <w:r>
              <w:rPr>
                <w:szCs w:val="26"/>
              </w:rPr>
              <w:t xml:space="preserve">6.1 </w:t>
            </w:r>
            <w:r w:rsidR="007A65D4">
              <w:rPr>
                <w:color w:val="000000" w:themeColor="text1"/>
                <w:szCs w:val="26"/>
              </w:rPr>
              <w:t xml:space="preserve">Tác nhân </w:t>
            </w:r>
            <w:r>
              <w:rPr>
                <w:szCs w:val="26"/>
              </w:rPr>
              <w:t xml:space="preserve">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4F140BEE" w:rsidR="007B7942" w:rsidRDefault="00A0434E" w:rsidP="00320B80">
            <w:pPr>
              <w:spacing w:after="0" w:line="240" w:lineRule="auto"/>
              <w:ind w:firstLine="0"/>
              <w:rPr>
                <w:szCs w:val="26"/>
              </w:rPr>
            </w:pPr>
            <w:r>
              <w:rPr>
                <w:szCs w:val="26"/>
              </w:rPr>
              <w:t>8</w:t>
            </w:r>
            <w:r w:rsidR="007B7942">
              <w:rPr>
                <w:szCs w:val="26"/>
              </w:rPr>
              <w:t xml:space="preserve">.1 Hệ thống kiểm tra dữ liệu nhập và nếu tên ví không hợp </w:t>
            </w:r>
            <w:r w:rsidR="007B7942">
              <w:rPr>
                <w:szCs w:val="26"/>
              </w:rPr>
              <w:lastRenderedPageBreak/>
              <w:t>lệ, thông báo “Tên ví này đã tồn tại”</w:t>
            </w:r>
          </w:p>
        </w:tc>
      </w:tr>
      <w:tr w:rsidR="004036EB" w14:paraId="313684B1" w14:textId="77777777" w:rsidTr="008124E9">
        <w:trPr>
          <w:trHeight w:val="359"/>
        </w:trPr>
        <w:tc>
          <w:tcPr>
            <w:tcW w:w="1110" w:type="pct"/>
            <w:vAlign w:val="top"/>
          </w:tcPr>
          <w:p w14:paraId="2C0A4ADE" w14:textId="7C721F25"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21E6E045" w14:textId="3DE75844" w:rsidR="004036EB" w:rsidRDefault="004036EB" w:rsidP="005E72EC">
            <w:pPr>
              <w:pStyle w:val="InfoBlue"/>
              <w:keepNext/>
              <w:spacing w:before="0" w:line="240" w:lineRule="auto"/>
              <w:ind w:firstLine="0"/>
              <w:rPr>
                <w:rFonts w:ascii="Times New Roman" w:hAnsi="Times New Roman"/>
                <w:i w:val="0"/>
                <w:color w:val="000000" w:themeColor="text1"/>
                <w:sz w:val="26"/>
                <w:szCs w:val="26"/>
              </w:rPr>
            </w:pPr>
          </w:p>
        </w:tc>
      </w:tr>
    </w:tbl>
    <w:p w14:paraId="442F24AF" w14:textId="15693B3E" w:rsidR="00BF2CA2" w:rsidRPr="00D6730E" w:rsidRDefault="00062963" w:rsidP="00D6730E">
      <w:pPr>
        <w:pStyle w:val="Caption"/>
        <w:rPr>
          <w:i/>
          <w:iCs/>
        </w:rPr>
      </w:pPr>
      <w:bookmarkStart w:id="123" w:name="_Toc45224232"/>
      <w:r w:rsidRPr="00062963">
        <w:rPr>
          <w:noProof/>
        </w:rPr>
        <w:drawing>
          <wp:anchor distT="0" distB="0" distL="114300" distR="114300" simplePos="0" relativeHeight="251662336" behindDoc="0" locked="0" layoutInCell="1" allowOverlap="1" wp14:anchorId="5E0454F9" wp14:editId="53353E2E">
            <wp:simplePos x="0" y="0"/>
            <wp:positionH relativeFrom="column">
              <wp:posOffset>-3175</wp:posOffset>
            </wp:positionH>
            <wp:positionV relativeFrom="paragraph">
              <wp:posOffset>384810</wp:posOffset>
            </wp:positionV>
            <wp:extent cx="5580380" cy="5638165"/>
            <wp:effectExtent l="0" t="0" r="1270" b="63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80380" cy="5638165"/>
                    </a:xfrm>
                    <a:prstGeom prst="rect">
                      <a:avLst/>
                    </a:prstGeom>
                    <a:noFill/>
                    <a:ln>
                      <a:noFill/>
                    </a:ln>
                  </pic:spPr>
                </pic:pic>
              </a:graphicData>
            </a:graphic>
          </wp:anchor>
        </w:drawing>
      </w:r>
      <w:r w:rsidR="00346F40">
        <w:rPr>
          <w:noProof/>
        </w:rPr>
        <mc:AlternateContent>
          <mc:Choice Requires="wps">
            <w:drawing>
              <wp:anchor distT="0" distB="0" distL="114300" distR="114300" simplePos="0" relativeHeight="251621376" behindDoc="0" locked="0" layoutInCell="1" allowOverlap="1" wp14:anchorId="6B7E6495" wp14:editId="3C9F47EC">
                <wp:simplePos x="0" y="0"/>
                <wp:positionH relativeFrom="column">
                  <wp:posOffset>-3175</wp:posOffset>
                </wp:positionH>
                <wp:positionV relativeFrom="paragraph">
                  <wp:posOffset>6137910</wp:posOffset>
                </wp:positionV>
                <wp:extent cx="558038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ECCBCD0" w14:textId="083345CA" w:rsidR="00805121" w:rsidRPr="00AB1AAA" w:rsidRDefault="00805121" w:rsidP="00AB1AAA">
                            <w:pPr>
                              <w:pStyle w:val="Caption"/>
                              <w:rPr>
                                <w:i/>
                                <w:iCs/>
                                <w:noProof/>
                                <w:szCs w:val="24"/>
                              </w:rPr>
                            </w:pPr>
                            <w:bookmarkStart w:id="124" w:name="_Toc45224164"/>
                            <w:r w:rsidRPr="00AB1AA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AB1AAA">
                              <w:rPr>
                                <w:i/>
                                <w:iCs/>
                              </w:rPr>
                              <w:t xml:space="preserve"> Sơ đồ Activity Use case 09 – Thêm ví</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E6495" id="Text Box 111" o:spid="_x0000_s1065" type="#_x0000_t202" style="position:absolute;left:0;text-align:left;margin-left:-.25pt;margin-top:483.3pt;width:439.4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ZDLwIAAGkEAAAOAAAAZHJzL2Uyb0RvYy54bWysVMFu2zAMvQ/YPwi6L04apOi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" stroked="f">
                <v:textbox style="mso-fit-shape-to-text:t" inset="0,0,0,0">
                  <w:txbxContent>
                    <w:p w14:paraId="4ECCBCD0" w14:textId="083345CA" w:rsidR="00805121" w:rsidRPr="00AB1AAA" w:rsidRDefault="00805121" w:rsidP="00AB1AAA">
                      <w:pPr>
                        <w:pStyle w:val="Caption"/>
                        <w:rPr>
                          <w:i/>
                          <w:iCs/>
                          <w:noProof/>
                          <w:szCs w:val="24"/>
                        </w:rPr>
                      </w:pPr>
                      <w:bookmarkStart w:id="125" w:name="_Toc45224164"/>
                      <w:r w:rsidRPr="00AB1AA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AB1AAA">
                        <w:rPr>
                          <w:i/>
                          <w:iCs/>
                        </w:rPr>
                        <w:t xml:space="preserve"> Sơ đồ Activity Use case 09 – Thêm ví</w:t>
                      </w:r>
                      <w:bookmarkEnd w:id="125"/>
                    </w:p>
                  </w:txbxContent>
                </v:textbox>
                <w10:wrap type="topAndBottom"/>
              </v:shape>
            </w:pict>
          </mc:Fallback>
        </mc:AlternateContent>
      </w:r>
      <w:r w:rsidR="005E72EC" w:rsidRPr="005E72E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11</w:t>
      </w:r>
      <w:r w:rsidR="00866FCD">
        <w:rPr>
          <w:i/>
          <w:iCs/>
        </w:rPr>
        <w:fldChar w:fldCharType="end"/>
      </w:r>
      <w:r w:rsidR="005E72EC" w:rsidRPr="005E72EC">
        <w:rPr>
          <w:i/>
          <w:iCs/>
        </w:rPr>
        <w:t xml:space="preserve"> Đặc tả Use case 11 – Thêm ví</w:t>
      </w:r>
      <w:bookmarkEnd w:id="123"/>
    </w:p>
    <w:p w14:paraId="0ED0F234" w14:textId="749C76AE" w:rsidR="00E51E24" w:rsidRPr="00E51E24" w:rsidRDefault="00CF5B60" w:rsidP="00CF5B60">
      <w:pPr>
        <w:rPr>
          <w:noProof/>
        </w:rPr>
      </w:pPr>
      <w:r>
        <w:rPr>
          <w:noProof/>
        </w:rPr>
        <w:lastRenderedPageBreak/>
        <mc:AlternateContent>
          <mc:Choice Requires="wps">
            <w:drawing>
              <wp:anchor distT="0" distB="0" distL="114300" distR="114300" simplePos="0" relativeHeight="251558400" behindDoc="0" locked="0" layoutInCell="1" allowOverlap="1" wp14:anchorId="57B13D79" wp14:editId="45970113">
                <wp:simplePos x="0" y="0"/>
                <wp:positionH relativeFrom="column">
                  <wp:posOffset>-3175</wp:posOffset>
                </wp:positionH>
                <wp:positionV relativeFrom="paragraph">
                  <wp:posOffset>6514465</wp:posOffset>
                </wp:positionV>
                <wp:extent cx="558038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DE14225" w14:textId="24A9C691" w:rsidR="00805121" w:rsidRPr="008117D2" w:rsidRDefault="00805121" w:rsidP="008117D2">
                            <w:pPr>
                              <w:pStyle w:val="Caption"/>
                              <w:rPr>
                                <w:i/>
                                <w:iCs/>
                                <w:noProof/>
                                <w:szCs w:val="24"/>
                              </w:rPr>
                            </w:pPr>
                            <w:bookmarkStart w:id="126" w:name="_Toc45224165"/>
                            <w:r w:rsidRPr="008117D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8117D2">
                              <w:rPr>
                                <w:i/>
                                <w:iCs/>
                              </w:rPr>
                              <w:t xml:space="preserve"> Sơ đồ Sequence 09 – Thêm ví</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13D79" id="Text Box 113" o:spid="_x0000_s1066" type="#_x0000_t202" style="position:absolute;left:0;text-align:left;margin-left:-.25pt;margin-top:512.95pt;width:439.4pt;height:.05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" stroked="f">
                <v:textbox style="mso-fit-shape-to-text:t" inset="0,0,0,0">
                  <w:txbxContent>
                    <w:p w14:paraId="3DE14225" w14:textId="24A9C691" w:rsidR="00805121" w:rsidRPr="008117D2" w:rsidRDefault="00805121" w:rsidP="008117D2">
                      <w:pPr>
                        <w:pStyle w:val="Caption"/>
                        <w:rPr>
                          <w:i/>
                          <w:iCs/>
                          <w:noProof/>
                          <w:szCs w:val="24"/>
                        </w:rPr>
                      </w:pPr>
                      <w:bookmarkStart w:id="127" w:name="_Toc45224165"/>
                      <w:r w:rsidRPr="008117D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8117D2">
                        <w:rPr>
                          <w:i/>
                          <w:iCs/>
                        </w:rPr>
                        <w:t xml:space="preserve"> Sơ đồ Sequence 09 – Thêm ví</w:t>
                      </w:r>
                      <w:bookmarkEnd w:id="127"/>
                    </w:p>
                  </w:txbxContent>
                </v:textbox>
                <w10:wrap type="topAndBottom"/>
              </v:shape>
            </w:pict>
          </mc:Fallback>
        </mc:AlternateContent>
      </w:r>
      <w:r w:rsidRPr="00CF5B60">
        <w:rPr>
          <w:noProof/>
        </w:rPr>
        <w:drawing>
          <wp:anchor distT="0" distB="0" distL="114300" distR="114300" simplePos="0" relativeHeight="251741696" behindDoc="0" locked="0" layoutInCell="1" allowOverlap="1" wp14:anchorId="215725AA" wp14:editId="4D1115A9">
            <wp:simplePos x="0" y="0"/>
            <wp:positionH relativeFrom="column">
              <wp:posOffset>711200</wp:posOffset>
            </wp:positionH>
            <wp:positionV relativeFrom="paragraph">
              <wp:posOffset>-234950</wp:posOffset>
            </wp:positionV>
            <wp:extent cx="5580380" cy="842454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80380" cy="8424545"/>
                    </a:xfrm>
                    <a:prstGeom prst="rect">
                      <a:avLst/>
                    </a:prstGeom>
                    <a:noFill/>
                    <a:ln>
                      <a:noFill/>
                    </a:ln>
                  </pic:spPr>
                </pic:pic>
              </a:graphicData>
            </a:graphic>
          </wp:anchor>
        </w:drawing>
      </w:r>
    </w:p>
    <w:p w14:paraId="42E080E2" w14:textId="65640392"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DC3042">
        <w:rPr>
          <w:i/>
          <w:iCs/>
        </w:rPr>
        <w:t>10</w:t>
      </w:r>
      <w:r w:rsidR="00CA2025">
        <w:rPr>
          <w:i/>
          <w:iCs/>
        </w:rPr>
        <w:t xml:space="preserve"> – </w:t>
      </w:r>
      <w:r w:rsidR="0032770E">
        <w:rPr>
          <w:i/>
          <w:iCs/>
        </w:rPr>
        <w:t>Cập nhật ví</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755698" w14:paraId="5A22AB7F" w14:textId="77777777" w:rsidTr="0073096F">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73096F">
        <w:tc>
          <w:tcPr>
            <w:tcW w:w="1056"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944" w:type="pct"/>
            <w:gridSpan w:val="2"/>
            <w:vAlign w:val="top"/>
          </w:tcPr>
          <w:p w14:paraId="23598BDB" w14:textId="49A382EE"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ví có sẵn chỉ có thể cập nhật mô tả, không được cập nhật tên</w:t>
            </w:r>
          </w:p>
        </w:tc>
      </w:tr>
      <w:tr w:rsidR="00755698" w14:paraId="71B2FB0E" w14:textId="77777777" w:rsidTr="0073096F">
        <w:tc>
          <w:tcPr>
            <w:tcW w:w="1056"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73096F">
        <w:tc>
          <w:tcPr>
            <w:tcW w:w="1056"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73096F">
        <w:tc>
          <w:tcPr>
            <w:tcW w:w="1056"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73096F">
        <w:trPr>
          <w:trHeight w:val="330"/>
        </w:trPr>
        <w:tc>
          <w:tcPr>
            <w:tcW w:w="1056"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73096F">
        <w:trPr>
          <w:trHeight w:val="71"/>
        </w:trPr>
        <w:tc>
          <w:tcPr>
            <w:tcW w:w="1056" w:type="pct"/>
            <w:vMerge/>
            <w:vAlign w:val="top"/>
          </w:tcPr>
          <w:p w14:paraId="0E4DCB90" w14:textId="77777777" w:rsidR="009D0E4C" w:rsidRDefault="009D0E4C" w:rsidP="009D0F45">
            <w:pPr>
              <w:spacing w:after="0" w:line="240" w:lineRule="auto"/>
              <w:rPr>
                <w:b/>
                <w:color w:val="000000" w:themeColor="text1"/>
                <w:szCs w:val="26"/>
              </w:rPr>
            </w:pPr>
          </w:p>
        </w:tc>
        <w:tc>
          <w:tcPr>
            <w:tcW w:w="1913" w:type="pct"/>
            <w:vAlign w:val="top"/>
          </w:tcPr>
          <w:p w14:paraId="5986FA0D" w14:textId="09209A46" w:rsidR="009D0E4C" w:rsidRPr="00A94C04" w:rsidRDefault="009D0E4C" w:rsidP="003F6796">
            <w:pPr>
              <w:spacing w:before="100" w:line="240" w:lineRule="auto"/>
              <w:ind w:firstLine="0"/>
              <w:rPr>
                <w:iCs/>
                <w:color w:val="000000" w:themeColor="text1"/>
                <w:szCs w:val="26"/>
              </w:rPr>
            </w:pPr>
            <w:r>
              <w:rPr>
                <w:iCs/>
                <w:color w:val="000000" w:themeColor="text1"/>
                <w:szCs w:val="26"/>
              </w:rPr>
              <w:t xml:space="preserve">1. </w:t>
            </w:r>
            <w:r w:rsidR="007A65D4">
              <w:rPr>
                <w:color w:val="000000" w:themeColor="text1"/>
                <w:szCs w:val="26"/>
              </w:rPr>
              <w:t xml:space="preserve">Tác nhân </w:t>
            </w:r>
            <w:r>
              <w:rPr>
                <w:iCs/>
                <w:color w:val="000000" w:themeColor="text1"/>
                <w:szCs w:val="26"/>
              </w:rPr>
              <w:t>chọn chức năng quản lý ví</w:t>
            </w:r>
          </w:p>
        </w:tc>
        <w:tc>
          <w:tcPr>
            <w:tcW w:w="2032"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73096F">
        <w:trPr>
          <w:trHeight w:val="179"/>
        </w:trPr>
        <w:tc>
          <w:tcPr>
            <w:tcW w:w="1056" w:type="pct"/>
            <w:vMerge/>
            <w:vAlign w:val="top"/>
          </w:tcPr>
          <w:p w14:paraId="72EEEB13" w14:textId="77777777" w:rsidR="009D0E4C" w:rsidRDefault="009D0E4C" w:rsidP="009D0F45">
            <w:pPr>
              <w:spacing w:after="0" w:line="240" w:lineRule="auto"/>
              <w:rPr>
                <w:b/>
                <w:color w:val="000000" w:themeColor="text1"/>
                <w:szCs w:val="26"/>
              </w:rPr>
            </w:pPr>
          </w:p>
        </w:tc>
        <w:tc>
          <w:tcPr>
            <w:tcW w:w="1913" w:type="pct"/>
            <w:vAlign w:val="top"/>
          </w:tcPr>
          <w:p w14:paraId="52BD1AE2" w14:textId="77777777" w:rsidR="009D0E4C" w:rsidRDefault="009D0E4C" w:rsidP="009D0F45">
            <w:pPr>
              <w:spacing w:after="0" w:line="240" w:lineRule="auto"/>
              <w:rPr>
                <w:iCs/>
                <w:color w:val="000000" w:themeColor="text1"/>
                <w:szCs w:val="26"/>
              </w:rPr>
            </w:pPr>
          </w:p>
        </w:tc>
        <w:tc>
          <w:tcPr>
            <w:tcW w:w="2032" w:type="pct"/>
            <w:vAlign w:val="top"/>
          </w:tcPr>
          <w:p w14:paraId="3BBD27FE" w14:textId="6231339F" w:rsidR="009D0E4C" w:rsidRPr="00A94C04" w:rsidRDefault="009D0E4C" w:rsidP="009D0F45">
            <w:pPr>
              <w:spacing w:after="0" w:line="240" w:lineRule="auto"/>
              <w:ind w:firstLine="0"/>
              <w:rPr>
                <w:color w:val="000000" w:themeColor="text1"/>
                <w:szCs w:val="26"/>
              </w:rPr>
            </w:pPr>
            <w:r>
              <w:rPr>
                <w:color w:val="000000" w:themeColor="text1"/>
                <w:szCs w:val="26"/>
              </w:rPr>
              <w:t xml:space="preserve">2. </w:t>
            </w:r>
            <w:r w:rsidR="00A06672">
              <w:rPr>
                <w:color w:val="000000" w:themeColor="text1"/>
                <w:szCs w:val="26"/>
              </w:rPr>
              <w:t>Hệ thống kiểm tra cơ sở dữ liệu, lấy dữ liệu ví của tài khoản đang sở hữu và hiển thị lên giao diện quản lý ví</w:t>
            </w:r>
          </w:p>
        </w:tc>
      </w:tr>
      <w:tr w:rsidR="009D0E4C" w14:paraId="6EB3F98C" w14:textId="77777777" w:rsidTr="0073096F">
        <w:trPr>
          <w:trHeight w:val="70"/>
        </w:trPr>
        <w:tc>
          <w:tcPr>
            <w:tcW w:w="1056" w:type="pct"/>
            <w:vMerge/>
            <w:vAlign w:val="top"/>
          </w:tcPr>
          <w:p w14:paraId="31F9A6F1" w14:textId="77777777" w:rsidR="009D0E4C" w:rsidRDefault="009D0E4C" w:rsidP="009D0F45">
            <w:pPr>
              <w:spacing w:after="0" w:line="240" w:lineRule="auto"/>
              <w:rPr>
                <w:b/>
                <w:color w:val="000000" w:themeColor="text1"/>
                <w:szCs w:val="26"/>
              </w:rPr>
            </w:pPr>
          </w:p>
        </w:tc>
        <w:tc>
          <w:tcPr>
            <w:tcW w:w="1913" w:type="pct"/>
            <w:vAlign w:val="top"/>
          </w:tcPr>
          <w:p w14:paraId="51863009" w14:textId="6AE4294D" w:rsidR="009D0E4C" w:rsidRDefault="009D0E4C" w:rsidP="003F6796">
            <w:pPr>
              <w:spacing w:before="100" w:line="240" w:lineRule="auto"/>
              <w:ind w:firstLine="0"/>
              <w:rPr>
                <w:iCs/>
                <w:color w:val="000000" w:themeColor="text1"/>
                <w:szCs w:val="26"/>
              </w:rPr>
            </w:pPr>
            <w:r>
              <w:rPr>
                <w:iCs/>
                <w:color w:val="000000" w:themeColor="text1"/>
                <w:szCs w:val="26"/>
              </w:rPr>
              <w:t xml:space="preserve">3. </w:t>
            </w:r>
            <w:r w:rsidR="007A65D4">
              <w:rPr>
                <w:color w:val="000000" w:themeColor="text1"/>
                <w:szCs w:val="26"/>
              </w:rPr>
              <w:t xml:space="preserve">Tác nhân </w:t>
            </w:r>
            <w:r>
              <w:rPr>
                <w:iCs/>
                <w:color w:val="000000" w:themeColor="text1"/>
                <w:szCs w:val="26"/>
              </w:rPr>
              <w:t xml:space="preserve">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p>
        </w:tc>
        <w:tc>
          <w:tcPr>
            <w:tcW w:w="2032" w:type="pct"/>
            <w:vAlign w:val="top"/>
          </w:tcPr>
          <w:p w14:paraId="23EDA3DC" w14:textId="77777777" w:rsidR="009D0E4C" w:rsidRDefault="009D0E4C" w:rsidP="009D0F45">
            <w:pPr>
              <w:spacing w:after="0" w:line="240" w:lineRule="auto"/>
              <w:rPr>
                <w:color w:val="000000" w:themeColor="text1"/>
                <w:szCs w:val="26"/>
              </w:rPr>
            </w:pPr>
          </w:p>
        </w:tc>
      </w:tr>
      <w:tr w:rsidR="00123CCC" w14:paraId="59BCCC40" w14:textId="77777777" w:rsidTr="0073096F">
        <w:trPr>
          <w:trHeight w:val="70"/>
        </w:trPr>
        <w:tc>
          <w:tcPr>
            <w:tcW w:w="1056" w:type="pct"/>
            <w:vMerge/>
            <w:vAlign w:val="top"/>
          </w:tcPr>
          <w:p w14:paraId="5C1E2BB3" w14:textId="77777777" w:rsidR="00123CCC" w:rsidRDefault="00123CCC" w:rsidP="009D0F45">
            <w:pPr>
              <w:spacing w:after="0" w:line="240" w:lineRule="auto"/>
              <w:rPr>
                <w:b/>
                <w:color w:val="000000" w:themeColor="text1"/>
                <w:szCs w:val="26"/>
              </w:rPr>
            </w:pPr>
          </w:p>
        </w:tc>
        <w:tc>
          <w:tcPr>
            <w:tcW w:w="1913" w:type="pct"/>
            <w:vAlign w:val="top"/>
          </w:tcPr>
          <w:p w14:paraId="0C7F61C0" w14:textId="77777777" w:rsidR="00123CCC" w:rsidRDefault="00123CCC" w:rsidP="003F6796">
            <w:pPr>
              <w:spacing w:before="100" w:line="240" w:lineRule="auto"/>
              <w:ind w:firstLine="0"/>
              <w:rPr>
                <w:iCs/>
                <w:color w:val="000000" w:themeColor="text1"/>
                <w:szCs w:val="26"/>
              </w:rPr>
            </w:pPr>
          </w:p>
        </w:tc>
        <w:tc>
          <w:tcPr>
            <w:tcW w:w="2032" w:type="pct"/>
            <w:vAlign w:val="top"/>
          </w:tcPr>
          <w:p w14:paraId="0DD5AF8F" w14:textId="2108ECC8" w:rsidR="00123CCC" w:rsidRDefault="00123CCC" w:rsidP="00123CCC">
            <w:pPr>
              <w:spacing w:after="0" w:line="240" w:lineRule="auto"/>
              <w:ind w:firstLine="0"/>
              <w:rPr>
                <w:color w:val="000000" w:themeColor="text1"/>
                <w:szCs w:val="26"/>
              </w:rPr>
            </w:pPr>
            <w:r>
              <w:rPr>
                <w:color w:val="000000" w:themeColor="text1"/>
                <w:szCs w:val="26"/>
              </w:rPr>
              <w:t xml:space="preserve">4. Hệ thống hiển thị </w:t>
            </w:r>
            <w:r w:rsidR="004A24A0">
              <w:rPr>
                <w:color w:val="000000" w:themeColor="text1"/>
                <w:szCs w:val="26"/>
              </w:rPr>
              <w:t>context menu các</w:t>
            </w:r>
            <w:r>
              <w:rPr>
                <w:color w:val="000000" w:themeColor="text1"/>
                <w:szCs w:val="26"/>
              </w:rPr>
              <w:t xml:space="preserve"> chức năng</w:t>
            </w:r>
          </w:p>
        </w:tc>
      </w:tr>
      <w:tr w:rsidR="00123CCC" w14:paraId="0FD9D319" w14:textId="77777777" w:rsidTr="0073096F">
        <w:trPr>
          <w:trHeight w:val="70"/>
        </w:trPr>
        <w:tc>
          <w:tcPr>
            <w:tcW w:w="1056" w:type="pct"/>
            <w:vMerge/>
            <w:vAlign w:val="top"/>
          </w:tcPr>
          <w:p w14:paraId="2865F3F0" w14:textId="77777777" w:rsidR="00123CCC" w:rsidRDefault="00123CCC" w:rsidP="009D0F45">
            <w:pPr>
              <w:spacing w:after="0" w:line="240" w:lineRule="auto"/>
              <w:rPr>
                <w:b/>
                <w:color w:val="000000" w:themeColor="text1"/>
                <w:szCs w:val="26"/>
              </w:rPr>
            </w:pPr>
          </w:p>
        </w:tc>
        <w:tc>
          <w:tcPr>
            <w:tcW w:w="1913" w:type="pct"/>
            <w:vAlign w:val="top"/>
          </w:tcPr>
          <w:p w14:paraId="6A4C07C4" w14:textId="38C7FB1A" w:rsidR="00123CCC" w:rsidRDefault="00123CCC" w:rsidP="003F6796">
            <w:pPr>
              <w:spacing w:before="100" w:line="240" w:lineRule="auto"/>
              <w:ind w:firstLine="0"/>
              <w:rPr>
                <w:iCs/>
                <w:color w:val="000000" w:themeColor="text1"/>
                <w:szCs w:val="26"/>
              </w:rPr>
            </w:pPr>
            <w:r>
              <w:rPr>
                <w:iCs/>
                <w:color w:val="000000" w:themeColor="text1"/>
                <w:szCs w:val="26"/>
              </w:rPr>
              <w:t xml:space="preserve">5. </w:t>
            </w:r>
            <w:r w:rsidR="007A65D4">
              <w:rPr>
                <w:color w:val="000000" w:themeColor="text1"/>
                <w:szCs w:val="26"/>
              </w:rPr>
              <w:t xml:space="preserve">Tác nhân </w:t>
            </w:r>
            <w:r w:rsidR="004A24A0">
              <w:rPr>
                <w:iCs/>
                <w:color w:val="000000" w:themeColor="text1"/>
                <w:szCs w:val="26"/>
              </w:rPr>
              <w:t>chọn chức năng</w:t>
            </w:r>
            <w:r>
              <w:rPr>
                <w:iCs/>
                <w:color w:val="000000" w:themeColor="text1"/>
                <w:szCs w:val="26"/>
              </w:rPr>
              <w:t xml:space="preserve"> “Cập nhật”</w:t>
            </w:r>
          </w:p>
        </w:tc>
        <w:tc>
          <w:tcPr>
            <w:tcW w:w="2032" w:type="pct"/>
            <w:vAlign w:val="top"/>
          </w:tcPr>
          <w:p w14:paraId="01D2D248" w14:textId="77777777" w:rsidR="00123CCC" w:rsidRDefault="00123CCC" w:rsidP="00123CCC">
            <w:pPr>
              <w:spacing w:after="0" w:line="240" w:lineRule="auto"/>
              <w:ind w:firstLine="0"/>
              <w:rPr>
                <w:color w:val="000000" w:themeColor="text1"/>
                <w:szCs w:val="26"/>
              </w:rPr>
            </w:pPr>
          </w:p>
        </w:tc>
      </w:tr>
      <w:tr w:rsidR="009D0E4C" w14:paraId="75D83817" w14:textId="77777777" w:rsidTr="0073096F">
        <w:trPr>
          <w:trHeight w:val="296"/>
        </w:trPr>
        <w:tc>
          <w:tcPr>
            <w:tcW w:w="1056" w:type="pct"/>
            <w:vMerge/>
            <w:vAlign w:val="top"/>
          </w:tcPr>
          <w:p w14:paraId="26F39F5F" w14:textId="77777777" w:rsidR="009D0E4C" w:rsidRDefault="009D0E4C" w:rsidP="009D0F45">
            <w:pPr>
              <w:spacing w:after="0" w:line="240" w:lineRule="auto"/>
              <w:rPr>
                <w:b/>
                <w:color w:val="000000" w:themeColor="text1"/>
                <w:szCs w:val="26"/>
              </w:rPr>
            </w:pPr>
          </w:p>
        </w:tc>
        <w:tc>
          <w:tcPr>
            <w:tcW w:w="1913" w:type="pct"/>
            <w:vAlign w:val="top"/>
          </w:tcPr>
          <w:p w14:paraId="6B35D17B" w14:textId="77777777" w:rsidR="009D0E4C" w:rsidRDefault="009D0E4C" w:rsidP="003F6796">
            <w:pPr>
              <w:spacing w:after="0" w:line="240" w:lineRule="auto"/>
              <w:ind w:firstLine="0"/>
              <w:rPr>
                <w:iCs/>
                <w:color w:val="000000" w:themeColor="text1"/>
                <w:szCs w:val="26"/>
              </w:rPr>
            </w:pPr>
          </w:p>
        </w:tc>
        <w:tc>
          <w:tcPr>
            <w:tcW w:w="2032" w:type="pct"/>
            <w:vAlign w:val="top"/>
          </w:tcPr>
          <w:p w14:paraId="0AB250F3" w14:textId="0605EE83" w:rsidR="009D0E4C" w:rsidRDefault="0034622A" w:rsidP="009D0F45">
            <w:pPr>
              <w:spacing w:after="0" w:line="240" w:lineRule="auto"/>
              <w:ind w:firstLine="0"/>
              <w:rPr>
                <w:color w:val="000000" w:themeColor="text1"/>
                <w:szCs w:val="26"/>
              </w:rPr>
            </w:pPr>
            <w:r>
              <w:rPr>
                <w:color w:val="000000" w:themeColor="text1"/>
                <w:szCs w:val="26"/>
              </w:rPr>
              <w:t>6</w:t>
            </w:r>
            <w:r w:rsidR="009D0E4C">
              <w:rPr>
                <w:color w:val="000000" w:themeColor="text1"/>
                <w:szCs w:val="26"/>
              </w:rPr>
              <w:t xml:space="preserve">. </w:t>
            </w:r>
            <w:r w:rsidR="005B3775">
              <w:rPr>
                <w:color w:val="000000" w:themeColor="text1"/>
                <w:szCs w:val="26"/>
              </w:rPr>
              <w:t>Hệ thống kiểm tra cơ sở dữ liệu, lấy dữ liệu ví đã chọn và hiển thị lên giao diện cập nhật ví</w:t>
            </w:r>
          </w:p>
        </w:tc>
      </w:tr>
      <w:tr w:rsidR="009D0E4C" w14:paraId="1B7C010A" w14:textId="77777777" w:rsidTr="0073096F">
        <w:trPr>
          <w:trHeight w:val="296"/>
        </w:trPr>
        <w:tc>
          <w:tcPr>
            <w:tcW w:w="1056" w:type="pct"/>
            <w:vMerge/>
            <w:vAlign w:val="top"/>
          </w:tcPr>
          <w:p w14:paraId="5039556E" w14:textId="77777777" w:rsidR="009D0E4C" w:rsidRDefault="009D0E4C" w:rsidP="009D0F45">
            <w:pPr>
              <w:spacing w:after="0" w:line="240" w:lineRule="auto"/>
              <w:rPr>
                <w:b/>
                <w:color w:val="000000" w:themeColor="text1"/>
                <w:szCs w:val="26"/>
              </w:rPr>
            </w:pPr>
          </w:p>
        </w:tc>
        <w:tc>
          <w:tcPr>
            <w:tcW w:w="1913" w:type="pct"/>
            <w:vAlign w:val="top"/>
          </w:tcPr>
          <w:p w14:paraId="428F3C59" w14:textId="151B9568" w:rsidR="009D0E4C" w:rsidRDefault="0034622A" w:rsidP="003F6796">
            <w:pPr>
              <w:spacing w:after="0" w:line="240" w:lineRule="auto"/>
              <w:ind w:firstLine="0"/>
              <w:rPr>
                <w:iCs/>
                <w:color w:val="000000" w:themeColor="text1"/>
                <w:szCs w:val="26"/>
              </w:rPr>
            </w:pPr>
            <w:r>
              <w:rPr>
                <w:iCs/>
                <w:color w:val="000000" w:themeColor="text1"/>
                <w:szCs w:val="26"/>
              </w:rPr>
              <w:t>7</w:t>
            </w:r>
            <w:r w:rsidR="009D0E4C">
              <w:rPr>
                <w:iCs/>
                <w:color w:val="000000" w:themeColor="text1"/>
                <w:szCs w:val="26"/>
              </w:rPr>
              <w:t xml:space="preserve">. </w:t>
            </w:r>
            <w:r w:rsidR="007A65D4">
              <w:rPr>
                <w:color w:val="000000" w:themeColor="text1"/>
                <w:szCs w:val="26"/>
              </w:rPr>
              <w:t xml:space="preserve">Tác nhân </w:t>
            </w:r>
            <w:r w:rsidR="003C19CD">
              <w:rPr>
                <w:iCs/>
                <w:color w:val="000000" w:themeColor="text1"/>
                <w:szCs w:val="26"/>
              </w:rPr>
              <w:t>cập nhật</w:t>
            </w:r>
            <w:r w:rsidR="009D0E4C">
              <w:rPr>
                <w:iCs/>
                <w:color w:val="000000" w:themeColor="text1"/>
                <w:szCs w:val="26"/>
              </w:rPr>
              <w:t xml:space="preserve"> thông tin</w:t>
            </w:r>
            <w:r w:rsidR="00526378">
              <w:rPr>
                <w:iCs/>
                <w:color w:val="000000" w:themeColor="text1"/>
                <w:szCs w:val="26"/>
              </w:rPr>
              <w:t xml:space="preserve"> (tên ví, mô tả)</w:t>
            </w:r>
          </w:p>
        </w:tc>
        <w:tc>
          <w:tcPr>
            <w:tcW w:w="2032"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73096F">
        <w:trPr>
          <w:trHeight w:val="296"/>
        </w:trPr>
        <w:tc>
          <w:tcPr>
            <w:tcW w:w="1056" w:type="pct"/>
            <w:vMerge/>
            <w:vAlign w:val="top"/>
          </w:tcPr>
          <w:p w14:paraId="76F05491" w14:textId="77777777" w:rsidR="009D0E4C" w:rsidRDefault="009D0E4C" w:rsidP="009D0F45">
            <w:pPr>
              <w:spacing w:after="0" w:line="240" w:lineRule="auto"/>
              <w:rPr>
                <w:b/>
                <w:color w:val="000000" w:themeColor="text1"/>
                <w:szCs w:val="26"/>
              </w:rPr>
            </w:pPr>
          </w:p>
        </w:tc>
        <w:tc>
          <w:tcPr>
            <w:tcW w:w="1913" w:type="pct"/>
            <w:vAlign w:val="top"/>
          </w:tcPr>
          <w:p w14:paraId="7CE92759" w14:textId="22EC5962" w:rsidR="009D0E4C" w:rsidRDefault="0034622A" w:rsidP="003F6796">
            <w:pPr>
              <w:spacing w:after="0" w:line="240" w:lineRule="auto"/>
              <w:ind w:firstLine="0"/>
              <w:rPr>
                <w:iCs/>
                <w:color w:val="000000" w:themeColor="text1"/>
                <w:szCs w:val="26"/>
              </w:rPr>
            </w:pPr>
            <w:r>
              <w:rPr>
                <w:iCs/>
                <w:color w:val="000000" w:themeColor="text1"/>
                <w:szCs w:val="26"/>
              </w:rPr>
              <w:t>8</w:t>
            </w:r>
            <w:r w:rsidR="009D0E4C">
              <w:rPr>
                <w:iCs/>
                <w:color w:val="000000" w:themeColor="text1"/>
                <w:szCs w:val="26"/>
              </w:rPr>
              <w:t xml:space="preserve">. </w:t>
            </w:r>
            <w:r w:rsidR="00C83345">
              <w:rPr>
                <w:color w:val="000000" w:themeColor="text1"/>
                <w:szCs w:val="26"/>
              </w:rPr>
              <w:t xml:space="preserve">Tác nhân </w:t>
            </w:r>
            <w:r w:rsidR="009D0E4C">
              <w:rPr>
                <w:iCs/>
                <w:color w:val="000000" w:themeColor="text1"/>
                <w:szCs w:val="26"/>
              </w:rPr>
              <w:t xml:space="preserve">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2032"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73096F">
        <w:trPr>
          <w:trHeight w:val="296"/>
        </w:trPr>
        <w:tc>
          <w:tcPr>
            <w:tcW w:w="1056" w:type="pct"/>
            <w:vMerge/>
            <w:vAlign w:val="top"/>
          </w:tcPr>
          <w:p w14:paraId="08BAB9A4" w14:textId="77777777" w:rsidR="009D0E4C" w:rsidRDefault="009D0E4C" w:rsidP="009D0F45">
            <w:pPr>
              <w:spacing w:after="0" w:line="240" w:lineRule="auto"/>
              <w:rPr>
                <w:b/>
                <w:color w:val="000000" w:themeColor="text1"/>
                <w:szCs w:val="26"/>
              </w:rPr>
            </w:pPr>
          </w:p>
        </w:tc>
        <w:tc>
          <w:tcPr>
            <w:tcW w:w="1913" w:type="pct"/>
            <w:vAlign w:val="top"/>
          </w:tcPr>
          <w:p w14:paraId="7E708C29" w14:textId="77777777" w:rsidR="009D0E4C" w:rsidRDefault="009D0E4C" w:rsidP="003F6796">
            <w:pPr>
              <w:spacing w:after="0" w:line="240" w:lineRule="auto"/>
              <w:ind w:firstLine="0"/>
              <w:rPr>
                <w:iCs/>
                <w:color w:val="000000" w:themeColor="text1"/>
                <w:szCs w:val="26"/>
              </w:rPr>
            </w:pPr>
          </w:p>
        </w:tc>
        <w:tc>
          <w:tcPr>
            <w:tcW w:w="2032" w:type="pct"/>
            <w:vAlign w:val="top"/>
          </w:tcPr>
          <w:p w14:paraId="3EBDFAF4" w14:textId="0F9E9F9A" w:rsidR="009D0E4C" w:rsidRDefault="0034622A" w:rsidP="009D0F45">
            <w:pPr>
              <w:spacing w:after="0" w:line="240" w:lineRule="auto"/>
              <w:ind w:firstLine="0"/>
              <w:rPr>
                <w:color w:val="000000" w:themeColor="text1"/>
                <w:szCs w:val="26"/>
              </w:rPr>
            </w:pPr>
            <w:r>
              <w:rPr>
                <w:color w:val="000000" w:themeColor="text1"/>
                <w:szCs w:val="26"/>
              </w:rPr>
              <w:t>9</w:t>
            </w:r>
            <w:r w:rsidR="009D0E4C">
              <w:rPr>
                <w:color w:val="000000" w:themeColor="text1"/>
                <w:szCs w:val="26"/>
              </w:rPr>
              <w:t xml:space="preserve">. Hệ thống kiểm tra dữ liệu và nếu </w:t>
            </w:r>
            <w:r w:rsidR="00B542C5">
              <w:rPr>
                <w:color w:val="000000" w:themeColor="text1"/>
                <w:szCs w:val="26"/>
              </w:rPr>
              <w:t>dữ liệu</w:t>
            </w:r>
            <w:r w:rsidR="009D0E4C">
              <w:rPr>
                <w:color w:val="000000" w:themeColor="text1"/>
                <w:szCs w:val="26"/>
              </w:rPr>
              <w:t xml:space="preserve"> hợp lệ, thông báo </w:t>
            </w:r>
            <w:r w:rsidR="00E740B7">
              <w:rPr>
                <w:color w:val="000000" w:themeColor="text1"/>
                <w:szCs w:val="26"/>
              </w:rPr>
              <w:t>“Cập nhật thành công”</w:t>
            </w:r>
            <w:r w:rsidR="00FD2162">
              <w:rPr>
                <w:color w:val="000000" w:themeColor="text1"/>
                <w:szCs w:val="26"/>
              </w:rPr>
              <w:t>, lưu thông tin ví vào cơ sở dữ liệu</w:t>
            </w:r>
          </w:p>
        </w:tc>
      </w:tr>
      <w:tr w:rsidR="00320516" w14:paraId="5798819E" w14:textId="77777777" w:rsidTr="0073096F">
        <w:trPr>
          <w:trHeight w:val="225"/>
        </w:trPr>
        <w:tc>
          <w:tcPr>
            <w:tcW w:w="1056"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6EC377DB" w14:textId="7AC3D951" w:rsidR="00320516" w:rsidRPr="00193D91" w:rsidRDefault="0034622A" w:rsidP="009D0F45">
            <w:pPr>
              <w:spacing w:after="0" w:line="240" w:lineRule="auto"/>
              <w:ind w:firstLine="0"/>
              <w:rPr>
                <w:szCs w:val="26"/>
              </w:rPr>
            </w:pPr>
            <w:r>
              <w:rPr>
                <w:szCs w:val="26"/>
              </w:rPr>
              <w:t>8</w:t>
            </w:r>
            <w:r w:rsidR="00320516">
              <w:rPr>
                <w:szCs w:val="26"/>
              </w:rPr>
              <w:t xml:space="preserve">.1 </w:t>
            </w:r>
            <w:r w:rsidR="00C83345">
              <w:rPr>
                <w:color w:val="000000" w:themeColor="text1"/>
                <w:szCs w:val="26"/>
              </w:rPr>
              <w:t xml:space="preserve">Tác nhân </w:t>
            </w:r>
            <w:r w:rsidR="00320516">
              <w:rPr>
                <w:szCs w:val="26"/>
              </w:rPr>
              <w:t xml:space="preserve">nhấn nút </w:t>
            </w:r>
            <w:r w:rsidR="00E740B7">
              <w:rPr>
                <w:szCs w:val="26"/>
              </w:rPr>
              <w:t>“</w:t>
            </w:r>
            <w:r w:rsidR="00320516">
              <w:rPr>
                <w:szCs w:val="26"/>
              </w:rPr>
              <w:t>Hủy</w:t>
            </w:r>
            <w:r w:rsidR="00E740B7">
              <w:rPr>
                <w:szCs w:val="26"/>
              </w:rPr>
              <w:t>”</w:t>
            </w:r>
          </w:p>
        </w:tc>
        <w:tc>
          <w:tcPr>
            <w:tcW w:w="2032"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73096F">
        <w:trPr>
          <w:trHeight w:val="150"/>
        </w:trPr>
        <w:tc>
          <w:tcPr>
            <w:tcW w:w="1056"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1913" w:type="pct"/>
            <w:vAlign w:val="top"/>
          </w:tcPr>
          <w:p w14:paraId="09A5BC65" w14:textId="77777777" w:rsidR="00320516" w:rsidRPr="00193D91" w:rsidRDefault="00320516" w:rsidP="009D0F45">
            <w:pPr>
              <w:spacing w:after="0" w:line="240" w:lineRule="auto"/>
              <w:ind w:firstLine="0"/>
              <w:rPr>
                <w:szCs w:val="26"/>
              </w:rPr>
            </w:pPr>
          </w:p>
        </w:tc>
        <w:tc>
          <w:tcPr>
            <w:tcW w:w="2032" w:type="pct"/>
            <w:vAlign w:val="top"/>
          </w:tcPr>
          <w:p w14:paraId="36392876" w14:textId="0D19D8DB" w:rsidR="00320516" w:rsidRPr="00795438" w:rsidRDefault="0034622A" w:rsidP="009D0F45">
            <w:pPr>
              <w:spacing w:after="0" w:line="240" w:lineRule="auto"/>
              <w:ind w:firstLine="0"/>
              <w:rPr>
                <w:szCs w:val="26"/>
              </w:rPr>
            </w:pPr>
            <w:r>
              <w:rPr>
                <w:szCs w:val="26"/>
              </w:rPr>
              <w:t>8</w:t>
            </w:r>
            <w:r w:rsidR="00320516">
              <w:rPr>
                <w:szCs w:val="26"/>
              </w:rPr>
              <w:t>.2 Quay lại giao diện quản lý ví ở bước 2</w:t>
            </w:r>
          </w:p>
        </w:tc>
      </w:tr>
      <w:tr w:rsidR="00E740B7" w14:paraId="7D502BA9" w14:textId="77777777" w:rsidTr="0073096F">
        <w:trPr>
          <w:trHeight w:val="803"/>
        </w:trPr>
        <w:tc>
          <w:tcPr>
            <w:tcW w:w="1056"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1913" w:type="pct"/>
            <w:vAlign w:val="top"/>
          </w:tcPr>
          <w:p w14:paraId="33D45A02" w14:textId="77777777" w:rsidR="00E740B7" w:rsidRPr="00193D91" w:rsidRDefault="00E740B7" w:rsidP="009D0F45">
            <w:pPr>
              <w:spacing w:after="0" w:line="240" w:lineRule="auto"/>
              <w:ind w:firstLine="0"/>
              <w:rPr>
                <w:szCs w:val="26"/>
              </w:rPr>
            </w:pPr>
          </w:p>
        </w:tc>
        <w:tc>
          <w:tcPr>
            <w:tcW w:w="2032" w:type="pct"/>
            <w:vAlign w:val="top"/>
          </w:tcPr>
          <w:p w14:paraId="748DC1C9" w14:textId="42125433" w:rsidR="00E740B7" w:rsidRDefault="0034622A" w:rsidP="005704A2">
            <w:pPr>
              <w:spacing w:after="0" w:line="240" w:lineRule="auto"/>
              <w:ind w:firstLine="0"/>
              <w:rPr>
                <w:szCs w:val="26"/>
              </w:rPr>
            </w:pPr>
            <w:r>
              <w:rPr>
                <w:szCs w:val="26"/>
              </w:rPr>
              <w:t>9</w:t>
            </w:r>
            <w:r w:rsidR="00E740B7">
              <w:rPr>
                <w:szCs w:val="26"/>
              </w:rPr>
              <w:t>.1 Hệ thống kiểm tra dữ liệu và</w:t>
            </w:r>
            <w:r w:rsidR="00FD2A0C">
              <w:rPr>
                <w:szCs w:val="26"/>
              </w:rPr>
              <w:t xml:space="preserve"> nếu</w:t>
            </w:r>
            <w:r w:rsidR="00E740B7">
              <w:rPr>
                <w:szCs w:val="26"/>
              </w:rPr>
              <w:t xml:space="preserve"> tên ví không hợp lệ, thông báo “Tên ví này đã tồn tại”</w:t>
            </w:r>
          </w:p>
        </w:tc>
      </w:tr>
    </w:tbl>
    <w:p w14:paraId="41338BE7" w14:textId="08392DA8" w:rsidR="00BF2CA2" w:rsidRPr="003E0A5F" w:rsidRDefault="003E0A5F" w:rsidP="003E0A5F">
      <w:pPr>
        <w:pStyle w:val="Caption"/>
        <w:rPr>
          <w:i/>
          <w:iCs/>
        </w:rPr>
      </w:pPr>
      <w:bookmarkStart w:id="128" w:name="_Toc45224233"/>
      <w:r w:rsidRPr="003E0A5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12</w:t>
      </w:r>
      <w:r w:rsidR="00866FCD">
        <w:rPr>
          <w:i/>
          <w:iCs/>
        </w:rPr>
        <w:fldChar w:fldCharType="end"/>
      </w:r>
      <w:r w:rsidRPr="003E0A5F">
        <w:rPr>
          <w:i/>
          <w:iCs/>
        </w:rPr>
        <w:t xml:space="preserve"> Đặc tả Use case 10 – Cập nhật ví</w:t>
      </w:r>
      <w:bookmarkEnd w:id="128"/>
    </w:p>
    <w:p w14:paraId="07D03294" w14:textId="5B31625D" w:rsidR="00CF5B60" w:rsidRDefault="00BA06CB" w:rsidP="00037191">
      <w:r>
        <w:rPr>
          <w:noProof/>
        </w:rPr>
        <w:lastRenderedPageBreak/>
        <mc:AlternateContent>
          <mc:Choice Requires="wps">
            <w:drawing>
              <wp:anchor distT="0" distB="0" distL="114300" distR="114300" simplePos="0" relativeHeight="251614208" behindDoc="0" locked="0" layoutInCell="1" allowOverlap="1" wp14:anchorId="5F5F9C23" wp14:editId="2378D37B">
                <wp:simplePos x="0" y="0"/>
                <wp:positionH relativeFrom="column">
                  <wp:posOffset>-3175</wp:posOffset>
                </wp:positionH>
                <wp:positionV relativeFrom="paragraph">
                  <wp:posOffset>5883910</wp:posOffset>
                </wp:positionV>
                <wp:extent cx="558038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26576CD" w14:textId="2863291B" w:rsidR="00805121" w:rsidRPr="00053A31" w:rsidRDefault="00805121" w:rsidP="00053A31">
                            <w:pPr>
                              <w:pStyle w:val="Caption"/>
                              <w:rPr>
                                <w:i/>
                                <w:iCs/>
                                <w:noProof/>
                                <w:szCs w:val="24"/>
                              </w:rPr>
                            </w:pPr>
                            <w:bookmarkStart w:id="129" w:name="_Toc45224166"/>
                            <w:r w:rsidRPr="00053A3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053A31">
                              <w:rPr>
                                <w:i/>
                                <w:iCs/>
                              </w:rPr>
                              <w:t xml:space="preserve"> Sơ đồ Activity Use case 10 – Cập nhật ví</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F9C23" id="Text Box 114" o:spid="_x0000_s1067" type="#_x0000_t202" style="position:absolute;left:0;text-align:left;margin-left:-.25pt;margin-top:463.3pt;width:439.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4XLwIAAGk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" stroked="f">
                <v:textbox style="mso-fit-shape-to-text:t" inset="0,0,0,0">
                  <w:txbxContent>
                    <w:p w14:paraId="326576CD" w14:textId="2863291B" w:rsidR="00805121" w:rsidRPr="00053A31" w:rsidRDefault="00805121" w:rsidP="00053A31">
                      <w:pPr>
                        <w:pStyle w:val="Caption"/>
                        <w:rPr>
                          <w:i/>
                          <w:iCs/>
                          <w:noProof/>
                          <w:szCs w:val="24"/>
                        </w:rPr>
                      </w:pPr>
                      <w:bookmarkStart w:id="130" w:name="_Toc45224166"/>
                      <w:r w:rsidRPr="00053A3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053A31">
                        <w:rPr>
                          <w:i/>
                          <w:iCs/>
                        </w:rPr>
                        <w:t xml:space="preserve"> Sơ đồ Activity Use case 10 – Cập nhật ví</w:t>
                      </w:r>
                      <w:bookmarkEnd w:id="130"/>
                    </w:p>
                  </w:txbxContent>
                </v:textbox>
                <w10:wrap type="topAndBottom"/>
              </v:shape>
            </w:pict>
          </mc:Fallback>
        </mc:AlternateContent>
      </w:r>
      <w:r w:rsidRPr="00BA06CB">
        <w:rPr>
          <w:noProof/>
        </w:rPr>
        <w:drawing>
          <wp:anchor distT="0" distB="0" distL="114300" distR="114300" simplePos="0" relativeHeight="251669504" behindDoc="0" locked="0" layoutInCell="1" allowOverlap="1" wp14:anchorId="7337DA13" wp14:editId="6D55DC6A">
            <wp:simplePos x="0" y="0"/>
            <wp:positionH relativeFrom="column">
              <wp:posOffset>-3175</wp:posOffset>
            </wp:positionH>
            <wp:positionV relativeFrom="paragraph">
              <wp:posOffset>-216535</wp:posOffset>
            </wp:positionV>
            <wp:extent cx="5580380" cy="6067425"/>
            <wp:effectExtent l="0" t="0" r="127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80380" cy="6067425"/>
                    </a:xfrm>
                    <a:prstGeom prst="rect">
                      <a:avLst/>
                    </a:prstGeom>
                    <a:noFill/>
                    <a:ln>
                      <a:noFill/>
                    </a:ln>
                  </pic:spPr>
                </pic:pic>
              </a:graphicData>
            </a:graphic>
            <wp14:sizeRelV relativeFrom="margin">
              <wp14:pctHeight>0</wp14:pctHeight>
            </wp14:sizeRelV>
          </wp:anchor>
        </w:drawing>
      </w:r>
      <w:r w:rsidR="00F03166" w:rsidRPr="00F03166">
        <w:t xml:space="preserve"> </w:t>
      </w:r>
    </w:p>
    <w:p w14:paraId="459D43A9" w14:textId="45F626F3" w:rsidR="00CD73BD" w:rsidRPr="00D42E02" w:rsidRDefault="00CF5B60" w:rsidP="00323C73">
      <w:r>
        <w:rPr>
          <w:noProof/>
        </w:rPr>
        <w:lastRenderedPageBreak/>
        <mc:AlternateContent>
          <mc:Choice Requires="wps">
            <w:drawing>
              <wp:anchor distT="0" distB="0" distL="114300" distR="114300" simplePos="0" relativeHeight="251560448" behindDoc="0" locked="0" layoutInCell="1" allowOverlap="1" wp14:anchorId="57A162E4" wp14:editId="11F5BA55">
                <wp:simplePos x="0" y="0"/>
                <wp:positionH relativeFrom="column">
                  <wp:posOffset>301625</wp:posOffset>
                </wp:positionH>
                <wp:positionV relativeFrom="paragraph">
                  <wp:posOffset>6637020</wp:posOffset>
                </wp:positionV>
                <wp:extent cx="55803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F1218B" w14:textId="4D6D23A8" w:rsidR="00805121" w:rsidRPr="00207963" w:rsidRDefault="00805121" w:rsidP="00207963">
                            <w:pPr>
                              <w:pStyle w:val="Caption"/>
                              <w:rPr>
                                <w:i/>
                                <w:iCs/>
                                <w:noProof/>
                                <w:szCs w:val="24"/>
                              </w:rPr>
                            </w:pPr>
                            <w:bookmarkStart w:id="131" w:name="_Toc45224167"/>
                            <w:r w:rsidRPr="0020796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207963">
                              <w:rPr>
                                <w:i/>
                                <w:iCs/>
                              </w:rPr>
                              <w:t xml:space="preserve"> Sơ đồ Sequence Use case 10 – Cập nhật ví</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162E4" id="Text Box 116" o:spid="_x0000_s1068" type="#_x0000_t202" style="position:absolute;left:0;text-align:left;margin-left:23.75pt;margin-top:522.6pt;width:439.4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LU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" stroked="f">
                <v:textbox style="mso-fit-shape-to-text:t" inset="0,0,0,0">
                  <w:txbxContent>
                    <w:p w14:paraId="15F1218B" w14:textId="4D6D23A8" w:rsidR="00805121" w:rsidRPr="00207963" w:rsidRDefault="00805121" w:rsidP="00207963">
                      <w:pPr>
                        <w:pStyle w:val="Caption"/>
                        <w:rPr>
                          <w:i/>
                          <w:iCs/>
                          <w:noProof/>
                          <w:szCs w:val="24"/>
                        </w:rPr>
                      </w:pPr>
                      <w:bookmarkStart w:id="132" w:name="_Toc45224167"/>
                      <w:r w:rsidRPr="0020796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207963">
                        <w:rPr>
                          <w:i/>
                          <w:iCs/>
                        </w:rPr>
                        <w:t xml:space="preserve"> Sơ đồ Sequence Use case 10 – Cập nhật ví</w:t>
                      </w:r>
                      <w:bookmarkEnd w:id="132"/>
                    </w:p>
                  </w:txbxContent>
                </v:textbox>
                <w10:wrap type="topAndBottom"/>
              </v:shape>
            </w:pict>
          </mc:Fallback>
        </mc:AlternateContent>
      </w:r>
      <w:r w:rsidRPr="00CF5B60">
        <w:rPr>
          <w:noProof/>
        </w:rPr>
        <w:drawing>
          <wp:anchor distT="0" distB="0" distL="114300" distR="114300" simplePos="0" relativeHeight="251737600" behindDoc="0" locked="0" layoutInCell="1" allowOverlap="1" wp14:anchorId="06F0B5CC" wp14:editId="1AFA110B">
            <wp:simplePos x="0" y="0"/>
            <wp:positionH relativeFrom="column">
              <wp:posOffset>873125</wp:posOffset>
            </wp:positionH>
            <wp:positionV relativeFrom="paragraph">
              <wp:posOffset>-225425</wp:posOffset>
            </wp:positionV>
            <wp:extent cx="5422900" cy="85331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22900" cy="8533130"/>
                    </a:xfrm>
                    <a:prstGeom prst="rect">
                      <a:avLst/>
                    </a:prstGeom>
                    <a:noFill/>
                    <a:ln>
                      <a:noFill/>
                    </a:ln>
                  </pic:spPr>
                </pic:pic>
              </a:graphicData>
            </a:graphic>
          </wp:anchor>
        </w:drawing>
      </w:r>
    </w:p>
    <w:p w14:paraId="2A84AD23" w14:textId="48E9D39A"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E740B7">
        <w:rPr>
          <w:i/>
          <w:iCs/>
        </w:rPr>
        <w:t>11</w:t>
      </w:r>
      <w:r w:rsidR="000323FD">
        <w:rPr>
          <w:i/>
          <w:iCs/>
        </w:rPr>
        <w:t xml:space="preserve"> – Xóa ví</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755698" w14:paraId="78D03316" w14:textId="77777777" w:rsidTr="00A65F00">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A65F00">
        <w:tc>
          <w:tcPr>
            <w:tcW w:w="1056"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944"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A65F00">
        <w:tc>
          <w:tcPr>
            <w:tcW w:w="1056"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A65F00">
        <w:tc>
          <w:tcPr>
            <w:tcW w:w="1056"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A65F00">
        <w:tc>
          <w:tcPr>
            <w:tcW w:w="1056"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A65F00">
        <w:trPr>
          <w:trHeight w:val="330"/>
        </w:trPr>
        <w:tc>
          <w:tcPr>
            <w:tcW w:w="1056"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A65F00">
        <w:trPr>
          <w:trHeight w:val="71"/>
        </w:trPr>
        <w:tc>
          <w:tcPr>
            <w:tcW w:w="1056" w:type="pct"/>
            <w:vMerge/>
            <w:vAlign w:val="top"/>
          </w:tcPr>
          <w:p w14:paraId="79365D8B" w14:textId="77777777" w:rsidR="00755698" w:rsidRDefault="00755698" w:rsidP="00B12C28">
            <w:pPr>
              <w:spacing w:after="0" w:line="240" w:lineRule="auto"/>
              <w:rPr>
                <w:b/>
                <w:color w:val="000000" w:themeColor="text1"/>
                <w:szCs w:val="26"/>
              </w:rPr>
            </w:pPr>
          </w:p>
        </w:tc>
        <w:tc>
          <w:tcPr>
            <w:tcW w:w="1913" w:type="pct"/>
            <w:vAlign w:val="top"/>
          </w:tcPr>
          <w:p w14:paraId="35AFA544" w14:textId="4642D977" w:rsidR="00755698" w:rsidRPr="00A94C04" w:rsidRDefault="00503352" w:rsidP="00B12C28">
            <w:pPr>
              <w:spacing w:after="0" w:line="240" w:lineRule="auto"/>
              <w:ind w:firstLine="0"/>
              <w:rPr>
                <w:iCs/>
                <w:color w:val="000000" w:themeColor="text1"/>
                <w:szCs w:val="26"/>
              </w:rPr>
            </w:pPr>
            <w:r>
              <w:rPr>
                <w:iCs/>
                <w:color w:val="000000" w:themeColor="text1"/>
                <w:szCs w:val="26"/>
              </w:rPr>
              <w:t xml:space="preserve">1. </w:t>
            </w:r>
            <w:r w:rsidR="00F31C6A">
              <w:rPr>
                <w:color w:val="000000" w:themeColor="text1"/>
                <w:szCs w:val="26"/>
              </w:rPr>
              <w:t xml:space="preserve">Tác nhân </w:t>
            </w:r>
            <w:r>
              <w:rPr>
                <w:iCs/>
                <w:color w:val="000000" w:themeColor="text1"/>
                <w:szCs w:val="26"/>
              </w:rPr>
              <w:t>chọn chức năng quản lý ví</w:t>
            </w:r>
          </w:p>
        </w:tc>
        <w:tc>
          <w:tcPr>
            <w:tcW w:w="2032"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A65F00">
        <w:trPr>
          <w:trHeight w:val="179"/>
        </w:trPr>
        <w:tc>
          <w:tcPr>
            <w:tcW w:w="1056" w:type="pct"/>
            <w:vMerge/>
            <w:vAlign w:val="top"/>
          </w:tcPr>
          <w:p w14:paraId="4173CC93" w14:textId="77777777" w:rsidR="00755698" w:rsidRDefault="00755698" w:rsidP="00B12C28">
            <w:pPr>
              <w:spacing w:after="0" w:line="240" w:lineRule="auto"/>
              <w:rPr>
                <w:b/>
                <w:color w:val="000000" w:themeColor="text1"/>
                <w:szCs w:val="26"/>
              </w:rPr>
            </w:pPr>
          </w:p>
        </w:tc>
        <w:tc>
          <w:tcPr>
            <w:tcW w:w="1913" w:type="pct"/>
            <w:vAlign w:val="top"/>
          </w:tcPr>
          <w:p w14:paraId="127C0B1B" w14:textId="77777777" w:rsidR="00755698" w:rsidRDefault="00755698" w:rsidP="00B12C28">
            <w:pPr>
              <w:spacing w:after="0" w:line="240" w:lineRule="auto"/>
              <w:rPr>
                <w:iCs/>
                <w:color w:val="000000" w:themeColor="text1"/>
                <w:szCs w:val="26"/>
              </w:rPr>
            </w:pPr>
          </w:p>
        </w:tc>
        <w:tc>
          <w:tcPr>
            <w:tcW w:w="2032" w:type="pct"/>
            <w:vAlign w:val="top"/>
          </w:tcPr>
          <w:p w14:paraId="3BC2CD45" w14:textId="4A568D42" w:rsidR="00755698" w:rsidRPr="00A94C04" w:rsidRDefault="00503352" w:rsidP="00B12C28">
            <w:pPr>
              <w:spacing w:after="0" w:line="240" w:lineRule="auto"/>
              <w:ind w:firstLine="0"/>
              <w:rPr>
                <w:color w:val="000000" w:themeColor="text1"/>
                <w:szCs w:val="26"/>
              </w:rPr>
            </w:pPr>
            <w:r>
              <w:rPr>
                <w:color w:val="000000" w:themeColor="text1"/>
                <w:szCs w:val="26"/>
              </w:rPr>
              <w:t xml:space="preserve">2. </w:t>
            </w:r>
            <w:r w:rsidR="00240324">
              <w:rPr>
                <w:color w:val="000000" w:themeColor="text1"/>
                <w:szCs w:val="26"/>
              </w:rPr>
              <w:t>Hệ thống kiểm tra cơ sở dữ liệu, lấy dữ liệu ví của tài khoản đang sở hữu và hiển thị lên giao diện quản lý ví</w:t>
            </w:r>
          </w:p>
        </w:tc>
      </w:tr>
      <w:tr w:rsidR="00755698" w14:paraId="22E5FFF4" w14:textId="77777777" w:rsidTr="00A65F00">
        <w:trPr>
          <w:trHeight w:val="521"/>
        </w:trPr>
        <w:tc>
          <w:tcPr>
            <w:tcW w:w="1056" w:type="pct"/>
            <w:vMerge/>
            <w:vAlign w:val="top"/>
          </w:tcPr>
          <w:p w14:paraId="14B19353" w14:textId="77777777" w:rsidR="00755698" w:rsidRDefault="00755698" w:rsidP="00B12C28">
            <w:pPr>
              <w:spacing w:after="0" w:line="240" w:lineRule="auto"/>
              <w:rPr>
                <w:b/>
                <w:color w:val="000000" w:themeColor="text1"/>
                <w:szCs w:val="26"/>
              </w:rPr>
            </w:pPr>
          </w:p>
        </w:tc>
        <w:tc>
          <w:tcPr>
            <w:tcW w:w="1913" w:type="pct"/>
            <w:vAlign w:val="top"/>
          </w:tcPr>
          <w:p w14:paraId="7B6DA393" w14:textId="1EB02367"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F31C6A">
              <w:rPr>
                <w:color w:val="000000" w:themeColor="text1"/>
                <w:szCs w:val="26"/>
              </w:rPr>
              <w:t xml:space="preserve">Tác nhân </w:t>
            </w:r>
            <w:r w:rsidR="00105845">
              <w:rPr>
                <w:iCs/>
                <w:color w:val="000000" w:themeColor="text1"/>
                <w:szCs w:val="26"/>
              </w:rPr>
              <w:t>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p>
        </w:tc>
        <w:tc>
          <w:tcPr>
            <w:tcW w:w="2032" w:type="pct"/>
            <w:vAlign w:val="top"/>
          </w:tcPr>
          <w:p w14:paraId="38294918" w14:textId="77777777" w:rsidR="00755698" w:rsidRDefault="00755698" w:rsidP="00B12C28">
            <w:pPr>
              <w:spacing w:after="0" w:line="240" w:lineRule="auto"/>
              <w:rPr>
                <w:color w:val="000000" w:themeColor="text1"/>
                <w:szCs w:val="26"/>
              </w:rPr>
            </w:pPr>
          </w:p>
        </w:tc>
      </w:tr>
      <w:tr w:rsidR="00391ABB" w14:paraId="36DED278" w14:textId="77777777" w:rsidTr="00A65F00">
        <w:trPr>
          <w:trHeight w:val="521"/>
        </w:trPr>
        <w:tc>
          <w:tcPr>
            <w:tcW w:w="1056" w:type="pct"/>
            <w:vMerge/>
            <w:vAlign w:val="top"/>
          </w:tcPr>
          <w:p w14:paraId="1A511DD8" w14:textId="77777777" w:rsidR="00391ABB" w:rsidRDefault="00391ABB" w:rsidP="00B12C28">
            <w:pPr>
              <w:spacing w:after="0" w:line="240" w:lineRule="auto"/>
              <w:rPr>
                <w:b/>
                <w:color w:val="000000" w:themeColor="text1"/>
                <w:szCs w:val="26"/>
              </w:rPr>
            </w:pPr>
          </w:p>
        </w:tc>
        <w:tc>
          <w:tcPr>
            <w:tcW w:w="1913" w:type="pct"/>
            <w:vAlign w:val="top"/>
          </w:tcPr>
          <w:p w14:paraId="34F2ABE2" w14:textId="77777777" w:rsidR="00391ABB" w:rsidRDefault="00391ABB" w:rsidP="00B12C28">
            <w:pPr>
              <w:spacing w:after="0" w:line="240" w:lineRule="auto"/>
              <w:ind w:firstLine="0"/>
              <w:rPr>
                <w:iCs/>
                <w:color w:val="000000" w:themeColor="text1"/>
                <w:szCs w:val="26"/>
              </w:rPr>
            </w:pPr>
          </w:p>
        </w:tc>
        <w:tc>
          <w:tcPr>
            <w:tcW w:w="2032" w:type="pct"/>
            <w:vAlign w:val="top"/>
          </w:tcPr>
          <w:p w14:paraId="5CB8C15C" w14:textId="72BA6D1E" w:rsidR="00391ABB" w:rsidRDefault="00391ABB" w:rsidP="00391ABB">
            <w:pPr>
              <w:spacing w:after="0" w:line="240" w:lineRule="auto"/>
              <w:ind w:firstLine="0"/>
              <w:rPr>
                <w:color w:val="000000" w:themeColor="text1"/>
                <w:szCs w:val="26"/>
              </w:rPr>
            </w:pPr>
            <w:r>
              <w:rPr>
                <w:color w:val="000000" w:themeColor="text1"/>
                <w:szCs w:val="26"/>
              </w:rPr>
              <w:t xml:space="preserve">4. Hệ thống hiển thị </w:t>
            </w:r>
            <w:r w:rsidR="00504452">
              <w:rPr>
                <w:color w:val="000000" w:themeColor="text1"/>
                <w:szCs w:val="26"/>
              </w:rPr>
              <w:t xml:space="preserve">context menu các </w:t>
            </w:r>
            <w:r>
              <w:rPr>
                <w:color w:val="000000" w:themeColor="text1"/>
                <w:szCs w:val="26"/>
              </w:rPr>
              <w:t>chức năng</w:t>
            </w:r>
          </w:p>
        </w:tc>
      </w:tr>
      <w:tr w:rsidR="00391ABB" w14:paraId="33EBC438" w14:textId="77777777" w:rsidTr="00A65F00">
        <w:trPr>
          <w:trHeight w:val="521"/>
        </w:trPr>
        <w:tc>
          <w:tcPr>
            <w:tcW w:w="1056" w:type="pct"/>
            <w:vMerge/>
            <w:vAlign w:val="top"/>
          </w:tcPr>
          <w:p w14:paraId="4816A910" w14:textId="77777777" w:rsidR="00391ABB" w:rsidRDefault="00391ABB" w:rsidP="00B12C28">
            <w:pPr>
              <w:spacing w:after="0" w:line="240" w:lineRule="auto"/>
              <w:rPr>
                <w:b/>
                <w:color w:val="000000" w:themeColor="text1"/>
                <w:szCs w:val="26"/>
              </w:rPr>
            </w:pPr>
          </w:p>
        </w:tc>
        <w:tc>
          <w:tcPr>
            <w:tcW w:w="1913" w:type="pct"/>
            <w:vAlign w:val="top"/>
          </w:tcPr>
          <w:p w14:paraId="2860A94D" w14:textId="6AD3F980" w:rsidR="00391ABB" w:rsidRDefault="00391ABB" w:rsidP="00B12C28">
            <w:pPr>
              <w:spacing w:after="0" w:line="240" w:lineRule="auto"/>
              <w:ind w:firstLine="0"/>
              <w:rPr>
                <w:iCs/>
                <w:color w:val="000000" w:themeColor="text1"/>
                <w:szCs w:val="26"/>
              </w:rPr>
            </w:pPr>
            <w:r>
              <w:rPr>
                <w:iCs/>
                <w:color w:val="000000" w:themeColor="text1"/>
                <w:szCs w:val="26"/>
              </w:rPr>
              <w:t xml:space="preserve">5. </w:t>
            </w:r>
            <w:r w:rsidR="00F31C6A">
              <w:rPr>
                <w:color w:val="000000" w:themeColor="text1"/>
                <w:szCs w:val="26"/>
              </w:rPr>
              <w:t xml:space="preserve">Tác nhân </w:t>
            </w:r>
            <w:r w:rsidR="00504452">
              <w:rPr>
                <w:color w:val="000000" w:themeColor="text1"/>
                <w:szCs w:val="26"/>
              </w:rPr>
              <w:t>chọn chức năng</w:t>
            </w:r>
            <w:r>
              <w:rPr>
                <w:iCs/>
                <w:color w:val="000000" w:themeColor="text1"/>
                <w:szCs w:val="26"/>
              </w:rPr>
              <w:t xml:space="preserve"> “Xóa”</w:t>
            </w:r>
          </w:p>
        </w:tc>
        <w:tc>
          <w:tcPr>
            <w:tcW w:w="2032" w:type="pct"/>
            <w:vAlign w:val="top"/>
          </w:tcPr>
          <w:p w14:paraId="1F4BA453" w14:textId="77777777" w:rsidR="00391ABB" w:rsidRDefault="00391ABB" w:rsidP="00B12C28">
            <w:pPr>
              <w:spacing w:after="0" w:line="240" w:lineRule="auto"/>
              <w:rPr>
                <w:color w:val="000000" w:themeColor="text1"/>
                <w:szCs w:val="26"/>
              </w:rPr>
            </w:pPr>
          </w:p>
        </w:tc>
      </w:tr>
      <w:tr w:rsidR="008D1583" w14:paraId="2C388908" w14:textId="77777777" w:rsidTr="00A65F00">
        <w:trPr>
          <w:trHeight w:val="521"/>
        </w:trPr>
        <w:tc>
          <w:tcPr>
            <w:tcW w:w="1056" w:type="pct"/>
            <w:vMerge/>
            <w:vAlign w:val="top"/>
          </w:tcPr>
          <w:p w14:paraId="0CD493DF" w14:textId="77777777" w:rsidR="008D1583" w:rsidRDefault="008D1583" w:rsidP="00B12C28">
            <w:pPr>
              <w:spacing w:after="0" w:line="240" w:lineRule="auto"/>
              <w:rPr>
                <w:b/>
                <w:color w:val="000000" w:themeColor="text1"/>
                <w:szCs w:val="26"/>
              </w:rPr>
            </w:pPr>
          </w:p>
        </w:tc>
        <w:tc>
          <w:tcPr>
            <w:tcW w:w="1913" w:type="pct"/>
            <w:vAlign w:val="top"/>
          </w:tcPr>
          <w:p w14:paraId="523998AB" w14:textId="77777777" w:rsidR="008D1583" w:rsidRDefault="008D1583" w:rsidP="00B12C28">
            <w:pPr>
              <w:spacing w:after="0" w:line="240" w:lineRule="auto"/>
              <w:ind w:firstLine="0"/>
              <w:rPr>
                <w:iCs/>
                <w:color w:val="000000" w:themeColor="text1"/>
                <w:szCs w:val="26"/>
              </w:rPr>
            </w:pPr>
          </w:p>
        </w:tc>
        <w:tc>
          <w:tcPr>
            <w:tcW w:w="2032" w:type="pct"/>
            <w:vAlign w:val="top"/>
          </w:tcPr>
          <w:p w14:paraId="06A2BCFA" w14:textId="43994B8D" w:rsidR="008D1583" w:rsidRDefault="008D1583" w:rsidP="008D1583">
            <w:pPr>
              <w:spacing w:after="0" w:line="240" w:lineRule="auto"/>
              <w:ind w:firstLine="0"/>
              <w:rPr>
                <w:color w:val="000000" w:themeColor="text1"/>
                <w:szCs w:val="26"/>
              </w:rPr>
            </w:pPr>
            <w:r>
              <w:rPr>
                <w:color w:val="000000" w:themeColor="text1"/>
                <w:szCs w:val="26"/>
              </w:rPr>
              <w:t>6. Hệ thống kiểm tra ví xóa có thuộc ví có sẵn hay không</w:t>
            </w:r>
            <w:r w:rsidR="00FF797D">
              <w:rPr>
                <w:color w:val="000000" w:themeColor="text1"/>
                <w:szCs w:val="26"/>
              </w:rPr>
              <w:t>, nếu có quay lại bước 2 và thông báo “Ví mặc định không thể xóa”, nếu không thực hiện bước 7</w:t>
            </w:r>
          </w:p>
        </w:tc>
      </w:tr>
      <w:tr w:rsidR="00755698" w14:paraId="2C6F0CA5" w14:textId="77777777" w:rsidTr="00A65F00">
        <w:trPr>
          <w:trHeight w:val="70"/>
        </w:trPr>
        <w:tc>
          <w:tcPr>
            <w:tcW w:w="1056" w:type="pct"/>
            <w:vMerge/>
            <w:vAlign w:val="top"/>
          </w:tcPr>
          <w:p w14:paraId="6C98EC22" w14:textId="77777777" w:rsidR="00755698" w:rsidRDefault="00755698" w:rsidP="00B12C28">
            <w:pPr>
              <w:spacing w:after="0" w:line="240" w:lineRule="auto"/>
              <w:rPr>
                <w:b/>
                <w:color w:val="000000" w:themeColor="text1"/>
                <w:szCs w:val="26"/>
              </w:rPr>
            </w:pPr>
          </w:p>
        </w:tc>
        <w:tc>
          <w:tcPr>
            <w:tcW w:w="1913" w:type="pct"/>
            <w:vAlign w:val="top"/>
          </w:tcPr>
          <w:p w14:paraId="41A7D2E8" w14:textId="77777777" w:rsidR="00755698" w:rsidRDefault="00755698" w:rsidP="00B12C28">
            <w:pPr>
              <w:spacing w:after="0" w:line="240" w:lineRule="auto"/>
              <w:rPr>
                <w:iCs/>
                <w:color w:val="000000" w:themeColor="text1"/>
                <w:szCs w:val="26"/>
              </w:rPr>
            </w:pPr>
          </w:p>
        </w:tc>
        <w:tc>
          <w:tcPr>
            <w:tcW w:w="2032" w:type="pct"/>
            <w:vAlign w:val="top"/>
          </w:tcPr>
          <w:p w14:paraId="5E52E02D" w14:textId="3689A7CE" w:rsidR="00755698" w:rsidRDefault="00FF797D" w:rsidP="00B12C28">
            <w:pPr>
              <w:spacing w:after="0" w:line="240" w:lineRule="auto"/>
              <w:ind w:firstLine="0"/>
              <w:rPr>
                <w:color w:val="000000" w:themeColor="text1"/>
                <w:szCs w:val="26"/>
              </w:rPr>
            </w:pPr>
            <w:r>
              <w:rPr>
                <w:color w:val="000000" w:themeColor="text1"/>
                <w:szCs w:val="26"/>
              </w:rPr>
              <w:t>7</w:t>
            </w:r>
            <w:r w:rsidR="00D23021">
              <w:rPr>
                <w:color w:val="000000" w:themeColor="text1"/>
                <w:szCs w:val="26"/>
              </w:rPr>
              <w:t xml:space="preserve">. Hệ thống hiển thị thông báo </w:t>
            </w:r>
            <w:r w:rsidR="008A3A80">
              <w:rPr>
                <w:color w:val="000000" w:themeColor="text1"/>
                <w:szCs w:val="26"/>
              </w:rPr>
              <w:t>“</w:t>
            </w:r>
            <w:r w:rsidR="00D23021">
              <w:rPr>
                <w:color w:val="000000" w:themeColor="text1"/>
                <w:szCs w:val="26"/>
              </w:rPr>
              <w:t xml:space="preserve">Bạn có </w:t>
            </w:r>
            <w:r w:rsidR="00CB2B75">
              <w:rPr>
                <w:color w:val="000000" w:themeColor="text1"/>
                <w:szCs w:val="26"/>
              </w:rPr>
              <w:t xml:space="preserve">chắc chắn muốn xóa ví này </w:t>
            </w:r>
            <w:r w:rsidR="00D23021">
              <w:rPr>
                <w:color w:val="000000" w:themeColor="text1"/>
                <w:szCs w:val="26"/>
              </w:rPr>
              <w:t>?</w:t>
            </w:r>
            <w:r w:rsidR="008A3A80">
              <w:rPr>
                <w:color w:val="000000" w:themeColor="text1"/>
                <w:szCs w:val="26"/>
              </w:rPr>
              <w:t>”</w:t>
            </w:r>
          </w:p>
        </w:tc>
      </w:tr>
      <w:tr w:rsidR="00755698" w14:paraId="3C4DE99F" w14:textId="77777777" w:rsidTr="00A65F00">
        <w:trPr>
          <w:trHeight w:val="70"/>
        </w:trPr>
        <w:tc>
          <w:tcPr>
            <w:tcW w:w="1056" w:type="pct"/>
            <w:vMerge/>
            <w:vAlign w:val="top"/>
          </w:tcPr>
          <w:p w14:paraId="3B44D7CE" w14:textId="77777777" w:rsidR="00755698" w:rsidRDefault="00755698" w:rsidP="00B12C28">
            <w:pPr>
              <w:spacing w:after="0" w:line="240" w:lineRule="auto"/>
              <w:rPr>
                <w:b/>
                <w:color w:val="000000" w:themeColor="text1"/>
                <w:szCs w:val="26"/>
              </w:rPr>
            </w:pPr>
          </w:p>
        </w:tc>
        <w:tc>
          <w:tcPr>
            <w:tcW w:w="1913" w:type="pct"/>
            <w:vAlign w:val="top"/>
          </w:tcPr>
          <w:p w14:paraId="5B17C6B6" w14:textId="0061D06C" w:rsidR="00755698" w:rsidRDefault="00FF797D" w:rsidP="00B12C28">
            <w:pPr>
              <w:spacing w:after="0" w:line="240" w:lineRule="auto"/>
              <w:ind w:firstLine="0"/>
              <w:rPr>
                <w:iCs/>
                <w:color w:val="000000" w:themeColor="text1"/>
                <w:szCs w:val="26"/>
              </w:rPr>
            </w:pPr>
            <w:r>
              <w:rPr>
                <w:iCs/>
                <w:color w:val="000000" w:themeColor="text1"/>
                <w:szCs w:val="26"/>
              </w:rPr>
              <w:t>8</w:t>
            </w:r>
            <w:r w:rsidR="000904E5">
              <w:rPr>
                <w:iCs/>
                <w:color w:val="000000" w:themeColor="text1"/>
                <w:szCs w:val="26"/>
              </w:rPr>
              <w:t xml:space="preserve">. </w:t>
            </w:r>
            <w:r w:rsidR="00F31C6A">
              <w:rPr>
                <w:color w:val="000000" w:themeColor="text1"/>
                <w:szCs w:val="26"/>
              </w:rPr>
              <w:t xml:space="preserve">Tác nhân </w:t>
            </w:r>
            <w:r w:rsidR="000904E5">
              <w:rPr>
                <w:iCs/>
                <w:color w:val="000000" w:themeColor="text1"/>
                <w:szCs w:val="26"/>
              </w:rPr>
              <w:t xml:space="preserve">nhấn nút </w:t>
            </w:r>
            <w:r w:rsidR="008A3A80">
              <w:rPr>
                <w:iCs/>
                <w:color w:val="000000" w:themeColor="text1"/>
                <w:szCs w:val="26"/>
              </w:rPr>
              <w:t>“</w:t>
            </w:r>
            <w:r w:rsidR="000904E5">
              <w:rPr>
                <w:iCs/>
                <w:color w:val="000000" w:themeColor="text1"/>
                <w:szCs w:val="26"/>
              </w:rPr>
              <w:t>Có</w:t>
            </w:r>
            <w:r w:rsidR="008A3A80">
              <w:rPr>
                <w:iCs/>
                <w:color w:val="000000" w:themeColor="text1"/>
                <w:szCs w:val="26"/>
              </w:rPr>
              <w:t>”</w:t>
            </w:r>
          </w:p>
        </w:tc>
        <w:tc>
          <w:tcPr>
            <w:tcW w:w="2032"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A65F00">
        <w:trPr>
          <w:trHeight w:val="150"/>
        </w:trPr>
        <w:tc>
          <w:tcPr>
            <w:tcW w:w="1056" w:type="pct"/>
            <w:vMerge/>
            <w:vAlign w:val="top"/>
          </w:tcPr>
          <w:p w14:paraId="140852E7" w14:textId="77777777" w:rsidR="00755698" w:rsidRDefault="00755698" w:rsidP="00B12C28">
            <w:pPr>
              <w:spacing w:after="0" w:line="240" w:lineRule="auto"/>
              <w:rPr>
                <w:b/>
                <w:color w:val="000000" w:themeColor="text1"/>
                <w:szCs w:val="26"/>
              </w:rPr>
            </w:pPr>
          </w:p>
        </w:tc>
        <w:tc>
          <w:tcPr>
            <w:tcW w:w="1913" w:type="pct"/>
            <w:vAlign w:val="top"/>
          </w:tcPr>
          <w:p w14:paraId="1E612F1A" w14:textId="77777777" w:rsidR="00755698" w:rsidRDefault="00755698" w:rsidP="00B12C28">
            <w:pPr>
              <w:spacing w:after="0" w:line="240" w:lineRule="auto"/>
              <w:rPr>
                <w:iCs/>
                <w:color w:val="000000" w:themeColor="text1"/>
                <w:szCs w:val="26"/>
              </w:rPr>
            </w:pPr>
          </w:p>
        </w:tc>
        <w:tc>
          <w:tcPr>
            <w:tcW w:w="2032" w:type="pct"/>
            <w:vAlign w:val="top"/>
          </w:tcPr>
          <w:p w14:paraId="1158C15B" w14:textId="0DAE7041" w:rsidR="00755698" w:rsidRDefault="00FF797D" w:rsidP="00B12C28">
            <w:pPr>
              <w:spacing w:after="0" w:line="240" w:lineRule="auto"/>
              <w:ind w:firstLine="0"/>
              <w:rPr>
                <w:color w:val="000000" w:themeColor="text1"/>
                <w:szCs w:val="26"/>
              </w:rPr>
            </w:pPr>
            <w:r>
              <w:rPr>
                <w:color w:val="000000" w:themeColor="text1"/>
                <w:szCs w:val="26"/>
              </w:rPr>
              <w:t>9</w:t>
            </w:r>
            <w:r w:rsidR="001D7C64">
              <w:rPr>
                <w:color w:val="000000" w:themeColor="text1"/>
                <w:szCs w:val="26"/>
              </w:rPr>
              <w:t xml:space="preserve">. Hệ thống hiển thị thông báo </w:t>
            </w:r>
            <w:r w:rsidR="008A3A80">
              <w:rPr>
                <w:color w:val="000000" w:themeColor="text1"/>
                <w:szCs w:val="26"/>
              </w:rPr>
              <w:t>“</w:t>
            </w:r>
            <w:r w:rsidR="001D7C64">
              <w:rPr>
                <w:color w:val="000000" w:themeColor="text1"/>
                <w:szCs w:val="26"/>
              </w:rPr>
              <w:t>Xóa thành công</w:t>
            </w:r>
            <w:r w:rsidR="008A3A80">
              <w:rPr>
                <w:color w:val="000000" w:themeColor="text1"/>
                <w:szCs w:val="26"/>
              </w:rPr>
              <w:t>”</w:t>
            </w:r>
            <w:r w:rsidR="009839C2">
              <w:rPr>
                <w:color w:val="000000" w:themeColor="text1"/>
                <w:szCs w:val="26"/>
              </w:rPr>
              <w:t>, xóa ví khỏi cơ sở dữ liệu</w:t>
            </w:r>
          </w:p>
        </w:tc>
      </w:tr>
      <w:tr w:rsidR="0025070D" w14:paraId="3360ED79" w14:textId="77777777" w:rsidTr="00A65F00">
        <w:trPr>
          <w:trHeight w:val="70"/>
        </w:trPr>
        <w:tc>
          <w:tcPr>
            <w:tcW w:w="1056"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65FE9133" w14:textId="303DD2DF" w:rsidR="0025070D" w:rsidRPr="0025070D" w:rsidRDefault="00FF797D" w:rsidP="00B12C28">
            <w:pPr>
              <w:spacing w:after="0" w:line="240" w:lineRule="auto"/>
              <w:ind w:firstLine="0"/>
              <w:rPr>
                <w:szCs w:val="26"/>
              </w:rPr>
            </w:pPr>
            <w:r>
              <w:rPr>
                <w:szCs w:val="26"/>
              </w:rPr>
              <w:t>8</w:t>
            </w:r>
            <w:r w:rsidR="0025070D">
              <w:rPr>
                <w:szCs w:val="26"/>
              </w:rPr>
              <w:t xml:space="preserve">.1 </w:t>
            </w:r>
            <w:r w:rsidR="00F31C6A">
              <w:rPr>
                <w:color w:val="000000" w:themeColor="text1"/>
                <w:szCs w:val="26"/>
              </w:rPr>
              <w:t xml:space="preserve">Tác nhân </w:t>
            </w:r>
            <w:r w:rsidR="0025070D">
              <w:rPr>
                <w:szCs w:val="26"/>
              </w:rPr>
              <w:t xml:space="preserve">nhấn nút </w:t>
            </w:r>
            <w:r w:rsidR="008A3A80">
              <w:rPr>
                <w:szCs w:val="26"/>
              </w:rPr>
              <w:t>“</w:t>
            </w:r>
            <w:r w:rsidR="0025070D">
              <w:rPr>
                <w:szCs w:val="26"/>
              </w:rPr>
              <w:t>Không</w:t>
            </w:r>
            <w:r w:rsidR="008A3A80">
              <w:rPr>
                <w:szCs w:val="26"/>
              </w:rPr>
              <w:t>”</w:t>
            </w:r>
          </w:p>
        </w:tc>
        <w:tc>
          <w:tcPr>
            <w:tcW w:w="2032"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A65F00">
        <w:trPr>
          <w:trHeight w:val="210"/>
        </w:trPr>
        <w:tc>
          <w:tcPr>
            <w:tcW w:w="1056"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1913" w:type="pct"/>
            <w:vAlign w:val="top"/>
          </w:tcPr>
          <w:p w14:paraId="7BC5E52A" w14:textId="77777777" w:rsidR="0025070D" w:rsidRDefault="0025070D" w:rsidP="00B12C28">
            <w:pPr>
              <w:spacing w:after="0" w:line="240" w:lineRule="auto"/>
              <w:rPr>
                <w:szCs w:val="26"/>
              </w:rPr>
            </w:pPr>
          </w:p>
        </w:tc>
        <w:tc>
          <w:tcPr>
            <w:tcW w:w="2032" w:type="pct"/>
            <w:vAlign w:val="top"/>
          </w:tcPr>
          <w:p w14:paraId="71F58141" w14:textId="2688DF03" w:rsidR="0025070D" w:rsidRPr="00795438" w:rsidRDefault="00E74985" w:rsidP="00B12C28">
            <w:pPr>
              <w:spacing w:after="0" w:line="240" w:lineRule="auto"/>
              <w:ind w:firstLine="0"/>
              <w:rPr>
                <w:szCs w:val="26"/>
              </w:rPr>
            </w:pPr>
            <w:r>
              <w:rPr>
                <w:szCs w:val="26"/>
              </w:rPr>
              <w:t>8</w:t>
            </w:r>
            <w:r w:rsidR="0025070D">
              <w:rPr>
                <w:szCs w:val="26"/>
              </w:rPr>
              <w:t>.2 Quay lại</w:t>
            </w:r>
            <w:r w:rsidR="00D15322">
              <w:rPr>
                <w:szCs w:val="26"/>
              </w:rPr>
              <w:t xml:space="preserve"> giao diện</w:t>
            </w:r>
            <w:r w:rsidR="005B0276">
              <w:rPr>
                <w:szCs w:val="26"/>
              </w:rPr>
              <w:t xml:space="preserve"> quản lý ví ở</w:t>
            </w:r>
            <w:r w:rsidR="0025070D">
              <w:rPr>
                <w:szCs w:val="26"/>
              </w:rPr>
              <w:t xml:space="preserve"> bước 2</w:t>
            </w:r>
          </w:p>
        </w:tc>
      </w:tr>
      <w:tr w:rsidR="00755698" w14:paraId="2281408C" w14:textId="77777777" w:rsidTr="00A65F00">
        <w:trPr>
          <w:trHeight w:val="359"/>
        </w:trPr>
        <w:tc>
          <w:tcPr>
            <w:tcW w:w="1056"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4765ABEB" w14:textId="77777777" w:rsidR="00755698" w:rsidRDefault="00755698" w:rsidP="00AB1C8C">
            <w:pPr>
              <w:pStyle w:val="InfoBlue"/>
              <w:keepNext/>
              <w:spacing w:before="0" w:line="240" w:lineRule="auto"/>
              <w:rPr>
                <w:rFonts w:ascii="Times New Roman" w:hAnsi="Times New Roman"/>
                <w:i w:val="0"/>
                <w:color w:val="000000" w:themeColor="text1"/>
                <w:sz w:val="26"/>
                <w:szCs w:val="26"/>
              </w:rPr>
            </w:pPr>
          </w:p>
        </w:tc>
      </w:tr>
    </w:tbl>
    <w:p w14:paraId="617A30F3" w14:textId="33ADEFDC" w:rsidR="00BF2CA2" w:rsidRPr="00517E47" w:rsidRDefault="00AB1C8C" w:rsidP="00517E47">
      <w:pPr>
        <w:pStyle w:val="Caption"/>
        <w:rPr>
          <w:i/>
          <w:iCs/>
        </w:rPr>
      </w:pPr>
      <w:bookmarkStart w:id="133" w:name="_Toc45224234"/>
      <w:r w:rsidRPr="00B222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13</w:t>
      </w:r>
      <w:r w:rsidR="00866FCD">
        <w:rPr>
          <w:i/>
          <w:iCs/>
        </w:rPr>
        <w:fldChar w:fldCharType="end"/>
      </w:r>
      <w:r w:rsidRPr="00B222C7">
        <w:rPr>
          <w:i/>
          <w:iCs/>
        </w:rPr>
        <w:t xml:space="preserve"> Đặc tả Use case 11 – Xóa ví</w:t>
      </w:r>
      <w:bookmarkEnd w:id="133"/>
    </w:p>
    <w:p w14:paraId="243E610E" w14:textId="76174114" w:rsidR="003B1CEA" w:rsidRDefault="006F0D9D" w:rsidP="001B3731">
      <w:pPr>
        <w:rPr>
          <w:noProof/>
        </w:rPr>
      </w:pPr>
      <w:r>
        <w:rPr>
          <w:noProof/>
        </w:rPr>
        <w:lastRenderedPageBreak/>
        <mc:AlternateContent>
          <mc:Choice Requires="wps">
            <w:drawing>
              <wp:anchor distT="0" distB="0" distL="114300" distR="114300" simplePos="0" relativeHeight="251610112" behindDoc="0" locked="0" layoutInCell="1" allowOverlap="1" wp14:anchorId="4C1E1DD9" wp14:editId="066C9563">
                <wp:simplePos x="0" y="0"/>
                <wp:positionH relativeFrom="column">
                  <wp:posOffset>-3175</wp:posOffset>
                </wp:positionH>
                <wp:positionV relativeFrom="paragraph">
                  <wp:posOffset>4975225</wp:posOffset>
                </wp:positionV>
                <wp:extent cx="5580380" cy="635"/>
                <wp:effectExtent l="0" t="0" r="1270" b="0"/>
                <wp:wrapTopAndBottom/>
                <wp:docPr id="117" name="Text Box 11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91EDF06" w14:textId="1C4335A3" w:rsidR="00805121" w:rsidRPr="00DD6E8B" w:rsidRDefault="00805121" w:rsidP="00DD6E8B">
                            <w:pPr>
                              <w:pStyle w:val="Caption"/>
                              <w:rPr>
                                <w:i/>
                                <w:iCs/>
                                <w:noProof/>
                                <w:szCs w:val="24"/>
                              </w:rPr>
                            </w:pPr>
                            <w:bookmarkStart w:id="134" w:name="_Toc45224168"/>
                            <w:r w:rsidRPr="00DD6E8B">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22</w:t>
                            </w:r>
                            <w:r w:rsidR="00243146">
                              <w:rPr>
                                <w:i/>
                                <w:iCs/>
                              </w:rPr>
                              <w:fldChar w:fldCharType="end"/>
                            </w:r>
                            <w:r w:rsidRPr="00DD6E8B">
                              <w:rPr>
                                <w:i/>
                                <w:iCs/>
                              </w:rPr>
                              <w:t xml:space="preserve"> Sơ đồ Activity Use case 11 – Xóa ví</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1E1DD9" id="Text Box 117" o:spid="_x0000_s1069" type="#_x0000_t202" style="position:absolute;left:0;text-align:left;margin-left:-.25pt;margin-top:391.75pt;width:439.4pt;height:.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6nMAIAAGkEAAAOAAAAZHJzL2Uyb0RvYy54bWysVMFu2zAMvQ/YPwi6L06apQ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" stroked="f">
                <v:textbox style="mso-fit-shape-to-text:t" inset="0,0,0,0">
                  <w:txbxContent>
                    <w:p w14:paraId="691EDF06" w14:textId="1C4335A3" w:rsidR="00805121" w:rsidRPr="00DD6E8B" w:rsidRDefault="00805121" w:rsidP="00DD6E8B">
                      <w:pPr>
                        <w:pStyle w:val="Caption"/>
                        <w:rPr>
                          <w:i/>
                          <w:iCs/>
                          <w:noProof/>
                          <w:szCs w:val="24"/>
                        </w:rPr>
                      </w:pPr>
                      <w:bookmarkStart w:id="135" w:name="_Toc45224168"/>
                      <w:r w:rsidRPr="00DD6E8B">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22</w:t>
                      </w:r>
                      <w:r w:rsidR="00243146">
                        <w:rPr>
                          <w:i/>
                          <w:iCs/>
                        </w:rPr>
                        <w:fldChar w:fldCharType="end"/>
                      </w:r>
                      <w:r w:rsidRPr="00DD6E8B">
                        <w:rPr>
                          <w:i/>
                          <w:iCs/>
                        </w:rPr>
                        <w:t xml:space="preserve"> Sơ đồ Activity Use case 11 – Xóa ví</w:t>
                      </w:r>
                      <w:bookmarkEnd w:id="135"/>
                    </w:p>
                  </w:txbxContent>
                </v:textbox>
                <w10:wrap type="topAndBottom"/>
              </v:shape>
            </w:pict>
          </mc:Fallback>
        </mc:AlternateContent>
      </w:r>
      <w:r w:rsidRPr="006F0D9D">
        <w:rPr>
          <w:noProof/>
        </w:rPr>
        <w:drawing>
          <wp:anchor distT="0" distB="0" distL="114300" distR="114300" simplePos="0" relativeHeight="251682816" behindDoc="0" locked="0" layoutInCell="1" allowOverlap="1" wp14:anchorId="4C6AFAE5" wp14:editId="0EABA7E5">
            <wp:simplePos x="0" y="0"/>
            <wp:positionH relativeFrom="column">
              <wp:posOffset>-3175</wp:posOffset>
            </wp:positionH>
            <wp:positionV relativeFrom="paragraph">
              <wp:posOffset>-190500</wp:posOffset>
            </wp:positionV>
            <wp:extent cx="5580380" cy="5104765"/>
            <wp:effectExtent l="0" t="0" r="1270" b="63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80380" cy="5104765"/>
                    </a:xfrm>
                    <a:prstGeom prst="rect">
                      <a:avLst/>
                    </a:prstGeom>
                    <a:noFill/>
                    <a:ln>
                      <a:noFill/>
                    </a:ln>
                  </pic:spPr>
                </pic:pic>
              </a:graphicData>
            </a:graphic>
          </wp:anchor>
        </w:drawing>
      </w:r>
      <w:r w:rsidR="00986067" w:rsidRPr="00986067">
        <w:rPr>
          <w:noProof/>
        </w:rPr>
        <w:t xml:space="preserve"> </w:t>
      </w:r>
      <w:r w:rsidR="003B1CEA" w:rsidRPr="003B1CEA">
        <w:rPr>
          <w:noProof/>
        </w:rPr>
        <w:t xml:space="preserve"> </w:t>
      </w:r>
    </w:p>
    <w:p w14:paraId="2521095C" w14:textId="320DF405" w:rsidR="00BF2CA2" w:rsidRDefault="00BF2CA2" w:rsidP="004107F4"/>
    <w:p w14:paraId="17623F0C" w14:textId="57716955" w:rsidR="00BF2CA2" w:rsidRDefault="00BF2CA2" w:rsidP="003A6F2F">
      <w:pPr>
        <w:ind w:firstLine="0"/>
      </w:pPr>
    </w:p>
    <w:p w14:paraId="105CB830" w14:textId="2907A020" w:rsidR="00590670" w:rsidRDefault="00A7020B" w:rsidP="00635112">
      <w:r>
        <w:rPr>
          <w:noProof/>
        </w:rPr>
        <mc:AlternateContent>
          <mc:Choice Requires="wps">
            <w:drawing>
              <wp:anchor distT="0" distB="0" distL="114300" distR="114300" simplePos="0" relativeHeight="251561472" behindDoc="0" locked="0" layoutInCell="1" allowOverlap="1" wp14:anchorId="0E14E7F2" wp14:editId="6A54C71E">
                <wp:simplePos x="0" y="0"/>
                <wp:positionH relativeFrom="column">
                  <wp:posOffset>-3175</wp:posOffset>
                </wp:positionH>
                <wp:positionV relativeFrom="paragraph">
                  <wp:posOffset>5036820</wp:posOffset>
                </wp:positionV>
                <wp:extent cx="558038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9579268" w14:textId="46DEF5DA" w:rsidR="00805121" w:rsidRPr="00141015" w:rsidRDefault="00805121" w:rsidP="00141015">
                            <w:pPr>
                              <w:pStyle w:val="Caption"/>
                              <w:rPr>
                                <w:i/>
                                <w:iCs/>
                                <w:noProof/>
                                <w:szCs w:val="24"/>
                              </w:rPr>
                            </w:pPr>
                            <w:bookmarkStart w:id="136" w:name="_Toc45224169"/>
                            <w:r w:rsidRPr="0014101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23</w:t>
                            </w:r>
                            <w:r w:rsidR="00243146">
                              <w:rPr>
                                <w:i/>
                                <w:iCs/>
                              </w:rPr>
                              <w:fldChar w:fldCharType="end"/>
                            </w:r>
                            <w:r w:rsidRPr="00141015">
                              <w:rPr>
                                <w:i/>
                                <w:iCs/>
                              </w:rPr>
                              <w:t xml:space="preserve"> Sơ đồ </w:t>
                            </w:r>
                            <w:r w:rsidR="00A7020B">
                              <w:rPr>
                                <w:i/>
                                <w:iCs/>
                              </w:rPr>
                              <w:t>Sequence</w:t>
                            </w:r>
                            <w:r w:rsidRPr="00141015">
                              <w:rPr>
                                <w:i/>
                                <w:iCs/>
                              </w:rPr>
                              <w:t xml:space="preserve"> Use case 11 – Xóa ví</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4E7F2" id="Text Box 119" o:spid="_x0000_s1070" type="#_x0000_t202" style="position:absolute;left:0;text-align:left;margin-left:-.25pt;margin-top:396.6pt;width:439.4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" stroked="f">
                <v:textbox style="mso-fit-shape-to-text:t" inset="0,0,0,0">
                  <w:txbxContent>
                    <w:p w14:paraId="19579268" w14:textId="46DEF5DA" w:rsidR="00805121" w:rsidRPr="00141015" w:rsidRDefault="00805121" w:rsidP="00141015">
                      <w:pPr>
                        <w:pStyle w:val="Caption"/>
                        <w:rPr>
                          <w:i/>
                          <w:iCs/>
                          <w:noProof/>
                          <w:szCs w:val="24"/>
                        </w:rPr>
                      </w:pPr>
                      <w:bookmarkStart w:id="137" w:name="_Toc45224169"/>
                      <w:r w:rsidRPr="0014101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23</w:t>
                      </w:r>
                      <w:r w:rsidR="00243146">
                        <w:rPr>
                          <w:i/>
                          <w:iCs/>
                        </w:rPr>
                        <w:fldChar w:fldCharType="end"/>
                      </w:r>
                      <w:r w:rsidRPr="00141015">
                        <w:rPr>
                          <w:i/>
                          <w:iCs/>
                        </w:rPr>
                        <w:t xml:space="preserve"> Sơ đồ </w:t>
                      </w:r>
                      <w:r w:rsidR="00A7020B">
                        <w:rPr>
                          <w:i/>
                          <w:iCs/>
                        </w:rPr>
                        <w:t>Sequence</w:t>
                      </w:r>
                      <w:r w:rsidRPr="00141015">
                        <w:rPr>
                          <w:i/>
                          <w:iCs/>
                        </w:rPr>
                        <w:t xml:space="preserve"> Use case 11 – Xóa ví</w:t>
                      </w:r>
                      <w:bookmarkEnd w:id="137"/>
                    </w:p>
                  </w:txbxContent>
                </v:textbox>
                <w10:wrap type="topAndBottom"/>
              </v:shape>
            </w:pict>
          </mc:Fallback>
        </mc:AlternateContent>
      </w:r>
      <w:r w:rsidRPr="00A7020B">
        <w:rPr>
          <w:noProof/>
        </w:rPr>
        <w:drawing>
          <wp:anchor distT="0" distB="0" distL="114300" distR="114300" simplePos="0" relativeHeight="251742720" behindDoc="0" locked="0" layoutInCell="1" allowOverlap="1" wp14:anchorId="2640D52F" wp14:editId="5167BC50">
            <wp:simplePos x="0" y="0"/>
            <wp:positionH relativeFrom="column">
              <wp:posOffset>711200</wp:posOffset>
            </wp:positionH>
            <wp:positionV relativeFrom="paragraph">
              <wp:posOffset>-236220</wp:posOffset>
            </wp:positionV>
            <wp:extent cx="5580380" cy="65405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80380" cy="6540500"/>
                    </a:xfrm>
                    <a:prstGeom prst="rect">
                      <a:avLst/>
                    </a:prstGeom>
                    <a:noFill/>
                    <a:ln>
                      <a:noFill/>
                    </a:ln>
                  </pic:spPr>
                </pic:pic>
              </a:graphicData>
            </a:graphic>
          </wp:anchor>
        </w:drawing>
      </w:r>
    </w:p>
    <w:p w14:paraId="688ED2BA" w14:textId="386FEE5D" w:rsidR="00BF2CA2" w:rsidRDefault="006F0CC2" w:rsidP="00670FC0">
      <w:pPr>
        <w:pStyle w:val="Heading4"/>
        <w:rPr>
          <w:i/>
          <w:iCs/>
        </w:rPr>
      </w:pPr>
      <w:r w:rsidRPr="00670FC0">
        <w:rPr>
          <w:i/>
          <w:iCs/>
        </w:rPr>
        <w:lastRenderedPageBreak/>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913C79" w14:paraId="58EFEFC3" w14:textId="77777777" w:rsidTr="00A11FB6">
        <w:trPr>
          <w:trHeight w:val="330"/>
        </w:trPr>
        <w:tc>
          <w:tcPr>
            <w:tcW w:w="1110" w:type="pct"/>
            <w:vMerge w:val="restart"/>
            <w:vAlign w:val="top"/>
          </w:tcPr>
          <w:p w14:paraId="5E7947CE" w14:textId="77777777" w:rsidR="00913C79" w:rsidRPr="00BC546E" w:rsidRDefault="00913C79"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913C79" w:rsidRPr="005102C2"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913C79"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13C79" w14:paraId="06C78A1F" w14:textId="77777777" w:rsidTr="00A11FB6">
        <w:trPr>
          <w:trHeight w:val="70"/>
        </w:trPr>
        <w:tc>
          <w:tcPr>
            <w:tcW w:w="1110" w:type="pct"/>
            <w:vMerge/>
            <w:vAlign w:val="top"/>
          </w:tcPr>
          <w:p w14:paraId="07CE0407" w14:textId="77777777" w:rsidR="00913C79" w:rsidRDefault="00913C79" w:rsidP="00A11FB6">
            <w:pPr>
              <w:spacing w:after="0" w:line="240" w:lineRule="auto"/>
              <w:rPr>
                <w:b/>
                <w:color w:val="000000" w:themeColor="text1"/>
                <w:szCs w:val="26"/>
              </w:rPr>
            </w:pPr>
          </w:p>
        </w:tc>
        <w:tc>
          <w:tcPr>
            <w:tcW w:w="2010" w:type="pct"/>
            <w:vAlign w:val="top"/>
          </w:tcPr>
          <w:p w14:paraId="057D4182" w14:textId="59BFB5EE" w:rsidR="00913C79" w:rsidRPr="00A94C04" w:rsidRDefault="00913C79" w:rsidP="00A11FB6">
            <w:pPr>
              <w:spacing w:after="0" w:line="240" w:lineRule="auto"/>
              <w:ind w:firstLine="0"/>
              <w:rPr>
                <w:iCs/>
                <w:color w:val="000000" w:themeColor="text1"/>
                <w:szCs w:val="26"/>
              </w:rPr>
            </w:pPr>
            <w:r>
              <w:rPr>
                <w:iCs/>
                <w:color w:val="000000" w:themeColor="text1"/>
                <w:szCs w:val="26"/>
              </w:rPr>
              <w:t xml:space="preserve">1. </w:t>
            </w:r>
            <w:r w:rsidR="00641F9E">
              <w:rPr>
                <w:color w:val="000000" w:themeColor="text1"/>
                <w:szCs w:val="26"/>
              </w:rPr>
              <w:t xml:space="preserve">Tác nhân </w:t>
            </w:r>
            <w:r>
              <w:rPr>
                <w:iCs/>
                <w:color w:val="000000" w:themeColor="text1"/>
                <w:szCs w:val="26"/>
              </w:rPr>
              <w:t>chọn chức năng quản lý ví</w:t>
            </w:r>
          </w:p>
        </w:tc>
        <w:tc>
          <w:tcPr>
            <w:tcW w:w="1880" w:type="pct"/>
            <w:vAlign w:val="top"/>
          </w:tcPr>
          <w:p w14:paraId="3146DE36" w14:textId="77777777" w:rsidR="00913C79" w:rsidRDefault="00913C79" w:rsidP="00A11FB6">
            <w:pPr>
              <w:spacing w:after="0" w:line="240" w:lineRule="auto"/>
              <w:ind w:firstLine="0"/>
              <w:rPr>
                <w:color w:val="000000" w:themeColor="text1"/>
                <w:szCs w:val="26"/>
                <w:lang w:val="vi-VN"/>
              </w:rPr>
            </w:pPr>
          </w:p>
        </w:tc>
      </w:tr>
      <w:tr w:rsidR="00913C79" w14:paraId="7C814888" w14:textId="77777777" w:rsidTr="00A11FB6">
        <w:trPr>
          <w:trHeight w:val="70"/>
        </w:trPr>
        <w:tc>
          <w:tcPr>
            <w:tcW w:w="1110" w:type="pct"/>
            <w:vMerge/>
            <w:vAlign w:val="top"/>
          </w:tcPr>
          <w:p w14:paraId="300A8C32" w14:textId="77777777" w:rsidR="00913C79" w:rsidRDefault="00913C79" w:rsidP="00A11FB6">
            <w:pPr>
              <w:spacing w:after="0" w:line="240" w:lineRule="auto"/>
              <w:rPr>
                <w:b/>
                <w:color w:val="000000" w:themeColor="text1"/>
                <w:szCs w:val="26"/>
              </w:rPr>
            </w:pPr>
          </w:p>
        </w:tc>
        <w:tc>
          <w:tcPr>
            <w:tcW w:w="2010" w:type="pct"/>
            <w:vAlign w:val="top"/>
          </w:tcPr>
          <w:p w14:paraId="1FB13834" w14:textId="77777777" w:rsidR="00913C79" w:rsidRDefault="00913C79" w:rsidP="00A11FB6">
            <w:pPr>
              <w:spacing w:after="0" w:line="240" w:lineRule="auto"/>
              <w:rPr>
                <w:iCs/>
                <w:color w:val="000000" w:themeColor="text1"/>
                <w:szCs w:val="26"/>
              </w:rPr>
            </w:pPr>
          </w:p>
        </w:tc>
        <w:tc>
          <w:tcPr>
            <w:tcW w:w="1880" w:type="pct"/>
            <w:vAlign w:val="top"/>
          </w:tcPr>
          <w:p w14:paraId="6CC5D4CA" w14:textId="2B13D032" w:rsidR="00913C79" w:rsidRPr="00A94C04" w:rsidRDefault="00913C79" w:rsidP="00A11FB6">
            <w:pPr>
              <w:spacing w:after="0" w:line="240" w:lineRule="auto"/>
              <w:ind w:firstLine="0"/>
              <w:rPr>
                <w:color w:val="000000" w:themeColor="text1"/>
                <w:szCs w:val="26"/>
              </w:rPr>
            </w:pPr>
            <w:r>
              <w:rPr>
                <w:color w:val="000000" w:themeColor="text1"/>
                <w:szCs w:val="26"/>
              </w:rPr>
              <w:t xml:space="preserve">2. </w:t>
            </w:r>
            <w:r w:rsidR="00F21113">
              <w:rPr>
                <w:color w:val="000000" w:themeColor="text1"/>
                <w:szCs w:val="26"/>
              </w:rPr>
              <w:t>Hệ thống kiểm tra cơ sở dữ liệu, lấy dữ liệu ví của tài khoản đang sở hữu và hiển thị lên giao diện quản lý ví</w:t>
            </w:r>
          </w:p>
        </w:tc>
      </w:tr>
      <w:tr w:rsidR="00913C79" w14:paraId="6D03AF15" w14:textId="77777777" w:rsidTr="00A11FB6">
        <w:trPr>
          <w:trHeight w:val="70"/>
        </w:trPr>
        <w:tc>
          <w:tcPr>
            <w:tcW w:w="1110" w:type="pct"/>
            <w:vMerge/>
            <w:vAlign w:val="top"/>
          </w:tcPr>
          <w:p w14:paraId="06C8930E" w14:textId="77777777" w:rsidR="00913C79" w:rsidRDefault="00913C79" w:rsidP="00A11FB6">
            <w:pPr>
              <w:spacing w:after="0" w:line="240" w:lineRule="auto"/>
              <w:rPr>
                <w:b/>
                <w:color w:val="000000" w:themeColor="text1"/>
                <w:szCs w:val="26"/>
              </w:rPr>
            </w:pPr>
          </w:p>
        </w:tc>
        <w:tc>
          <w:tcPr>
            <w:tcW w:w="2010" w:type="pct"/>
            <w:vAlign w:val="top"/>
          </w:tcPr>
          <w:p w14:paraId="57BE271F" w14:textId="2AEE6913" w:rsidR="00913C79" w:rsidRDefault="00913C79" w:rsidP="00A11FB6">
            <w:pPr>
              <w:spacing w:after="0" w:line="240" w:lineRule="auto"/>
              <w:ind w:firstLine="0"/>
              <w:rPr>
                <w:iCs/>
                <w:color w:val="000000" w:themeColor="text1"/>
                <w:szCs w:val="26"/>
              </w:rPr>
            </w:pPr>
            <w:r>
              <w:rPr>
                <w:iCs/>
                <w:color w:val="000000" w:themeColor="text1"/>
                <w:szCs w:val="26"/>
              </w:rPr>
              <w:t xml:space="preserve">3. </w:t>
            </w:r>
            <w:r w:rsidR="00641F9E">
              <w:rPr>
                <w:color w:val="000000" w:themeColor="text1"/>
                <w:szCs w:val="26"/>
              </w:rPr>
              <w:t xml:space="preserve">Tác nhân </w:t>
            </w:r>
            <w:r>
              <w:rPr>
                <w:iCs/>
                <w:color w:val="000000" w:themeColor="text1"/>
                <w:szCs w:val="26"/>
              </w:rPr>
              <w:t>tìm và nhấn giữ vào ví cần chuyển</w:t>
            </w:r>
          </w:p>
        </w:tc>
        <w:tc>
          <w:tcPr>
            <w:tcW w:w="1880" w:type="pct"/>
            <w:vAlign w:val="top"/>
          </w:tcPr>
          <w:p w14:paraId="34EFC274" w14:textId="77777777" w:rsidR="00913C79" w:rsidRDefault="00913C79" w:rsidP="008A3343">
            <w:pPr>
              <w:spacing w:after="0" w:line="240" w:lineRule="auto"/>
              <w:ind w:firstLine="0"/>
              <w:rPr>
                <w:color w:val="000000" w:themeColor="text1"/>
                <w:szCs w:val="26"/>
              </w:rPr>
            </w:pPr>
          </w:p>
        </w:tc>
      </w:tr>
      <w:tr w:rsidR="00913C79" w14:paraId="6669F4D5" w14:textId="77777777" w:rsidTr="00326511">
        <w:trPr>
          <w:trHeight w:val="70"/>
        </w:trPr>
        <w:tc>
          <w:tcPr>
            <w:tcW w:w="1110" w:type="pct"/>
            <w:vMerge/>
            <w:vAlign w:val="top"/>
          </w:tcPr>
          <w:p w14:paraId="66DE0EF9" w14:textId="77777777" w:rsidR="00913C79" w:rsidRDefault="00913C79" w:rsidP="00A11FB6">
            <w:pPr>
              <w:spacing w:after="0" w:line="240" w:lineRule="auto"/>
              <w:rPr>
                <w:b/>
                <w:color w:val="000000" w:themeColor="text1"/>
                <w:szCs w:val="26"/>
              </w:rPr>
            </w:pPr>
          </w:p>
        </w:tc>
        <w:tc>
          <w:tcPr>
            <w:tcW w:w="2010" w:type="pct"/>
            <w:vAlign w:val="top"/>
          </w:tcPr>
          <w:p w14:paraId="6FF15772" w14:textId="77777777" w:rsidR="00913C79" w:rsidRDefault="00913C79" w:rsidP="00A11FB6">
            <w:pPr>
              <w:spacing w:after="0" w:line="240" w:lineRule="auto"/>
              <w:ind w:firstLine="0"/>
              <w:rPr>
                <w:iCs/>
                <w:color w:val="000000" w:themeColor="text1"/>
                <w:szCs w:val="26"/>
              </w:rPr>
            </w:pPr>
          </w:p>
        </w:tc>
        <w:tc>
          <w:tcPr>
            <w:tcW w:w="1880" w:type="pct"/>
            <w:vAlign w:val="top"/>
          </w:tcPr>
          <w:p w14:paraId="18B4AD52" w14:textId="37C7F107" w:rsidR="00913C79" w:rsidRDefault="00913C79" w:rsidP="008A3343">
            <w:pPr>
              <w:spacing w:after="0" w:line="240" w:lineRule="auto"/>
              <w:ind w:firstLine="0"/>
              <w:rPr>
                <w:color w:val="000000" w:themeColor="text1"/>
                <w:szCs w:val="26"/>
              </w:rPr>
            </w:pPr>
            <w:r>
              <w:rPr>
                <w:color w:val="000000" w:themeColor="text1"/>
                <w:szCs w:val="26"/>
              </w:rPr>
              <w:t xml:space="preserve">4. Hệ thống hiển thị </w:t>
            </w:r>
            <w:r w:rsidR="00784D25">
              <w:rPr>
                <w:color w:val="000000" w:themeColor="text1"/>
                <w:szCs w:val="26"/>
              </w:rPr>
              <w:t xml:space="preserve">context menu các </w:t>
            </w:r>
            <w:r>
              <w:rPr>
                <w:color w:val="000000" w:themeColor="text1"/>
                <w:szCs w:val="26"/>
              </w:rPr>
              <w:t>chức năng</w:t>
            </w:r>
          </w:p>
        </w:tc>
      </w:tr>
      <w:tr w:rsidR="00913C79" w14:paraId="10B9559D" w14:textId="77777777" w:rsidTr="00326511">
        <w:trPr>
          <w:trHeight w:val="70"/>
        </w:trPr>
        <w:tc>
          <w:tcPr>
            <w:tcW w:w="1110" w:type="pct"/>
            <w:vMerge/>
            <w:vAlign w:val="top"/>
          </w:tcPr>
          <w:p w14:paraId="2CC8D6C4" w14:textId="77777777" w:rsidR="00913C79" w:rsidRDefault="00913C79" w:rsidP="00A11FB6">
            <w:pPr>
              <w:spacing w:after="0" w:line="240" w:lineRule="auto"/>
              <w:rPr>
                <w:b/>
                <w:color w:val="000000" w:themeColor="text1"/>
                <w:szCs w:val="26"/>
              </w:rPr>
            </w:pPr>
          </w:p>
        </w:tc>
        <w:tc>
          <w:tcPr>
            <w:tcW w:w="2010" w:type="pct"/>
            <w:vAlign w:val="top"/>
          </w:tcPr>
          <w:p w14:paraId="2FE3E3C9" w14:textId="74D08EF0" w:rsidR="00913C79" w:rsidRDefault="00913C79" w:rsidP="00A11FB6">
            <w:pPr>
              <w:spacing w:after="0" w:line="240" w:lineRule="auto"/>
              <w:ind w:firstLine="0"/>
              <w:rPr>
                <w:iCs/>
                <w:color w:val="000000" w:themeColor="text1"/>
                <w:szCs w:val="26"/>
              </w:rPr>
            </w:pPr>
            <w:r>
              <w:rPr>
                <w:iCs/>
                <w:color w:val="000000" w:themeColor="text1"/>
                <w:szCs w:val="26"/>
              </w:rPr>
              <w:t xml:space="preserve">5. </w:t>
            </w:r>
            <w:r w:rsidR="00641F9E">
              <w:rPr>
                <w:color w:val="000000" w:themeColor="text1"/>
                <w:szCs w:val="26"/>
              </w:rPr>
              <w:t xml:space="preserve">Tác nhân </w:t>
            </w:r>
            <w:r w:rsidR="00784D25">
              <w:rPr>
                <w:iCs/>
                <w:color w:val="000000" w:themeColor="text1"/>
                <w:szCs w:val="26"/>
              </w:rPr>
              <w:t>chọn chức năng</w:t>
            </w:r>
            <w:r>
              <w:rPr>
                <w:iCs/>
                <w:color w:val="000000" w:themeColor="text1"/>
                <w:szCs w:val="26"/>
              </w:rPr>
              <w:t xml:space="preserve"> “Chuyển tiền”</w:t>
            </w:r>
          </w:p>
        </w:tc>
        <w:tc>
          <w:tcPr>
            <w:tcW w:w="1880" w:type="pct"/>
            <w:vAlign w:val="top"/>
          </w:tcPr>
          <w:p w14:paraId="54A673E7" w14:textId="77777777" w:rsidR="00913C79" w:rsidRDefault="00913C79" w:rsidP="00A11FB6">
            <w:pPr>
              <w:spacing w:after="0" w:line="240" w:lineRule="auto"/>
              <w:rPr>
                <w:color w:val="000000" w:themeColor="text1"/>
                <w:szCs w:val="26"/>
              </w:rPr>
            </w:pPr>
          </w:p>
        </w:tc>
      </w:tr>
      <w:tr w:rsidR="00913C79" w14:paraId="5D4A8FC4" w14:textId="77777777" w:rsidTr="00326511">
        <w:trPr>
          <w:trHeight w:val="70"/>
        </w:trPr>
        <w:tc>
          <w:tcPr>
            <w:tcW w:w="1110" w:type="pct"/>
            <w:vMerge/>
            <w:vAlign w:val="top"/>
          </w:tcPr>
          <w:p w14:paraId="125ABEA8" w14:textId="77777777" w:rsidR="00913C79" w:rsidRDefault="00913C79" w:rsidP="00A11FB6">
            <w:pPr>
              <w:spacing w:after="0" w:line="240" w:lineRule="auto"/>
              <w:rPr>
                <w:b/>
                <w:color w:val="000000" w:themeColor="text1"/>
                <w:szCs w:val="26"/>
              </w:rPr>
            </w:pPr>
          </w:p>
        </w:tc>
        <w:tc>
          <w:tcPr>
            <w:tcW w:w="2010" w:type="pct"/>
            <w:vAlign w:val="top"/>
          </w:tcPr>
          <w:p w14:paraId="3E50DF17" w14:textId="77777777" w:rsidR="00913C79" w:rsidRDefault="00913C79" w:rsidP="00A11FB6">
            <w:pPr>
              <w:spacing w:after="0" w:line="240" w:lineRule="auto"/>
              <w:ind w:firstLine="0"/>
              <w:rPr>
                <w:iCs/>
                <w:color w:val="000000" w:themeColor="text1"/>
                <w:szCs w:val="26"/>
              </w:rPr>
            </w:pPr>
          </w:p>
        </w:tc>
        <w:tc>
          <w:tcPr>
            <w:tcW w:w="1880" w:type="pct"/>
            <w:vAlign w:val="top"/>
          </w:tcPr>
          <w:p w14:paraId="3F8B47B4" w14:textId="371309C9" w:rsidR="00913C79" w:rsidRDefault="00913C79" w:rsidP="00540CE1">
            <w:pPr>
              <w:spacing w:after="0" w:line="240" w:lineRule="auto"/>
              <w:ind w:firstLine="0"/>
              <w:rPr>
                <w:color w:val="000000" w:themeColor="text1"/>
                <w:szCs w:val="26"/>
              </w:rPr>
            </w:pPr>
            <w:r>
              <w:rPr>
                <w:color w:val="000000" w:themeColor="text1"/>
                <w:szCs w:val="26"/>
              </w:rPr>
              <w:t xml:space="preserve">6. Hệ thống hiển thị giao diện chuyển tiền </w:t>
            </w:r>
            <w:r w:rsidR="00F21113">
              <w:rPr>
                <w:color w:val="000000" w:themeColor="text1"/>
                <w:szCs w:val="26"/>
              </w:rPr>
              <w:t>gồm thông tin của ví chuyển, ví nhận, số tiền muốn chuyển</w:t>
            </w:r>
          </w:p>
        </w:tc>
      </w:tr>
      <w:tr w:rsidR="00913C79" w14:paraId="501570B5" w14:textId="77777777" w:rsidTr="00326511">
        <w:trPr>
          <w:trHeight w:val="70"/>
        </w:trPr>
        <w:tc>
          <w:tcPr>
            <w:tcW w:w="1110" w:type="pct"/>
            <w:vMerge/>
            <w:vAlign w:val="top"/>
          </w:tcPr>
          <w:p w14:paraId="115A3D61" w14:textId="77777777" w:rsidR="00913C79" w:rsidRDefault="00913C79" w:rsidP="00A11FB6">
            <w:pPr>
              <w:spacing w:after="0" w:line="240" w:lineRule="auto"/>
              <w:rPr>
                <w:b/>
                <w:color w:val="000000" w:themeColor="text1"/>
                <w:szCs w:val="26"/>
              </w:rPr>
            </w:pPr>
          </w:p>
        </w:tc>
        <w:tc>
          <w:tcPr>
            <w:tcW w:w="2010" w:type="pct"/>
            <w:vAlign w:val="top"/>
          </w:tcPr>
          <w:p w14:paraId="4DF17A2B" w14:textId="61DA3DAD" w:rsidR="00913C79" w:rsidRDefault="00913C79" w:rsidP="00A11FB6">
            <w:pPr>
              <w:spacing w:after="0" w:line="240" w:lineRule="auto"/>
              <w:ind w:firstLine="0"/>
              <w:rPr>
                <w:iCs/>
                <w:color w:val="000000" w:themeColor="text1"/>
                <w:szCs w:val="26"/>
              </w:rPr>
            </w:pPr>
            <w:r>
              <w:rPr>
                <w:iCs/>
                <w:color w:val="000000" w:themeColor="text1"/>
                <w:szCs w:val="26"/>
              </w:rPr>
              <w:t xml:space="preserve">7. </w:t>
            </w:r>
            <w:r w:rsidR="00641F9E">
              <w:rPr>
                <w:color w:val="000000" w:themeColor="text1"/>
                <w:szCs w:val="26"/>
              </w:rPr>
              <w:t xml:space="preserve">Tác nhân </w:t>
            </w:r>
            <w:r>
              <w:rPr>
                <w:iCs/>
                <w:color w:val="000000" w:themeColor="text1"/>
                <w:szCs w:val="26"/>
              </w:rPr>
              <w:t>chọn ví cần nhận tiền, nhập số tiền muốn chuyển</w:t>
            </w:r>
          </w:p>
        </w:tc>
        <w:tc>
          <w:tcPr>
            <w:tcW w:w="1880" w:type="pct"/>
            <w:vAlign w:val="top"/>
          </w:tcPr>
          <w:p w14:paraId="43E8ABD9" w14:textId="77777777" w:rsidR="00913C79" w:rsidRDefault="00913C79" w:rsidP="00540CE1">
            <w:pPr>
              <w:spacing w:after="0" w:line="240" w:lineRule="auto"/>
              <w:ind w:firstLine="0"/>
              <w:rPr>
                <w:color w:val="000000" w:themeColor="text1"/>
                <w:szCs w:val="26"/>
              </w:rPr>
            </w:pPr>
          </w:p>
        </w:tc>
      </w:tr>
      <w:tr w:rsidR="00913C79" w14:paraId="18120E9E" w14:textId="77777777" w:rsidTr="00326511">
        <w:trPr>
          <w:trHeight w:val="70"/>
        </w:trPr>
        <w:tc>
          <w:tcPr>
            <w:tcW w:w="1110" w:type="pct"/>
            <w:vMerge/>
            <w:vAlign w:val="top"/>
          </w:tcPr>
          <w:p w14:paraId="2FDB1446" w14:textId="77777777" w:rsidR="00913C79" w:rsidRDefault="00913C79" w:rsidP="00A11FB6">
            <w:pPr>
              <w:spacing w:after="0" w:line="240" w:lineRule="auto"/>
              <w:rPr>
                <w:b/>
                <w:color w:val="000000" w:themeColor="text1"/>
                <w:szCs w:val="26"/>
              </w:rPr>
            </w:pPr>
          </w:p>
        </w:tc>
        <w:tc>
          <w:tcPr>
            <w:tcW w:w="2010" w:type="pct"/>
            <w:vAlign w:val="top"/>
          </w:tcPr>
          <w:p w14:paraId="02A59B93" w14:textId="544FC737" w:rsidR="00913C79" w:rsidRDefault="00913C79" w:rsidP="00A11FB6">
            <w:pPr>
              <w:spacing w:after="0" w:line="240" w:lineRule="auto"/>
              <w:ind w:firstLine="0"/>
              <w:rPr>
                <w:iCs/>
                <w:color w:val="000000" w:themeColor="text1"/>
                <w:szCs w:val="26"/>
              </w:rPr>
            </w:pPr>
            <w:r>
              <w:rPr>
                <w:iCs/>
                <w:color w:val="000000" w:themeColor="text1"/>
                <w:szCs w:val="26"/>
              </w:rPr>
              <w:t xml:space="preserve">8. </w:t>
            </w:r>
            <w:r w:rsidR="00641F9E">
              <w:rPr>
                <w:color w:val="000000" w:themeColor="text1"/>
                <w:szCs w:val="26"/>
              </w:rPr>
              <w:t xml:space="preserve">Tác nhân </w:t>
            </w:r>
            <w:r>
              <w:rPr>
                <w:iCs/>
                <w:color w:val="000000" w:themeColor="text1"/>
                <w:szCs w:val="26"/>
              </w:rPr>
              <w:t>nhấn nút “Chuyển”</w:t>
            </w:r>
          </w:p>
        </w:tc>
        <w:tc>
          <w:tcPr>
            <w:tcW w:w="1880" w:type="pct"/>
            <w:vAlign w:val="top"/>
          </w:tcPr>
          <w:p w14:paraId="264DF739" w14:textId="77777777" w:rsidR="00913C79" w:rsidRDefault="00913C79" w:rsidP="00540CE1">
            <w:pPr>
              <w:spacing w:after="0" w:line="240" w:lineRule="auto"/>
              <w:ind w:firstLine="0"/>
              <w:rPr>
                <w:color w:val="000000" w:themeColor="text1"/>
                <w:szCs w:val="26"/>
              </w:rPr>
            </w:pPr>
          </w:p>
        </w:tc>
      </w:tr>
      <w:tr w:rsidR="00913C79" w14:paraId="22ABC360" w14:textId="77777777" w:rsidTr="00326511">
        <w:trPr>
          <w:trHeight w:val="70"/>
        </w:trPr>
        <w:tc>
          <w:tcPr>
            <w:tcW w:w="1110" w:type="pct"/>
            <w:vMerge/>
            <w:vAlign w:val="top"/>
          </w:tcPr>
          <w:p w14:paraId="350B5340" w14:textId="77777777" w:rsidR="00913C79" w:rsidRDefault="00913C79" w:rsidP="00A11FB6">
            <w:pPr>
              <w:spacing w:after="0" w:line="240" w:lineRule="auto"/>
              <w:rPr>
                <w:b/>
                <w:color w:val="000000" w:themeColor="text1"/>
                <w:szCs w:val="26"/>
              </w:rPr>
            </w:pPr>
          </w:p>
        </w:tc>
        <w:tc>
          <w:tcPr>
            <w:tcW w:w="2010" w:type="pct"/>
            <w:vAlign w:val="top"/>
          </w:tcPr>
          <w:p w14:paraId="0E859C97" w14:textId="77777777" w:rsidR="00913C79" w:rsidRDefault="00913C79" w:rsidP="00A11FB6">
            <w:pPr>
              <w:spacing w:after="0" w:line="240" w:lineRule="auto"/>
              <w:ind w:firstLine="0"/>
              <w:rPr>
                <w:iCs/>
                <w:color w:val="000000" w:themeColor="text1"/>
                <w:szCs w:val="26"/>
              </w:rPr>
            </w:pPr>
          </w:p>
        </w:tc>
        <w:tc>
          <w:tcPr>
            <w:tcW w:w="1880" w:type="pct"/>
            <w:vAlign w:val="top"/>
          </w:tcPr>
          <w:p w14:paraId="36D4F445" w14:textId="2D0444B4" w:rsidR="00913C79" w:rsidRDefault="00913C79" w:rsidP="00540CE1">
            <w:pPr>
              <w:spacing w:after="0" w:line="240" w:lineRule="auto"/>
              <w:ind w:firstLine="0"/>
              <w:rPr>
                <w:color w:val="000000" w:themeColor="text1"/>
                <w:szCs w:val="26"/>
              </w:rPr>
            </w:pPr>
            <w:r>
              <w:rPr>
                <w:color w:val="000000" w:themeColor="text1"/>
                <w:szCs w:val="26"/>
              </w:rPr>
              <w:t>9. Hệ thống kiểm tra dữ liệu và nếu dữ liệu hợp lệ, thông báo “Chuyển tiền thành công”</w:t>
            </w:r>
            <w:r w:rsidR="00A72BDC">
              <w:rPr>
                <w:color w:val="000000" w:themeColor="text1"/>
                <w:szCs w:val="26"/>
              </w:rPr>
              <w:t>, lưu lịch sử chuyển tiền vào cơ sở dữ liệu, thực hiện việc chuyển và nhận tiền cho hai ví</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05220ED9" w:rsidR="00E01D6D" w:rsidRPr="00A92EB2" w:rsidRDefault="00913C79" w:rsidP="00A11FB6">
            <w:pPr>
              <w:spacing w:after="0" w:line="240" w:lineRule="auto"/>
              <w:ind w:firstLine="0"/>
              <w:rPr>
                <w:szCs w:val="26"/>
              </w:rPr>
            </w:pPr>
            <w:r>
              <w:rPr>
                <w:szCs w:val="26"/>
              </w:rPr>
              <w:t>8</w:t>
            </w:r>
            <w:r w:rsidR="00E01D6D">
              <w:rPr>
                <w:szCs w:val="26"/>
              </w:rPr>
              <w:t xml:space="preserve">.1 </w:t>
            </w:r>
            <w:r w:rsidR="00641F9E">
              <w:rPr>
                <w:color w:val="000000" w:themeColor="text1"/>
                <w:szCs w:val="26"/>
              </w:rPr>
              <w:t xml:space="preserve">Tác nhân </w:t>
            </w:r>
            <w:r w:rsidR="00E01D6D">
              <w:rPr>
                <w:szCs w:val="26"/>
              </w:rPr>
              <w:t>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30BA43AB" w:rsidR="00E01D6D" w:rsidRPr="00795438" w:rsidRDefault="00913C79" w:rsidP="00A11FB6">
            <w:pPr>
              <w:spacing w:after="0" w:line="240" w:lineRule="auto"/>
              <w:ind w:firstLine="0"/>
              <w:rPr>
                <w:szCs w:val="26"/>
              </w:rPr>
            </w:pPr>
            <w:r>
              <w:rPr>
                <w:szCs w:val="26"/>
              </w:rPr>
              <w:t>8</w:t>
            </w:r>
            <w:r w:rsidR="00E01D6D">
              <w:rPr>
                <w:szCs w:val="26"/>
              </w:rPr>
              <w:t>.2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61908859" w:rsidR="00E01D6D" w:rsidRDefault="00913C79" w:rsidP="00F7019E">
            <w:pPr>
              <w:keepNext/>
              <w:spacing w:after="0" w:line="240" w:lineRule="auto"/>
              <w:ind w:firstLine="0"/>
              <w:rPr>
                <w:szCs w:val="26"/>
              </w:rPr>
            </w:pPr>
            <w:r>
              <w:rPr>
                <w:szCs w:val="26"/>
              </w:rPr>
              <w:t>9</w:t>
            </w:r>
            <w:r w:rsidR="00E01D6D">
              <w:rPr>
                <w:szCs w:val="26"/>
              </w:rPr>
              <w:t>.1 Hệ thống kiểm tra dữ liệu và nếu ví nhận và số tiền chuyển không hợp lệ, thông báo “Tên ví chuyển bị trùng” hoặc “Số tiền chuyển vượt quá số tiền trong ví”</w:t>
            </w:r>
          </w:p>
        </w:tc>
      </w:tr>
    </w:tbl>
    <w:p w14:paraId="0D04929E" w14:textId="25E8E4C8" w:rsidR="005D4C81" w:rsidRDefault="00F7019E" w:rsidP="004D3247">
      <w:pPr>
        <w:pStyle w:val="Caption"/>
        <w:rPr>
          <w:i/>
          <w:iCs/>
        </w:rPr>
      </w:pPr>
      <w:bookmarkStart w:id="138" w:name="_Toc45224235"/>
      <w:r w:rsidRPr="00F7019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14</w:t>
      </w:r>
      <w:r w:rsidR="00866FCD">
        <w:rPr>
          <w:i/>
          <w:iCs/>
        </w:rPr>
        <w:fldChar w:fldCharType="end"/>
      </w:r>
      <w:r w:rsidRPr="00F7019E">
        <w:rPr>
          <w:i/>
          <w:iCs/>
        </w:rPr>
        <w:t xml:space="preserve"> Đặc tả Use case 12 – Chuyển tiền</w:t>
      </w:r>
      <w:bookmarkEnd w:id="138"/>
    </w:p>
    <w:p w14:paraId="4A01B646" w14:textId="4DF9C119" w:rsidR="00635112" w:rsidRDefault="00635112" w:rsidP="0031060E">
      <w:pPr>
        <w:rPr>
          <w:noProof/>
        </w:rPr>
      </w:pPr>
    </w:p>
    <w:p w14:paraId="5B5D0EDF" w14:textId="3F9A1348" w:rsidR="00635112" w:rsidRDefault="00635112">
      <w:pPr>
        <w:spacing w:before="0" w:line="259" w:lineRule="auto"/>
        <w:ind w:firstLine="0"/>
        <w:jc w:val="left"/>
        <w:rPr>
          <w:noProof/>
        </w:rPr>
      </w:pPr>
      <w:r>
        <w:rPr>
          <w:noProof/>
        </w:rPr>
        <w:br w:type="page"/>
      </w:r>
    </w:p>
    <w:p w14:paraId="1B41B83B" w14:textId="0171AECF" w:rsidR="0031060E" w:rsidRPr="0031060E" w:rsidRDefault="00635112" w:rsidP="0031060E">
      <w:r>
        <w:rPr>
          <w:noProof/>
        </w:rPr>
        <w:lastRenderedPageBreak/>
        <mc:AlternateContent>
          <mc:Choice Requires="wps">
            <w:drawing>
              <wp:anchor distT="0" distB="0" distL="114300" distR="114300" simplePos="0" relativeHeight="251602944" behindDoc="0" locked="0" layoutInCell="1" allowOverlap="1" wp14:anchorId="5FF07546" wp14:editId="13B030EB">
                <wp:simplePos x="0" y="0"/>
                <wp:positionH relativeFrom="column">
                  <wp:posOffset>-3175</wp:posOffset>
                </wp:positionH>
                <wp:positionV relativeFrom="paragraph">
                  <wp:posOffset>7177405</wp:posOffset>
                </wp:positionV>
                <wp:extent cx="55803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2232713" w14:textId="62E554E4" w:rsidR="00805121" w:rsidRPr="0024197A" w:rsidRDefault="00805121" w:rsidP="0024197A">
                            <w:pPr>
                              <w:pStyle w:val="Caption"/>
                              <w:rPr>
                                <w:i/>
                                <w:iCs/>
                                <w:noProof/>
                              </w:rPr>
                            </w:pPr>
                            <w:bookmarkStart w:id="139" w:name="_Toc45224170"/>
                            <w:r w:rsidRPr="0024197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24</w:t>
                            </w:r>
                            <w:r w:rsidR="00243146">
                              <w:rPr>
                                <w:i/>
                                <w:iCs/>
                              </w:rPr>
                              <w:fldChar w:fldCharType="end"/>
                            </w:r>
                            <w:r w:rsidRPr="0024197A">
                              <w:rPr>
                                <w:i/>
                                <w:iCs/>
                              </w:rPr>
                              <w:t xml:space="preserve"> Sơ đồ Activity Use case 12 – Chuyển tiền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07546" id="Text Box 120" o:spid="_x0000_s1071" type="#_x0000_t202" style="position:absolute;left:0;text-align:left;margin-left:-.25pt;margin-top:565.15pt;width:439.4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" stroked="f">
                <v:textbox style="mso-fit-shape-to-text:t" inset="0,0,0,0">
                  <w:txbxContent>
                    <w:p w14:paraId="12232713" w14:textId="62E554E4" w:rsidR="00805121" w:rsidRPr="0024197A" w:rsidRDefault="00805121" w:rsidP="0024197A">
                      <w:pPr>
                        <w:pStyle w:val="Caption"/>
                        <w:rPr>
                          <w:i/>
                          <w:iCs/>
                          <w:noProof/>
                        </w:rPr>
                      </w:pPr>
                      <w:bookmarkStart w:id="140" w:name="_Toc45224170"/>
                      <w:r w:rsidRPr="0024197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24</w:t>
                      </w:r>
                      <w:r w:rsidR="00243146">
                        <w:rPr>
                          <w:i/>
                          <w:iCs/>
                        </w:rPr>
                        <w:fldChar w:fldCharType="end"/>
                      </w:r>
                      <w:r w:rsidRPr="0024197A">
                        <w:rPr>
                          <w:i/>
                          <w:iCs/>
                        </w:rPr>
                        <w:t xml:space="preserve"> Sơ đồ Activity Use case 12 – Chuyển tiền</w:t>
                      </w:r>
                      <w:bookmarkEnd w:id="140"/>
                    </w:p>
                  </w:txbxContent>
                </v:textbox>
                <w10:wrap type="topAndBottom"/>
              </v:shape>
            </w:pict>
          </mc:Fallback>
        </mc:AlternateContent>
      </w:r>
      <w:r w:rsidRPr="00635112">
        <w:rPr>
          <w:noProof/>
        </w:rPr>
        <w:drawing>
          <wp:anchor distT="0" distB="0" distL="114300" distR="114300" simplePos="0" relativeHeight="251756032" behindDoc="0" locked="0" layoutInCell="1" allowOverlap="1" wp14:anchorId="425B9572" wp14:editId="69515167">
            <wp:simplePos x="0" y="0"/>
            <wp:positionH relativeFrom="column">
              <wp:posOffset>-3175</wp:posOffset>
            </wp:positionH>
            <wp:positionV relativeFrom="paragraph">
              <wp:posOffset>-206375</wp:posOffset>
            </wp:positionV>
            <wp:extent cx="5580380" cy="7332345"/>
            <wp:effectExtent l="0" t="0" r="1270" b="190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80380" cy="7332345"/>
                    </a:xfrm>
                    <a:prstGeom prst="rect">
                      <a:avLst/>
                    </a:prstGeom>
                    <a:noFill/>
                    <a:ln>
                      <a:noFill/>
                    </a:ln>
                  </pic:spPr>
                </pic:pic>
              </a:graphicData>
            </a:graphic>
          </wp:anchor>
        </w:drawing>
      </w:r>
    </w:p>
    <w:p w14:paraId="31406062" w14:textId="4DC60C7D" w:rsidR="002C4418" w:rsidRPr="001927CD" w:rsidRDefault="00F2469A" w:rsidP="00B27F3C">
      <w:r>
        <w:rPr>
          <w:noProof/>
        </w:rPr>
        <w:lastRenderedPageBreak/>
        <mc:AlternateContent>
          <mc:Choice Requires="wps">
            <w:drawing>
              <wp:anchor distT="0" distB="0" distL="114300" distR="114300" simplePos="0" relativeHeight="251620864" behindDoc="0" locked="0" layoutInCell="1" allowOverlap="1" wp14:anchorId="4D089A47" wp14:editId="6FACD8CC">
                <wp:simplePos x="0" y="0"/>
                <wp:positionH relativeFrom="column">
                  <wp:posOffset>396875</wp:posOffset>
                </wp:positionH>
                <wp:positionV relativeFrom="paragraph">
                  <wp:posOffset>6661150</wp:posOffset>
                </wp:positionV>
                <wp:extent cx="558038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D4DC660" w14:textId="0A85402A" w:rsidR="00805121" w:rsidRPr="00F73B76" w:rsidRDefault="00805121" w:rsidP="00F73B76">
                            <w:pPr>
                              <w:pStyle w:val="Caption"/>
                              <w:rPr>
                                <w:i/>
                                <w:iCs/>
                                <w:noProof/>
                                <w:szCs w:val="24"/>
                              </w:rPr>
                            </w:pPr>
                            <w:bookmarkStart w:id="141" w:name="_Toc45224171"/>
                            <w:r w:rsidRPr="00F73B7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25</w:t>
                            </w:r>
                            <w:r w:rsidR="00243146">
                              <w:rPr>
                                <w:i/>
                                <w:iCs/>
                              </w:rPr>
                              <w:fldChar w:fldCharType="end"/>
                            </w:r>
                            <w:r w:rsidRPr="00F73B76">
                              <w:rPr>
                                <w:i/>
                                <w:iCs/>
                              </w:rPr>
                              <w:t xml:space="preserve"> Sơ đồ Sequence Use case 12 – Chuyển tiền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9A47" id="Text Box 122" o:spid="_x0000_s1072" type="#_x0000_t202" style="position:absolute;left:0;text-align:left;margin-left:31.25pt;margin-top:524.5pt;width:439.4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eY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" stroked="f">
                <v:textbox style="mso-fit-shape-to-text:t" inset="0,0,0,0">
                  <w:txbxContent>
                    <w:p w14:paraId="5D4DC660" w14:textId="0A85402A" w:rsidR="00805121" w:rsidRPr="00F73B76" w:rsidRDefault="00805121" w:rsidP="00F73B76">
                      <w:pPr>
                        <w:pStyle w:val="Caption"/>
                        <w:rPr>
                          <w:i/>
                          <w:iCs/>
                          <w:noProof/>
                          <w:szCs w:val="24"/>
                        </w:rPr>
                      </w:pPr>
                      <w:bookmarkStart w:id="142" w:name="_Toc45224171"/>
                      <w:r w:rsidRPr="00F73B7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25</w:t>
                      </w:r>
                      <w:r w:rsidR="00243146">
                        <w:rPr>
                          <w:i/>
                          <w:iCs/>
                        </w:rPr>
                        <w:fldChar w:fldCharType="end"/>
                      </w:r>
                      <w:r w:rsidRPr="00F73B76">
                        <w:rPr>
                          <w:i/>
                          <w:iCs/>
                        </w:rPr>
                        <w:t xml:space="preserve"> Sơ đồ Sequence Use case 12 – Chuyển tiền</w:t>
                      </w:r>
                      <w:bookmarkEnd w:id="142"/>
                    </w:p>
                  </w:txbxContent>
                </v:textbox>
                <w10:wrap type="topAndBottom"/>
              </v:shape>
            </w:pict>
          </mc:Fallback>
        </mc:AlternateContent>
      </w:r>
      <w:r w:rsidRPr="00F2469A">
        <w:rPr>
          <w:noProof/>
        </w:rPr>
        <w:drawing>
          <wp:anchor distT="0" distB="0" distL="114300" distR="114300" simplePos="0" relativeHeight="251743744" behindDoc="0" locked="0" layoutInCell="1" allowOverlap="1" wp14:anchorId="3ADE7FE2" wp14:editId="5505F807">
            <wp:simplePos x="0" y="0"/>
            <wp:positionH relativeFrom="column">
              <wp:posOffset>1044575</wp:posOffset>
            </wp:positionH>
            <wp:positionV relativeFrom="paragraph">
              <wp:posOffset>-234950</wp:posOffset>
            </wp:positionV>
            <wp:extent cx="5248275" cy="85331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48275" cy="8533130"/>
                    </a:xfrm>
                    <a:prstGeom prst="rect">
                      <a:avLst/>
                    </a:prstGeom>
                    <a:noFill/>
                    <a:ln>
                      <a:noFill/>
                    </a:ln>
                  </pic:spPr>
                </pic:pic>
              </a:graphicData>
            </a:graphic>
          </wp:anchor>
        </w:drawing>
      </w:r>
    </w:p>
    <w:p w14:paraId="404A8E1D" w14:textId="6D322570" w:rsidR="00BF2CA2" w:rsidRDefault="00A11FB6" w:rsidP="00A11FB6">
      <w:pPr>
        <w:pStyle w:val="Heading4"/>
      </w:pPr>
      <w:r>
        <w:lastRenderedPageBreak/>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24732D07"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3218F2">
              <w:rPr>
                <w:iCs/>
                <w:color w:val="000000" w:themeColor="text1"/>
                <w:szCs w:val="26"/>
              </w:rPr>
              <w:t>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14B1BC05"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88189A">
              <w:rPr>
                <w:color w:val="000000" w:themeColor="text1"/>
                <w:szCs w:val="26"/>
              </w:rPr>
              <w:t>Hệ thống kiểm tra cơ sở dữ liệu, lấy dữ liệu ví của tài khoản đang sở hữu và hiển thị lên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6303D86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sidR="003218F2">
              <w:rPr>
                <w:iCs/>
                <w:color w:val="000000" w:themeColor="text1"/>
                <w:szCs w:val="26"/>
              </w:rPr>
              <w:t>nhấn nút “Lịch sử 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7E5C4E99" w:rsidR="003218F2" w:rsidRDefault="003218F2" w:rsidP="003218F2">
            <w:pPr>
              <w:spacing w:after="0" w:line="240" w:lineRule="auto"/>
              <w:ind w:firstLine="0"/>
              <w:rPr>
                <w:color w:val="000000" w:themeColor="text1"/>
                <w:szCs w:val="26"/>
              </w:rPr>
            </w:pPr>
            <w:r>
              <w:rPr>
                <w:color w:val="000000" w:themeColor="text1"/>
                <w:szCs w:val="26"/>
              </w:rPr>
              <w:t>4. Hệ thống</w:t>
            </w:r>
            <w:r w:rsidR="00A5536A">
              <w:rPr>
                <w:color w:val="000000" w:themeColor="text1"/>
                <w:szCs w:val="26"/>
              </w:rPr>
              <w:t xml:space="preserve"> kiểm tra cơ sở dữ liệu, lấy lịch sử chuyển tiền giữa các ví của tài khoản đang sở hữu và</w:t>
            </w:r>
            <w:r>
              <w:rPr>
                <w:color w:val="000000" w:themeColor="text1"/>
                <w:szCs w:val="26"/>
              </w:rPr>
              <w:t xml:space="preserve"> hiển thị</w:t>
            </w:r>
            <w:r w:rsidR="00A5536A">
              <w:rPr>
                <w:color w:val="000000" w:themeColor="text1"/>
                <w:szCs w:val="26"/>
              </w:rPr>
              <w:t xml:space="preserve"> lên</w:t>
            </w:r>
            <w:r>
              <w:rPr>
                <w:color w:val="000000" w:themeColor="text1"/>
                <w:szCs w:val="26"/>
              </w:rPr>
              <w:t xml:space="preserve">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E835EE">
            <w:pPr>
              <w:pStyle w:val="InfoBlue"/>
              <w:keepNext/>
              <w:spacing w:before="0" w:line="240" w:lineRule="auto"/>
              <w:rPr>
                <w:rFonts w:ascii="Times New Roman" w:hAnsi="Times New Roman"/>
                <w:i w:val="0"/>
                <w:color w:val="000000" w:themeColor="text1"/>
                <w:sz w:val="26"/>
                <w:szCs w:val="26"/>
              </w:rPr>
            </w:pPr>
          </w:p>
        </w:tc>
      </w:tr>
    </w:tbl>
    <w:p w14:paraId="728DDA6B" w14:textId="039D17BF" w:rsidR="00BF2CA2" w:rsidRPr="00E835EE" w:rsidRDefault="00E835EE" w:rsidP="00E835EE">
      <w:pPr>
        <w:pStyle w:val="Caption"/>
        <w:rPr>
          <w:i/>
          <w:iCs/>
        </w:rPr>
      </w:pPr>
      <w:bookmarkStart w:id="143" w:name="_Toc45224236"/>
      <w:r w:rsidRPr="00E835E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15</w:t>
      </w:r>
      <w:r w:rsidR="00866FCD">
        <w:rPr>
          <w:i/>
          <w:iCs/>
        </w:rPr>
        <w:fldChar w:fldCharType="end"/>
      </w:r>
      <w:r w:rsidRPr="00E835EE">
        <w:rPr>
          <w:i/>
          <w:iCs/>
        </w:rPr>
        <w:t xml:space="preserve"> Đặc tả Use case 13 – Xem lịch sử chuyển tiền</w:t>
      </w:r>
      <w:bookmarkEnd w:id="143"/>
    </w:p>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319EC83" w14:textId="66F773AD" w:rsidR="00755698" w:rsidRDefault="004E386C" w:rsidP="009E613D">
      <w:pPr>
        <w:pStyle w:val="Caption"/>
        <w:jc w:val="both"/>
        <w:rPr>
          <w:i/>
          <w:iCs/>
        </w:rPr>
      </w:pPr>
      <w:r>
        <w:rPr>
          <w:noProof/>
        </w:rPr>
        <w:lastRenderedPageBreak/>
        <mc:AlternateContent>
          <mc:Choice Requires="wps">
            <w:drawing>
              <wp:anchor distT="0" distB="0" distL="114300" distR="114300" simplePos="0" relativeHeight="251612672" behindDoc="0" locked="0" layoutInCell="1" allowOverlap="1" wp14:anchorId="5726B710" wp14:editId="6109105D">
                <wp:simplePos x="0" y="0"/>
                <wp:positionH relativeFrom="column">
                  <wp:posOffset>-3175</wp:posOffset>
                </wp:positionH>
                <wp:positionV relativeFrom="paragraph">
                  <wp:posOffset>3316605</wp:posOffset>
                </wp:positionV>
                <wp:extent cx="558038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53B2BF" w14:textId="04C1B33D" w:rsidR="00805121" w:rsidRPr="009457E5" w:rsidRDefault="00805121" w:rsidP="009457E5">
                            <w:pPr>
                              <w:pStyle w:val="Caption"/>
                              <w:rPr>
                                <w:i/>
                                <w:iCs/>
                                <w:noProof/>
                                <w:szCs w:val="24"/>
                              </w:rPr>
                            </w:pPr>
                            <w:bookmarkStart w:id="144" w:name="_Toc45224172"/>
                            <w:r w:rsidRPr="009457E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26</w:t>
                            </w:r>
                            <w:r w:rsidR="00243146">
                              <w:rPr>
                                <w:i/>
                                <w:iCs/>
                              </w:rPr>
                              <w:fldChar w:fldCharType="end"/>
                            </w:r>
                            <w:r w:rsidRPr="009457E5">
                              <w:rPr>
                                <w:i/>
                                <w:iCs/>
                              </w:rPr>
                              <w:t xml:space="preserve"> Sơ đồ Activity Use case 13 – Xem lịch sử chuyển tiền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B710" id="Text Box 123" o:spid="_x0000_s1073" type="#_x0000_t202" style="position:absolute;left:0;text-align:left;margin-left:-.25pt;margin-top:261.15pt;width:439.4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vrMAIAAGkEAAAOAAAAZHJzL2Uyb0RvYy54bWysVE2P2yAQvVfqf0DcG+ej2U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" stroked="f">
                <v:textbox style="mso-fit-shape-to-text:t" inset="0,0,0,0">
                  <w:txbxContent>
                    <w:p w14:paraId="5053B2BF" w14:textId="04C1B33D" w:rsidR="00805121" w:rsidRPr="009457E5" w:rsidRDefault="00805121" w:rsidP="009457E5">
                      <w:pPr>
                        <w:pStyle w:val="Caption"/>
                        <w:rPr>
                          <w:i/>
                          <w:iCs/>
                          <w:noProof/>
                          <w:szCs w:val="24"/>
                        </w:rPr>
                      </w:pPr>
                      <w:bookmarkStart w:id="145" w:name="_Toc45224172"/>
                      <w:r w:rsidRPr="009457E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26</w:t>
                      </w:r>
                      <w:r w:rsidR="00243146">
                        <w:rPr>
                          <w:i/>
                          <w:iCs/>
                        </w:rPr>
                        <w:fldChar w:fldCharType="end"/>
                      </w:r>
                      <w:r w:rsidRPr="009457E5">
                        <w:rPr>
                          <w:i/>
                          <w:iCs/>
                        </w:rPr>
                        <w:t xml:space="preserve"> Sơ đồ Activity Use case 13 – Xem lịch sử chuyển tiền</w:t>
                      </w:r>
                      <w:bookmarkEnd w:id="145"/>
                    </w:p>
                  </w:txbxContent>
                </v:textbox>
                <w10:wrap type="topAndBottom"/>
              </v:shape>
            </w:pict>
          </mc:Fallback>
        </mc:AlternateContent>
      </w:r>
      <w:r w:rsidRPr="004E386C">
        <w:rPr>
          <w:i/>
          <w:iCs/>
          <w:noProof/>
        </w:rPr>
        <w:drawing>
          <wp:anchor distT="0" distB="0" distL="114300" distR="114300" simplePos="0" relativeHeight="251725312" behindDoc="0" locked="0" layoutInCell="1" allowOverlap="1" wp14:anchorId="53A9D944" wp14:editId="33C5A83C">
            <wp:simplePos x="0" y="0"/>
            <wp:positionH relativeFrom="column">
              <wp:posOffset>-3175</wp:posOffset>
            </wp:positionH>
            <wp:positionV relativeFrom="paragraph">
              <wp:posOffset>-196850</wp:posOffset>
            </wp:positionV>
            <wp:extent cx="5580380" cy="3497580"/>
            <wp:effectExtent l="0" t="0" r="1270" b="762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80380" cy="3497580"/>
                    </a:xfrm>
                    <a:prstGeom prst="rect">
                      <a:avLst/>
                    </a:prstGeom>
                    <a:noFill/>
                    <a:ln>
                      <a:noFill/>
                    </a:ln>
                  </pic:spPr>
                </pic:pic>
              </a:graphicData>
            </a:graphic>
          </wp:anchor>
        </w:drawing>
      </w:r>
    </w:p>
    <w:p w14:paraId="1DA26CC3" w14:textId="3554EF83" w:rsidR="00134208" w:rsidRDefault="00134208" w:rsidP="00134208"/>
    <w:p w14:paraId="5BB2134D" w14:textId="4B062625" w:rsidR="002C4418" w:rsidRDefault="002C4418" w:rsidP="00134208"/>
    <w:p w14:paraId="371BAD84" w14:textId="1EFEFF0F" w:rsidR="002C4418" w:rsidRDefault="002C4418" w:rsidP="00134208"/>
    <w:p w14:paraId="15EF1D72" w14:textId="6DC91406" w:rsidR="002C4418" w:rsidRDefault="002C4418" w:rsidP="00134208"/>
    <w:p w14:paraId="452AC5C0" w14:textId="1AD48B79" w:rsidR="002C4418" w:rsidRDefault="002C4418" w:rsidP="00134208"/>
    <w:p w14:paraId="03270AF0" w14:textId="77CA213D" w:rsidR="002C4418" w:rsidRDefault="002C4418" w:rsidP="00134208"/>
    <w:p w14:paraId="76EDC95E" w14:textId="11820D12" w:rsidR="002C4418" w:rsidRDefault="002C4418" w:rsidP="00134208"/>
    <w:p w14:paraId="5F71F43D" w14:textId="1D76E662" w:rsidR="002C4418" w:rsidRDefault="002C4418" w:rsidP="00134208"/>
    <w:p w14:paraId="54438132" w14:textId="0405C667" w:rsidR="002C4418" w:rsidRDefault="002C4418" w:rsidP="00134208"/>
    <w:p w14:paraId="73E203FE" w14:textId="5359643C" w:rsidR="0012209E" w:rsidRDefault="0012209E" w:rsidP="009842A0"/>
    <w:p w14:paraId="242502C2" w14:textId="6452C71C" w:rsidR="0012209E" w:rsidRDefault="0012209E" w:rsidP="009842A0"/>
    <w:p w14:paraId="58EA5F42" w14:textId="23E3C1D8" w:rsidR="002C4418" w:rsidRPr="00134208" w:rsidRDefault="0029540F" w:rsidP="0029540F">
      <w:r>
        <w:rPr>
          <w:noProof/>
        </w:rPr>
        <w:lastRenderedPageBreak/>
        <mc:AlternateContent>
          <mc:Choice Requires="wps">
            <w:drawing>
              <wp:anchor distT="0" distB="0" distL="114300" distR="114300" simplePos="0" relativeHeight="251635200" behindDoc="0" locked="0" layoutInCell="1" allowOverlap="1" wp14:anchorId="70839990" wp14:editId="40D3E794">
                <wp:simplePos x="0" y="0"/>
                <wp:positionH relativeFrom="column">
                  <wp:posOffset>177800</wp:posOffset>
                </wp:positionH>
                <wp:positionV relativeFrom="paragraph">
                  <wp:posOffset>6109970</wp:posOffset>
                </wp:positionV>
                <wp:extent cx="558038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228821" w14:textId="6664192D" w:rsidR="00805121" w:rsidRPr="00950F7C" w:rsidRDefault="00805121" w:rsidP="00950F7C">
                            <w:pPr>
                              <w:pStyle w:val="Caption"/>
                              <w:rPr>
                                <w:i/>
                                <w:iCs/>
                                <w:noProof/>
                                <w:szCs w:val="24"/>
                              </w:rPr>
                            </w:pPr>
                            <w:bookmarkStart w:id="146" w:name="_Toc45224173"/>
                            <w:r w:rsidRPr="00950F7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27</w:t>
                            </w:r>
                            <w:r w:rsidR="00243146">
                              <w:rPr>
                                <w:i/>
                                <w:iCs/>
                              </w:rPr>
                              <w:fldChar w:fldCharType="end"/>
                            </w:r>
                            <w:r w:rsidRPr="00950F7C">
                              <w:rPr>
                                <w:i/>
                                <w:iCs/>
                              </w:rPr>
                              <w:t xml:space="preserve"> Sơ đồ Sequence Use case 13 – Xem lịch sử chuyển tiền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39990" id="Text Box 125" o:spid="_x0000_s1074" type="#_x0000_t202" style="position:absolute;left:0;text-align:left;margin-left:14pt;margin-top:481.1pt;width:439.4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" stroked="f">
                <v:textbox style="mso-fit-shape-to-text:t" inset="0,0,0,0">
                  <w:txbxContent>
                    <w:p w14:paraId="41228821" w14:textId="6664192D" w:rsidR="00805121" w:rsidRPr="00950F7C" w:rsidRDefault="00805121" w:rsidP="00950F7C">
                      <w:pPr>
                        <w:pStyle w:val="Caption"/>
                        <w:rPr>
                          <w:i/>
                          <w:iCs/>
                          <w:noProof/>
                          <w:szCs w:val="24"/>
                        </w:rPr>
                      </w:pPr>
                      <w:bookmarkStart w:id="147" w:name="_Toc45224173"/>
                      <w:r w:rsidRPr="00950F7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27</w:t>
                      </w:r>
                      <w:r w:rsidR="00243146">
                        <w:rPr>
                          <w:i/>
                          <w:iCs/>
                        </w:rPr>
                        <w:fldChar w:fldCharType="end"/>
                      </w:r>
                      <w:r w:rsidRPr="00950F7C">
                        <w:rPr>
                          <w:i/>
                          <w:iCs/>
                        </w:rPr>
                        <w:t xml:space="preserve"> Sơ đồ Sequence Use case 13 – Xem lịch sử chuyển tiền</w:t>
                      </w:r>
                      <w:bookmarkEnd w:id="147"/>
                    </w:p>
                  </w:txbxContent>
                </v:textbox>
                <w10:wrap type="topAndBottom"/>
              </v:shape>
            </w:pict>
          </mc:Fallback>
        </mc:AlternateContent>
      </w:r>
      <w:r w:rsidRPr="0029540F">
        <w:rPr>
          <w:noProof/>
        </w:rPr>
        <w:drawing>
          <wp:anchor distT="0" distB="0" distL="114300" distR="114300" simplePos="0" relativeHeight="251744768" behindDoc="0" locked="0" layoutInCell="1" allowOverlap="1" wp14:anchorId="73DF0D09" wp14:editId="1C67F42E">
            <wp:simplePos x="0" y="0"/>
            <wp:positionH relativeFrom="column">
              <wp:posOffset>711200</wp:posOffset>
            </wp:positionH>
            <wp:positionV relativeFrom="paragraph">
              <wp:posOffset>-206375</wp:posOffset>
            </wp:positionV>
            <wp:extent cx="5580380" cy="786511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80380" cy="7865110"/>
                    </a:xfrm>
                    <a:prstGeom prst="rect">
                      <a:avLst/>
                    </a:prstGeom>
                    <a:noFill/>
                    <a:ln>
                      <a:noFill/>
                    </a:ln>
                  </pic:spPr>
                </pic:pic>
              </a:graphicData>
            </a:graphic>
          </wp:anchor>
        </w:drawing>
      </w:r>
    </w:p>
    <w:p w14:paraId="76514840" w14:textId="113089FE" w:rsidR="003867BF" w:rsidRDefault="0095530E" w:rsidP="00244035">
      <w:pPr>
        <w:pStyle w:val="Heading4"/>
        <w:rPr>
          <w:i/>
          <w:iCs/>
        </w:rPr>
      </w:pPr>
      <w:r w:rsidRPr="00244035">
        <w:rPr>
          <w:i/>
          <w:iCs/>
          <w:lang w:val="vi-VN"/>
        </w:rPr>
        <w:lastRenderedPageBreak/>
        <w:t>Use</w:t>
      </w:r>
      <w:r w:rsidR="00A11FB6">
        <w:rPr>
          <w:i/>
          <w:iCs/>
        </w:rPr>
        <w:t xml:space="preserve"> </w:t>
      </w:r>
      <w:r w:rsidRPr="00244035">
        <w:rPr>
          <w:i/>
          <w:iCs/>
          <w:lang w:val="vi-VN"/>
        </w:rPr>
        <w:t>case UC1</w:t>
      </w:r>
      <w:r w:rsidR="00A11FB6">
        <w:rPr>
          <w:i/>
          <w:iCs/>
        </w:rPr>
        <w:t>4</w:t>
      </w:r>
      <w:r w:rsidR="004C4ECB">
        <w:rPr>
          <w:i/>
          <w:iCs/>
        </w:rPr>
        <w:t xml:space="preserve"> – </w:t>
      </w:r>
      <w:r w:rsidR="00A36C47" w:rsidRPr="00B0047C">
        <w:rPr>
          <w:i/>
          <w:iCs/>
        </w:rPr>
        <w:t>Thêm</w:t>
      </w:r>
      <w:r w:rsidR="005771C3">
        <w:rPr>
          <w:i/>
          <w:iCs/>
        </w:rPr>
        <w:t xml:space="preserve"> khoản</w:t>
      </w:r>
      <w:r w:rsidR="004C4ECB" w:rsidRPr="00B0047C">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0E0BEBCE" w:rsidR="00FC3D78" w:rsidRPr="00CA2025" w:rsidRDefault="00FC3D78" w:rsidP="005771C3">
            <w:pPr>
              <w:spacing w:before="10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w:t>
            </w:r>
            <w:r w:rsidR="009E613D">
              <w:rPr>
                <w:color w:val="000000" w:themeColor="text1"/>
                <w:szCs w:val="26"/>
              </w:rPr>
              <w:t>4</w:t>
            </w:r>
            <w:r>
              <w:rPr>
                <w:color w:val="000000" w:themeColor="text1"/>
                <w:szCs w:val="26"/>
              </w:rPr>
              <w:t xml:space="preserve"> –</w:t>
            </w:r>
            <w:r>
              <w:rPr>
                <w:color w:val="000000" w:themeColor="text1"/>
                <w:szCs w:val="26"/>
                <w:lang w:val="vi-VN"/>
              </w:rPr>
              <w:t xml:space="preserve"> </w:t>
            </w:r>
            <w:r>
              <w:rPr>
                <w:color w:val="000000" w:themeColor="text1"/>
                <w:szCs w:val="26"/>
              </w:rPr>
              <w:t>Thêm</w:t>
            </w:r>
            <w:r w:rsidR="005771C3">
              <w:rPr>
                <w:color w:val="000000" w:themeColor="text1"/>
                <w:szCs w:val="26"/>
              </w:rPr>
              <w:t xml:space="preserve"> k</w:t>
            </w:r>
            <w:r w:rsidR="00151A9B">
              <w:rPr>
                <w:color w:val="000000" w:themeColor="text1"/>
                <w:szCs w:val="26"/>
              </w:rPr>
              <w:t>hoản</w:t>
            </w:r>
            <w:r>
              <w:rPr>
                <w:color w:val="000000" w:themeColor="text1"/>
                <w:szCs w:val="26"/>
              </w:rPr>
              <w:t xml:space="preserve">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3DABDABF"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w:t>
            </w:r>
            <w:r w:rsidR="00B0047C">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0735DE07" w:rsidR="00FC3D78" w:rsidRPr="00A94C04" w:rsidRDefault="00D94657" w:rsidP="005B6ACA">
            <w:pPr>
              <w:spacing w:after="0" w:line="240" w:lineRule="auto"/>
              <w:ind w:firstLine="0"/>
              <w:rPr>
                <w:iCs/>
                <w:color w:val="000000" w:themeColor="text1"/>
                <w:szCs w:val="26"/>
              </w:rPr>
            </w:pPr>
            <w:r>
              <w:rPr>
                <w:iCs/>
                <w:color w:val="000000" w:themeColor="text1"/>
                <w:szCs w:val="26"/>
              </w:rPr>
              <w:t xml:space="preserve">1. </w:t>
            </w:r>
            <w:r w:rsidR="006C5689">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577DB1C8" w:rsidR="00FC3D78" w:rsidRPr="00A94C04" w:rsidRDefault="00FC3D78" w:rsidP="005B6ACA">
            <w:pPr>
              <w:spacing w:after="0" w:line="240" w:lineRule="auto"/>
              <w:ind w:firstLine="0"/>
              <w:rPr>
                <w:color w:val="000000" w:themeColor="text1"/>
                <w:szCs w:val="26"/>
              </w:rPr>
            </w:pPr>
            <w:r>
              <w:rPr>
                <w:color w:val="000000" w:themeColor="text1"/>
                <w:szCs w:val="26"/>
              </w:rPr>
              <w:t>2. Hệ thống</w:t>
            </w:r>
            <w:r w:rsidR="00853595">
              <w:rPr>
                <w:color w:val="000000" w:themeColor="text1"/>
                <w:szCs w:val="26"/>
              </w:rPr>
              <w:t xml:space="preserve"> kiểm tra c</w:t>
            </w:r>
            <w:r w:rsidR="004134CF">
              <w:rPr>
                <w:color w:val="000000" w:themeColor="text1"/>
                <w:szCs w:val="26"/>
              </w:rPr>
              <w:t>ơ</w:t>
            </w:r>
            <w:r w:rsidR="00853595">
              <w:rPr>
                <w:color w:val="000000" w:themeColor="text1"/>
                <w:szCs w:val="26"/>
              </w:rPr>
              <w:t xml:space="preserve"> sở dữ liệu</w:t>
            </w:r>
            <w:r w:rsidR="00F96F51">
              <w:rPr>
                <w:color w:val="000000" w:themeColor="text1"/>
                <w:szCs w:val="26"/>
              </w:rPr>
              <w:t>, lấy dữ liệu các khoản thu chi và</w:t>
            </w:r>
            <w:r>
              <w:rPr>
                <w:color w:val="000000" w:themeColor="text1"/>
                <w:szCs w:val="26"/>
              </w:rPr>
              <w:t xml:space="preserve"> hiển thị</w:t>
            </w:r>
            <w:r w:rsidR="00F96F51">
              <w:rPr>
                <w:color w:val="000000" w:themeColor="text1"/>
                <w:szCs w:val="26"/>
              </w:rPr>
              <w:t xml:space="preserve"> l</w:t>
            </w:r>
            <w:r w:rsidR="00174419">
              <w:rPr>
                <w:color w:val="000000" w:themeColor="text1"/>
                <w:szCs w:val="26"/>
              </w:rPr>
              <w:t>ên</w:t>
            </w:r>
            <w:r>
              <w:rPr>
                <w:color w:val="000000" w:themeColor="text1"/>
                <w:szCs w:val="26"/>
              </w:rPr>
              <w:t xml:space="preserve">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0022BA90" w:rsidR="00C322CE" w:rsidRDefault="00C322CE" w:rsidP="00C322CE">
            <w:pPr>
              <w:spacing w:after="0" w:line="240" w:lineRule="auto"/>
              <w:ind w:firstLine="0"/>
              <w:rPr>
                <w:iCs/>
                <w:color w:val="000000" w:themeColor="text1"/>
                <w:szCs w:val="26"/>
              </w:rPr>
            </w:pPr>
            <w:r>
              <w:rPr>
                <w:iCs/>
                <w:color w:val="000000" w:themeColor="text1"/>
                <w:szCs w:val="26"/>
              </w:rPr>
              <w:t xml:space="preserve">3. </w:t>
            </w:r>
            <w:r w:rsidR="006C5689">
              <w:rPr>
                <w:iCs/>
                <w:color w:val="000000" w:themeColor="text1"/>
                <w:szCs w:val="26"/>
              </w:rPr>
              <w:t>Tác nhân</w:t>
            </w:r>
            <w:r>
              <w:rPr>
                <w:iCs/>
                <w:color w:val="000000" w:themeColor="text1"/>
                <w:szCs w:val="26"/>
              </w:rPr>
              <w:t xml:space="preserve"> nhấn</w:t>
            </w:r>
            <w:r w:rsidR="00C4115F">
              <w:rPr>
                <w:iCs/>
                <w:color w:val="000000" w:themeColor="text1"/>
                <w:szCs w:val="26"/>
              </w:rPr>
              <w:t xml:space="preserve"> nút “Thêm” (</w:t>
            </w:r>
            <w:r>
              <w:rPr>
                <w:iCs/>
                <w:color w:val="000000" w:themeColor="text1"/>
                <w:szCs w:val="26"/>
              </w:rPr>
              <w:t xml:space="preserve">nút tròn dấu cộng </w:t>
            </w:r>
            <w:r w:rsidR="00C71198">
              <w:rPr>
                <w:iCs/>
                <w:color w:val="000000" w:themeColor="text1"/>
                <w:szCs w:val="26"/>
              </w:rPr>
              <w:t>dưới</w:t>
            </w:r>
            <w:r>
              <w:rPr>
                <w:iCs/>
                <w:color w:val="000000" w:themeColor="text1"/>
                <w:szCs w:val="26"/>
              </w:rPr>
              <w:t xml:space="preserve"> góc phải</w:t>
            </w:r>
            <w:r w:rsidR="00C4115F">
              <w:rPr>
                <w:iCs/>
                <w:color w:val="000000" w:themeColor="text1"/>
                <w:szCs w:val="26"/>
              </w:rPr>
              <w:t xml:space="preserve"> dưới</w:t>
            </w:r>
            <w:r>
              <w:rPr>
                <w:iCs/>
                <w:color w:val="000000" w:themeColor="text1"/>
                <w:szCs w:val="26"/>
              </w:rPr>
              <w:t xml:space="preserve"> màn hình</w:t>
            </w:r>
            <w:r w:rsidR="00E526EE">
              <w:rPr>
                <w:iCs/>
                <w:color w:val="000000" w:themeColor="text1"/>
                <w:szCs w:val="26"/>
              </w:rPr>
              <w:t>)</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39C27E69"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r w:rsidR="00990DCB">
              <w:rPr>
                <w:color w:val="000000" w:themeColor="text1"/>
                <w:szCs w:val="26"/>
              </w:rPr>
              <w:t xml:space="preserve"> gồm </w:t>
            </w:r>
            <w:r w:rsidR="00192865">
              <w:rPr>
                <w:color w:val="000000" w:themeColor="text1"/>
                <w:szCs w:val="26"/>
              </w:rPr>
              <w:t>loại thu chi, ví, danh mục, số tiền, mô tả, thời gian thực hiện</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36385FAB"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xml:space="preserve">. </w:t>
            </w:r>
            <w:r w:rsidR="006C5689">
              <w:rPr>
                <w:iCs/>
                <w:color w:val="000000" w:themeColor="text1"/>
                <w:szCs w:val="26"/>
              </w:rPr>
              <w:t>Tác nhân</w:t>
            </w:r>
            <w:r w:rsidR="00FC3D78">
              <w:rPr>
                <w:iCs/>
                <w:color w:val="000000" w:themeColor="text1"/>
                <w:szCs w:val="26"/>
              </w:rPr>
              <w:t xml:space="preserve"> nhập vào các thông tin (loại thu chi, </w:t>
            </w:r>
            <w:r w:rsidR="00E42BF8">
              <w:rPr>
                <w:iCs/>
                <w:color w:val="000000" w:themeColor="text1"/>
                <w:szCs w:val="26"/>
              </w:rPr>
              <w:t>chọn ví, chọn danh mục, số tiền thu chi, mô tả</w:t>
            </w:r>
            <w:r w:rsidR="006C5689">
              <w:rPr>
                <w:iCs/>
                <w:color w:val="000000" w:themeColor="text1"/>
                <w:szCs w:val="26"/>
              </w:rPr>
              <w:t xml:space="preserve">, chọn </w:t>
            </w:r>
            <w:r w:rsidR="00A35ECD">
              <w:rPr>
                <w:iCs/>
                <w:color w:val="000000" w:themeColor="text1"/>
                <w:szCs w:val="26"/>
              </w:rPr>
              <w:t>ngày, giờ thực hiện</w:t>
            </w:r>
            <w:r w:rsidR="006C5689">
              <w:rPr>
                <w:iCs/>
                <w:color w:val="000000" w:themeColor="text1"/>
                <w:szCs w:val="26"/>
              </w:rPr>
              <w:t xml:space="preserve"> hiện tại hoặc tương lai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6C5689" w14:paraId="38B26E4E" w14:textId="77777777" w:rsidTr="005B6ACA">
        <w:trPr>
          <w:trHeight w:val="70"/>
        </w:trPr>
        <w:tc>
          <w:tcPr>
            <w:tcW w:w="1110" w:type="pct"/>
            <w:vMerge/>
            <w:vAlign w:val="top"/>
          </w:tcPr>
          <w:p w14:paraId="6DCB7D64" w14:textId="77777777" w:rsidR="006C5689" w:rsidRDefault="006C5689" w:rsidP="005B6ACA">
            <w:pPr>
              <w:spacing w:after="0" w:line="240" w:lineRule="auto"/>
              <w:rPr>
                <w:b/>
                <w:color w:val="000000" w:themeColor="text1"/>
                <w:szCs w:val="26"/>
              </w:rPr>
            </w:pPr>
          </w:p>
        </w:tc>
        <w:tc>
          <w:tcPr>
            <w:tcW w:w="2010" w:type="pct"/>
            <w:vAlign w:val="top"/>
          </w:tcPr>
          <w:p w14:paraId="32965C17" w14:textId="051BE3CA" w:rsidR="006C5689" w:rsidRDefault="006C5689" w:rsidP="005B6ACA">
            <w:pPr>
              <w:spacing w:after="0" w:line="240" w:lineRule="auto"/>
              <w:ind w:firstLine="0"/>
              <w:rPr>
                <w:iCs/>
                <w:color w:val="000000" w:themeColor="text1"/>
                <w:szCs w:val="26"/>
              </w:rPr>
            </w:pPr>
            <w:r>
              <w:rPr>
                <w:iCs/>
                <w:color w:val="000000" w:themeColor="text1"/>
                <w:szCs w:val="26"/>
              </w:rPr>
              <w:t>6. Tác nhân có thể chọn nhận thông báo hoặc không, nếu chọn</w:t>
            </w:r>
            <w:r w:rsidR="00A35ECD">
              <w:rPr>
                <w:iCs/>
                <w:color w:val="000000" w:themeColor="text1"/>
                <w:szCs w:val="26"/>
              </w:rPr>
              <w:t xml:space="preserve"> thì </w:t>
            </w:r>
            <w:r w:rsidR="006D20C0">
              <w:rPr>
                <w:iCs/>
                <w:color w:val="000000" w:themeColor="text1"/>
                <w:szCs w:val="26"/>
              </w:rPr>
              <w:t>đến ngày và giờ đã chọn ở trên sẽ thông báo cho tác nhân biết</w:t>
            </w:r>
          </w:p>
        </w:tc>
        <w:tc>
          <w:tcPr>
            <w:tcW w:w="1880" w:type="pct"/>
            <w:vAlign w:val="top"/>
          </w:tcPr>
          <w:p w14:paraId="4D57B473" w14:textId="77777777" w:rsidR="006C5689" w:rsidRDefault="006C5689"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5AC6E63F" w:rsidR="00D52100" w:rsidRDefault="000A7CF0" w:rsidP="005B6ACA">
            <w:pPr>
              <w:spacing w:after="0" w:line="240" w:lineRule="auto"/>
              <w:ind w:firstLine="0"/>
              <w:rPr>
                <w:iCs/>
                <w:color w:val="000000" w:themeColor="text1"/>
                <w:szCs w:val="26"/>
              </w:rPr>
            </w:pPr>
            <w:r>
              <w:rPr>
                <w:iCs/>
                <w:color w:val="000000" w:themeColor="text1"/>
                <w:szCs w:val="26"/>
              </w:rPr>
              <w:t>7</w:t>
            </w:r>
            <w:r w:rsidR="00D52100">
              <w:rPr>
                <w:iCs/>
                <w:color w:val="000000" w:themeColor="text1"/>
                <w:szCs w:val="26"/>
              </w:rPr>
              <w:t xml:space="preserve">. </w:t>
            </w:r>
            <w:r w:rsidR="00037464">
              <w:rPr>
                <w:iCs/>
                <w:color w:val="000000" w:themeColor="text1"/>
                <w:szCs w:val="26"/>
              </w:rPr>
              <w:t>Tác nhân</w:t>
            </w:r>
            <w:r w:rsidR="00D52100">
              <w:rPr>
                <w:iCs/>
                <w:color w:val="000000" w:themeColor="text1"/>
                <w:szCs w:val="26"/>
              </w:rPr>
              <w:t xml:space="preserve"> nhấn nút </w:t>
            </w:r>
            <w:r w:rsidR="000E111D">
              <w:rPr>
                <w:iCs/>
                <w:color w:val="000000" w:themeColor="text1"/>
                <w:szCs w:val="26"/>
              </w:rPr>
              <w:t>“</w:t>
            </w:r>
            <w:r w:rsidR="00C44522">
              <w:rPr>
                <w:iCs/>
                <w:color w:val="000000" w:themeColor="text1"/>
                <w:szCs w:val="26"/>
              </w:rPr>
              <w:t>Lưu</w:t>
            </w:r>
            <w:r w:rsidR="000E111D">
              <w:rPr>
                <w:iCs/>
                <w:color w:val="000000" w:themeColor="text1"/>
                <w:szCs w:val="26"/>
              </w:rPr>
              <w:t>”</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0B44509A" w:rsidR="00FC3D78" w:rsidRDefault="00075B4D" w:rsidP="005B6ACA">
            <w:pPr>
              <w:spacing w:after="0" w:line="240" w:lineRule="auto"/>
              <w:ind w:firstLine="0"/>
              <w:rPr>
                <w:color w:val="000000" w:themeColor="text1"/>
                <w:szCs w:val="26"/>
              </w:rPr>
            </w:pPr>
            <w:r>
              <w:rPr>
                <w:color w:val="000000" w:themeColor="text1"/>
                <w:szCs w:val="26"/>
              </w:rPr>
              <w:t>8</w:t>
            </w:r>
            <w:r w:rsidR="00FC3D78">
              <w:rPr>
                <w:color w:val="000000" w:themeColor="text1"/>
                <w:szCs w:val="26"/>
              </w:rPr>
              <w:t>. Hệ thống kiểm tra dữ liệu và nếu</w:t>
            </w:r>
            <w:r w:rsidR="002C3B01">
              <w:rPr>
                <w:color w:val="000000" w:themeColor="text1"/>
                <w:szCs w:val="26"/>
              </w:rPr>
              <w:t xml:space="preserve"> dữ liệu</w:t>
            </w:r>
            <w:r w:rsidR="00FC3D78">
              <w:rPr>
                <w:color w:val="000000" w:themeColor="text1"/>
                <w:szCs w:val="26"/>
              </w:rPr>
              <w:t xml:space="preserve"> hợp lệ, thông báo </w:t>
            </w:r>
            <w:r w:rsidR="00C44522">
              <w:rPr>
                <w:color w:val="000000" w:themeColor="text1"/>
                <w:szCs w:val="26"/>
              </w:rPr>
              <w:t>“</w:t>
            </w:r>
            <w:r w:rsidR="00FC3D78">
              <w:rPr>
                <w:color w:val="000000" w:themeColor="text1"/>
                <w:szCs w:val="26"/>
              </w:rPr>
              <w:t>Thêm thành công</w:t>
            </w:r>
            <w:r w:rsidR="00C44522">
              <w:rPr>
                <w:color w:val="000000" w:themeColor="text1"/>
                <w:szCs w:val="26"/>
              </w:rPr>
              <w:t>”</w:t>
            </w:r>
            <w:r w:rsidR="00661B23">
              <w:rPr>
                <w:color w:val="000000" w:themeColor="text1"/>
                <w:szCs w:val="26"/>
              </w:rPr>
              <w:t>, lưu thông tin khoản thu chi vào cơ sở dữ liệu</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lastRenderedPageBreak/>
              <w:t>Luồng sự kiện phụ</w:t>
            </w:r>
          </w:p>
        </w:tc>
        <w:tc>
          <w:tcPr>
            <w:tcW w:w="2010" w:type="pct"/>
            <w:vAlign w:val="top"/>
          </w:tcPr>
          <w:p w14:paraId="318B33FA" w14:textId="61772835" w:rsidR="001D4760" w:rsidRPr="00193D91" w:rsidRDefault="00075B4D" w:rsidP="001D4760">
            <w:pPr>
              <w:spacing w:after="0" w:line="240" w:lineRule="auto"/>
              <w:ind w:firstLine="0"/>
              <w:rPr>
                <w:szCs w:val="26"/>
              </w:rPr>
            </w:pPr>
            <w:r>
              <w:rPr>
                <w:szCs w:val="26"/>
              </w:rPr>
              <w:t>7</w:t>
            </w:r>
            <w:r w:rsidR="001D4760">
              <w:rPr>
                <w:szCs w:val="26"/>
              </w:rPr>
              <w:t xml:space="preserve">.1 </w:t>
            </w:r>
            <w:r>
              <w:rPr>
                <w:szCs w:val="26"/>
              </w:rPr>
              <w:t>Tác nhân</w:t>
            </w:r>
            <w:r w:rsidR="001D4760">
              <w:rPr>
                <w:szCs w:val="26"/>
              </w:rPr>
              <w:t xml:space="preserve"> nhấn nút </w:t>
            </w:r>
            <w:r>
              <w:rPr>
                <w:szCs w:val="26"/>
              </w:rPr>
              <w:t>“</w:t>
            </w:r>
            <w:r w:rsidR="001D4760">
              <w:rPr>
                <w:szCs w:val="26"/>
              </w:rPr>
              <w:t>Hủy</w:t>
            </w:r>
            <w:r>
              <w:rPr>
                <w:szCs w:val="26"/>
              </w:rPr>
              <w:t>”</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60A27CB2" w:rsidR="0007657D" w:rsidRDefault="00075B4D" w:rsidP="00A94305">
            <w:pPr>
              <w:spacing w:after="0" w:line="240" w:lineRule="auto"/>
              <w:ind w:firstLine="0"/>
              <w:rPr>
                <w:szCs w:val="26"/>
              </w:rPr>
            </w:pPr>
            <w:r>
              <w:rPr>
                <w:szCs w:val="26"/>
              </w:rPr>
              <w:t>7</w:t>
            </w:r>
            <w:r w:rsidR="0007657D">
              <w:rPr>
                <w:szCs w:val="26"/>
              </w:rPr>
              <w:t xml:space="preserve">.2 Quay lại giao diện quản lý thu chi ở bước </w:t>
            </w:r>
            <w:r w:rsidR="00DB2D43">
              <w:rPr>
                <w:szCs w:val="26"/>
              </w:rPr>
              <w:t>2</w:t>
            </w:r>
          </w:p>
        </w:tc>
      </w:tr>
      <w:tr w:rsidR="008E0105" w14:paraId="6EEC68F3" w14:textId="77777777" w:rsidTr="008E0105">
        <w:trPr>
          <w:trHeight w:val="717"/>
        </w:trPr>
        <w:tc>
          <w:tcPr>
            <w:tcW w:w="1110" w:type="pct"/>
            <w:vMerge/>
            <w:vAlign w:val="top"/>
          </w:tcPr>
          <w:p w14:paraId="74EB82D4" w14:textId="77777777" w:rsidR="008E0105" w:rsidRPr="00BC546E" w:rsidRDefault="008E0105" w:rsidP="005B6ACA">
            <w:pPr>
              <w:spacing w:after="0" w:line="240" w:lineRule="auto"/>
              <w:ind w:firstLine="0"/>
              <w:rPr>
                <w:b/>
                <w:bCs/>
                <w:color w:val="000000" w:themeColor="text1"/>
                <w:szCs w:val="26"/>
              </w:rPr>
            </w:pPr>
          </w:p>
        </w:tc>
        <w:tc>
          <w:tcPr>
            <w:tcW w:w="2010" w:type="pct"/>
            <w:vAlign w:val="top"/>
          </w:tcPr>
          <w:p w14:paraId="0A06E871" w14:textId="77777777" w:rsidR="008E0105" w:rsidRDefault="008E0105" w:rsidP="005802AA">
            <w:pPr>
              <w:spacing w:after="0" w:line="240" w:lineRule="auto"/>
              <w:ind w:firstLine="0"/>
              <w:rPr>
                <w:szCs w:val="26"/>
              </w:rPr>
            </w:pPr>
          </w:p>
        </w:tc>
        <w:tc>
          <w:tcPr>
            <w:tcW w:w="1880" w:type="pct"/>
            <w:vAlign w:val="top"/>
          </w:tcPr>
          <w:p w14:paraId="46100068" w14:textId="140E10BF" w:rsidR="008E0105" w:rsidRDefault="008E0105" w:rsidP="0007657D">
            <w:pPr>
              <w:spacing w:after="0" w:line="240" w:lineRule="auto"/>
              <w:ind w:firstLine="0"/>
              <w:rPr>
                <w:szCs w:val="26"/>
              </w:rPr>
            </w:pPr>
            <w:r>
              <w:rPr>
                <w:szCs w:val="26"/>
              </w:rPr>
              <w:t>8.1 Hệ thống kiểm tra dữ liệu và nếu số tiền chi không hợp lệ, thông báo “Số tiền chi vượt quá số tiền ví”</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749F0C54" w14:textId="77777777" w:rsidR="005F39A8" w:rsidRDefault="008E0105"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chọn danh mục thu chi, ví ưu tiên sẽ tự động đưa lên, tác nhân có thể chọn ví khác hoặc để ví ưu tiên này</w:t>
            </w:r>
          </w:p>
          <w:p w14:paraId="0BA07C24" w14:textId="77777777" w:rsidR="005F4BFA" w:rsidRDefault="005F4BFA"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thêm khoản chi số tiền vượt quá số tiền hiện có trong ví, số tiền chi sẽ tự động gán số tiền bằng với số tiền trong ví</w:t>
            </w:r>
          </w:p>
          <w:p w14:paraId="566E79D3" w14:textId="3AAF1DE5" w:rsidR="00337D26" w:rsidRDefault="00337D26"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Chỉ có duy nhất một khoản thu chi có thể chọn chức năng nhận thông báo, thông báo của khoản thu chi này được thực hiện thì các khoản thu chi khác mới có thể chọn nhận thông báo</w:t>
            </w:r>
          </w:p>
        </w:tc>
      </w:tr>
    </w:tbl>
    <w:p w14:paraId="253A450A" w14:textId="1DA1E956" w:rsidR="0040684B" w:rsidRPr="00460F3A" w:rsidRDefault="00460F3A" w:rsidP="00460F3A">
      <w:pPr>
        <w:pStyle w:val="Caption"/>
        <w:rPr>
          <w:i/>
          <w:iCs/>
        </w:rPr>
      </w:pPr>
      <w:bookmarkStart w:id="148" w:name="_Toc45224237"/>
      <w:r w:rsidRPr="00460F3A">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16</w:t>
      </w:r>
      <w:r w:rsidR="00866FCD">
        <w:rPr>
          <w:i/>
          <w:iCs/>
        </w:rPr>
        <w:fldChar w:fldCharType="end"/>
      </w:r>
      <w:r w:rsidRPr="00460F3A">
        <w:rPr>
          <w:i/>
          <w:iCs/>
        </w:rPr>
        <w:t xml:space="preserve"> Đặc tả Use case 14 – Thêm</w:t>
      </w:r>
      <w:r w:rsidR="0007676C">
        <w:rPr>
          <w:i/>
          <w:iCs/>
        </w:rPr>
        <w:t xml:space="preserve"> khoản</w:t>
      </w:r>
      <w:r w:rsidRPr="00460F3A">
        <w:rPr>
          <w:i/>
          <w:iCs/>
        </w:rPr>
        <w:t xml:space="preserve"> thu chi</w:t>
      </w:r>
      <w:bookmarkEnd w:id="148"/>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1835091D" w:rsidR="00F62836" w:rsidRDefault="00F62836">
      <w:pPr>
        <w:ind w:firstLine="720"/>
        <w:rPr>
          <w:rFonts w:cs="Arial"/>
          <w:b/>
          <w:bCs/>
          <w:i/>
          <w:szCs w:val="26"/>
          <w:lang w:val="vi-VN"/>
        </w:rPr>
      </w:pPr>
    </w:p>
    <w:p w14:paraId="45AB592E" w14:textId="598903AA" w:rsidR="002C4418" w:rsidRDefault="002C4418">
      <w:pPr>
        <w:ind w:firstLine="720"/>
        <w:rPr>
          <w:rFonts w:cs="Arial"/>
          <w:b/>
          <w:bCs/>
          <w:i/>
          <w:szCs w:val="26"/>
          <w:lang w:val="vi-VN"/>
        </w:rPr>
      </w:pPr>
    </w:p>
    <w:p w14:paraId="785E754F" w14:textId="5AC74EC2" w:rsidR="002C4418" w:rsidRDefault="002C4418">
      <w:pPr>
        <w:ind w:firstLine="720"/>
        <w:rPr>
          <w:rFonts w:cs="Arial"/>
          <w:b/>
          <w:bCs/>
          <w:i/>
          <w:szCs w:val="26"/>
          <w:lang w:val="vi-VN"/>
        </w:rPr>
      </w:pPr>
    </w:p>
    <w:p w14:paraId="2B255A72" w14:textId="530B8574" w:rsidR="002C4418" w:rsidRDefault="002C4418">
      <w:pPr>
        <w:ind w:firstLine="720"/>
        <w:rPr>
          <w:rFonts w:cs="Arial"/>
          <w:b/>
          <w:bCs/>
          <w:i/>
          <w:szCs w:val="26"/>
          <w:lang w:val="vi-VN"/>
        </w:rPr>
      </w:pPr>
    </w:p>
    <w:p w14:paraId="7C0B9C43" w14:textId="6476B079" w:rsidR="002C4418" w:rsidRDefault="002C4418">
      <w:pPr>
        <w:ind w:firstLine="720"/>
        <w:rPr>
          <w:rFonts w:cs="Arial"/>
          <w:b/>
          <w:bCs/>
          <w:i/>
          <w:szCs w:val="26"/>
          <w:lang w:val="vi-VN"/>
        </w:rPr>
      </w:pPr>
    </w:p>
    <w:p w14:paraId="385CEECB" w14:textId="6041BD9B" w:rsidR="002C4418" w:rsidRDefault="002C4418">
      <w:pPr>
        <w:ind w:firstLine="720"/>
        <w:rPr>
          <w:rFonts w:cs="Arial"/>
          <w:b/>
          <w:bCs/>
          <w:i/>
          <w:szCs w:val="26"/>
          <w:lang w:val="vi-VN"/>
        </w:rPr>
      </w:pPr>
    </w:p>
    <w:p w14:paraId="5513D7AC" w14:textId="7545BEB1" w:rsidR="002C4418" w:rsidRDefault="002C4418">
      <w:pPr>
        <w:ind w:firstLine="720"/>
        <w:rPr>
          <w:rFonts w:cs="Arial"/>
          <w:b/>
          <w:bCs/>
          <w:i/>
          <w:szCs w:val="26"/>
          <w:lang w:val="vi-VN"/>
        </w:rPr>
      </w:pPr>
    </w:p>
    <w:p w14:paraId="0FB18B02" w14:textId="292E8533" w:rsidR="002C4418" w:rsidRDefault="002C4418">
      <w:pPr>
        <w:ind w:firstLine="720"/>
        <w:rPr>
          <w:rFonts w:cs="Arial"/>
          <w:b/>
          <w:bCs/>
          <w:i/>
          <w:szCs w:val="26"/>
          <w:lang w:val="vi-VN"/>
        </w:rPr>
      </w:pPr>
    </w:p>
    <w:p w14:paraId="2E579D14" w14:textId="329C435B" w:rsidR="002C4418" w:rsidRDefault="001C6B50" w:rsidP="001C6B50">
      <w:pPr>
        <w:ind w:firstLine="0"/>
        <w:rPr>
          <w:rFonts w:cs="Arial"/>
          <w:b/>
          <w:bCs/>
          <w:i/>
          <w:szCs w:val="26"/>
          <w:lang w:val="vi-VN"/>
        </w:rPr>
      </w:pPr>
      <w:r>
        <w:rPr>
          <w:noProof/>
        </w:rPr>
        <w:lastRenderedPageBreak/>
        <mc:AlternateContent>
          <mc:Choice Requires="wps">
            <w:drawing>
              <wp:anchor distT="0" distB="0" distL="114300" distR="114300" simplePos="0" relativeHeight="251598848" behindDoc="0" locked="0" layoutInCell="1" allowOverlap="1" wp14:anchorId="44E1355C" wp14:editId="5B0F5343">
                <wp:simplePos x="0" y="0"/>
                <wp:positionH relativeFrom="column">
                  <wp:posOffset>-12700</wp:posOffset>
                </wp:positionH>
                <wp:positionV relativeFrom="paragraph">
                  <wp:posOffset>6475095</wp:posOffset>
                </wp:positionV>
                <wp:extent cx="558038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5FFF79" w14:textId="3E4EB54F" w:rsidR="00805121" w:rsidRPr="00054911" w:rsidRDefault="00805121" w:rsidP="00054911">
                            <w:pPr>
                              <w:pStyle w:val="Caption"/>
                              <w:rPr>
                                <w:rFonts w:cs="Arial"/>
                                <w:b/>
                                <w:i/>
                                <w:iCs/>
                                <w:noProof/>
                                <w:szCs w:val="26"/>
                                <w:lang w:val="vi-VN"/>
                              </w:rPr>
                            </w:pPr>
                            <w:bookmarkStart w:id="149" w:name="_Toc45224174"/>
                            <w:r w:rsidRPr="0005491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28</w:t>
                            </w:r>
                            <w:r w:rsidR="00243146">
                              <w:rPr>
                                <w:i/>
                                <w:iCs/>
                              </w:rPr>
                              <w:fldChar w:fldCharType="end"/>
                            </w:r>
                            <w:r w:rsidRPr="00054911">
                              <w:rPr>
                                <w:i/>
                                <w:iCs/>
                              </w:rPr>
                              <w:t xml:space="preserve"> Sơ đồ Activity Use case 14 – Thêm</w:t>
                            </w:r>
                            <w:r>
                              <w:rPr>
                                <w:i/>
                                <w:iCs/>
                              </w:rPr>
                              <w:t xml:space="preserve"> khoản</w:t>
                            </w:r>
                            <w:r w:rsidRPr="00054911">
                              <w:rPr>
                                <w:i/>
                                <w:iCs/>
                              </w:rPr>
                              <w:t xml:space="preserve"> thu chi</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1355C" id="Text Box 126" o:spid="_x0000_s1075" type="#_x0000_t202" style="position:absolute;left:0;text-align:left;margin-left:-1pt;margin-top:509.85pt;width:439.4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58SMAIAAGk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" stroked="f">
                <v:textbox style="mso-fit-shape-to-text:t" inset="0,0,0,0">
                  <w:txbxContent>
                    <w:p w14:paraId="3B5FFF79" w14:textId="3E4EB54F" w:rsidR="00805121" w:rsidRPr="00054911" w:rsidRDefault="00805121" w:rsidP="00054911">
                      <w:pPr>
                        <w:pStyle w:val="Caption"/>
                        <w:rPr>
                          <w:rFonts w:cs="Arial"/>
                          <w:b/>
                          <w:i/>
                          <w:iCs/>
                          <w:noProof/>
                          <w:szCs w:val="26"/>
                          <w:lang w:val="vi-VN"/>
                        </w:rPr>
                      </w:pPr>
                      <w:bookmarkStart w:id="150" w:name="_Toc45224174"/>
                      <w:r w:rsidRPr="0005491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28</w:t>
                      </w:r>
                      <w:r w:rsidR="00243146">
                        <w:rPr>
                          <w:i/>
                          <w:iCs/>
                        </w:rPr>
                        <w:fldChar w:fldCharType="end"/>
                      </w:r>
                      <w:r w:rsidRPr="00054911">
                        <w:rPr>
                          <w:i/>
                          <w:iCs/>
                        </w:rPr>
                        <w:t xml:space="preserve"> Sơ đồ Activity Use case 14 – Thêm</w:t>
                      </w:r>
                      <w:r>
                        <w:rPr>
                          <w:i/>
                          <w:iCs/>
                        </w:rPr>
                        <w:t xml:space="preserve"> khoản</w:t>
                      </w:r>
                      <w:r w:rsidRPr="00054911">
                        <w:rPr>
                          <w:i/>
                          <w:iCs/>
                        </w:rPr>
                        <w:t xml:space="preserve"> thu chi</w:t>
                      </w:r>
                      <w:bookmarkEnd w:id="150"/>
                    </w:p>
                  </w:txbxContent>
                </v:textbox>
                <w10:wrap type="topAndBottom"/>
              </v:shape>
            </w:pict>
          </mc:Fallback>
        </mc:AlternateContent>
      </w:r>
      <w:r w:rsidRPr="001C6B50">
        <w:rPr>
          <w:rFonts w:cs="Arial"/>
          <w:b/>
          <w:bCs/>
          <w:i/>
          <w:noProof/>
          <w:szCs w:val="26"/>
          <w:lang w:val="vi-VN"/>
        </w:rPr>
        <w:drawing>
          <wp:anchor distT="0" distB="0" distL="114300" distR="114300" simplePos="0" relativeHeight="251691008" behindDoc="0" locked="0" layoutInCell="1" allowOverlap="1" wp14:anchorId="4F885A74" wp14:editId="75FA2746">
            <wp:simplePos x="0" y="0"/>
            <wp:positionH relativeFrom="column">
              <wp:posOffset>-3175</wp:posOffset>
            </wp:positionH>
            <wp:positionV relativeFrom="paragraph">
              <wp:posOffset>-209550</wp:posOffset>
            </wp:positionV>
            <wp:extent cx="5580380" cy="6602730"/>
            <wp:effectExtent l="0" t="0" r="1270" b="762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80380" cy="6602730"/>
                    </a:xfrm>
                    <a:prstGeom prst="rect">
                      <a:avLst/>
                    </a:prstGeom>
                    <a:noFill/>
                    <a:ln>
                      <a:noFill/>
                    </a:ln>
                  </pic:spPr>
                </pic:pic>
              </a:graphicData>
            </a:graphic>
          </wp:anchor>
        </w:drawing>
      </w:r>
    </w:p>
    <w:p w14:paraId="02410559" w14:textId="1016FCBB" w:rsidR="001F70A4" w:rsidRDefault="00431279" w:rsidP="00D45C0F">
      <w:pPr>
        <w:ind w:firstLine="720"/>
        <w:rPr>
          <w:rFonts w:cs="Arial"/>
          <w:b/>
          <w:bCs/>
          <w:i/>
          <w:szCs w:val="26"/>
          <w:lang w:val="vi-VN"/>
        </w:rPr>
      </w:pPr>
      <w:r>
        <w:rPr>
          <w:noProof/>
        </w:rPr>
        <w:lastRenderedPageBreak/>
        <mc:AlternateContent>
          <mc:Choice Requires="wps">
            <w:drawing>
              <wp:anchor distT="0" distB="0" distL="114300" distR="114300" simplePos="0" relativeHeight="251666944" behindDoc="0" locked="0" layoutInCell="1" allowOverlap="1" wp14:anchorId="0A8ED04A" wp14:editId="18C1A4E3">
                <wp:simplePos x="0" y="0"/>
                <wp:positionH relativeFrom="column">
                  <wp:posOffset>-3175</wp:posOffset>
                </wp:positionH>
                <wp:positionV relativeFrom="paragraph">
                  <wp:posOffset>5909310</wp:posOffset>
                </wp:positionV>
                <wp:extent cx="558038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960D6DC" w14:textId="219C2F7C" w:rsidR="00805121" w:rsidRPr="00635A1D" w:rsidRDefault="00805121" w:rsidP="00635A1D">
                            <w:pPr>
                              <w:pStyle w:val="Caption"/>
                              <w:rPr>
                                <w:rFonts w:cs="Arial"/>
                                <w:b/>
                                <w:i/>
                                <w:iCs/>
                                <w:noProof/>
                                <w:szCs w:val="26"/>
                                <w:lang w:val="vi-VN"/>
                              </w:rPr>
                            </w:pPr>
                            <w:bookmarkStart w:id="151" w:name="_Toc45224175"/>
                            <w:r w:rsidRPr="00635A1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29</w:t>
                            </w:r>
                            <w:r w:rsidR="00243146">
                              <w:rPr>
                                <w:i/>
                                <w:iCs/>
                              </w:rPr>
                              <w:fldChar w:fldCharType="end"/>
                            </w:r>
                            <w:r w:rsidRPr="00635A1D">
                              <w:rPr>
                                <w:i/>
                                <w:iCs/>
                              </w:rPr>
                              <w:t xml:space="preserve"> Sơ đồ Sequence Use case 14 – Thêm</w:t>
                            </w:r>
                            <w:r w:rsidR="0007676C">
                              <w:rPr>
                                <w:i/>
                                <w:iCs/>
                              </w:rPr>
                              <w:t xml:space="preserve"> khoản</w:t>
                            </w:r>
                            <w:r w:rsidRPr="00635A1D">
                              <w:rPr>
                                <w:i/>
                                <w:iCs/>
                              </w:rPr>
                              <w:t xml:space="preserve"> thu chi</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ED04A" id="Text Box 128" o:spid="_x0000_s1076" type="#_x0000_t202" style="position:absolute;left:0;text-align:left;margin-left:-.25pt;margin-top:465.3pt;width:439.4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" stroked="f">
                <v:textbox style="mso-fit-shape-to-text:t" inset="0,0,0,0">
                  <w:txbxContent>
                    <w:p w14:paraId="5960D6DC" w14:textId="219C2F7C" w:rsidR="00805121" w:rsidRPr="00635A1D" w:rsidRDefault="00805121" w:rsidP="00635A1D">
                      <w:pPr>
                        <w:pStyle w:val="Caption"/>
                        <w:rPr>
                          <w:rFonts w:cs="Arial"/>
                          <w:b/>
                          <w:i/>
                          <w:iCs/>
                          <w:noProof/>
                          <w:szCs w:val="26"/>
                          <w:lang w:val="vi-VN"/>
                        </w:rPr>
                      </w:pPr>
                      <w:bookmarkStart w:id="152" w:name="_Toc45224175"/>
                      <w:r w:rsidRPr="00635A1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29</w:t>
                      </w:r>
                      <w:r w:rsidR="00243146">
                        <w:rPr>
                          <w:i/>
                          <w:iCs/>
                        </w:rPr>
                        <w:fldChar w:fldCharType="end"/>
                      </w:r>
                      <w:r w:rsidRPr="00635A1D">
                        <w:rPr>
                          <w:i/>
                          <w:iCs/>
                        </w:rPr>
                        <w:t xml:space="preserve"> Sơ đồ Sequence Use case 14 – Thêm</w:t>
                      </w:r>
                      <w:r w:rsidR="0007676C">
                        <w:rPr>
                          <w:i/>
                          <w:iCs/>
                        </w:rPr>
                        <w:t xml:space="preserve"> khoản</w:t>
                      </w:r>
                      <w:r w:rsidRPr="00635A1D">
                        <w:rPr>
                          <w:i/>
                          <w:iCs/>
                        </w:rPr>
                        <w:t xml:space="preserve"> thu chi</w:t>
                      </w:r>
                      <w:bookmarkEnd w:id="152"/>
                    </w:p>
                  </w:txbxContent>
                </v:textbox>
                <w10:wrap type="topAndBottom"/>
              </v:shape>
            </w:pict>
          </mc:Fallback>
        </mc:AlternateContent>
      </w:r>
      <w:r w:rsidRPr="00431279">
        <w:rPr>
          <w:rFonts w:cs="Arial"/>
          <w:b/>
          <w:bCs/>
          <w:i/>
          <w:noProof/>
          <w:szCs w:val="26"/>
          <w:lang w:val="vi-VN"/>
        </w:rPr>
        <w:drawing>
          <wp:anchor distT="0" distB="0" distL="114300" distR="114300" simplePos="0" relativeHeight="251745792" behindDoc="0" locked="0" layoutInCell="1" allowOverlap="1" wp14:anchorId="13E61DC5" wp14:editId="57DF6710">
            <wp:simplePos x="0" y="0"/>
            <wp:positionH relativeFrom="column">
              <wp:posOffset>806450</wp:posOffset>
            </wp:positionH>
            <wp:positionV relativeFrom="paragraph">
              <wp:posOffset>-224790</wp:posOffset>
            </wp:positionV>
            <wp:extent cx="5580380" cy="76066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80380" cy="7606665"/>
                    </a:xfrm>
                    <a:prstGeom prst="rect">
                      <a:avLst/>
                    </a:prstGeom>
                    <a:noFill/>
                    <a:ln>
                      <a:noFill/>
                    </a:ln>
                  </pic:spPr>
                </pic:pic>
              </a:graphicData>
            </a:graphic>
          </wp:anchor>
        </w:drawing>
      </w:r>
    </w:p>
    <w:p w14:paraId="228B57D9" w14:textId="07D4F35C" w:rsidR="009E613D" w:rsidRDefault="009E613D" w:rsidP="009E613D">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 xml:space="preserve">15 – </w:t>
      </w:r>
      <w:r w:rsidRPr="00DB0C33">
        <w:rPr>
          <w:i/>
          <w:iCs/>
        </w:rPr>
        <w:t>Cập nhật</w:t>
      </w:r>
      <w:r w:rsidR="00C86084">
        <w:rPr>
          <w:i/>
          <w:iCs/>
        </w:rPr>
        <w:t xml:space="preserve"> khoản</w:t>
      </w:r>
      <w:r w:rsidRPr="00DB0C33">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9E613D" w14:paraId="29EBB390" w14:textId="77777777" w:rsidTr="00326511">
        <w:tc>
          <w:tcPr>
            <w:tcW w:w="5000" w:type="pct"/>
            <w:gridSpan w:val="3"/>
            <w:vAlign w:val="top"/>
          </w:tcPr>
          <w:p w14:paraId="4CC7D964" w14:textId="106F07E3" w:rsidR="009E613D" w:rsidRPr="003A1FEB" w:rsidRDefault="009E613D" w:rsidP="00326511">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UC15 –</w:t>
            </w:r>
            <w:r>
              <w:rPr>
                <w:color w:val="000000" w:themeColor="text1"/>
                <w:szCs w:val="26"/>
                <w:lang w:val="vi-VN"/>
              </w:rPr>
              <w:t xml:space="preserve"> </w:t>
            </w:r>
            <w:r>
              <w:rPr>
                <w:color w:val="000000" w:themeColor="text1"/>
                <w:szCs w:val="26"/>
              </w:rPr>
              <w:t>Cập nhật</w:t>
            </w:r>
            <w:r w:rsidR="00A32235">
              <w:rPr>
                <w:color w:val="000000" w:themeColor="text1"/>
                <w:szCs w:val="26"/>
              </w:rPr>
              <w:t xml:space="preserve"> khoản</w:t>
            </w:r>
            <w:r>
              <w:rPr>
                <w:color w:val="000000" w:themeColor="text1"/>
                <w:szCs w:val="26"/>
              </w:rPr>
              <w:t xml:space="preserve"> thu chi</w:t>
            </w:r>
          </w:p>
        </w:tc>
      </w:tr>
      <w:tr w:rsidR="009E613D" w14:paraId="4F554226" w14:textId="77777777" w:rsidTr="00326511">
        <w:tc>
          <w:tcPr>
            <w:tcW w:w="1110" w:type="pct"/>
            <w:vAlign w:val="top"/>
          </w:tcPr>
          <w:p w14:paraId="525453CF" w14:textId="496E46D1"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8200465" w14:textId="2FE95D34" w:rsidR="009E613D" w:rsidRPr="007949C2"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thêm, tác nhân có thể cập nhật lại thông tin</w:t>
            </w:r>
          </w:p>
        </w:tc>
      </w:tr>
      <w:tr w:rsidR="009E613D" w14:paraId="4954C0BE" w14:textId="77777777" w:rsidTr="00326511">
        <w:tc>
          <w:tcPr>
            <w:tcW w:w="1110" w:type="pct"/>
            <w:vAlign w:val="top"/>
          </w:tcPr>
          <w:p w14:paraId="14D79322" w14:textId="5427D33D"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D344556" w14:textId="77777777" w:rsidR="009E613D" w:rsidRPr="00FE37A7"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E613D" w14:paraId="1214E5EC" w14:textId="77777777" w:rsidTr="00326511">
        <w:tc>
          <w:tcPr>
            <w:tcW w:w="1110" w:type="pct"/>
            <w:vAlign w:val="top"/>
          </w:tcPr>
          <w:p w14:paraId="53732452" w14:textId="32FBDF7F"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3453BD4" w14:textId="24B58115" w:rsidR="009E613D" w:rsidRPr="00394EDD"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DB0C33">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9E613D" w14:paraId="787A1519" w14:textId="77777777" w:rsidTr="00326511">
        <w:tc>
          <w:tcPr>
            <w:tcW w:w="1110" w:type="pct"/>
            <w:vAlign w:val="top"/>
          </w:tcPr>
          <w:p w14:paraId="46C5412A"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861BC1B" w14:textId="4BB94D9F" w:rsidR="009E613D" w:rsidRPr="00D52611"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r w:rsidR="00DB0C33">
              <w:rPr>
                <w:rFonts w:ascii="Times New Roman" w:hAnsi="Times New Roman"/>
                <w:i w:val="0"/>
                <w:color w:val="000000" w:themeColor="text1"/>
                <w:sz w:val="26"/>
                <w:szCs w:val="26"/>
              </w:rPr>
              <w:t>, lưu lại dưới cơ sở dữ liệu</w:t>
            </w:r>
          </w:p>
        </w:tc>
      </w:tr>
      <w:tr w:rsidR="009E613D" w14:paraId="4EB96365" w14:textId="77777777" w:rsidTr="00326511">
        <w:trPr>
          <w:trHeight w:val="330"/>
        </w:trPr>
        <w:tc>
          <w:tcPr>
            <w:tcW w:w="1110" w:type="pct"/>
            <w:vMerge w:val="restart"/>
            <w:vAlign w:val="top"/>
          </w:tcPr>
          <w:p w14:paraId="7E88503F" w14:textId="407C2882"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7B7DF1" w14:textId="77777777" w:rsidR="009E613D" w:rsidRPr="00BE12A4"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29B6688" w14:textId="77777777" w:rsidR="009E613D"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E613D" w14:paraId="2AB70FEA" w14:textId="77777777" w:rsidTr="00326511">
        <w:trPr>
          <w:trHeight w:val="71"/>
        </w:trPr>
        <w:tc>
          <w:tcPr>
            <w:tcW w:w="1110" w:type="pct"/>
            <w:vMerge/>
            <w:vAlign w:val="top"/>
          </w:tcPr>
          <w:p w14:paraId="3926FA6D" w14:textId="77777777" w:rsidR="009E613D" w:rsidRDefault="009E613D" w:rsidP="00326511">
            <w:pPr>
              <w:spacing w:after="0" w:line="240" w:lineRule="auto"/>
              <w:rPr>
                <w:b/>
                <w:color w:val="000000" w:themeColor="text1"/>
                <w:szCs w:val="26"/>
              </w:rPr>
            </w:pPr>
          </w:p>
        </w:tc>
        <w:tc>
          <w:tcPr>
            <w:tcW w:w="2010" w:type="pct"/>
            <w:vAlign w:val="top"/>
          </w:tcPr>
          <w:p w14:paraId="2761EE2F" w14:textId="18A96EB7" w:rsidR="009E613D" w:rsidRPr="00A94C04" w:rsidRDefault="009E613D" w:rsidP="00326511">
            <w:pPr>
              <w:spacing w:after="0" w:line="240" w:lineRule="auto"/>
              <w:ind w:firstLine="0"/>
              <w:rPr>
                <w:iCs/>
                <w:color w:val="000000" w:themeColor="text1"/>
                <w:szCs w:val="26"/>
              </w:rPr>
            </w:pPr>
            <w:r>
              <w:rPr>
                <w:iCs/>
                <w:color w:val="000000" w:themeColor="text1"/>
                <w:szCs w:val="26"/>
              </w:rPr>
              <w:t xml:space="preserve">1. </w:t>
            </w:r>
            <w:r w:rsidR="00726702">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72FB3898" w14:textId="77777777" w:rsidR="009E613D" w:rsidRDefault="009E613D" w:rsidP="00326511">
            <w:pPr>
              <w:spacing w:after="0" w:line="240" w:lineRule="auto"/>
              <w:ind w:firstLine="0"/>
              <w:rPr>
                <w:color w:val="000000" w:themeColor="text1"/>
                <w:szCs w:val="26"/>
                <w:lang w:val="vi-VN"/>
              </w:rPr>
            </w:pPr>
          </w:p>
        </w:tc>
      </w:tr>
      <w:tr w:rsidR="009E613D" w14:paraId="14EB4491" w14:textId="77777777" w:rsidTr="00326511">
        <w:trPr>
          <w:trHeight w:val="70"/>
        </w:trPr>
        <w:tc>
          <w:tcPr>
            <w:tcW w:w="1110" w:type="pct"/>
            <w:vMerge/>
            <w:vAlign w:val="top"/>
          </w:tcPr>
          <w:p w14:paraId="4BEA3EAD" w14:textId="77777777" w:rsidR="009E613D" w:rsidRDefault="009E613D" w:rsidP="00326511">
            <w:pPr>
              <w:spacing w:after="0" w:line="240" w:lineRule="auto"/>
              <w:rPr>
                <w:b/>
                <w:color w:val="000000" w:themeColor="text1"/>
                <w:szCs w:val="26"/>
              </w:rPr>
            </w:pPr>
          </w:p>
        </w:tc>
        <w:tc>
          <w:tcPr>
            <w:tcW w:w="2010" w:type="pct"/>
            <w:vAlign w:val="top"/>
          </w:tcPr>
          <w:p w14:paraId="7473554D" w14:textId="77777777" w:rsidR="009E613D" w:rsidRDefault="009E613D" w:rsidP="00326511">
            <w:pPr>
              <w:spacing w:after="0" w:line="240" w:lineRule="auto"/>
              <w:rPr>
                <w:iCs/>
                <w:color w:val="000000" w:themeColor="text1"/>
                <w:szCs w:val="26"/>
              </w:rPr>
            </w:pPr>
          </w:p>
        </w:tc>
        <w:tc>
          <w:tcPr>
            <w:tcW w:w="1880" w:type="pct"/>
            <w:vAlign w:val="top"/>
          </w:tcPr>
          <w:p w14:paraId="079C5EBE" w14:textId="0544538F" w:rsidR="009E613D" w:rsidRDefault="009E613D" w:rsidP="00326511">
            <w:pPr>
              <w:spacing w:after="0" w:line="240" w:lineRule="auto"/>
              <w:ind w:firstLine="0"/>
              <w:rPr>
                <w:color w:val="000000" w:themeColor="text1"/>
                <w:szCs w:val="26"/>
              </w:rPr>
            </w:pPr>
            <w:r>
              <w:rPr>
                <w:color w:val="000000" w:themeColor="text1"/>
                <w:szCs w:val="26"/>
              </w:rPr>
              <w:t xml:space="preserve">2. </w:t>
            </w:r>
            <w:r w:rsidR="004134CF">
              <w:rPr>
                <w:color w:val="000000" w:themeColor="text1"/>
                <w:szCs w:val="26"/>
              </w:rPr>
              <w:t>Hệ thống kiểm tra c</w:t>
            </w:r>
            <w:r w:rsidR="003400B2">
              <w:rPr>
                <w:color w:val="000000" w:themeColor="text1"/>
                <w:szCs w:val="26"/>
              </w:rPr>
              <w:t>ơ</w:t>
            </w:r>
            <w:r w:rsidR="004134CF">
              <w:rPr>
                <w:color w:val="000000" w:themeColor="text1"/>
                <w:szCs w:val="26"/>
              </w:rPr>
              <w:t xml:space="preserve"> sở dữ liệu, lấy dữ liệu các khoản thu chi và hiển thị lên giao diện quản lý thu chi</w:t>
            </w:r>
          </w:p>
        </w:tc>
      </w:tr>
      <w:tr w:rsidR="009E613D" w14:paraId="21C7AEB7" w14:textId="77777777" w:rsidTr="00326511">
        <w:trPr>
          <w:trHeight w:val="368"/>
        </w:trPr>
        <w:tc>
          <w:tcPr>
            <w:tcW w:w="1110" w:type="pct"/>
            <w:vMerge/>
            <w:vAlign w:val="top"/>
          </w:tcPr>
          <w:p w14:paraId="20B2223B" w14:textId="77777777" w:rsidR="009E613D" w:rsidRDefault="009E613D" w:rsidP="00326511">
            <w:pPr>
              <w:spacing w:after="0" w:line="240" w:lineRule="auto"/>
              <w:rPr>
                <w:b/>
                <w:color w:val="000000" w:themeColor="text1"/>
                <w:szCs w:val="26"/>
              </w:rPr>
            </w:pPr>
          </w:p>
        </w:tc>
        <w:tc>
          <w:tcPr>
            <w:tcW w:w="2010" w:type="pct"/>
            <w:vAlign w:val="top"/>
          </w:tcPr>
          <w:p w14:paraId="6CD7E3B5" w14:textId="1237B7AC" w:rsidR="009E613D" w:rsidRDefault="009E613D" w:rsidP="00326511">
            <w:pPr>
              <w:spacing w:after="0" w:line="240" w:lineRule="auto"/>
              <w:ind w:firstLine="0"/>
              <w:rPr>
                <w:iCs/>
                <w:color w:val="000000" w:themeColor="text1"/>
                <w:szCs w:val="26"/>
              </w:rPr>
            </w:pPr>
            <w:r>
              <w:rPr>
                <w:iCs/>
                <w:color w:val="000000" w:themeColor="text1"/>
                <w:szCs w:val="26"/>
              </w:rPr>
              <w:t xml:space="preserve">3. </w:t>
            </w:r>
            <w:r w:rsidR="00726702">
              <w:rPr>
                <w:iCs/>
                <w:color w:val="000000" w:themeColor="text1"/>
                <w:szCs w:val="26"/>
              </w:rPr>
              <w:t>Tác nhân</w:t>
            </w:r>
            <w:r>
              <w:rPr>
                <w:iCs/>
                <w:color w:val="000000" w:themeColor="text1"/>
                <w:szCs w:val="26"/>
              </w:rPr>
              <w:t xml:space="preserve"> tìm và nhấn</w:t>
            </w:r>
            <w:r w:rsidR="00726702">
              <w:rPr>
                <w:iCs/>
                <w:color w:val="000000" w:themeColor="text1"/>
                <w:szCs w:val="26"/>
              </w:rPr>
              <w:t xml:space="preserve"> giữ</w:t>
            </w:r>
            <w:r>
              <w:rPr>
                <w:iCs/>
                <w:color w:val="000000" w:themeColor="text1"/>
                <w:szCs w:val="26"/>
              </w:rPr>
              <w:t xml:space="preserve"> vào khoản thu hoặc chi cần cập nhật</w:t>
            </w:r>
          </w:p>
        </w:tc>
        <w:tc>
          <w:tcPr>
            <w:tcW w:w="1880" w:type="pct"/>
            <w:vAlign w:val="top"/>
          </w:tcPr>
          <w:p w14:paraId="31479263" w14:textId="77777777" w:rsidR="009E613D" w:rsidRDefault="009E613D" w:rsidP="00326511">
            <w:pPr>
              <w:spacing w:after="0" w:line="240" w:lineRule="auto"/>
              <w:ind w:firstLine="0"/>
              <w:rPr>
                <w:color w:val="000000" w:themeColor="text1"/>
                <w:szCs w:val="26"/>
              </w:rPr>
            </w:pPr>
          </w:p>
        </w:tc>
      </w:tr>
      <w:tr w:rsidR="00726702" w14:paraId="56C35E48" w14:textId="77777777" w:rsidTr="00326511">
        <w:trPr>
          <w:trHeight w:val="368"/>
        </w:trPr>
        <w:tc>
          <w:tcPr>
            <w:tcW w:w="1110" w:type="pct"/>
            <w:vMerge/>
            <w:vAlign w:val="top"/>
          </w:tcPr>
          <w:p w14:paraId="64927F92" w14:textId="77777777" w:rsidR="00726702" w:rsidRDefault="00726702" w:rsidP="00326511">
            <w:pPr>
              <w:spacing w:after="0" w:line="240" w:lineRule="auto"/>
              <w:rPr>
                <w:b/>
                <w:color w:val="000000" w:themeColor="text1"/>
                <w:szCs w:val="26"/>
              </w:rPr>
            </w:pPr>
          </w:p>
        </w:tc>
        <w:tc>
          <w:tcPr>
            <w:tcW w:w="2010" w:type="pct"/>
            <w:vAlign w:val="top"/>
          </w:tcPr>
          <w:p w14:paraId="6334F8C7" w14:textId="77777777" w:rsidR="00726702" w:rsidRDefault="00726702" w:rsidP="00326511">
            <w:pPr>
              <w:spacing w:after="0" w:line="240" w:lineRule="auto"/>
              <w:ind w:firstLine="0"/>
              <w:rPr>
                <w:iCs/>
                <w:color w:val="000000" w:themeColor="text1"/>
                <w:szCs w:val="26"/>
              </w:rPr>
            </w:pPr>
          </w:p>
        </w:tc>
        <w:tc>
          <w:tcPr>
            <w:tcW w:w="1880" w:type="pct"/>
            <w:vAlign w:val="top"/>
          </w:tcPr>
          <w:p w14:paraId="0238C3FC" w14:textId="29962B41" w:rsidR="00726702" w:rsidRDefault="00726702" w:rsidP="00326511">
            <w:pPr>
              <w:spacing w:after="0" w:line="240" w:lineRule="auto"/>
              <w:ind w:firstLine="0"/>
              <w:rPr>
                <w:color w:val="000000" w:themeColor="text1"/>
                <w:szCs w:val="26"/>
              </w:rPr>
            </w:pPr>
            <w:r>
              <w:rPr>
                <w:color w:val="000000" w:themeColor="text1"/>
                <w:szCs w:val="26"/>
              </w:rPr>
              <w:t>4. Hệ thống hiển thị</w:t>
            </w:r>
            <w:r w:rsidR="006A6DCF">
              <w:rPr>
                <w:color w:val="000000" w:themeColor="text1"/>
                <w:szCs w:val="26"/>
              </w:rPr>
              <w:t xml:space="preserve"> context menu các </w:t>
            </w:r>
            <w:r>
              <w:rPr>
                <w:color w:val="000000" w:themeColor="text1"/>
                <w:szCs w:val="26"/>
              </w:rPr>
              <w:t>chức năng</w:t>
            </w:r>
          </w:p>
        </w:tc>
      </w:tr>
      <w:tr w:rsidR="00726702" w14:paraId="230C5B2D" w14:textId="77777777" w:rsidTr="00326511">
        <w:trPr>
          <w:trHeight w:val="368"/>
        </w:trPr>
        <w:tc>
          <w:tcPr>
            <w:tcW w:w="1110" w:type="pct"/>
            <w:vMerge/>
            <w:vAlign w:val="top"/>
          </w:tcPr>
          <w:p w14:paraId="1F2DBC9B" w14:textId="77777777" w:rsidR="00726702" w:rsidRDefault="00726702" w:rsidP="00326511">
            <w:pPr>
              <w:spacing w:after="0" w:line="240" w:lineRule="auto"/>
              <w:rPr>
                <w:b/>
                <w:color w:val="000000" w:themeColor="text1"/>
                <w:szCs w:val="26"/>
              </w:rPr>
            </w:pPr>
          </w:p>
        </w:tc>
        <w:tc>
          <w:tcPr>
            <w:tcW w:w="2010" w:type="pct"/>
            <w:vAlign w:val="top"/>
          </w:tcPr>
          <w:p w14:paraId="38A936B7" w14:textId="112F8DB2" w:rsidR="00726702" w:rsidRDefault="00726702" w:rsidP="00326511">
            <w:pPr>
              <w:spacing w:after="0" w:line="240" w:lineRule="auto"/>
              <w:ind w:firstLine="0"/>
              <w:rPr>
                <w:iCs/>
                <w:color w:val="000000" w:themeColor="text1"/>
                <w:szCs w:val="26"/>
              </w:rPr>
            </w:pPr>
            <w:r>
              <w:rPr>
                <w:iCs/>
                <w:color w:val="000000" w:themeColor="text1"/>
                <w:szCs w:val="26"/>
              </w:rPr>
              <w:t xml:space="preserve">5. Tác </w:t>
            </w:r>
            <w:r w:rsidR="0025374E">
              <w:rPr>
                <w:iCs/>
                <w:color w:val="000000" w:themeColor="text1"/>
                <w:szCs w:val="26"/>
              </w:rPr>
              <w:t xml:space="preserve">nhân </w:t>
            </w:r>
            <w:r w:rsidR="006A6DCF">
              <w:rPr>
                <w:iCs/>
                <w:color w:val="000000" w:themeColor="text1"/>
                <w:szCs w:val="26"/>
              </w:rPr>
              <w:t>chọn chức năng</w:t>
            </w:r>
            <w:r w:rsidR="0025374E">
              <w:rPr>
                <w:iCs/>
                <w:color w:val="000000" w:themeColor="text1"/>
                <w:szCs w:val="26"/>
              </w:rPr>
              <w:t xml:space="preserve"> “Cập nhật”</w:t>
            </w:r>
          </w:p>
        </w:tc>
        <w:tc>
          <w:tcPr>
            <w:tcW w:w="1880" w:type="pct"/>
            <w:vAlign w:val="top"/>
          </w:tcPr>
          <w:p w14:paraId="4EA4CAFE" w14:textId="77777777" w:rsidR="00726702" w:rsidRDefault="00726702" w:rsidP="00326511">
            <w:pPr>
              <w:spacing w:after="0" w:line="240" w:lineRule="auto"/>
              <w:ind w:firstLine="0"/>
              <w:rPr>
                <w:color w:val="000000" w:themeColor="text1"/>
                <w:szCs w:val="26"/>
              </w:rPr>
            </w:pPr>
          </w:p>
        </w:tc>
      </w:tr>
      <w:tr w:rsidR="009E613D" w14:paraId="0C9B92A4" w14:textId="77777777" w:rsidTr="00326511">
        <w:trPr>
          <w:trHeight w:val="305"/>
        </w:trPr>
        <w:tc>
          <w:tcPr>
            <w:tcW w:w="1110" w:type="pct"/>
            <w:vMerge/>
            <w:vAlign w:val="top"/>
          </w:tcPr>
          <w:p w14:paraId="048678A7" w14:textId="77777777" w:rsidR="009E613D" w:rsidRDefault="009E613D" w:rsidP="00326511">
            <w:pPr>
              <w:spacing w:after="0" w:line="240" w:lineRule="auto"/>
              <w:rPr>
                <w:b/>
                <w:color w:val="000000" w:themeColor="text1"/>
                <w:szCs w:val="26"/>
              </w:rPr>
            </w:pPr>
          </w:p>
        </w:tc>
        <w:tc>
          <w:tcPr>
            <w:tcW w:w="2010" w:type="pct"/>
            <w:vAlign w:val="top"/>
          </w:tcPr>
          <w:p w14:paraId="35CF4DCC" w14:textId="77777777" w:rsidR="009E613D" w:rsidRDefault="009E613D" w:rsidP="00326511">
            <w:pPr>
              <w:spacing w:after="0" w:line="240" w:lineRule="auto"/>
              <w:ind w:firstLine="0"/>
              <w:rPr>
                <w:iCs/>
                <w:color w:val="000000" w:themeColor="text1"/>
                <w:szCs w:val="26"/>
              </w:rPr>
            </w:pPr>
          </w:p>
          <w:p w14:paraId="6CE86E9D" w14:textId="77777777" w:rsidR="009E613D" w:rsidRDefault="009E613D" w:rsidP="00326511">
            <w:pPr>
              <w:spacing w:after="0" w:line="240" w:lineRule="auto"/>
              <w:ind w:firstLine="0"/>
              <w:rPr>
                <w:iCs/>
                <w:color w:val="000000" w:themeColor="text1"/>
                <w:szCs w:val="26"/>
              </w:rPr>
            </w:pPr>
          </w:p>
        </w:tc>
        <w:tc>
          <w:tcPr>
            <w:tcW w:w="1880" w:type="pct"/>
            <w:vAlign w:val="top"/>
          </w:tcPr>
          <w:p w14:paraId="2BE85F45" w14:textId="6A4C6C76" w:rsidR="009E613D" w:rsidRDefault="0025374E" w:rsidP="00326511">
            <w:pPr>
              <w:spacing w:after="0" w:line="240" w:lineRule="auto"/>
              <w:ind w:firstLine="0"/>
              <w:rPr>
                <w:color w:val="000000" w:themeColor="text1"/>
                <w:szCs w:val="26"/>
              </w:rPr>
            </w:pPr>
            <w:r>
              <w:rPr>
                <w:color w:val="000000" w:themeColor="text1"/>
                <w:szCs w:val="26"/>
              </w:rPr>
              <w:t>6</w:t>
            </w:r>
            <w:r w:rsidR="009E613D">
              <w:rPr>
                <w:color w:val="000000" w:themeColor="text1"/>
                <w:szCs w:val="26"/>
              </w:rPr>
              <w:t>. Hệ thống</w:t>
            </w:r>
            <w:r w:rsidR="006C1C84">
              <w:rPr>
                <w:color w:val="000000" w:themeColor="text1"/>
                <w:szCs w:val="26"/>
              </w:rPr>
              <w:t xml:space="preserve"> kiểm tra cơ sở dữ liệu, lấy thông tin của khoản thu chi đã chọn và</w:t>
            </w:r>
            <w:r w:rsidR="009E613D">
              <w:rPr>
                <w:color w:val="000000" w:themeColor="text1"/>
                <w:szCs w:val="26"/>
              </w:rPr>
              <w:t xml:space="preserve"> hiển thị </w:t>
            </w:r>
            <w:r w:rsidR="006C1C84">
              <w:rPr>
                <w:color w:val="000000" w:themeColor="text1"/>
                <w:szCs w:val="26"/>
              </w:rPr>
              <w:t xml:space="preserve">lên </w:t>
            </w:r>
            <w:r w:rsidR="009E613D">
              <w:rPr>
                <w:color w:val="000000" w:themeColor="text1"/>
                <w:szCs w:val="26"/>
              </w:rPr>
              <w:t xml:space="preserve">giao diện </w:t>
            </w:r>
            <w:r w:rsidR="009A58FF">
              <w:rPr>
                <w:color w:val="000000" w:themeColor="text1"/>
                <w:szCs w:val="26"/>
              </w:rPr>
              <w:t>cập nhật</w:t>
            </w:r>
            <w:r w:rsidR="009E613D">
              <w:rPr>
                <w:color w:val="000000" w:themeColor="text1"/>
                <w:szCs w:val="26"/>
              </w:rPr>
              <w:t xml:space="preserve"> khoản thu hoặc chi</w:t>
            </w:r>
          </w:p>
        </w:tc>
      </w:tr>
      <w:tr w:rsidR="009E613D" w14:paraId="42DEFF45" w14:textId="77777777" w:rsidTr="00326511">
        <w:trPr>
          <w:trHeight w:val="557"/>
        </w:trPr>
        <w:tc>
          <w:tcPr>
            <w:tcW w:w="1110" w:type="pct"/>
            <w:vMerge/>
            <w:vAlign w:val="top"/>
          </w:tcPr>
          <w:p w14:paraId="47555660" w14:textId="77777777" w:rsidR="009E613D" w:rsidRDefault="009E613D" w:rsidP="00326511">
            <w:pPr>
              <w:spacing w:after="0" w:line="240" w:lineRule="auto"/>
              <w:rPr>
                <w:b/>
                <w:color w:val="000000" w:themeColor="text1"/>
                <w:szCs w:val="26"/>
              </w:rPr>
            </w:pPr>
          </w:p>
        </w:tc>
        <w:tc>
          <w:tcPr>
            <w:tcW w:w="2010" w:type="pct"/>
            <w:vAlign w:val="top"/>
          </w:tcPr>
          <w:p w14:paraId="2FDF6E94" w14:textId="611D73A2" w:rsidR="009E613D" w:rsidRDefault="00286EF3" w:rsidP="00326511">
            <w:pPr>
              <w:spacing w:after="0" w:line="240" w:lineRule="auto"/>
              <w:ind w:firstLine="0"/>
              <w:rPr>
                <w:iCs/>
                <w:color w:val="000000" w:themeColor="text1"/>
                <w:szCs w:val="26"/>
              </w:rPr>
            </w:pPr>
            <w:r>
              <w:rPr>
                <w:iCs/>
                <w:color w:val="000000" w:themeColor="text1"/>
                <w:szCs w:val="26"/>
              </w:rPr>
              <w:t>7</w:t>
            </w:r>
            <w:r w:rsidR="009E613D">
              <w:rPr>
                <w:iCs/>
                <w:color w:val="000000" w:themeColor="text1"/>
                <w:szCs w:val="26"/>
              </w:rPr>
              <w:t xml:space="preserve">. </w:t>
            </w:r>
            <w:r>
              <w:rPr>
                <w:iCs/>
                <w:color w:val="000000" w:themeColor="text1"/>
                <w:szCs w:val="26"/>
              </w:rPr>
              <w:t>Tác nhân</w:t>
            </w:r>
            <w:r w:rsidR="009E613D">
              <w:rPr>
                <w:iCs/>
                <w:color w:val="000000" w:themeColor="text1"/>
                <w:szCs w:val="26"/>
              </w:rPr>
              <w:t xml:space="preserve"> cập nhật lại thông tin</w:t>
            </w:r>
            <w:r w:rsidR="00661B23">
              <w:rPr>
                <w:iCs/>
                <w:color w:val="000000" w:themeColor="text1"/>
                <w:szCs w:val="26"/>
              </w:rPr>
              <w:t xml:space="preserve"> (danh mục, mô tả, th</w:t>
            </w:r>
            <w:r w:rsidR="00E7563C">
              <w:rPr>
                <w:iCs/>
                <w:color w:val="000000" w:themeColor="text1"/>
                <w:szCs w:val="26"/>
              </w:rPr>
              <w:t>ờ</w:t>
            </w:r>
            <w:r w:rsidR="00661B23">
              <w:rPr>
                <w:iCs/>
                <w:color w:val="000000" w:themeColor="text1"/>
                <w:szCs w:val="26"/>
              </w:rPr>
              <w:t>i gian thực hiện)</w:t>
            </w:r>
          </w:p>
        </w:tc>
        <w:tc>
          <w:tcPr>
            <w:tcW w:w="1880" w:type="pct"/>
            <w:vAlign w:val="top"/>
          </w:tcPr>
          <w:p w14:paraId="29A1E51B" w14:textId="77777777" w:rsidR="009E613D" w:rsidRDefault="009E613D" w:rsidP="00326511">
            <w:pPr>
              <w:spacing w:after="0" w:line="240" w:lineRule="auto"/>
              <w:rPr>
                <w:color w:val="000000" w:themeColor="text1"/>
                <w:szCs w:val="26"/>
              </w:rPr>
            </w:pPr>
          </w:p>
        </w:tc>
      </w:tr>
      <w:tr w:rsidR="009E613D" w14:paraId="1E4EFAF8" w14:textId="77777777" w:rsidTr="00326511">
        <w:trPr>
          <w:trHeight w:val="70"/>
        </w:trPr>
        <w:tc>
          <w:tcPr>
            <w:tcW w:w="1110" w:type="pct"/>
            <w:vMerge/>
            <w:vAlign w:val="top"/>
          </w:tcPr>
          <w:p w14:paraId="7FF3D853" w14:textId="77777777" w:rsidR="009E613D" w:rsidRDefault="009E613D" w:rsidP="00326511">
            <w:pPr>
              <w:spacing w:after="0" w:line="240" w:lineRule="auto"/>
              <w:rPr>
                <w:b/>
                <w:color w:val="000000" w:themeColor="text1"/>
                <w:szCs w:val="26"/>
              </w:rPr>
            </w:pPr>
          </w:p>
        </w:tc>
        <w:tc>
          <w:tcPr>
            <w:tcW w:w="2010" w:type="pct"/>
            <w:vAlign w:val="top"/>
          </w:tcPr>
          <w:p w14:paraId="48BED553" w14:textId="26BEC139" w:rsidR="009E613D" w:rsidRDefault="00286EF3" w:rsidP="00326511">
            <w:pPr>
              <w:spacing w:after="0" w:line="240" w:lineRule="auto"/>
              <w:ind w:firstLine="0"/>
              <w:rPr>
                <w:iCs/>
                <w:color w:val="000000" w:themeColor="text1"/>
                <w:szCs w:val="26"/>
              </w:rPr>
            </w:pPr>
            <w:r>
              <w:rPr>
                <w:iCs/>
                <w:color w:val="000000" w:themeColor="text1"/>
                <w:szCs w:val="26"/>
              </w:rPr>
              <w:t>8</w:t>
            </w:r>
            <w:r w:rsidR="009E613D">
              <w:rPr>
                <w:iCs/>
                <w:color w:val="000000" w:themeColor="text1"/>
                <w:szCs w:val="26"/>
              </w:rPr>
              <w:t xml:space="preserve">. Sinh viên nhấn nút </w:t>
            </w:r>
            <w:r>
              <w:rPr>
                <w:iCs/>
                <w:color w:val="000000" w:themeColor="text1"/>
                <w:szCs w:val="26"/>
              </w:rPr>
              <w:t>“</w:t>
            </w:r>
            <w:r w:rsidR="009E613D">
              <w:rPr>
                <w:iCs/>
                <w:color w:val="000000" w:themeColor="text1"/>
                <w:szCs w:val="26"/>
              </w:rPr>
              <w:t>Lưu</w:t>
            </w:r>
            <w:r>
              <w:rPr>
                <w:iCs/>
                <w:color w:val="000000" w:themeColor="text1"/>
                <w:szCs w:val="26"/>
              </w:rPr>
              <w:t>”</w:t>
            </w:r>
          </w:p>
        </w:tc>
        <w:tc>
          <w:tcPr>
            <w:tcW w:w="1880" w:type="pct"/>
            <w:vAlign w:val="top"/>
          </w:tcPr>
          <w:p w14:paraId="5C0A9DA7" w14:textId="77777777" w:rsidR="009E613D" w:rsidRDefault="009E613D" w:rsidP="00326511">
            <w:pPr>
              <w:spacing w:after="0" w:line="240" w:lineRule="auto"/>
              <w:ind w:firstLine="0"/>
              <w:rPr>
                <w:color w:val="000000" w:themeColor="text1"/>
                <w:szCs w:val="26"/>
              </w:rPr>
            </w:pPr>
          </w:p>
        </w:tc>
      </w:tr>
      <w:tr w:rsidR="009E613D" w14:paraId="485844CE" w14:textId="77777777" w:rsidTr="00326511">
        <w:trPr>
          <w:trHeight w:val="525"/>
        </w:trPr>
        <w:tc>
          <w:tcPr>
            <w:tcW w:w="1110" w:type="pct"/>
            <w:vMerge/>
            <w:vAlign w:val="top"/>
          </w:tcPr>
          <w:p w14:paraId="56FEB3C4" w14:textId="77777777" w:rsidR="009E613D" w:rsidRDefault="009E613D" w:rsidP="00326511">
            <w:pPr>
              <w:spacing w:after="0" w:line="240" w:lineRule="auto"/>
              <w:rPr>
                <w:b/>
                <w:color w:val="000000" w:themeColor="text1"/>
                <w:szCs w:val="26"/>
              </w:rPr>
            </w:pPr>
          </w:p>
        </w:tc>
        <w:tc>
          <w:tcPr>
            <w:tcW w:w="2010" w:type="pct"/>
            <w:vAlign w:val="top"/>
          </w:tcPr>
          <w:p w14:paraId="04433E79" w14:textId="77777777" w:rsidR="009E613D" w:rsidRDefault="009E613D" w:rsidP="00326511">
            <w:pPr>
              <w:spacing w:after="0" w:line="240" w:lineRule="auto"/>
              <w:rPr>
                <w:iCs/>
                <w:color w:val="000000" w:themeColor="text1"/>
                <w:szCs w:val="26"/>
              </w:rPr>
            </w:pPr>
          </w:p>
        </w:tc>
        <w:tc>
          <w:tcPr>
            <w:tcW w:w="1880" w:type="pct"/>
            <w:vAlign w:val="top"/>
          </w:tcPr>
          <w:p w14:paraId="22C05A63" w14:textId="53AD5578" w:rsidR="009E613D" w:rsidRDefault="00286EF3" w:rsidP="00326511">
            <w:pPr>
              <w:spacing w:after="0" w:line="240" w:lineRule="auto"/>
              <w:ind w:firstLine="0"/>
              <w:rPr>
                <w:color w:val="000000" w:themeColor="text1"/>
                <w:szCs w:val="26"/>
              </w:rPr>
            </w:pPr>
            <w:r>
              <w:rPr>
                <w:color w:val="000000" w:themeColor="text1"/>
                <w:szCs w:val="26"/>
              </w:rPr>
              <w:t>9</w:t>
            </w:r>
            <w:r w:rsidR="009E613D">
              <w:rPr>
                <w:color w:val="000000" w:themeColor="text1"/>
                <w:szCs w:val="26"/>
              </w:rPr>
              <w:t xml:space="preserve">. Hệ thống kiểm tra dữ liệu và nếu </w:t>
            </w:r>
            <w:r>
              <w:rPr>
                <w:color w:val="000000" w:themeColor="text1"/>
                <w:szCs w:val="26"/>
              </w:rPr>
              <w:t>dữ liệu</w:t>
            </w:r>
            <w:r w:rsidR="009E613D">
              <w:rPr>
                <w:color w:val="000000" w:themeColor="text1"/>
                <w:szCs w:val="26"/>
              </w:rPr>
              <w:t xml:space="preserve"> hợp lệ, thông báo </w:t>
            </w:r>
            <w:r>
              <w:rPr>
                <w:color w:val="000000" w:themeColor="text1"/>
                <w:szCs w:val="26"/>
              </w:rPr>
              <w:t>“Cập nhật</w:t>
            </w:r>
            <w:r w:rsidR="009E613D">
              <w:rPr>
                <w:color w:val="000000" w:themeColor="text1"/>
                <w:szCs w:val="26"/>
              </w:rPr>
              <w:t xml:space="preserve"> thành công</w:t>
            </w:r>
            <w:r>
              <w:rPr>
                <w:color w:val="000000" w:themeColor="text1"/>
                <w:szCs w:val="26"/>
              </w:rPr>
              <w:t>”</w:t>
            </w:r>
            <w:r w:rsidR="007B533E">
              <w:rPr>
                <w:color w:val="000000" w:themeColor="text1"/>
                <w:szCs w:val="26"/>
              </w:rPr>
              <w:t>, lưu thông tin khoản thu chi vào cơ sở dữ liệu</w:t>
            </w:r>
          </w:p>
        </w:tc>
      </w:tr>
      <w:tr w:rsidR="009E613D" w14:paraId="2B7635D2" w14:textId="77777777" w:rsidTr="00326511">
        <w:trPr>
          <w:trHeight w:val="70"/>
        </w:trPr>
        <w:tc>
          <w:tcPr>
            <w:tcW w:w="1110" w:type="pct"/>
            <w:vMerge w:val="restart"/>
            <w:vAlign w:val="top"/>
          </w:tcPr>
          <w:p w14:paraId="7D547F8E" w14:textId="77777777" w:rsidR="009E613D" w:rsidRPr="00BC546E" w:rsidRDefault="009E613D" w:rsidP="00326511">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2DAE59EE" w14:textId="514FDCE3" w:rsidR="009E613D" w:rsidRPr="00F76BEA" w:rsidRDefault="00286EF3" w:rsidP="00326511">
            <w:pPr>
              <w:spacing w:after="0" w:line="240" w:lineRule="auto"/>
              <w:ind w:firstLine="0"/>
              <w:rPr>
                <w:szCs w:val="26"/>
              </w:rPr>
            </w:pPr>
            <w:r>
              <w:rPr>
                <w:szCs w:val="26"/>
              </w:rPr>
              <w:t>8</w:t>
            </w:r>
            <w:r w:rsidR="009E613D">
              <w:rPr>
                <w:szCs w:val="26"/>
              </w:rPr>
              <w:t>.1 Sinh viên nhấn nút</w:t>
            </w:r>
            <w:r>
              <w:rPr>
                <w:szCs w:val="26"/>
              </w:rPr>
              <w:t>”</w:t>
            </w:r>
            <w:r w:rsidR="009E613D">
              <w:rPr>
                <w:szCs w:val="26"/>
              </w:rPr>
              <w:t xml:space="preserve"> Hủy</w:t>
            </w:r>
            <w:r>
              <w:rPr>
                <w:szCs w:val="26"/>
              </w:rPr>
              <w:t>”</w:t>
            </w:r>
          </w:p>
        </w:tc>
        <w:tc>
          <w:tcPr>
            <w:tcW w:w="1880" w:type="pct"/>
            <w:vAlign w:val="top"/>
          </w:tcPr>
          <w:p w14:paraId="14BCD64E" w14:textId="77777777" w:rsidR="009E613D" w:rsidRPr="00795438" w:rsidRDefault="009E613D" w:rsidP="00326511">
            <w:pPr>
              <w:spacing w:after="0" w:line="240" w:lineRule="auto"/>
              <w:ind w:firstLine="0"/>
              <w:rPr>
                <w:szCs w:val="26"/>
              </w:rPr>
            </w:pPr>
          </w:p>
        </w:tc>
      </w:tr>
      <w:tr w:rsidR="009E613D" w14:paraId="2F21391C" w14:textId="77777777" w:rsidTr="00326511">
        <w:trPr>
          <w:trHeight w:val="75"/>
        </w:trPr>
        <w:tc>
          <w:tcPr>
            <w:tcW w:w="1110" w:type="pct"/>
            <w:vMerge/>
            <w:vAlign w:val="top"/>
          </w:tcPr>
          <w:p w14:paraId="70FB77B4" w14:textId="77777777" w:rsidR="009E613D" w:rsidRPr="00BC546E" w:rsidRDefault="009E613D" w:rsidP="00326511">
            <w:pPr>
              <w:spacing w:after="0" w:line="240" w:lineRule="auto"/>
              <w:ind w:firstLine="0"/>
              <w:rPr>
                <w:b/>
                <w:bCs/>
                <w:color w:val="000000" w:themeColor="text1"/>
                <w:szCs w:val="26"/>
              </w:rPr>
            </w:pPr>
          </w:p>
        </w:tc>
        <w:tc>
          <w:tcPr>
            <w:tcW w:w="2010" w:type="pct"/>
            <w:vAlign w:val="top"/>
          </w:tcPr>
          <w:p w14:paraId="7A2C19FD" w14:textId="77777777" w:rsidR="009E613D" w:rsidRDefault="009E613D" w:rsidP="00326511">
            <w:pPr>
              <w:spacing w:after="0" w:line="240" w:lineRule="auto"/>
              <w:rPr>
                <w:szCs w:val="26"/>
              </w:rPr>
            </w:pPr>
          </w:p>
        </w:tc>
        <w:tc>
          <w:tcPr>
            <w:tcW w:w="1880" w:type="pct"/>
            <w:vAlign w:val="top"/>
          </w:tcPr>
          <w:p w14:paraId="08EE0ACE" w14:textId="61EADBBB" w:rsidR="009E613D" w:rsidRPr="00795438" w:rsidRDefault="00286EF3" w:rsidP="00326511">
            <w:pPr>
              <w:spacing w:after="0" w:line="240" w:lineRule="auto"/>
              <w:ind w:firstLine="0"/>
              <w:rPr>
                <w:szCs w:val="26"/>
              </w:rPr>
            </w:pPr>
            <w:r>
              <w:rPr>
                <w:szCs w:val="26"/>
              </w:rPr>
              <w:t>8</w:t>
            </w:r>
            <w:r w:rsidR="009E613D">
              <w:rPr>
                <w:szCs w:val="26"/>
              </w:rPr>
              <w:t xml:space="preserve">.2 Quay lại giao diện quản lý </w:t>
            </w:r>
            <w:r w:rsidR="009E613D">
              <w:rPr>
                <w:szCs w:val="26"/>
              </w:rPr>
              <w:lastRenderedPageBreak/>
              <w:t>thu chi ở bước 2</w:t>
            </w:r>
          </w:p>
        </w:tc>
      </w:tr>
      <w:tr w:rsidR="0078538F" w14:paraId="50B20BA0" w14:textId="77777777" w:rsidTr="007D4892">
        <w:trPr>
          <w:trHeight w:val="531"/>
        </w:trPr>
        <w:tc>
          <w:tcPr>
            <w:tcW w:w="1110" w:type="pct"/>
            <w:vMerge/>
            <w:vAlign w:val="top"/>
          </w:tcPr>
          <w:p w14:paraId="2898AA76" w14:textId="77777777" w:rsidR="0078538F" w:rsidRPr="00BC546E" w:rsidRDefault="0078538F" w:rsidP="00326511">
            <w:pPr>
              <w:spacing w:after="0" w:line="240" w:lineRule="auto"/>
              <w:ind w:firstLine="0"/>
              <w:rPr>
                <w:b/>
                <w:bCs/>
                <w:color w:val="000000" w:themeColor="text1"/>
                <w:szCs w:val="26"/>
              </w:rPr>
            </w:pPr>
          </w:p>
        </w:tc>
        <w:tc>
          <w:tcPr>
            <w:tcW w:w="2010" w:type="pct"/>
            <w:tcBorders>
              <w:bottom w:val="single" w:sz="4" w:space="0" w:color="auto"/>
            </w:tcBorders>
            <w:vAlign w:val="top"/>
          </w:tcPr>
          <w:p w14:paraId="03D028B1" w14:textId="77777777" w:rsidR="0078538F" w:rsidRDefault="0078538F" w:rsidP="00326511">
            <w:pPr>
              <w:spacing w:after="0" w:line="240" w:lineRule="auto"/>
              <w:ind w:firstLine="0"/>
              <w:rPr>
                <w:szCs w:val="26"/>
                <w:lang w:val="vi-VN"/>
              </w:rPr>
            </w:pPr>
          </w:p>
        </w:tc>
        <w:tc>
          <w:tcPr>
            <w:tcW w:w="1880" w:type="pct"/>
            <w:tcBorders>
              <w:bottom w:val="single" w:sz="4" w:space="0" w:color="auto"/>
            </w:tcBorders>
            <w:vAlign w:val="top"/>
          </w:tcPr>
          <w:p w14:paraId="63B5CE23" w14:textId="491B8B90" w:rsidR="0078538F" w:rsidRDefault="0078538F" w:rsidP="00326511">
            <w:pPr>
              <w:spacing w:after="0" w:line="240" w:lineRule="auto"/>
              <w:ind w:firstLine="0"/>
              <w:rPr>
                <w:szCs w:val="26"/>
              </w:rPr>
            </w:pPr>
            <w:r>
              <w:rPr>
                <w:szCs w:val="26"/>
              </w:rPr>
              <w:t>9.1 Hệ thống kiểm tra dữ liệu và nếu dữ liệu không hợp lệ, thông báo “Cập nhật không thành công”</w:t>
            </w:r>
          </w:p>
        </w:tc>
      </w:tr>
      <w:tr w:rsidR="009E613D" w14:paraId="29E8A738" w14:textId="77777777" w:rsidTr="007D4892">
        <w:trPr>
          <w:trHeight w:val="359"/>
        </w:trPr>
        <w:tc>
          <w:tcPr>
            <w:tcW w:w="1110" w:type="pct"/>
            <w:vAlign w:val="top"/>
          </w:tcPr>
          <w:p w14:paraId="2AC77E2B"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tcBorders>
              <w:bottom w:val="single" w:sz="4" w:space="0" w:color="auto"/>
            </w:tcBorders>
            <w:vAlign w:val="top"/>
          </w:tcPr>
          <w:p w14:paraId="423FF00B" w14:textId="4E50AC43" w:rsidR="009E613D" w:rsidRDefault="006E7C0A"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tác nhân có chọn nhận thông báo khi thêm khoản thu chi tại Use case 14, tác nhân có thể bỏ chọn nhận thông báo trước thời hạn thông báo của khoản thu chi đó</w:t>
            </w:r>
          </w:p>
        </w:tc>
      </w:tr>
    </w:tbl>
    <w:p w14:paraId="57136A6A" w14:textId="0D35F12D" w:rsidR="00353FBE" w:rsidRDefault="00460F3A" w:rsidP="00460F3A">
      <w:pPr>
        <w:pStyle w:val="Caption"/>
        <w:rPr>
          <w:i/>
          <w:iCs/>
        </w:rPr>
      </w:pPr>
      <w:bookmarkStart w:id="153" w:name="_Toc45224238"/>
      <w:r w:rsidRPr="00733B9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17</w:t>
      </w:r>
      <w:r w:rsidR="00866FCD">
        <w:rPr>
          <w:i/>
          <w:iCs/>
        </w:rPr>
        <w:fldChar w:fldCharType="end"/>
      </w:r>
      <w:r w:rsidRPr="00733B9C">
        <w:rPr>
          <w:i/>
          <w:iCs/>
        </w:rPr>
        <w:t xml:space="preserve"> Đặc tả</w:t>
      </w:r>
      <w:r w:rsidR="00733B9C" w:rsidRPr="00733B9C">
        <w:rPr>
          <w:i/>
          <w:iCs/>
        </w:rPr>
        <w:t xml:space="preserve"> Use case 15 – Cập nhật</w:t>
      </w:r>
      <w:r w:rsidR="007B0499">
        <w:rPr>
          <w:i/>
          <w:iCs/>
        </w:rPr>
        <w:t xml:space="preserve"> khoản</w:t>
      </w:r>
      <w:r w:rsidR="00733B9C" w:rsidRPr="00733B9C">
        <w:rPr>
          <w:i/>
          <w:iCs/>
        </w:rPr>
        <w:t xml:space="preserve"> thu chi</w:t>
      </w:r>
      <w:bookmarkEnd w:id="153"/>
    </w:p>
    <w:p w14:paraId="07E960C4" w14:textId="50B74024" w:rsidR="007B0499" w:rsidRDefault="007B0499">
      <w:pPr>
        <w:spacing w:before="0" w:line="259" w:lineRule="auto"/>
        <w:ind w:firstLine="0"/>
        <w:jc w:val="left"/>
      </w:pPr>
      <w:r>
        <w:br w:type="page"/>
      </w:r>
    </w:p>
    <w:p w14:paraId="5B4BC277" w14:textId="2381C18C" w:rsidR="007B0499" w:rsidRPr="007B0499" w:rsidRDefault="00440BCF" w:rsidP="00CD4E13">
      <w:pPr>
        <w:spacing w:before="0" w:line="259" w:lineRule="auto"/>
        <w:ind w:firstLine="0"/>
        <w:jc w:val="left"/>
      </w:pPr>
      <w:r>
        <w:rPr>
          <w:noProof/>
        </w:rPr>
        <w:lastRenderedPageBreak/>
        <mc:AlternateContent>
          <mc:Choice Requires="wps">
            <w:drawing>
              <wp:anchor distT="0" distB="0" distL="114300" distR="114300" simplePos="0" relativeHeight="251595776" behindDoc="0" locked="0" layoutInCell="1" allowOverlap="1" wp14:anchorId="64F18532" wp14:editId="3081BF68">
                <wp:simplePos x="0" y="0"/>
                <wp:positionH relativeFrom="column">
                  <wp:posOffset>-3175</wp:posOffset>
                </wp:positionH>
                <wp:positionV relativeFrom="paragraph">
                  <wp:posOffset>7072630</wp:posOffset>
                </wp:positionV>
                <wp:extent cx="558038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C9A955C" w14:textId="4A4387DC" w:rsidR="00805121" w:rsidRPr="00B96BC2" w:rsidRDefault="00805121" w:rsidP="00B96BC2">
                            <w:pPr>
                              <w:pStyle w:val="Caption"/>
                              <w:rPr>
                                <w:rFonts w:cs="Arial"/>
                                <w:b/>
                                <w:i/>
                                <w:iCs/>
                                <w:noProof/>
                                <w:szCs w:val="26"/>
                              </w:rPr>
                            </w:pPr>
                            <w:bookmarkStart w:id="154" w:name="_Toc45224176"/>
                            <w:r w:rsidRPr="00B96BC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30</w:t>
                            </w:r>
                            <w:r w:rsidR="00243146">
                              <w:rPr>
                                <w:i/>
                                <w:iCs/>
                              </w:rPr>
                              <w:fldChar w:fldCharType="end"/>
                            </w:r>
                            <w:r w:rsidRPr="00B96BC2">
                              <w:rPr>
                                <w:i/>
                                <w:iCs/>
                              </w:rPr>
                              <w:t xml:space="preserve"> Sơ đồ Activity Use case 15 – Cập nhật</w:t>
                            </w:r>
                            <w:r>
                              <w:rPr>
                                <w:i/>
                                <w:iCs/>
                              </w:rPr>
                              <w:t xml:space="preserve"> khoản</w:t>
                            </w:r>
                            <w:r w:rsidRPr="00B96BC2">
                              <w:rPr>
                                <w:i/>
                                <w:iCs/>
                              </w:rPr>
                              <w:t xml:space="preserve"> thu chi</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8532" id="Text Box 129" o:spid="_x0000_s1077" type="#_x0000_t202" style="position:absolute;margin-left:-.25pt;margin-top:556.9pt;width:439.4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3eLwIAAGk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" stroked="f">
                <v:textbox style="mso-fit-shape-to-text:t" inset="0,0,0,0">
                  <w:txbxContent>
                    <w:p w14:paraId="4C9A955C" w14:textId="4A4387DC" w:rsidR="00805121" w:rsidRPr="00B96BC2" w:rsidRDefault="00805121" w:rsidP="00B96BC2">
                      <w:pPr>
                        <w:pStyle w:val="Caption"/>
                        <w:rPr>
                          <w:rFonts w:cs="Arial"/>
                          <w:b/>
                          <w:i/>
                          <w:iCs/>
                          <w:noProof/>
                          <w:szCs w:val="26"/>
                        </w:rPr>
                      </w:pPr>
                      <w:bookmarkStart w:id="155" w:name="_Toc45224176"/>
                      <w:r w:rsidRPr="00B96BC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30</w:t>
                      </w:r>
                      <w:r w:rsidR="00243146">
                        <w:rPr>
                          <w:i/>
                          <w:iCs/>
                        </w:rPr>
                        <w:fldChar w:fldCharType="end"/>
                      </w:r>
                      <w:r w:rsidRPr="00B96BC2">
                        <w:rPr>
                          <w:i/>
                          <w:iCs/>
                        </w:rPr>
                        <w:t xml:space="preserve"> Sơ đồ Activity Use case 15 – Cập nhật</w:t>
                      </w:r>
                      <w:r>
                        <w:rPr>
                          <w:i/>
                          <w:iCs/>
                        </w:rPr>
                        <w:t xml:space="preserve"> khoản</w:t>
                      </w:r>
                      <w:r w:rsidRPr="00B96BC2">
                        <w:rPr>
                          <w:i/>
                          <w:iCs/>
                        </w:rPr>
                        <w:t xml:space="preserve"> thu chi</w:t>
                      </w:r>
                      <w:bookmarkEnd w:id="155"/>
                    </w:p>
                  </w:txbxContent>
                </v:textbox>
                <w10:wrap type="topAndBottom"/>
              </v:shape>
            </w:pict>
          </mc:Fallback>
        </mc:AlternateContent>
      </w:r>
      <w:r w:rsidR="00C628A6" w:rsidRPr="00C628A6">
        <w:rPr>
          <w:noProof/>
        </w:rPr>
        <w:drawing>
          <wp:anchor distT="0" distB="0" distL="114300" distR="114300" simplePos="0" relativeHeight="251696128" behindDoc="0" locked="0" layoutInCell="1" allowOverlap="1" wp14:anchorId="154FD110" wp14:editId="7C98D683">
            <wp:simplePos x="0" y="0"/>
            <wp:positionH relativeFrom="column">
              <wp:posOffset>-3175</wp:posOffset>
            </wp:positionH>
            <wp:positionV relativeFrom="paragraph">
              <wp:posOffset>-238125</wp:posOffset>
            </wp:positionV>
            <wp:extent cx="5580380" cy="7268845"/>
            <wp:effectExtent l="0" t="0" r="1270" b="825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80380" cy="7268845"/>
                    </a:xfrm>
                    <a:prstGeom prst="rect">
                      <a:avLst/>
                    </a:prstGeom>
                    <a:noFill/>
                    <a:ln>
                      <a:noFill/>
                    </a:ln>
                  </pic:spPr>
                </pic:pic>
              </a:graphicData>
            </a:graphic>
          </wp:anchor>
        </w:drawing>
      </w:r>
      <w:r w:rsidR="00236D98" w:rsidRPr="00236D98">
        <w:t xml:space="preserve"> </w:t>
      </w:r>
      <w:r w:rsidR="00763C99" w:rsidRPr="00763C99">
        <w:t xml:space="preserve"> </w:t>
      </w:r>
    </w:p>
    <w:p w14:paraId="1706C2AB" w14:textId="0C626D63" w:rsidR="00F94AF8" w:rsidRDefault="00882334" w:rsidP="00F62836">
      <w:pPr>
        <w:ind w:firstLine="0"/>
        <w:rPr>
          <w:rFonts w:cs="Arial"/>
          <w:b/>
          <w:bCs/>
          <w:i/>
          <w:szCs w:val="26"/>
        </w:rPr>
      </w:pPr>
      <w:r>
        <w:rPr>
          <w:noProof/>
        </w:rPr>
        <w:lastRenderedPageBreak/>
        <mc:AlternateContent>
          <mc:Choice Requires="wps">
            <w:drawing>
              <wp:anchor distT="0" distB="0" distL="114300" distR="114300" simplePos="0" relativeHeight="251689472" behindDoc="0" locked="0" layoutInCell="1" allowOverlap="1" wp14:anchorId="5FC5F279" wp14:editId="0E6A68B6">
                <wp:simplePos x="0" y="0"/>
                <wp:positionH relativeFrom="column">
                  <wp:posOffset>-3175</wp:posOffset>
                </wp:positionH>
                <wp:positionV relativeFrom="paragraph">
                  <wp:posOffset>6591300</wp:posOffset>
                </wp:positionV>
                <wp:extent cx="558038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26482AA" w14:textId="49F92FFA" w:rsidR="00805121" w:rsidRPr="009C63C1" w:rsidRDefault="00805121" w:rsidP="009C63C1">
                            <w:pPr>
                              <w:pStyle w:val="Caption"/>
                              <w:rPr>
                                <w:rFonts w:cs="Arial"/>
                                <w:b/>
                                <w:i/>
                                <w:iCs/>
                                <w:noProof/>
                                <w:szCs w:val="26"/>
                              </w:rPr>
                            </w:pPr>
                            <w:bookmarkStart w:id="156" w:name="_Toc45224177"/>
                            <w:r w:rsidRPr="009C63C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31</w:t>
                            </w:r>
                            <w:r w:rsidR="00243146">
                              <w:rPr>
                                <w:i/>
                                <w:iCs/>
                              </w:rPr>
                              <w:fldChar w:fldCharType="end"/>
                            </w:r>
                            <w:r w:rsidRPr="009C63C1">
                              <w:rPr>
                                <w:i/>
                                <w:iCs/>
                              </w:rPr>
                              <w:t xml:space="preserve"> Sơ đồ Sequence Use case 15 – Cập nhật</w:t>
                            </w:r>
                            <w:r w:rsidR="001A2AB1">
                              <w:rPr>
                                <w:i/>
                                <w:iCs/>
                              </w:rPr>
                              <w:t xml:space="preserve"> khoản</w:t>
                            </w:r>
                            <w:r w:rsidRPr="009C63C1">
                              <w:rPr>
                                <w:i/>
                                <w:iCs/>
                              </w:rPr>
                              <w:t xml:space="preserve"> thu chi</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5F279" id="Text Box 131" o:spid="_x0000_s1078" type="#_x0000_t202" style="position:absolute;left:0;text-align:left;margin-left:-.25pt;margin-top:519pt;width:439.4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XsLw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" stroked="f">
                <v:textbox style="mso-fit-shape-to-text:t" inset="0,0,0,0">
                  <w:txbxContent>
                    <w:p w14:paraId="426482AA" w14:textId="49F92FFA" w:rsidR="00805121" w:rsidRPr="009C63C1" w:rsidRDefault="00805121" w:rsidP="009C63C1">
                      <w:pPr>
                        <w:pStyle w:val="Caption"/>
                        <w:rPr>
                          <w:rFonts w:cs="Arial"/>
                          <w:b/>
                          <w:i/>
                          <w:iCs/>
                          <w:noProof/>
                          <w:szCs w:val="26"/>
                        </w:rPr>
                      </w:pPr>
                      <w:bookmarkStart w:id="157" w:name="_Toc45224177"/>
                      <w:r w:rsidRPr="009C63C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31</w:t>
                      </w:r>
                      <w:r w:rsidR="00243146">
                        <w:rPr>
                          <w:i/>
                          <w:iCs/>
                        </w:rPr>
                        <w:fldChar w:fldCharType="end"/>
                      </w:r>
                      <w:r w:rsidRPr="009C63C1">
                        <w:rPr>
                          <w:i/>
                          <w:iCs/>
                        </w:rPr>
                        <w:t xml:space="preserve"> Sơ đồ Sequence Use case 15 – Cập nhật</w:t>
                      </w:r>
                      <w:r w:rsidR="001A2AB1">
                        <w:rPr>
                          <w:i/>
                          <w:iCs/>
                        </w:rPr>
                        <w:t xml:space="preserve"> khoản</w:t>
                      </w:r>
                      <w:r w:rsidRPr="009C63C1">
                        <w:rPr>
                          <w:i/>
                          <w:iCs/>
                        </w:rPr>
                        <w:t xml:space="preserve"> thu chi</w:t>
                      </w:r>
                      <w:bookmarkEnd w:id="157"/>
                    </w:p>
                  </w:txbxContent>
                </v:textbox>
                <w10:wrap type="topAndBottom"/>
              </v:shape>
            </w:pict>
          </mc:Fallback>
        </mc:AlternateContent>
      </w:r>
      <w:r w:rsidRPr="00882334">
        <w:rPr>
          <w:rFonts w:cs="Arial"/>
          <w:b/>
          <w:bCs/>
          <w:i/>
          <w:noProof/>
          <w:szCs w:val="26"/>
        </w:rPr>
        <w:drawing>
          <wp:anchor distT="0" distB="0" distL="114300" distR="114300" simplePos="0" relativeHeight="251746816" behindDoc="0" locked="0" layoutInCell="1" allowOverlap="1" wp14:anchorId="60CCB25D" wp14:editId="233FD12E">
            <wp:simplePos x="0" y="0"/>
            <wp:positionH relativeFrom="column">
              <wp:posOffset>711200</wp:posOffset>
            </wp:positionH>
            <wp:positionV relativeFrom="paragraph">
              <wp:posOffset>-225425</wp:posOffset>
            </wp:positionV>
            <wp:extent cx="5580380" cy="848233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80380" cy="8482330"/>
                    </a:xfrm>
                    <a:prstGeom prst="rect">
                      <a:avLst/>
                    </a:prstGeom>
                    <a:noFill/>
                    <a:ln>
                      <a:noFill/>
                    </a:ln>
                  </pic:spPr>
                </pic:pic>
              </a:graphicData>
            </a:graphic>
          </wp:anchor>
        </w:drawing>
      </w:r>
    </w:p>
    <w:p w14:paraId="028B0727" w14:textId="7E824AAF" w:rsidR="00353FBE" w:rsidRDefault="00353FBE" w:rsidP="00353FBE">
      <w:pPr>
        <w:pStyle w:val="Heading4"/>
      </w:pPr>
      <w:r>
        <w:lastRenderedPageBreak/>
        <w:t>Use</w:t>
      </w:r>
      <w:r w:rsidR="00A11FB6">
        <w:t xml:space="preserve"> </w:t>
      </w:r>
      <w:r>
        <w:t>case UC1</w:t>
      </w:r>
      <w:r w:rsidR="00612503">
        <w:t>6</w:t>
      </w:r>
      <w:r>
        <w:t xml:space="preserve"> – </w:t>
      </w:r>
      <w:r w:rsidR="004C3147" w:rsidRPr="00775032">
        <w:t>Xóa</w:t>
      </w:r>
      <w:r w:rsidR="00CC07EF">
        <w:t xml:space="preserve"> khoản</w:t>
      </w:r>
      <w:r w:rsidR="004C3147" w:rsidRPr="00775032">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2A6ACB7C"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6</w:t>
            </w:r>
            <w:r>
              <w:rPr>
                <w:color w:val="000000" w:themeColor="text1"/>
                <w:szCs w:val="26"/>
              </w:rPr>
              <w:t xml:space="preserve"> </w:t>
            </w:r>
            <w:r w:rsidR="004C3147">
              <w:rPr>
                <w:color w:val="000000" w:themeColor="text1"/>
                <w:szCs w:val="26"/>
              </w:rPr>
              <w:t>–</w:t>
            </w:r>
            <w:r>
              <w:rPr>
                <w:color w:val="000000" w:themeColor="text1"/>
                <w:szCs w:val="26"/>
                <w:lang w:val="vi-VN"/>
              </w:rPr>
              <w:t xml:space="preserve"> </w:t>
            </w:r>
            <w:r w:rsidR="004C3147">
              <w:rPr>
                <w:color w:val="000000" w:themeColor="text1"/>
                <w:szCs w:val="26"/>
              </w:rPr>
              <w:t>Xóa</w:t>
            </w:r>
            <w:r w:rsidR="002F4303">
              <w:rPr>
                <w:color w:val="000000" w:themeColor="text1"/>
                <w:szCs w:val="26"/>
              </w:rPr>
              <w:t xml:space="preserve"> khoản</w:t>
            </w:r>
            <w:r w:rsidR="004C3147">
              <w:rPr>
                <w:color w:val="000000" w:themeColor="text1"/>
                <w:szCs w:val="26"/>
              </w:rPr>
              <w:t xml:space="preserve">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647C63EB"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775032">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16FFDE06"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r w:rsidR="00C52D0D">
              <w:rPr>
                <w:rFonts w:ascii="Times New Roman" w:hAnsi="Times New Roman"/>
                <w:i w:val="0"/>
                <w:color w:val="000000" w:themeColor="text1"/>
                <w:sz w:val="26"/>
                <w:szCs w:val="26"/>
              </w:rPr>
              <w:t>, xóa khỏi cơ sở dữ liệu</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49E06C95" w:rsidR="00114719" w:rsidRPr="00CA62E4" w:rsidRDefault="00AB390D" w:rsidP="005B6ACA">
            <w:pPr>
              <w:spacing w:after="0" w:line="240" w:lineRule="auto"/>
              <w:ind w:firstLine="0"/>
              <w:rPr>
                <w:iCs/>
                <w:color w:val="000000" w:themeColor="text1"/>
                <w:szCs w:val="26"/>
              </w:rPr>
            </w:pPr>
            <w:r>
              <w:rPr>
                <w:iCs/>
                <w:color w:val="000000" w:themeColor="text1"/>
                <w:szCs w:val="26"/>
              </w:rPr>
              <w:t xml:space="preserve">1. </w:t>
            </w:r>
            <w:r w:rsidR="00F91D4D">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037F5BC9" w:rsidR="00EF3F38" w:rsidRPr="00EF3F38" w:rsidRDefault="00EF3F38" w:rsidP="00EF3F38">
            <w:pPr>
              <w:spacing w:after="0" w:line="240" w:lineRule="auto"/>
              <w:ind w:firstLine="0"/>
              <w:rPr>
                <w:color w:val="000000" w:themeColor="text1"/>
                <w:szCs w:val="26"/>
              </w:rPr>
            </w:pPr>
            <w:r>
              <w:rPr>
                <w:color w:val="000000" w:themeColor="text1"/>
                <w:szCs w:val="26"/>
              </w:rPr>
              <w:t xml:space="preserve">2. </w:t>
            </w:r>
            <w:r w:rsidR="007C6310">
              <w:rPr>
                <w:color w:val="000000" w:themeColor="text1"/>
                <w:szCs w:val="26"/>
              </w:rPr>
              <w:t>Hệ thống kiểm tra c</w:t>
            </w:r>
            <w:r w:rsidR="00C41F7B">
              <w:rPr>
                <w:color w:val="000000" w:themeColor="text1"/>
                <w:szCs w:val="26"/>
              </w:rPr>
              <w:t>ơ</w:t>
            </w:r>
            <w:r w:rsidR="007C6310">
              <w:rPr>
                <w:color w:val="000000" w:themeColor="text1"/>
                <w:szCs w:val="26"/>
              </w:rPr>
              <w:t xml:space="preserve"> sở dữ liệu, lấy dữ liệu các khoản thu chi và hiển thị lên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3AB44B44" w:rsidR="00EF3F38" w:rsidRDefault="00EF3F38" w:rsidP="00EF3F38">
            <w:pPr>
              <w:spacing w:after="0" w:line="240" w:lineRule="auto"/>
              <w:ind w:firstLine="0"/>
              <w:rPr>
                <w:iCs/>
                <w:color w:val="000000" w:themeColor="text1"/>
                <w:szCs w:val="26"/>
              </w:rPr>
            </w:pPr>
            <w:r>
              <w:rPr>
                <w:iCs/>
                <w:color w:val="000000" w:themeColor="text1"/>
                <w:szCs w:val="26"/>
              </w:rPr>
              <w:t xml:space="preserve">3. </w:t>
            </w:r>
            <w:r w:rsidR="00F91D4D">
              <w:rPr>
                <w:iCs/>
                <w:color w:val="000000" w:themeColor="text1"/>
                <w:szCs w:val="26"/>
              </w:rPr>
              <w:t>Tác nhân</w:t>
            </w:r>
            <w:r>
              <w:rPr>
                <w:iCs/>
                <w:color w:val="000000" w:themeColor="text1"/>
                <w:szCs w:val="26"/>
              </w:rPr>
              <w:t xml:space="preserve">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FD5268" w14:paraId="145522B3" w14:textId="77777777" w:rsidTr="00EF3F38">
        <w:trPr>
          <w:trHeight w:val="58"/>
        </w:trPr>
        <w:tc>
          <w:tcPr>
            <w:tcW w:w="1110" w:type="pct"/>
            <w:vMerge/>
            <w:vAlign w:val="top"/>
          </w:tcPr>
          <w:p w14:paraId="3E0A6572" w14:textId="77777777" w:rsidR="00FD5268" w:rsidRDefault="00FD5268" w:rsidP="005B6ACA">
            <w:pPr>
              <w:spacing w:after="0" w:line="240" w:lineRule="auto"/>
              <w:rPr>
                <w:b/>
                <w:color w:val="000000" w:themeColor="text1"/>
                <w:szCs w:val="26"/>
              </w:rPr>
            </w:pPr>
          </w:p>
        </w:tc>
        <w:tc>
          <w:tcPr>
            <w:tcW w:w="2010" w:type="pct"/>
            <w:vAlign w:val="top"/>
          </w:tcPr>
          <w:p w14:paraId="2FE2A9FF" w14:textId="77777777" w:rsidR="00FD5268" w:rsidRDefault="00FD5268" w:rsidP="00EF3F38">
            <w:pPr>
              <w:spacing w:after="0" w:line="240" w:lineRule="auto"/>
              <w:ind w:firstLine="0"/>
              <w:rPr>
                <w:iCs/>
                <w:color w:val="000000" w:themeColor="text1"/>
                <w:szCs w:val="26"/>
              </w:rPr>
            </w:pPr>
          </w:p>
        </w:tc>
        <w:tc>
          <w:tcPr>
            <w:tcW w:w="1880" w:type="pct"/>
            <w:vAlign w:val="top"/>
          </w:tcPr>
          <w:p w14:paraId="25A05E7A" w14:textId="4900C387" w:rsidR="00FD5268" w:rsidRDefault="00FD5268" w:rsidP="00FD5268">
            <w:pPr>
              <w:spacing w:after="0" w:line="240" w:lineRule="auto"/>
              <w:ind w:firstLine="0"/>
              <w:rPr>
                <w:color w:val="000000" w:themeColor="text1"/>
                <w:szCs w:val="26"/>
              </w:rPr>
            </w:pPr>
            <w:r>
              <w:rPr>
                <w:color w:val="000000" w:themeColor="text1"/>
                <w:szCs w:val="26"/>
              </w:rPr>
              <w:t xml:space="preserve">4. Hệ thống hiển thị </w:t>
            </w:r>
            <w:r w:rsidR="00A561DF">
              <w:rPr>
                <w:color w:val="000000" w:themeColor="text1"/>
                <w:szCs w:val="26"/>
              </w:rPr>
              <w:t xml:space="preserve">context menu các </w:t>
            </w:r>
            <w:r>
              <w:rPr>
                <w:color w:val="000000" w:themeColor="text1"/>
                <w:szCs w:val="26"/>
              </w:rPr>
              <w:t>chức năng</w:t>
            </w:r>
          </w:p>
        </w:tc>
      </w:tr>
      <w:tr w:rsidR="00F91D4D" w14:paraId="0CF244DA" w14:textId="77777777" w:rsidTr="00EF3F38">
        <w:trPr>
          <w:trHeight w:val="58"/>
        </w:trPr>
        <w:tc>
          <w:tcPr>
            <w:tcW w:w="1110" w:type="pct"/>
            <w:vMerge/>
            <w:vAlign w:val="top"/>
          </w:tcPr>
          <w:p w14:paraId="1C6EFAD7" w14:textId="77777777" w:rsidR="00F91D4D" w:rsidRDefault="00F91D4D" w:rsidP="005B6ACA">
            <w:pPr>
              <w:spacing w:after="0" w:line="240" w:lineRule="auto"/>
              <w:rPr>
                <w:b/>
                <w:color w:val="000000" w:themeColor="text1"/>
                <w:szCs w:val="26"/>
              </w:rPr>
            </w:pPr>
          </w:p>
        </w:tc>
        <w:tc>
          <w:tcPr>
            <w:tcW w:w="2010" w:type="pct"/>
            <w:vAlign w:val="top"/>
          </w:tcPr>
          <w:p w14:paraId="6899DDCC" w14:textId="6BF0C3E9" w:rsidR="00F91D4D" w:rsidRDefault="00F91D4D" w:rsidP="00EF3F38">
            <w:pPr>
              <w:spacing w:after="0" w:line="240" w:lineRule="auto"/>
              <w:ind w:firstLine="0"/>
              <w:rPr>
                <w:iCs/>
                <w:color w:val="000000" w:themeColor="text1"/>
                <w:szCs w:val="26"/>
              </w:rPr>
            </w:pPr>
            <w:r>
              <w:rPr>
                <w:iCs/>
                <w:color w:val="000000" w:themeColor="text1"/>
                <w:szCs w:val="26"/>
              </w:rPr>
              <w:t xml:space="preserve">5. Tác nhân </w:t>
            </w:r>
            <w:r w:rsidR="00A561DF">
              <w:rPr>
                <w:iCs/>
                <w:color w:val="000000" w:themeColor="text1"/>
                <w:szCs w:val="26"/>
              </w:rPr>
              <w:t>chọn chức năng</w:t>
            </w:r>
            <w:r>
              <w:rPr>
                <w:iCs/>
                <w:color w:val="000000" w:themeColor="text1"/>
                <w:szCs w:val="26"/>
              </w:rPr>
              <w:t xml:space="preserve"> “Xóa”</w:t>
            </w:r>
          </w:p>
        </w:tc>
        <w:tc>
          <w:tcPr>
            <w:tcW w:w="1880" w:type="pct"/>
            <w:vAlign w:val="top"/>
          </w:tcPr>
          <w:p w14:paraId="71DED730" w14:textId="77777777" w:rsidR="00F91D4D" w:rsidRDefault="00F91D4D" w:rsidP="00FD5268">
            <w:pPr>
              <w:spacing w:after="0" w:line="240" w:lineRule="auto"/>
              <w:ind w:firstLine="0"/>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322FFD5D" w:rsidR="00114719" w:rsidRPr="00795438" w:rsidRDefault="0025372A" w:rsidP="00CA62E4">
            <w:pPr>
              <w:spacing w:after="0" w:line="240" w:lineRule="auto"/>
              <w:ind w:firstLine="0"/>
              <w:rPr>
                <w:szCs w:val="26"/>
              </w:rPr>
            </w:pPr>
            <w:r>
              <w:rPr>
                <w:szCs w:val="26"/>
              </w:rPr>
              <w:t>6</w:t>
            </w:r>
            <w:r w:rsidR="00114719">
              <w:rPr>
                <w:szCs w:val="26"/>
              </w:rPr>
              <w:t xml:space="preserve">. Hệ thống hiển thị thông báo </w:t>
            </w:r>
            <w:r w:rsidR="00F91D4D">
              <w:rPr>
                <w:szCs w:val="26"/>
              </w:rPr>
              <w:t>“</w:t>
            </w:r>
            <w:r w:rsidR="00114719">
              <w:rPr>
                <w:szCs w:val="26"/>
              </w:rPr>
              <w:t xml:space="preserve">Bạn có muốn xóa </w:t>
            </w:r>
            <w:r w:rsidR="00F91D4D">
              <w:rPr>
                <w:szCs w:val="26"/>
              </w:rPr>
              <w:t>khoản</w:t>
            </w:r>
            <w:r w:rsidR="00114719">
              <w:rPr>
                <w:szCs w:val="26"/>
              </w:rPr>
              <w:t xml:space="preserve"> </w:t>
            </w:r>
            <w:r w:rsidR="00F91D4D">
              <w:rPr>
                <w:szCs w:val="26"/>
              </w:rPr>
              <w:t>này</w:t>
            </w:r>
            <w:r w:rsidR="00114719">
              <w:rPr>
                <w:szCs w:val="26"/>
              </w:rPr>
              <w:t xml:space="preserve"> ?</w:t>
            </w:r>
            <w:r w:rsidR="00F91D4D">
              <w:rPr>
                <w:szCs w:val="26"/>
              </w:rPr>
              <w:t>”</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71B0B11" w:rsidR="00114719" w:rsidRDefault="0025372A" w:rsidP="00CA62E4">
            <w:pPr>
              <w:spacing w:after="0" w:line="240" w:lineRule="auto"/>
              <w:ind w:firstLine="0"/>
              <w:rPr>
                <w:iCs/>
                <w:color w:val="000000" w:themeColor="text1"/>
                <w:szCs w:val="26"/>
              </w:rPr>
            </w:pPr>
            <w:r>
              <w:rPr>
                <w:iCs/>
                <w:color w:val="000000" w:themeColor="text1"/>
                <w:szCs w:val="26"/>
              </w:rPr>
              <w:t>7</w:t>
            </w:r>
            <w:r w:rsidR="00114719">
              <w:rPr>
                <w:iCs/>
                <w:color w:val="000000" w:themeColor="text1"/>
                <w:szCs w:val="26"/>
              </w:rPr>
              <w:t xml:space="preserve">. </w:t>
            </w:r>
            <w:r w:rsidR="00F91D4D">
              <w:rPr>
                <w:iCs/>
                <w:color w:val="000000" w:themeColor="text1"/>
                <w:szCs w:val="26"/>
              </w:rPr>
              <w:t>Tác nhân</w:t>
            </w:r>
            <w:r w:rsidR="00114719">
              <w:rPr>
                <w:iCs/>
                <w:color w:val="000000" w:themeColor="text1"/>
                <w:szCs w:val="26"/>
              </w:rPr>
              <w:t xml:space="preserve"> nhấn nút </w:t>
            </w:r>
            <w:r w:rsidR="00F91D4D">
              <w:rPr>
                <w:iCs/>
                <w:color w:val="000000" w:themeColor="text1"/>
                <w:szCs w:val="26"/>
              </w:rPr>
              <w:t>“</w:t>
            </w:r>
            <w:r w:rsidR="00114719">
              <w:rPr>
                <w:iCs/>
                <w:color w:val="000000" w:themeColor="text1"/>
                <w:szCs w:val="26"/>
              </w:rPr>
              <w:t>Có</w:t>
            </w:r>
            <w:r w:rsidR="00F91D4D">
              <w:rPr>
                <w:iCs/>
                <w:color w:val="000000" w:themeColor="text1"/>
                <w:szCs w:val="26"/>
              </w:rPr>
              <w:t>”</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0D2D616B" w:rsidR="00114719" w:rsidRDefault="0025372A" w:rsidP="00B53479">
            <w:pPr>
              <w:spacing w:after="0" w:line="240" w:lineRule="auto"/>
              <w:ind w:firstLine="0"/>
              <w:rPr>
                <w:szCs w:val="26"/>
              </w:rPr>
            </w:pPr>
            <w:r>
              <w:rPr>
                <w:szCs w:val="26"/>
              </w:rPr>
              <w:t>8</w:t>
            </w:r>
            <w:r w:rsidR="00114719">
              <w:rPr>
                <w:szCs w:val="26"/>
              </w:rPr>
              <w:t>. Hệ thống</w:t>
            </w:r>
            <w:r w:rsidR="0039651D">
              <w:rPr>
                <w:szCs w:val="26"/>
              </w:rPr>
              <w:t xml:space="preserve"> hiển thị</w:t>
            </w:r>
            <w:r w:rsidR="00114719">
              <w:rPr>
                <w:szCs w:val="26"/>
              </w:rPr>
              <w:t xml:space="preserve"> thông báo </w:t>
            </w:r>
            <w:r w:rsidR="0039651D">
              <w:rPr>
                <w:szCs w:val="26"/>
              </w:rPr>
              <w:t>“</w:t>
            </w:r>
            <w:r w:rsidR="00114719">
              <w:rPr>
                <w:szCs w:val="26"/>
              </w:rPr>
              <w:t>Xóa thành công</w:t>
            </w:r>
            <w:r w:rsidR="0039651D">
              <w:rPr>
                <w:szCs w:val="26"/>
              </w:rPr>
              <w:t>”</w:t>
            </w:r>
            <w:r w:rsidR="00A85AB4">
              <w:rPr>
                <w:szCs w:val="26"/>
              </w:rPr>
              <w:t>, xóa khoản thu chi khỏi cơ sở dữ liệu</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1DADD4A5" w:rsidR="00A92BF5" w:rsidRPr="007953B4" w:rsidRDefault="0025372A" w:rsidP="00CA62E4">
            <w:pPr>
              <w:spacing w:after="0" w:line="240" w:lineRule="auto"/>
              <w:ind w:firstLine="0"/>
              <w:rPr>
                <w:szCs w:val="26"/>
              </w:rPr>
            </w:pPr>
            <w:r>
              <w:rPr>
                <w:szCs w:val="26"/>
              </w:rPr>
              <w:t>7</w:t>
            </w:r>
            <w:r w:rsidR="00A92BF5">
              <w:rPr>
                <w:szCs w:val="26"/>
              </w:rPr>
              <w:t xml:space="preserve">.1 </w:t>
            </w:r>
            <w:r w:rsidR="0039651D">
              <w:rPr>
                <w:szCs w:val="26"/>
              </w:rPr>
              <w:t>Tác nhân</w:t>
            </w:r>
            <w:r w:rsidR="00A92BF5">
              <w:rPr>
                <w:szCs w:val="26"/>
              </w:rPr>
              <w:t xml:space="preserve"> nhấn nút</w:t>
            </w:r>
            <w:r w:rsidR="0039651D">
              <w:rPr>
                <w:szCs w:val="26"/>
              </w:rPr>
              <w:t>”</w:t>
            </w:r>
            <w:r w:rsidR="00A92BF5">
              <w:rPr>
                <w:szCs w:val="26"/>
              </w:rPr>
              <w:t xml:space="preserve"> Hủy</w:t>
            </w:r>
            <w:r w:rsidR="0039651D">
              <w:rPr>
                <w:szCs w:val="26"/>
              </w:rPr>
              <w:t>”</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56C2F1F2" w:rsidR="00A92BF5" w:rsidRPr="00795438" w:rsidRDefault="0025372A" w:rsidP="00CA62E4">
            <w:pPr>
              <w:spacing w:after="0" w:line="240" w:lineRule="auto"/>
              <w:ind w:firstLine="0"/>
              <w:rPr>
                <w:szCs w:val="26"/>
              </w:rPr>
            </w:pPr>
            <w:r>
              <w:rPr>
                <w:szCs w:val="26"/>
              </w:rPr>
              <w:t>7</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1C5A75">
            <w:pPr>
              <w:pStyle w:val="InfoBlue"/>
              <w:keepNext/>
              <w:spacing w:before="0" w:line="240" w:lineRule="auto"/>
              <w:ind w:firstLine="0"/>
              <w:rPr>
                <w:rFonts w:ascii="Times New Roman" w:hAnsi="Times New Roman"/>
                <w:i w:val="0"/>
                <w:color w:val="000000" w:themeColor="text1"/>
                <w:sz w:val="26"/>
                <w:szCs w:val="26"/>
              </w:rPr>
            </w:pPr>
          </w:p>
        </w:tc>
      </w:tr>
    </w:tbl>
    <w:p w14:paraId="3BA880AC" w14:textId="233505DD" w:rsidR="006E7C48" w:rsidRPr="001C5A75" w:rsidRDefault="001C5A75" w:rsidP="001C5A75">
      <w:pPr>
        <w:pStyle w:val="Caption"/>
        <w:rPr>
          <w:i/>
          <w:iCs/>
        </w:rPr>
      </w:pPr>
      <w:bookmarkStart w:id="158" w:name="_Toc45224239"/>
      <w:r w:rsidRPr="001C5A75">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18</w:t>
      </w:r>
      <w:r w:rsidR="00866FCD">
        <w:rPr>
          <w:i/>
          <w:iCs/>
        </w:rPr>
        <w:fldChar w:fldCharType="end"/>
      </w:r>
      <w:r w:rsidRPr="001C5A75">
        <w:rPr>
          <w:i/>
          <w:iCs/>
        </w:rPr>
        <w:t xml:space="preserve"> Đặc tả Use case 16 – Xóa</w:t>
      </w:r>
      <w:r w:rsidR="00C85044">
        <w:rPr>
          <w:i/>
          <w:iCs/>
        </w:rPr>
        <w:t xml:space="preserve"> khoản</w:t>
      </w:r>
      <w:r w:rsidRPr="001C5A75">
        <w:rPr>
          <w:i/>
          <w:iCs/>
        </w:rPr>
        <w:t xml:space="preserve"> thu chi</w:t>
      </w:r>
      <w:bookmarkEnd w:id="158"/>
    </w:p>
    <w:p w14:paraId="5AADB967" w14:textId="4635A9C5" w:rsidR="002C4418" w:rsidRDefault="002C4418" w:rsidP="006E7C48"/>
    <w:p w14:paraId="15B05ACD" w14:textId="66488945" w:rsidR="002C4418" w:rsidRDefault="004A5227" w:rsidP="00BD047B">
      <w:pPr>
        <w:ind w:firstLine="0"/>
      </w:pPr>
      <w:r>
        <w:rPr>
          <w:noProof/>
        </w:rPr>
        <w:lastRenderedPageBreak/>
        <mc:AlternateContent>
          <mc:Choice Requires="wps">
            <w:drawing>
              <wp:anchor distT="0" distB="0" distL="114300" distR="114300" simplePos="0" relativeHeight="251592704" behindDoc="0" locked="0" layoutInCell="1" allowOverlap="1" wp14:anchorId="5E925962" wp14:editId="62489AFD">
                <wp:simplePos x="0" y="0"/>
                <wp:positionH relativeFrom="column">
                  <wp:posOffset>-3175</wp:posOffset>
                </wp:positionH>
                <wp:positionV relativeFrom="paragraph">
                  <wp:posOffset>5808345</wp:posOffset>
                </wp:positionV>
                <wp:extent cx="558038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AC040B4" w14:textId="0E3DB263" w:rsidR="00805121" w:rsidRPr="00DF1CEF" w:rsidRDefault="00805121" w:rsidP="00DF1CEF">
                            <w:pPr>
                              <w:pStyle w:val="Caption"/>
                              <w:rPr>
                                <w:i/>
                                <w:iCs/>
                                <w:noProof/>
                                <w:szCs w:val="24"/>
                              </w:rPr>
                            </w:pPr>
                            <w:bookmarkStart w:id="159" w:name="_Toc45224178"/>
                            <w:r w:rsidRPr="00DF1CE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32</w:t>
                            </w:r>
                            <w:r w:rsidR="00243146">
                              <w:rPr>
                                <w:i/>
                                <w:iCs/>
                              </w:rPr>
                              <w:fldChar w:fldCharType="end"/>
                            </w:r>
                            <w:r w:rsidRPr="00DF1CEF">
                              <w:rPr>
                                <w:i/>
                                <w:iCs/>
                              </w:rPr>
                              <w:t xml:space="preserve"> Sơ đồ Activity Use case 16 – Xóa</w:t>
                            </w:r>
                            <w:r w:rsidR="002A227D">
                              <w:rPr>
                                <w:i/>
                                <w:iCs/>
                              </w:rPr>
                              <w:t xml:space="preserve"> khoản</w:t>
                            </w:r>
                            <w:r w:rsidRPr="00DF1CEF">
                              <w:rPr>
                                <w:i/>
                                <w:iCs/>
                              </w:rPr>
                              <w:t xml:space="preserve"> thu chi</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5962" id="Text Box 132" o:spid="_x0000_s1079" type="#_x0000_t202" style="position:absolute;left:0;text-align:left;margin-left:-.25pt;margin-top:457.35pt;width:439.4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gzMA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" stroked="f">
                <v:textbox style="mso-fit-shape-to-text:t" inset="0,0,0,0">
                  <w:txbxContent>
                    <w:p w14:paraId="2AC040B4" w14:textId="0E3DB263" w:rsidR="00805121" w:rsidRPr="00DF1CEF" w:rsidRDefault="00805121" w:rsidP="00DF1CEF">
                      <w:pPr>
                        <w:pStyle w:val="Caption"/>
                        <w:rPr>
                          <w:i/>
                          <w:iCs/>
                          <w:noProof/>
                          <w:szCs w:val="24"/>
                        </w:rPr>
                      </w:pPr>
                      <w:bookmarkStart w:id="160" w:name="_Toc45224178"/>
                      <w:r w:rsidRPr="00DF1CE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32</w:t>
                      </w:r>
                      <w:r w:rsidR="00243146">
                        <w:rPr>
                          <w:i/>
                          <w:iCs/>
                        </w:rPr>
                        <w:fldChar w:fldCharType="end"/>
                      </w:r>
                      <w:r w:rsidRPr="00DF1CEF">
                        <w:rPr>
                          <w:i/>
                          <w:iCs/>
                        </w:rPr>
                        <w:t xml:space="preserve"> Sơ đồ Activity Use case 16 – Xóa</w:t>
                      </w:r>
                      <w:r w:rsidR="002A227D">
                        <w:rPr>
                          <w:i/>
                          <w:iCs/>
                        </w:rPr>
                        <w:t xml:space="preserve"> khoản</w:t>
                      </w:r>
                      <w:r w:rsidRPr="00DF1CEF">
                        <w:rPr>
                          <w:i/>
                          <w:iCs/>
                        </w:rPr>
                        <w:t xml:space="preserve"> thu chi</w:t>
                      </w:r>
                      <w:bookmarkEnd w:id="160"/>
                    </w:p>
                  </w:txbxContent>
                </v:textbox>
                <w10:wrap type="topAndBottom"/>
              </v:shape>
            </w:pict>
          </mc:Fallback>
        </mc:AlternateContent>
      </w:r>
      <w:r w:rsidRPr="004A5227">
        <w:rPr>
          <w:noProof/>
        </w:rPr>
        <w:drawing>
          <wp:anchor distT="0" distB="0" distL="114300" distR="114300" simplePos="0" relativeHeight="251706368" behindDoc="0" locked="0" layoutInCell="1" allowOverlap="1" wp14:anchorId="0A540C56" wp14:editId="166ECE7A">
            <wp:simplePos x="0" y="0"/>
            <wp:positionH relativeFrom="column">
              <wp:posOffset>-5080</wp:posOffset>
            </wp:positionH>
            <wp:positionV relativeFrom="paragraph">
              <wp:posOffset>-232410</wp:posOffset>
            </wp:positionV>
            <wp:extent cx="5580380" cy="6004560"/>
            <wp:effectExtent l="0" t="0" r="127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80380" cy="6004560"/>
                    </a:xfrm>
                    <a:prstGeom prst="rect">
                      <a:avLst/>
                    </a:prstGeom>
                    <a:noFill/>
                    <a:ln>
                      <a:noFill/>
                    </a:ln>
                  </pic:spPr>
                </pic:pic>
              </a:graphicData>
            </a:graphic>
          </wp:anchor>
        </w:drawing>
      </w:r>
    </w:p>
    <w:p w14:paraId="4F035F72" w14:textId="423AD6A0" w:rsidR="002C4418" w:rsidRDefault="00A94556" w:rsidP="006E7C48">
      <w:r w:rsidRPr="00A94556">
        <w:lastRenderedPageBreak/>
        <w:t xml:space="preserve"> </w:t>
      </w:r>
    </w:p>
    <w:p w14:paraId="4D478426" w14:textId="6F8FD725" w:rsidR="002C4418" w:rsidRDefault="007C3951" w:rsidP="006E7C48">
      <w:r>
        <w:rPr>
          <w:noProof/>
        </w:rPr>
        <mc:AlternateContent>
          <mc:Choice Requires="wps">
            <w:drawing>
              <wp:anchor distT="0" distB="0" distL="114300" distR="114300" simplePos="0" relativeHeight="251692544" behindDoc="0" locked="0" layoutInCell="1" allowOverlap="1" wp14:anchorId="2C3C8ADD" wp14:editId="33F3EDBF">
                <wp:simplePos x="0" y="0"/>
                <wp:positionH relativeFrom="column">
                  <wp:posOffset>-3175</wp:posOffset>
                </wp:positionH>
                <wp:positionV relativeFrom="paragraph">
                  <wp:posOffset>5008880</wp:posOffset>
                </wp:positionV>
                <wp:extent cx="558038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EC6619A" w14:textId="4FDD4524" w:rsidR="00805121" w:rsidRPr="008668D6" w:rsidRDefault="00805121" w:rsidP="008668D6">
                            <w:pPr>
                              <w:pStyle w:val="Caption"/>
                              <w:rPr>
                                <w:i/>
                                <w:iCs/>
                                <w:noProof/>
                                <w:szCs w:val="24"/>
                              </w:rPr>
                            </w:pPr>
                            <w:bookmarkStart w:id="161" w:name="_Toc45224179"/>
                            <w:r w:rsidRPr="008668D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33</w:t>
                            </w:r>
                            <w:r w:rsidR="00243146">
                              <w:rPr>
                                <w:i/>
                                <w:iCs/>
                              </w:rPr>
                              <w:fldChar w:fldCharType="end"/>
                            </w:r>
                            <w:r w:rsidRPr="008668D6">
                              <w:rPr>
                                <w:i/>
                                <w:iCs/>
                              </w:rPr>
                              <w:t xml:space="preserve"> Sơ đồ Sequence Use case 16 – Xóa</w:t>
                            </w:r>
                            <w:r w:rsidR="00417E90">
                              <w:rPr>
                                <w:i/>
                                <w:iCs/>
                              </w:rPr>
                              <w:t xml:space="preserve"> khoản</w:t>
                            </w:r>
                            <w:r w:rsidRPr="008668D6">
                              <w:rPr>
                                <w:i/>
                                <w:iCs/>
                              </w:rPr>
                              <w:t xml:space="preserve"> thu chi</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C8ADD" id="Text Box 134" o:spid="_x0000_s1080" type="#_x0000_t202" style="position:absolute;left:0;text-align:left;margin-left:-.25pt;margin-top:394.4pt;width:439.4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nLwIAAGk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" stroked="f">
                <v:textbox style="mso-fit-shape-to-text:t" inset="0,0,0,0">
                  <w:txbxContent>
                    <w:p w14:paraId="3EC6619A" w14:textId="4FDD4524" w:rsidR="00805121" w:rsidRPr="008668D6" w:rsidRDefault="00805121" w:rsidP="008668D6">
                      <w:pPr>
                        <w:pStyle w:val="Caption"/>
                        <w:rPr>
                          <w:i/>
                          <w:iCs/>
                          <w:noProof/>
                          <w:szCs w:val="24"/>
                        </w:rPr>
                      </w:pPr>
                      <w:bookmarkStart w:id="162" w:name="_Toc45224179"/>
                      <w:r w:rsidRPr="008668D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33</w:t>
                      </w:r>
                      <w:r w:rsidR="00243146">
                        <w:rPr>
                          <w:i/>
                          <w:iCs/>
                        </w:rPr>
                        <w:fldChar w:fldCharType="end"/>
                      </w:r>
                      <w:r w:rsidRPr="008668D6">
                        <w:rPr>
                          <w:i/>
                          <w:iCs/>
                        </w:rPr>
                        <w:t xml:space="preserve"> Sơ đồ Sequence Use case 16 – Xóa</w:t>
                      </w:r>
                      <w:r w:rsidR="00417E90">
                        <w:rPr>
                          <w:i/>
                          <w:iCs/>
                        </w:rPr>
                        <w:t xml:space="preserve"> khoản</w:t>
                      </w:r>
                      <w:r w:rsidRPr="008668D6">
                        <w:rPr>
                          <w:i/>
                          <w:iCs/>
                        </w:rPr>
                        <w:t xml:space="preserve"> thu chi</w:t>
                      </w:r>
                      <w:bookmarkEnd w:id="162"/>
                    </w:p>
                  </w:txbxContent>
                </v:textbox>
                <w10:wrap type="topAndBottom"/>
              </v:shape>
            </w:pict>
          </mc:Fallback>
        </mc:AlternateContent>
      </w:r>
      <w:r w:rsidRPr="007C3951">
        <w:rPr>
          <w:noProof/>
        </w:rPr>
        <w:drawing>
          <wp:anchor distT="0" distB="0" distL="114300" distR="114300" simplePos="0" relativeHeight="251747840" behindDoc="0" locked="0" layoutInCell="1" allowOverlap="1" wp14:anchorId="7FB85315" wp14:editId="2FF4808B">
            <wp:simplePos x="0" y="0"/>
            <wp:positionH relativeFrom="column">
              <wp:posOffset>1416050</wp:posOffset>
            </wp:positionH>
            <wp:positionV relativeFrom="paragraph">
              <wp:posOffset>-229235</wp:posOffset>
            </wp:positionV>
            <wp:extent cx="5580380" cy="645858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80380" cy="6458585"/>
                    </a:xfrm>
                    <a:prstGeom prst="rect">
                      <a:avLst/>
                    </a:prstGeom>
                    <a:noFill/>
                    <a:ln>
                      <a:noFill/>
                    </a:ln>
                  </pic:spPr>
                </pic:pic>
              </a:graphicData>
            </a:graphic>
          </wp:anchor>
        </w:drawing>
      </w:r>
    </w:p>
    <w:p w14:paraId="272FEDD7" w14:textId="7C465993" w:rsidR="002C4418" w:rsidRDefault="002C4418" w:rsidP="006E7C48"/>
    <w:p w14:paraId="20EA830B" w14:textId="109F77EC" w:rsidR="002C4418" w:rsidRDefault="002C4418" w:rsidP="006E7C48"/>
    <w:p w14:paraId="48E19DF0" w14:textId="4FE5F991" w:rsidR="002C4418" w:rsidRDefault="002C4418" w:rsidP="006E7C48"/>
    <w:p w14:paraId="43BE4D6D" w14:textId="77777777" w:rsidR="002C4418" w:rsidRPr="006E7C48" w:rsidRDefault="002C4418" w:rsidP="00E31B15">
      <w:pPr>
        <w:ind w:firstLine="0"/>
      </w:pPr>
    </w:p>
    <w:p w14:paraId="27FACEE5" w14:textId="2946E418" w:rsidR="006E7C48" w:rsidRDefault="00330148" w:rsidP="00330148">
      <w:pPr>
        <w:pStyle w:val="Heading4"/>
      </w:pPr>
      <w:r>
        <w:t>Use case UC1</w:t>
      </w:r>
      <w:r w:rsidR="00612503">
        <w:t>7</w:t>
      </w:r>
      <w:r>
        <w:t xml:space="preserve"> – Xem lịch sử</w:t>
      </w:r>
      <w:r w:rsidR="00CC07EF">
        <w:t xml:space="preserve"> khoản</w:t>
      </w:r>
      <w: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5CC00E2B"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w:t>
            </w:r>
            <w:r w:rsidR="00612503">
              <w:rPr>
                <w:color w:val="000000" w:themeColor="text1"/>
                <w:szCs w:val="26"/>
              </w:rPr>
              <w:t>7</w:t>
            </w:r>
            <w:r>
              <w:rPr>
                <w:color w:val="000000" w:themeColor="text1"/>
                <w:szCs w:val="26"/>
              </w:rPr>
              <w:t xml:space="preserve"> –</w:t>
            </w:r>
            <w:r>
              <w:rPr>
                <w:color w:val="000000" w:themeColor="text1"/>
                <w:szCs w:val="26"/>
                <w:lang w:val="vi-VN"/>
              </w:rPr>
              <w:t xml:space="preserve"> </w:t>
            </w:r>
            <w:r>
              <w:rPr>
                <w:color w:val="000000" w:themeColor="text1"/>
                <w:szCs w:val="26"/>
              </w:rPr>
              <w:t>Lịch sử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5CECBA67" w:rsidR="004513DF" w:rsidRPr="00A94C04" w:rsidRDefault="004513DF" w:rsidP="00EB095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Pr>
                <w:iCs/>
                <w:color w:val="000000" w:themeColor="text1"/>
                <w:szCs w:val="26"/>
              </w:rPr>
              <w:t>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6CAFFC5C" w:rsidR="004513DF" w:rsidRPr="00A94C04" w:rsidRDefault="004513DF" w:rsidP="00EB095D">
            <w:pPr>
              <w:spacing w:after="0" w:line="240" w:lineRule="auto"/>
              <w:ind w:firstLine="0"/>
              <w:rPr>
                <w:color w:val="000000" w:themeColor="text1"/>
                <w:szCs w:val="26"/>
              </w:rPr>
            </w:pPr>
            <w:r>
              <w:rPr>
                <w:color w:val="000000" w:themeColor="text1"/>
                <w:szCs w:val="26"/>
              </w:rPr>
              <w:t xml:space="preserve">2. </w:t>
            </w:r>
            <w:r w:rsidR="00EB5EC5">
              <w:rPr>
                <w:color w:val="000000" w:themeColor="text1"/>
                <w:szCs w:val="26"/>
              </w:rPr>
              <w:t>Hệ thống kiểm tra c</w:t>
            </w:r>
            <w:r w:rsidR="00C41F7B">
              <w:rPr>
                <w:color w:val="000000" w:themeColor="text1"/>
                <w:szCs w:val="26"/>
              </w:rPr>
              <w:t>ơ</w:t>
            </w:r>
            <w:r w:rsidR="00EB5EC5">
              <w:rPr>
                <w:color w:val="000000" w:themeColor="text1"/>
                <w:szCs w:val="26"/>
              </w:rPr>
              <w:t xml:space="preserve"> sở dữ liệu, lấy dữ liệu các khoản thu chi và hiển thị lên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2B8BCC87" w:rsidR="004513DF" w:rsidRDefault="004513DF" w:rsidP="00EB095D">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Pr>
                <w:iCs/>
                <w:color w:val="000000" w:themeColor="text1"/>
                <w:szCs w:val="26"/>
              </w:rPr>
              <w:t>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2FAC3DBB" w:rsidR="004513DF" w:rsidRDefault="004513DF" w:rsidP="00EB095D">
            <w:pPr>
              <w:spacing w:after="0" w:line="240" w:lineRule="auto"/>
              <w:ind w:firstLine="0"/>
              <w:rPr>
                <w:color w:val="000000" w:themeColor="text1"/>
                <w:szCs w:val="26"/>
              </w:rPr>
            </w:pPr>
            <w:r>
              <w:rPr>
                <w:color w:val="000000" w:themeColor="text1"/>
                <w:szCs w:val="26"/>
              </w:rPr>
              <w:t>4. Hệ thống</w:t>
            </w:r>
            <w:r w:rsidR="00C41F7B">
              <w:rPr>
                <w:color w:val="000000" w:themeColor="text1"/>
                <w:szCs w:val="26"/>
              </w:rPr>
              <w:t xml:space="preserve"> kiểm tra cơ sở dữ liệu, lấy dữ liệu các khoản thu chi theo ngày đã chọn và</w:t>
            </w:r>
            <w:r>
              <w:rPr>
                <w:color w:val="000000" w:themeColor="text1"/>
                <w:szCs w:val="26"/>
              </w:rPr>
              <w:t xml:space="preserve"> hiển thị </w:t>
            </w:r>
            <w:r w:rsidR="00C41F7B">
              <w:rPr>
                <w:color w:val="000000" w:themeColor="text1"/>
                <w:szCs w:val="26"/>
              </w:rPr>
              <w:t>lên giao diện quản lý thu chi</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5EEE0485" w:rsidR="004513DF" w:rsidRPr="00795438" w:rsidRDefault="004513DF" w:rsidP="00EB095D">
            <w:pPr>
              <w:spacing w:after="0" w:line="240" w:lineRule="auto"/>
              <w:ind w:firstLine="0"/>
              <w:rPr>
                <w:szCs w:val="26"/>
              </w:rPr>
            </w:pP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A53ABD">
            <w:pPr>
              <w:pStyle w:val="InfoBlue"/>
              <w:keepNext/>
              <w:spacing w:before="0" w:line="240" w:lineRule="auto"/>
              <w:rPr>
                <w:rFonts w:ascii="Times New Roman" w:hAnsi="Times New Roman"/>
                <w:i w:val="0"/>
                <w:color w:val="000000" w:themeColor="text1"/>
                <w:sz w:val="26"/>
                <w:szCs w:val="26"/>
              </w:rPr>
            </w:pPr>
          </w:p>
        </w:tc>
      </w:tr>
    </w:tbl>
    <w:p w14:paraId="2EFD6C58" w14:textId="2962E57F" w:rsidR="00A11FB6" w:rsidRPr="00A53ABD" w:rsidRDefault="00A53ABD" w:rsidP="00A53ABD">
      <w:pPr>
        <w:pStyle w:val="Caption"/>
        <w:rPr>
          <w:i/>
          <w:iCs/>
        </w:rPr>
      </w:pPr>
      <w:bookmarkStart w:id="163" w:name="_Toc45224240"/>
      <w:r w:rsidRPr="00A53AB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19</w:t>
      </w:r>
      <w:r w:rsidR="00866FCD">
        <w:rPr>
          <w:i/>
          <w:iCs/>
        </w:rPr>
        <w:fldChar w:fldCharType="end"/>
      </w:r>
      <w:r w:rsidRPr="00A53ABD">
        <w:rPr>
          <w:i/>
          <w:iCs/>
        </w:rPr>
        <w:t xml:space="preserve"> Đặc tả Use case 17 – Xem lịch sử thu chi</w:t>
      </w:r>
      <w:bookmarkEnd w:id="163"/>
    </w:p>
    <w:p w14:paraId="28B39EE3" w14:textId="0DE3322D" w:rsidR="00EE2F82" w:rsidRDefault="00EE2F82" w:rsidP="006E7C48"/>
    <w:p w14:paraId="6008954E" w14:textId="4454AA93" w:rsidR="00EE2F82" w:rsidRDefault="00EE2F82" w:rsidP="006E7C48"/>
    <w:p w14:paraId="7F20B00D" w14:textId="240EDD15" w:rsidR="00EE2F82" w:rsidRDefault="00EE2F82" w:rsidP="006E7C48"/>
    <w:p w14:paraId="694439EE" w14:textId="796F4E5A" w:rsidR="00EE2F82" w:rsidRDefault="00EE2F82" w:rsidP="006E7C48"/>
    <w:p w14:paraId="3E1DCC4E" w14:textId="3B446E66" w:rsidR="00EE2F82" w:rsidRDefault="00024659" w:rsidP="006E7C48">
      <w:r>
        <w:rPr>
          <w:noProof/>
        </w:rPr>
        <mc:AlternateContent>
          <mc:Choice Requires="wps">
            <w:drawing>
              <wp:anchor distT="0" distB="0" distL="114300" distR="114300" simplePos="0" relativeHeight="251627008" behindDoc="0" locked="0" layoutInCell="1" allowOverlap="1" wp14:anchorId="14D434E3" wp14:editId="51F42B43">
                <wp:simplePos x="0" y="0"/>
                <wp:positionH relativeFrom="column">
                  <wp:posOffset>149225</wp:posOffset>
                </wp:positionH>
                <wp:positionV relativeFrom="paragraph">
                  <wp:posOffset>4465320</wp:posOffset>
                </wp:positionV>
                <wp:extent cx="558038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1BF243D" w14:textId="3A250D2D" w:rsidR="00805121" w:rsidRPr="00877A7C" w:rsidRDefault="00805121" w:rsidP="00877A7C">
                            <w:pPr>
                              <w:pStyle w:val="Caption"/>
                              <w:rPr>
                                <w:i/>
                                <w:iCs/>
                                <w:noProof/>
                                <w:szCs w:val="24"/>
                              </w:rPr>
                            </w:pPr>
                            <w:bookmarkStart w:id="164" w:name="_Toc45224180"/>
                            <w:r w:rsidRPr="00877A7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34</w:t>
                            </w:r>
                            <w:r w:rsidR="00243146">
                              <w:rPr>
                                <w:i/>
                                <w:iCs/>
                              </w:rPr>
                              <w:fldChar w:fldCharType="end"/>
                            </w:r>
                            <w:r w:rsidRPr="00877A7C">
                              <w:rPr>
                                <w:i/>
                                <w:iCs/>
                              </w:rPr>
                              <w:t xml:space="preserve"> Sơ đồ Activity Use case 17 – Xem lịch sử</w:t>
                            </w:r>
                            <w:r w:rsidR="00303FA3">
                              <w:rPr>
                                <w:i/>
                                <w:iCs/>
                              </w:rPr>
                              <w:t xml:space="preserve"> khoản</w:t>
                            </w:r>
                            <w:r w:rsidRPr="00877A7C">
                              <w:rPr>
                                <w:i/>
                                <w:iCs/>
                              </w:rPr>
                              <w:t xml:space="preserve"> thu chi</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34E3" id="Text Box 135" o:spid="_x0000_s1081" type="#_x0000_t202" style="position:absolute;left:0;text-align:left;margin-left:11.75pt;margin-top:351.6pt;width:439.4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" stroked="f">
                <v:textbox style="mso-fit-shape-to-text:t" inset="0,0,0,0">
                  <w:txbxContent>
                    <w:p w14:paraId="11BF243D" w14:textId="3A250D2D" w:rsidR="00805121" w:rsidRPr="00877A7C" w:rsidRDefault="00805121" w:rsidP="00877A7C">
                      <w:pPr>
                        <w:pStyle w:val="Caption"/>
                        <w:rPr>
                          <w:i/>
                          <w:iCs/>
                          <w:noProof/>
                          <w:szCs w:val="24"/>
                        </w:rPr>
                      </w:pPr>
                      <w:bookmarkStart w:id="165" w:name="_Toc45224180"/>
                      <w:r w:rsidRPr="00877A7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34</w:t>
                      </w:r>
                      <w:r w:rsidR="00243146">
                        <w:rPr>
                          <w:i/>
                          <w:iCs/>
                        </w:rPr>
                        <w:fldChar w:fldCharType="end"/>
                      </w:r>
                      <w:r w:rsidRPr="00877A7C">
                        <w:rPr>
                          <w:i/>
                          <w:iCs/>
                        </w:rPr>
                        <w:t xml:space="preserve"> Sơ đồ Activity Use case 17 – Xem lịch sử</w:t>
                      </w:r>
                      <w:r w:rsidR="00303FA3">
                        <w:rPr>
                          <w:i/>
                          <w:iCs/>
                        </w:rPr>
                        <w:t xml:space="preserve"> khoản</w:t>
                      </w:r>
                      <w:r w:rsidRPr="00877A7C">
                        <w:rPr>
                          <w:i/>
                          <w:iCs/>
                        </w:rPr>
                        <w:t xml:space="preserve"> thu chi</w:t>
                      </w:r>
                      <w:bookmarkEnd w:id="165"/>
                    </w:p>
                  </w:txbxContent>
                </v:textbox>
                <w10:wrap type="topAndBottom"/>
              </v:shape>
            </w:pict>
          </mc:Fallback>
        </mc:AlternateContent>
      </w:r>
      <w:r w:rsidRPr="00024659">
        <w:rPr>
          <w:noProof/>
        </w:rPr>
        <w:drawing>
          <wp:anchor distT="0" distB="0" distL="114300" distR="114300" simplePos="0" relativeHeight="251728384" behindDoc="0" locked="0" layoutInCell="1" allowOverlap="1" wp14:anchorId="0266FD6F" wp14:editId="1F2C9038">
            <wp:simplePos x="0" y="0"/>
            <wp:positionH relativeFrom="column">
              <wp:posOffset>711200</wp:posOffset>
            </wp:positionH>
            <wp:positionV relativeFrom="paragraph">
              <wp:posOffset>-234950</wp:posOffset>
            </wp:positionV>
            <wp:extent cx="5580380" cy="5779770"/>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80380" cy="5779770"/>
                    </a:xfrm>
                    <a:prstGeom prst="rect">
                      <a:avLst/>
                    </a:prstGeom>
                    <a:noFill/>
                    <a:ln>
                      <a:noFill/>
                    </a:ln>
                  </pic:spPr>
                </pic:pic>
              </a:graphicData>
            </a:graphic>
            <wp14:sizeRelH relativeFrom="margin">
              <wp14:pctWidth>0</wp14:pctWidth>
            </wp14:sizeRelH>
          </wp:anchor>
        </w:drawing>
      </w:r>
    </w:p>
    <w:p w14:paraId="0F5B6AF5" w14:textId="26910EC4" w:rsidR="00EE2F82" w:rsidRDefault="00EE2F82" w:rsidP="006E7C48"/>
    <w:p w14:paraId="724A4E33" w14:textId="230B31AE" w:rsidR="00EE2F82" w:rsidRDefault="00EE2F82" w:rsidP="006E7C48"/>
    <w:p w14:paraId="4AD9B618" w14:textId="32608112" w:rsidR="00EE2F82" w:rsidRDefault="00024659" w:rsidP="006E7C48">
      <w:r w:rsidRPr="00024659">
        <w:lastRenderedPageBreak/>
        <w:t xml:space="preserve"> </w:t>
      </w:r>
    </w:p>
    <w:p w14:paraId="2E1B8FAE" w14:textId="626A969B" w:rsidR="00EE2F82" w:rsidRDefault="00EE2F82" w:rsidP="006E7C48"/>
    <w:p w14:paraId="79752879" w14:textId="67EC7D2D" w:rsidR="00EE2F82" w:rsidRDefault="00EE2F82" w:rsidP="006E7C48"/>
    <w:p w14:paraId="47B93B3A" w14:textId="2E20A9FA" w:rsidR="00EE2F82" w:rsidRDefault="00303FA3" w:rsidP="006E7C48">
      <w:r>
        <w:rPr>
          <w:noProof/>
        </w:rPr>
        <mc:AlternateContent>
          <mc:Choice Requires="wps">
            <w:drawing>
              <wp:anchor distT="0" distB="0" distL="114300" distR="114300" simplePos="0" relativeHeight="251699712" behindDoc="0" locked="0" layoutInCell="1" allowOverlap="1" wp14:anchorId="75CA101C" wp14:editId="0BA576E2">
                <wp:simplePos x="0" y="0"/>
                <wp:positionH relativeFrom="column">
                  <wp:posOffset>168275</wp:posOffset>
                </wp:positionH>
                <wp:positionV relativeFrom="paragraph">
                  <wp:posOffset>3950970</wp:posOffset>
                </wp:positionV>
                <wp:extent cx="5580380"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A5380C" w14:textId="4BB13FA1" w:rsidR="00805121" w:rsidRPr="001A1DBA" w:rsidRDefault="00805121" w:rsidP="001A1DBA">
                            <w:pPr>
                              <w:pStyle w:val="Caption"/>
                              <w:rPr>
                                <w:i/>
                                <w:iCs/>
                                <w:noProof/>
                                <w:szCs w:val="24"/>
                              </w:rPr>
                            </w:pPr>
                            <w:bookmarkStart w:id="166" w:name="_Toc45224181"/>
                            <w:r w:rsidRPr="001A1DB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35</w:t>
                            </w:r>
                            <w:r w:rsidR="00243146">
                              <w:rPr>
                                <w:i/>
                                <w:iCs/>
                              </w:rPr>
                              <w:fldChar w:fldCharType="end"/>
                            </w:r>
                            <w:r w:rsidRPr="001A1DBA">
                              <w:rPr>
                                <w:i/>
                                <w:iCs/>
                              </w:rPr>
                              <w:t xml:space="preserve"> Sơ đồ Sequence Use case 17 – Xem lịch sử</w:t>
                            </w:r>
                            <w:r w:rsidR="00303FA3">
                              <w:rPr>
                                <w:i/>
                                <w:iCs/>
                              </w:rPr>
                              <w:t xml:space="preserve"> khoản</w:t>
                            </w:r>
                            <w:r w:rsidRPr="001A1DBA">
                              <w:rPr>
                                <w:i/>
                                <w:iCs/>
                              </w:rPr>
                              <w:t xml:space="preserve"> thu chi</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101C" id="Text Box 137" o:spid="_x0000_s1082" type="#_x0000_t202" style="position:absolute;left:0;text-align:left;margin-left:13.25pt;margin-top:311.1pt;width:439.4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X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" stroked="f">
                <v:textbox style="mso-fit-shape-to-text:t" inset="0,0,0,0">
                  <w:txbxContent>
                    <w:p w14:paraId="6EA5380C" w14:textId="4BB13FA1" w:rsidR="00805121" w:rsidRPr="001A1DBA" w:rsidRDefault="00805121" w:rsidP="001A1DBA">
                      <w:pPr>
                        <w:pStyle w:val="Caption"/>
                        <w:rPr>
                          <w:i/>
                          <w:iCs/>
                          <w:noProof/>
                          <w:szCs w:val="24"/>
                        </w:rPr>
                      </w:pPr>
                      <w:bookmarkStart w:id="167" w:name="_Toc45224181"/>
                      <w:r w:rsidRPr="001A1DB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35</w:t>
                      </w:r>
                      <w:r w:rsidR="00243146">
                        <w:rPr>
                          <w:i/>
                          <w:iCs/>
                        </w:rPr>
                        <w:fldChar w:fldCharType="end"/>
                      </w:r>
                      <w:r w:rsidRPr="001A1DBA">
                        <w:rPr>
                          <w:i/>
                          <w:iCs/>
                        </w:rPr>
                        <w:t xml:space="preserve"> Sơ đồ Sequence Use case 17 – Xem lịch sử</w:t>
                      </w:r>
                      <w:r w:rsidR="00303FA3">
                        <w:rPr>
                          <w:i/>
                          <w:iCs/>
                        </w:rPr>
                        <w:t xml:space="preserve"> khoản</w:t>
                      </w:r>
                      <w:r w:rsidRPr="001A1DBA">
                        <w:rPr>
                          <w:i/>
                          <w:iCs/>
                        </w:rPr>
                        <w:t xml:space="preserve"> thu chi</w:t>
                      </w:r>
                      <w:bookmarkEnd w:id="167"/>
                    </w:p>
                  </w:txbxContent>
                </v:textbox>
                <w10:wrap type="topAndBottom"/>
              </v:shape>
            </w:pict>
          </mc:Fallback>
        </mc:AlternateContent>
      </w:r>
      <w:r w:rsidRPr="00303FA3">
        <w:rPr>
          <w:noProof/>
        </w:rPr>
        <w:drawing>
          <wp:anchor distT="0" distB="0" distL="114300" distR="114300" simplePos="0" relativeHeight="251748864" behindDoc="0" locked="0" layoutInCell="1" allowOverlap="1" wp14:anchorId="488CB965" wp14:editId="65CE7AF7">
            <wp:simplePos x="0" y="0"/>
            <wp:positionH relativeFrom="column">
              <wp:posOffset>882650</wp:posOffset>
            </wp:positionH>
            <wp:positionV relativeFrom="paragraph">
              <wp:posOffset>-242570</wp:posOffset>
            </wp:positionV>
            <wp:extent cx="5580380" cy="51752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80380" cy="5175250"/>
                    </a:xfrm>
                    <a:prstGeom prst="rect">
                      <a:avLst/>
                    </a:prstGeom>
                    <a:noFill/>
                    <a:ln>
                      <a:noFill/>
                    </a:ln>
                  </pic:spPr>
                </pic:pic>
              </a:graphicData>
            </a:graphic>
          </wp:anchor>
        </w:drawing>
      </w:r>
    </w:p>
    <w:p w14:paraId="3C51BC3D" w14:textId="1402A9DC" w:rsidR="00EE2F82" w:rsidRDefault="00EE2F82" w:rsidP="006E7C48"/>
    <w:p w14:paraId="2AB73634" w14:textId="7AABCBEB" w:rsidR="00EE2F82" w:rsidRDefault="00EE2F82" w:rsidP="006E7C48"/>
    <w:p w14:paraId="16D20777" w14:textId="36A6C2B6" w:rsidR="00EE2F82" w:rsidRDefault="00EE2F82" w:rsidP="006E7C48"/>
    <w:p w14:paraId="21B9A394" w14:textId="13B92140" w:rsidR="00753ED5" w:rsidRDefault="00753ED5" w:rsidP="00485B85">
      <w:pPr>
        <w:ind w:firstLine="0"/>
      </w:pPr>
    </w:p>
    <w:p w14:paraId="403D5A88" w14:textId="0CC6FBC9" w:rsidR="00696C86" w:rsidRDefault="00696C86" w:rsidP="00485B85">
      <w:pPr>
        <w:ind w:firstLine="0"/>
      </w:pPr>
    </w:p>
    <w:p w14:paraId="48B60278" w14:textId="77777777" w:rsidR="00696C86" w:rsidRPr="006E7C48" w:rsidRDefault="00696C86" w:rsidP="00485B85">
      <w:pPr>
        <w:ind w:firstLine="0"/>
      </w:pPr>
    </w:p>
    <w:p w14:paraId="28CDB603" w14:textId="5FB10FD1" w:rsidR="00353FBE" w:rsidRDefault="00353FBE" w:rsidP="00353FBE">
      <w:pPr>
        <w:pStyle w:val="Heading4"/>
      </w:pPr>
      <w:r>
        <w:t>Use</w:t>
      </w:r>
      <w:r w:rsidR="00272FED">
        <w:t xml:space="preserve"> </w:t>
      </w:r>
      <w:r>
        <w:t>case UC1</w:t>
      </w:r>
      <w:r w:rsidR="00612503">
        <w:t>8</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1602FA0"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8</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555F032"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6F213175"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Thêm kế hoạch t</w:t>
            </w:r>
            <w:r w:rsidR="00776FD3">
              <w:rPr>
                <w:rFonts w:ascii="Times New Roman" w:hAnsi="Times New Roman"/>
                <w:i w:val="0"/>
                <w:color w:val="000000" w:themeColor="text1"/>
                <w:sz w:val="26"/>
                <w:szCs w:val="26"/>
              </w:rPr>
              <w:t>iết kiệm</w:t>
            </w:r>
            <w:r>
              <w:rPr>
                <w:rFonts w:ascii="Times New Roman" w:hAnsi="Times New Roman"/>
                <w:i w:val="0"/>
                <w:color w:val="000000" w:themeColor="text1"/>
                <w:sz w:val="26"/>
                <w:szCs w:val="26"/>
              </w:rPr>
              <w:t xml:space="preserve"> giúp tác nhân có thể </w:t>
            </w:r>
            <w:r w:rsidR="00776FD3">
              <w:rPr>
                <w:rFonts w:ascii="Times New Roman" w:hAnsi="Times New Roman"/>
                <w:i w:val="0"/>
                <w:color w:val="000000" w:themeColor="text1"/>
                <w:sz w:val="26"/>
                <w:szCs w:val="26"/>
              </w:rPr>
              <w:t>tiết kiệm một khoản tiền cho một mục đích nào đó</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FFED8B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r w:rsidR="00EE5909">
              <w:rPr>
                <w:rFonts w:ascii="Times New Roman" w:hAnsi="Times New Roman"/>
                <w:i w:val="0"/>
                <w:color w:val="000000" w:themeColor="text1"/>
                <w:sz w:val="26"/>
                <w:szCs w:val="26"/>
              </w:rPr>
              <w:t>, lưu vào cơ sở dữ liệu</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361D14E2"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624DC129" w:rsidR="000A10F2" w:rsidRPr="00836EFD" w:rsidRDefault="000A10F2" w:rsidP="00836EFD">
            <w:pPr>
              <w:spacing w:after="0" w:line="240" w:lineRule="auto"/>
              <w:ind w:firstLine="0"/>
              <w:rPr>
                <w:color w:val="000000" w:themeColor="text1"/>
                <w:szCs w:val="26"/>
              </w:rPr>
            </w:pPr>
            <w:r>
              <w:rPr>
                <w:color w:val="000000" w:themeColor="text1"/>
                <w:szCs w:val="26"/>
              </w:rPr>
              <w:t xml:space="preserve">2. </w:t>
            </w:r>
            <w:r w:rsidR="00297B7B">
              <w:rPr>
                <w:color w:val="000000" w:themeColor="text1"/>
                <w:szCs w:val="26"/>
              </w:rPr>
              <w:t>Hệ thống kiểm tra cơ sở dữ liệu, lấy dữ liệu các kế hoạch tiết kiệm tài khoản đang có và hiển thị lên giao diện quản lý kế hoạch 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112CC2F7"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 xml:space="preserve">Sinh viên nhấn nút Thêm kế hoạch tiết kiệm </w:t>
            </w:r>
            <w:r w:rsidR="00E526EE">
              <w:rPr>
                <w:iCs/>
                <w:color w:val="000000" w:themeColor="text1"/>
                <w:szCs w:val="26"/>
              </w:rPr>
              <w:t>(nút tròn dấu cộng tại góc phải dưới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2CECF7CF"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r w:rsidR="00C772A8">
              <w:rPr>
                <w:szCs w:val="26"/>
              </w:rPr>
              <w:t xml:space="preserve"> gồm </w:t>
            </w:r>
            <w:r w:rsidR="00AD7E41">
              <w:rPr>
                <w:szCs w:val="26"/>
              </w:rPr>
              <w:t>tên kế hoạch, số tiền cho kế hoạch, ngày kết thúc, ngày bắt đầu</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0487389B" w:rsidR="000A10F2" w:rsidRPr="00EE2EA8" w:rsidRDefault="000A10F2" w:rsidP="005B6ACA">
            <w:pPr>
              <w:spacing w:after="0" w:line="240" w:lineRule="auto"/>
              <w:ind w:firstLine="0"/>
              <w:rPr>
                <w:szCs w:val="26"/>
              </w:rPr>
            </w:pPr>
            <w:r>
              <w:rPr>
                <w:szCs w:val="26"/>
              </w:rPr>
              <w:t xml:space="preserve">5. </w:t>
            </w:r>
            <w:r w:rsidR="00E526EE">
              <w:rPr>
                <w:szCs w:val="26"/>
              </w:rPr>
              <w:t>Sinh viên nhập vào các thông tin (</w:t>
            </w:r>
            <w:r w:rsidR="00196B1D">
              <w:rPr>
                <w:szCs w:val="26"/>
              </w:rPr>
              <w:t>tên kế hoạch, chọn ngày k</w:t>
            </w:r>
            <w:r w:rsidR="007C64AD">
              <w:rPr>
                <w:szCs w:val="26"/>
              </w:rPr>
              <w:t>ế</w:t>
            </w:r>
            <w:r w:rsidR="00196B1D">
              <w:rPr>
                <w:szCs w:val="26"/>
              </w:rPr>
              <w:t>t thúc, số tiền mục tiêu</w:t>
            </w:r>
            <w:r w:rsidR="002642A7">
              <w:rPr>
                <w:szCs w:val="26"/>
              </w:rPr>
              <w:t>, có thể chọn nhận thông báo hoặc không</w:t>
            </w:r>
            <w:r w:rsidR="00E526EE">
              <w:rPr>
                <w:szCs w:val="26"/>
              </w:rPr>
              <w:t>)</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3C550546" w:rsidR="000A10F2" w:rsidRDefault="00196B1D" w:rsidP="005B6ACA">
            <w:pPr>
              <w:spacing w:after="0" w:line="240" w:lineRule="auto"/>
              <w:ind w:firstLine="0"/>
              <w:rPr>
                <w:szCs w:val="26"/>
              </w:rPr>
            </w:pPr>
            <w:r>
              <w:rPr>
                <w:szCs w:val="26"/>
              </w:rPr>
              <w:t>6. Sinh viên nhấn nút “Lưu”</w:t>
            </w:r>
          </w:p>
        </w:tc>
        <w:tc>
          <w:tcPr>
            <w:tcW w:w="1880" w:type="pct"/>
            <w:vAlign w:val="top"/>
          </w:tcPr>
          <w:p w14:paraId="2C78F624" w14:textId="77777777" w:rsidR="000A10F2" w:rsidRDefault="000A10F2" w:rsidP="005B6ACA">
            <w:pPr>
              <w:spacing w:after="0" w:line="240" w:lineRule="auto"/>
              <w:ind w:firstLine="0"/>
              <w:rPr>
                <w:szCs w:val="26"/>
              </w:rPr>
            </w:pPr>
          </w:p>
        </w:tc>
      </w:tr>
      <w:tr w:rsidR="00D94223" w14:paraId="150715C0" w14:textId="77777777" w:rsidTr="00D94223">
        <w:trPr>
          <w:trHeight w:val="737"/>
        </w:trPr>
        <w:tc>
          <w:tcPr>
            <w:tcW w:w="1110" w:type="pct"/>
            <w:vMerge/>
            <w:vAlign w:val="top"/>
          </w:tcPr>
          <w:p w14:paraId="1B8BEB03" w14:textId="77777777" w:rsidR="00D94223" w:rsidRPr="00BC546E" w:rsidRDefault="00D94223" w:rsidP="005B6ACA">
            <w:pPr>
              <w:spacing w:after="0" w:line="240" w:lineRule="auto"/>
              <w:ind w:firstLine="0"/>
              <w:rPr>
                <w:b/>
                <w:bCs/>
                <w:color w:val="000000" w:themeColor="text1"/>
                <w:szCs w:val="26"/>
              </w:rPr>
            </w:pPr>
          </w:p>
        </w:tc>
        <w:tc>
          <w:tcPr>
            <w:tcW w:w="2010" w:type="pct"/>
            <w:vAlign w:val="top"/>
          </w:tcPr>
          <w:p w14:paraId="61C3996B" w14:textId="77777777" w:rsidR="00D94223" w:rsidRDefault="00D94223" w:rsidP="005B6ACA">
            <w:pPr>
              <w:spacing w:after="0" w:line="240" w:lineRule="auto"/>
              <w:ind w:firstLine="0"/>
              <w:rPr>
                <w:szCs w:val="26"/>
              </w:rPr>
            </w:pPr>
          </w:p>
        </w:tc>
        <w:tc>
          <w:tcPr>
            <w:tcW w:w="1880" w:type="pct"/>
            <w:vAlign w:val="top"/>
          </w:tcPr>
          <w:p w14:paraId="27E19B14" w14:textId="1EF494D8" w:rsidR="00D94223" w:rsidRDefault="00D94223" w:rsidP="00693BF6">
            <w:pPr>
              <w:spacing w:after="0" w:line="240" w:lineRule="auto"/>
              <w:ind w:firstLine="0"/>
              <w:rPr>
                <w:szCs w:val="26"/>
              </w:rPr>
            </w:pPr>
            <w:r>
              <w:rPr>
                <w:szCs w:val="26"/>
              </w:rPr>
              <w:t>7. Hệ thống kiểm tra dữ liệu và nếu dữ liệu hợp lệ, thông báo “</w:t>
            </w:r>
            <w:r w:rsidR="000A70C7">
              <w:rPr>
                <w:szCs w:val="26"/>
              </w:rPr>
              <w:t>T</w:t>
            </w:r>
            <w:r>
              <w:rPr>
                <w:szCs w:val="26"/>
              </w:rPr>
              <w:t xml:space="preserve">hêm kế hoạch tiết kiệm </w:t>
            </w:r>
            <w:r>
              <w:rPr>
                <w:szCs w:val="26"/>
              </w:rPr>
              <w:lastRenderedPageBreak/>
              <w:t>thành công”</w:t>
            </w:r>
            <w:r w:rsidR="00BA78C6">
              <w:rPr>
                <w:szCs w:val="26"/>
              </w:rPr>
              <w:t>, lưu kế hoạch vào cơ sở dữ liệu</w:t>
            </w: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lastRenderedPageBreak/>
              <w:t>Luồng sự kiện phụ</w:t>
            </w:r>
          </w:p>
        </w:tc>
        <w:tc>
          <w:tcPr>
            <w:tcW w:w="2010" w:type="pct"/>
            <w:vAlign w:val="top"/>
          </w:tcPr>
          <w:p w14:paraId="1DE67119" w14:textId="28B9004E" w:rsidR="00BA658A" w:rsidRPr="00787B10" w:rsidRDefault="00D94223" w:rsidP="005B6ACA">
            <w:pPr>
              <w:spacing w:after="0" w:line="240" w:lineRule="auto"/>
              <w:ind w:firstLine="0"/>
              <w:rPr>
                <w:szCs w:val="26"/>
              </w:rPr>
            </w:pPr>
            <w:r>
              <w:rPr>
                <w:szCs w:val="26"/>
              </w:rPr>
              <w:t>6.1 Sinh viên nhấn nút “Hủy”</w:t>
            </w: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2AA92521" w:rsidR="00BA658A" w:rsidRPr="00795438" w:rsidRDefault="00D94223" w:rsidP="005B6ACA">
            <w:pPr>
              <w:spacing w:after="0" w:line="240" w:lineRule="auto"/>
              <w:ind w:firstLine="0"/>
              <w:rPr>
                <w:szCs w:val="26"/>
              </w:rPr>
            </w:pPr>
            <w:r>
              <w:rPr>
                <w:szCs w:val="26"/>
              </w:rPr>
              <w:t>6.2 Quay lại giao diện quản lý kế hoạch tiết kiệm ở bước 2</w:t>
            </w:r>
          </w:p>
        </w:tc>
      </w:tr>
      <w:tr w:rsidR="00E026CE" w14:paraId="29EF3B40" w14:textId="77777777" w:rsidTr="00E026CE">
        <w:trPr>
          <w:trHeight w:val="1406"/>
        </w:trPr>
        <w:tc>
          <w:tcPr>
            <w:tcW w:w="1110" w:type="pct"/>
            <w:vMerge/>
            <w:vAlign w:val="top"/>
          </w:tcPr>
          <w:p w14:paraId="434F8AE0" w14:textId="77777777" w:rsidR="00E026CE" w:rsidRPr="00BC546E" w:rsidRDefault="00E026CE" w:rsidP="005B6ACA">
            <w:pPr>
              <w:spacing w:after="0" w:line="240" w:lineRule="auto"/>
              <w:ind w:firstLine="0"/>
              <w:rPr>
                <w:b/>
                <w:bCs/>
                <w:color w:val="000000" w:themeColor="text1"/>
                <w:szCs w:val="26"/>
              </w:rPr>
            </w:pPr>
          </w:p>
        </w:tc>
        <w:tc>
          <w:tcPr>
            <w:tcW w:w="2010" w:type="pct"/>
            <w:vAlign w:val="top"/>
          </w:tcPr>
          <w:p w14:paraId="5D8F9082" w14:textId="77777777" w:rsidR="00E026CE" w:rsidRDefault="00E026CE" w:rsidP="005B6ACA">
            <w:pPr>
              <w:spacing w:after="0" w:line="240" w:lineRule="auto"/>
              <w:ind w:firstLine="0"/>
              <w:rPr>
                <w:szCs w:val="26"/>
                <w:lang w:val="vi-VN"/>
              </w:rPr>
            </w:pPr>
          </w:p>
        </w:tc>
        <w:tc>
          <w:tcPr>
            <w:tcW w:w="1880" w:type="pct"/>
            <w:vAlign w:val="top"/>
          </w:tcPr>
          <w:p w14:paraId="67A7C2F6" w14:textId="47318136" w:rsidR="00E026CE" w:rsidRDefault="00E026CE" w:rsidP="00BD6C3D">
            <w:pPr>
              <w:keepNext/>
              <w:spacing w:after="0" w:line="240" w:lineRule="auto"/>
              <w:ind w:firstLine="0"/>
              <w:rPr>
                <w:szCs w:val="26"/>
              </w:rPr>
            </w:pPr>
            <w:r>
              <w:rPr>
                <w:szCs w:val="26"/>
              </w:rPr>
              <w:t>7.1 Hệ thống kiểm tra dữ liệu và nếu tên kế hoạch, ngày kết thúc không hợp lệ, thông báo “Tên kế hoạch tiết kiệm này đã tồn tại” hoặc “Ngày kết thúc phải sau ngày bắt đầu”</w:t>
            </w:r>
          </w:p>
        </w:tc>
      </w:tr>
      <w:tr w:rsidR="00EC166E" w14:paraId="76F675FC" w14:textId="77777777" w:rsidTr="00E37AAD">
        <w:trPr>
          <w:trHeight w:val="751"/>
        </w:trPr>
        <w:tc>
          <w:tcPr>
            <w:tcW w:w="1110" w:type="pct"/>
            <w:vAlign w:val="top"/>
          </w:tcPr>
          <w:p w14:paraId="740A9827" w14:textId="76934A6C" w:rsidR="00EC166E" w:rsidRPr="00BC546E" w:rsidRDefault="00EC166E" w:rsidP="005B6ACA">
            <w:pPr>
              <w:spacing w:after="0" w:line="240" w:lineRule="auto"/>
              <w:ind w:firstLine="0"/>
              <w:rPr>
                <w:b/>
                <w:bCs/>
                <w:color w:val="000000" w:themeColor="text1"/>
                <w:szCs w:val="26"/>
              </w:rPr>
            </w:pPr>
            <w:r>
              <w:rPr>
                <w:b/>
                <w:bCs/>
                <w:color w:val="000000" w:themeColor="text1"/>
                <w:szCs w:val="26"/>
              </w:rPr>
              <w:t>Luồng sự kiện ngoại lệ</w:t>
            </w:r>
          </w:p>
        </w:tc>
        <w:tc>
          <w:tcPr>
            <w:tcW w:w="3890" w:type="pct"/>
            <w:gridSpan w:val="2"/>
            <w:vAlign w:val="top"/>
          </w:tcPr>
          <w:p w14:paraId="12C3A750" w14:textId="0FD75002" w:rsidR="00EC166E" w:rsidRDefault="00EC166E" w:rsidP="00BD6C3D">
            <w:pPr>
              <w:keepNext/>
              <w:spacing w:after="0" w:line="240" w:lineRule="auto"/>
              <w:ind w:firstLine="0"/>
              <w:rPr>
                <w:szCs w:val="26"/>
              </w:rPr>
            </w:pPr>
            <w:r>
              <w:rPr>
                <w:szCs w:val="26"/>
              </w:rPr>
              <w:t>Nếu tác nhân có chọn nhận thông báo ở bước 5, tác nhân có thể tắt thông báo cho kế hoạch này bằng cách nhấn giữ vào kế hoạch, nhấn nút Tắt thông báo</w:t>
            </w:r>
          </w:p>
        </w:tc>
      </w:tr>
    </w:tbl>
    <w:p w14:paraId="26890197" w14:textId="0D18BCA2" w:rsidR="00BD6C3D" w:rsidRDefault="00BD6C3D">
      <w:pPr>
        <w:pStyle w:val="Caption"/>
        <w:rPr>
          <w:i/>
          <w:iCs/>
        </w:rPr>
      </w:pPr>
      <w:bookmarkStart w:id="168" w:name="_Toc45224241"/>
      <w:r w:rsidRPr="00BD6C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20</w:t>
      </w:r>
      <w:r w:rsidR="00866FCD">
        <w:rPr>
          <w:i/>
          <w:iCs/>
        </w:rPr>
        <w:fldChar w:fldCharType="end"/>
      </w:r>
      <w:r w:rsidRPr="00BD6C3D">
        <w:rPr>
          <w:i/>
          <w:iCs/>
        </w:rPr>
        <w:t xml:space="preserve"> Đặc tả Use case 18 – Thêm kế hoạch tiết kiệm</w:t>
      </w:r>
      <w:bookmarkEnd w:id="168"/>
    </w:p>
    <w:p w14:paraId="766A8761" w14:textId="30DC10A8" w:rsidR="002642A7" w:rsidRDefault="002642A7" w:rsidP="002642A7"/>
    <w:p w14:paraId="1DA20282" w14:textId="027AF124" w:rsidR="002642A7" w:rsidRDefault="002642A7" w:rsidP="002642A7"/>
    <w:p w14:paraId="1C56DC2D" w14:textId="3DC101FA" w:rsidR="002642A7" w:rsidRDefault="002642A7" w:rsidP="002642A7"/>
    <w:p w14:paraId="587EBAE0" w14:textId="10D407DB" w:rsidR="002642A7" w:rsidRDefault="002642A7" w:rsidP="002642A7"/>
    <w:p w14:paraId="313E264A" w14:textId="11ECED8E" w:rsidR="002642A7" w:rsidRDefault="002642A7" w:rsidP="002642A7"/>
    <w:p w14:paraId="5AACE1A3" w14:textId="3652E944" w:rsidR="002642A7" w:rsidRPr="002642A7" w:rsidRDefault="0014656D" w:rsidP="00EC166E">
      <w:r>
        <w:rPr>
          <w:noProof/>
        </w:rPr>
        <w:lastRenderedPageBreak/>
        <mc:AlternateContent>
          <mc:Choice Requires="wps">
            <w:drawing>
              <wp:anchor distT="0" distB="0" distL="114300" distR="114300" simplePos="0" relativeHeight="251585536" behindDoc="0" locked="0" layoutInCell="1" allowOverlap="1" wp14:anchorId="442B52EE" wp14:editId="3D503EC8">
                <wp:simplePos x="0" y="0"/>
                <wp:positionH relativeFrom="column">
                  <wp:posOffset>-3175</wp:posOffset>
                </wp:positionH>
                <wp:positionV relativeFrom="paragraph">
                  <wp:posOffset>6751320</wp:posOffset>
                </wp:positionV>
                <wp:extent cx="558038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70C0AB8" w14:textId="1DD989D1" w:rsidR="00805121" w:rsidRPr="00D73E29" w:rsidRDefault="00805121" w:rsidP="00D73E29">
                            <w:pPr>
                              <w:pStyle w:val="Caption"/>
                              <w:rPr>
                                <w:i/>
                                <w:iCs/>
                                <w:noProof/>
                              </w:rPr>
                            </w:pPr>
                            <w:bookmarkStart w:id="169" w:name="_Toc45224182"/>
                            <w:r w:rsidRPr="00D73E2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36</w:t>
                            </w:r>
                            <w:r w:rsidR="00243146">
                              <w:rPr>
                                <w:i/>
                                <w:iCs/>
                              </w:rPr>
                              <w:fldChar w:fldCharType="end"/>
                            </w:r>
                            <w:r w:rsidRPr="00D73E29">
                              <w:rPr>
                                <w:i/>
                                <w:iCs/>
                              </w:rPr>
                              <w:t xml:space="preserve"> Sơ đồ Activity Use case 18 – Thêm kế hoạch tiết kiệm</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52EE" id="Text Box 138" o:spid="_x0000_s1083" type="#_x0000_t202" style="position:absolute;left:0;text-align:left;margin-left:-.25pt;margin-top:531.6pt;width:439.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WMAIAAGk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" stroked="f">
                <v:textbox style="mso-fit-shape-to-text:t" inset="0,0,0,0">
                  <w:txbxContent>
                    <w:p w14:paraId="270C0AB8" w14:textId="1DD989D1" w:rsidR="00805121" w:rsidRPr="00D73E29" w:rsidRDefault="00805121" w:rsidP="00D73E29">
                      <w:pPr>
                        <w:pStyle w:val="Caption"/>
                        <w:rPr>
                          <w:i/>
                          <w:iCs/>
                          <w:noProof/>
                        </w:rPr>
                      </w:pPr>
                      <w:bookmarkStart w:id="170" w:name="_Toc45224182"/>
                      <w:r w:rsidRPr="00D73E2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36</w:t>
                      </w:r>
                      <w:r w:rsidR="00243146">
                        <w:rPr>
                          <w:i/>
                          <w:iCs/>
                        </w:rPr>
                        <w:fldChar w:fldCharType="end"/>
                      </w:r>
                      <w:r w:rsidRPr="00D73E29">
                        <w:rPr>
                          <w:i/>
                          <w:iCs/>
                        </w:rPr>
                        <w:t xml:space="preserve"> Sơ đồ Activity Use case 18 – Thêm kế hoạch tiết kiệm</w:t>
                      </w:r>
                      <w:bookmarkEnd w:id="170"/>
                    </w:p>
                  </w:txbxContent>
                </v:textbox>
                <w10:wrap type="topAndBottom"/>
              </v:shape>
            </w:pict>
          </mc:Fallback>
        </mc:AlternateContent>
      </w:r>
      <w:r w:rsidRPr="0014656D">
        <w:rPr>
          <w:noProof/>
        </w:rPr>
        <w:drawing>
          <wp:anchor distT="0" distB="0" distL="114300" distR="114300" simplePos="0" relativeHeight="251711488" behindDoc="0" locked="0" layoutInCell="1" allowOverlap="1" wp14:anchorId="31A628DD" wp14:editId="4A854B75">
            <wp:simplePos x="0" y="0"/>
            <wp:positionH relativeFrom="column">
              <wp:posOffset>-3175</wp:posOffset>
            </wp:positionH>
            <wp:positionV relativeFrom="paragraph">
              <wp:posOffset>-228600</wp:posOffset>
            </wp:positionV>
            <wp:extent cx="5580380" cy="6892925"/>
            <wp:effectExtent l="0" t="0" r="1270" b="317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80380" cy="6892925"/>
                    </a:xfrm>
                    <a:prstGeom prst="rect">
                      <a:avLst/>
                    </a:prstGeom>
                    <a:noFill/>
                    <a:ln>
                      <a:noFill/>
                    </a:ln>
                  </pic:spPr>
                </pic:pic>
              </a:graphicData>
            </a:graphic>
          </wp:anchor>
        </w:drawing>
      </w:r>
      <w:r w:rsidR="007E558E" w:rsidRPr="007E558E">
        <w:t xml:space="preserve"> </w:t>
      </w:r>
    </w:p>
    <w:p w14:paraId="4320BF47" w14:textId="41AB150E" w:rsidR="00F15DEA" w:rsidRPr="00E3349D" w:rsidRDefault="00F15DEA" w:rsidP="00BD6C3D">
      <w:pPr>
        <w:pStyle w:val="Caption"/>
        <w:jc w:val="both"/>
        <w:rPr>
          <w:i/>
          <w:iCs/>
        </w:rPr>
      </w:pPr>
    </w:p>
    <w:p w14:paraId="583C9551" w14:textId="344A73C0" w:rsidR="00EE2F82" w:rsidRDefault="00F84FC5" w:rsidP="00F15DEA">
      <w:r>
        <w:rPr>
          <w:noProof/>
        </w:rPr>
        <mc:AlternateContent>
          <mc:Choice Requires="wps">
            <w:drawing>
              <wp:anchor distT="0" distB="0" distL="114300" distR="114300" simplePos="0" relativeHeight="251640320" behindDoc="0" locked="0" layoutInCell="1" allowOverlap="1" wp14:anchorId="1D537C33" wp14:editId="76ACA84F">
                <wp:simplePos x="0" y="0"/>
                <wp:positionH relativeFrom="column">
                  <wp:posOffset>149225</wp:posOffset>
                </wp:positionH>
                <wp:positionV relativeFrom="paragraph">
                  <wp:posOffset>5045075</wp:posOffset>
                </wp:positionV>
                <wp:extent cx="558038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0BE8AEB" w14:textId="6E9177DC" w:rsidR="00805121" w:rsidRPr="0009706A" w:rsidRDefault="00805121" w:rsidP="0009706A">
                            <w:pPr>
                              <w:pStyle w:val="Caption"/>
                              <w:rPr>
                                <w:i/>
                                <w:iCs/>
                                <w:noProof/>
                                <w:szCs w:val="24"/>
                              </w:rPr>
                            </w:pPr>
                            <w:bookmarkStart w:id="171" w:name="_Toc45224183"/>
                            <w:r w:rsidRPr="0009706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37</w:t>
                            </w:r>
                            <w:r w:rsidR="00243146">
                              <w:rPr>
                                <w:i/>
                                <w:iCs/>
                              </w:rPr>
                              <w:fldChar w:fldCharType="end"/>
                            </w:r>
                            <w:r w:rsidRPr="0009706A">
                              <w:rPr>
                                <w:i/>
                                <w:iCs/>
                              </w:rPr>
                              <w:t xml:space="preserve"> Sơ đồ Sequence Use case 18 – Thêm kế hoạch tiết kiệm</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7C33" id="Text Box 140" o:spid="_x0000_s1084" type="#_x0000_t202" style="position:absolute;left:0;text-align:left;margin-left:11.75pt;margin-top:397.25pt;width:439.4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" stroked="f">
                <v:textbox style="mso-fit-shape-to-text:t" inset="0,0,0,0">
                  <w:txbxContent>
                    <w:p w14:paraId="40BE8AEB" w14:textId="6E9177DC" w:rsidR="00805121" w:rsidRPr="0009706A" w:rsidRDefault="00805121" w:rsidP="0009706A">
                      <w:pPr>
                        <w:pStyle w:val="Caption"/>
                        <w:rPr>
                          <w:i/>
                          <w:iCs/>
                          <w:noProof/>
                          <w:szCs w:val="24"/>
                        </w:rPr>
                      </w:pPr>
                      <w:bookmarkStart w:id="172" w:name="_Toc45224183"/>
                      <w:r w:rsidRPr="0009706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37</w:t>
                      </w:r>
                      <w:r w:rsidR="00243146">
                        <w:rPr>
                          <w:i/>
                          <w:iCs/>
                        </w:rPr>
                        <w:fldChar w:fldCharType="end"/>
                      </w:r>
                      <w:r w:rsidRPr="0009706A">
                        <w:rPr>
                          <w:i/>
                          <w:iCs/>
                        </w:rPr>
                        <w:t xml:space="preserve"> Sơ đồ Sequence Use case 18 – Thêm kế hoạch tiết kiệm</w:t>
                      </w:r>
                      <w:bookmarkEnd w:id="172"/>
                    </w:p>
                  </w:txbxContent>
                </v:textbox>
                <w10:wrap type="topAndBottom"/>
              </v:shape>
            </w:pict>
          </mc:Fallback>
        </mc:AlternateContent>
      </w:r>
      <w:r w:rsidRPr="00F84FC5">
        <w:rPr>
          <w:noProof/>
        </w:rPr>
        <w:drawing>
          <wp:anchor distT="0" distB="0" distL="114300" distR="114300" simplePos="0" relativeHeight="251749888" behindDoc="0" locked="0" layoutInCell="1" allowOverlap="1" wp14:anchorId="4F611CCD" wp14:editId="58C1D29D">
            <wp:simplePos x="0" y="0"/>
            <wp:positionH relativeFrom="column">
              <wp:posOffset>711200</wp:posOffset>
            </wp:positionH>
            <wp:positionV relativeFrom="paragraph">
              <wp:posOffset>-236855</wp:posOffset>
            </wp:positionV>
            <wp:extent cx="5580380" cy="65614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580380" cy="6561455"/>
                    </a:xfrm>
                    <a:prstGeom prst="rect">
                      <a:avLst/>
                    </a:prstGeom>
                    <a:noFill/>
                    <a:ln>
                      <a:noFill/>
                    </a:ln>
                  </pic:spPr>
                </pic:pic>
              </a:graphicData>
            </a:graphic>
          </wp:anchor>
        </w:drawing>
      </w:r>
    </w:p>
    <w:p w14:paraId="5B60AA6D" w14:textId="6C8515B9" w:rsidR="00297B7B" w:rsidRPr="00F15DEA" w:rsidRDefault="00297B7B" w:rsidP="003707D9">
      <w:pPr>
        <w:ind w:firstLine="0"/>
      </w:pPr>
    </w:p>
    <w:p w14:paraId="085603E2" w14:textId="0E1AD04E" w:rsidR="00353FBE" w:rsidRDefault="00353FBE" w:rsidP="00353FBE">
      <w:pPr>
        <w:pStyle w:val="Heading4"/>
      </w:pPr>
      <w:r>
        <w:lastRenderedPageBreak/>
        <w:t>Use</w:t>
      </w:r>
      <w:r w:rsidR="00272FED">
        <w:t xml:space="preserve"> </w:t>
      </w:r>
      <w:r>
        <w:t>case UC1</w:t>
      </w:r>
      <w:r w:rsidR="00612503">
        <w:t>9</w:t>
      </w:r>
      <w:r>
        <w:t xml:space="preserve"> – </w:t>
      </w:r>
      <w:r w:rsidR="00272FED">
        <w:t>T</w:t>
      </w:r>
      <w:r w:rsidR="003E26A6">
        <w:t>hêm khoản t</w:t>
      </w:r>
      <w:r w:rsidR="00272FED">
        <w: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060157A4"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9</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20634">
              <w:rPr>
                <w:color w:val="000000" w:themeColor="text1"/>
                <w:szCs w:val="26"/>
              </w:rPr>
              <w:t>Thêm khoản t</w:t>
            </w:r>
            <w:r w:rsidR="00272FED">
              <w:rPr>
                <w:color w:val="000000" w:themeColor="text1"/>
                <w:szCs w:val="26"/>
              </w:rPr>
              <w: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168845D0" w:rsidR="002423AB" w:rsidRPr="001E238A" w:rsidRDefault="00A40DE7"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có một kế hoạch tiết kiệm với một số tiền nhất định cho một mục đích, tác nhân có thể thực hiện thu chi cho kế ho</w:t>
            </w:r>
            <w:r w:rsidR="009A5131">
              <w:rPr>
                <w:rFonts w:ascii="Times New Roman" w:hAnsi="Times New Roman"/>
                <w:i w:val="0"/>
                <w:color w:val="000000" w:themeColor="text1"/>
                <w:sz w:val="26"/>
                <w:szCs w:val="26"/>
              </w:rPr>
              <w:t>ạ</w:t>
            </w:r>
            <w:r>
              <w:rPr>
                <w:rFonts w:ascii="Times New Roman" w:hAnsi="Times New Roman"/>
                <w:i w:val="0"/>
                <w:color w:val="000000" w:themeColor="text1"/>
                <w:sz w:val="26"/>
                <w:szCs w:val="26"/>
              </w:rPr>
              <w:t xml:space="preserve">ch tiết kiệm để dành ra số tiền đủ để đáp ứng mục đích </w:t>
            </w:r>
            <w:r w:rsidR="00A02C4E">
              <w:rPr>
                <w:rFonts w:ascii="Times New Roman" w:hAnsi="Times New Roman"/>
                <w:i w:val="0"/>
                <w:color w:val="000000" w:themeColor="text1"/>
                <w:sz w:val="26"/>
                <w:szCs w:val="26"/>
              </w:rPr>
              <w:t>này</w:t>
            </w: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3F5A1F02"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EE5909">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26094BA8" w:rsidR="002423AB" w:rsidRPr="00D52611" w:rsidRDefault="00A053C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Thực hiện việc thu chi cho kế hoạch tiết kiệm, lưu các khoản thu chi vào cơ sở dữ liệu</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63536A27"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2B03B1">
              <w:rPr>
                <w:iCs/>
                <w:color w:val="000000" w:themeColor="text1"/>
                <w:szCs w:val="26"/>
              </w:rPr>
              <w:t xml:space="preserve">chọn chức năng kế hoạch tiết kiệm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03C03798"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r w:rsidR="00F45B18">
              <w:rPr>
                <w:color w:val="000000" w:themeColor="text1"/>
                <w:szCs w:val="26"/>
              </w:rPr>
              <w:t>Hệ thống kiểm tra cơ sở dữ liệu, lấy dữ liệu các kế hoạch tiết kiệm tài khoản đang có và hiển thị lên giao diện quản lý kế hoạch tiết kiệm</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377B17C5" w:rsidR="0059267D" w:rsidRPr="0096798D" w:rsidRDefault="0059267D" w:rsidP="005B6ACA">
            <w:pPr>
              <w:spacing w:after="0" w:line="240" w:lineRule="auto"/>
              <w:ind w:firstLine="0"/>
              <w:rPr>
                <w:szCs w:val="26"/>
              </w:rPr>
            </w:pPr>
            <w:r>
              <w:rPr>
                <w:szCs w:val="26"/>
              </w:rPr>
              <w:t xml:space="preserve">3. </w:t>
            </w:r>
            <w:r w:rsidR="005148E0">
              <w:rPr>
                <w:color w:val="000000" w:themeColor="text1"/>
                <w:szCs w:val="26"/>
              </w:rPr>
              <w:t xml:space="preserve">Tác nhân </w:t>
            </w:r>
            <w:r w:rsidR="003F43C6">
              <w:rPr>
                <w:szCs w:val="26"/>
              </w:rPr>
              <w:t>tìm và nhấn giữ vào kế hoạch tiết kiệm cần thực hiện việc thu chi</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319A0B12" w:rsidR="0059267D" w:rsidRPr="00795438" w:rsidRDefault="0059267D" w:rsidP="005B6ACA">
            <w:pPr>
              <w:spacing w:after="0" w:line="240" w:lineRule="auto"/>
              <w:ind w:firstLine="0"/>
              <w:rPr>
                <w:szCs w:val="26"/>
              </w:rPr>
            </w:pPr>
            <w:r>
              <w:rPr>
                <w:szCs w:val="26"/>
              </w:rPr>
              <w:t xml:space="preserve">4. </w:t>
            </w:r>
            <w:r w:rsidR="00F6414D">
              <w:rPr>
                <w:szCs w:val="26"/>
              </w:rPr>
              <w:t xml:space="preserve">Hệ thống hiển thị </w:t>
            </w:r>
            <w:r w:rsidR="007B58F6">
              <w:rPr>
                <w:szCs w:val="26"/>
              </w:rPr>
              <w:t>context menu các</w:t>
            </w:r>
            <w:r w:rsidR="00F6414D">
              <w:rPr>
                <w:szCs w:val="26"/>
              </w:rPr>
              <w:t xml:space="preserve"> chức năng</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1F7AE816" w:rsidR="0059267D" w:rsidRDefault="0059267D" w:rsidP="005B6ACA">
            <w:pPr>
              <w:spacing w:after="0" w:line="240" w:lineRule="auto"/>
              <w:ind w:firstLine="0"/>
              <w:rPr>
                <w:szCs w:val="26"/>
              </w:rPr>
            </w:pPr>
            <w:r>
              <w:rPr>
                <w:szCs w:val="26"/>
              </w:rPr>
              <w:t xml:space="preserve">5. </w:t>
            </w:r>
            <w:r w:rsidR="005148E0">
              <w:rPr>
                <w:color w:val="000000" w:themeColor="text1"/>
                <w:szCs w:val="26"/>
              </w:rPr>
              <w:t xml:space="preserve">Tác nhân </w:t>
            </w:r>
            <w:r w:rsidR="007B58F6">
              <w:rPr>
                <w:color w:val="000000" w:themeColor="text1"/>
                <w:szCs w:val="26"/>
              </w:rPr>
              <w:t>chọn chức năng</w:t>
            </w:r>
            <w:r w:rsidR="00F6414D">
              <w:rPr>
                <w:szCs w:val="26"/>
              </w:rPr>
              <w:t xml:space="preserve"> “Thu chi”</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4DF554A5" w:rsidR="0059267D" w:rsidRDefault="0059267D" w:rsidP="005B6ACA">
            <w:pPr>
              <w:spacing w:after="0" w:line="240" w:lineRule="auto"/>
              <w:ind w:firstLine="0"/>
              <w:rPr>
                <w:szCs w:val="26"/>
              </w:rPr>
            </w:pPr>
            <w:r>
              <w:rPr>
                <w:szCs w:val="26"/>
              </w:rPr>
              <w:t xml:space="preserve">6. </w:t>
            </w:r>
            <w:r w:rsidR="00F6414D">
              <w:rPr>
                <w:szCs w:val="26"/>
              </w:rPr>
              <w:t>Hệ thống hiển thị giao diện</w:t>
            </w:r>
            <w:r w:rsidR="005E33BE">
              <w:rPr>
                <w:szCs w:val="26"/>
              </w:rPr>
              <w:t xml:space="preserve"> thêm khoản</w:t>
            </w:r>
            <w:r w:rsidR="00F6414D">
              <w:rPr>
                <w:szCs w:val="26"/>
              </w:rPr>
              <w:t xml:space="preserve"> thu chi cho kế hoạch tiết kiệm</w:t>
            </w:r>
            <w:r w:rsidR="00F45B18">
              <w:rPr>
                <w:szCs w:val="26"/>
              </w:rPr>
              <w:t xml:space="preserve"> gồm </w:t>
            </w:r>
            <w:r w:rsidR="00962DBD">
              <w:rPr>
                <w:szCs w:val="26"/>
              </w:rPr>
              <w:t>loại thu chi, số tiền, mô tả</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5D9C9751" w:rsidR="0059267D" w:rsidRDefault="0059267D" w:rsidP="005B6ACA">
            <w:pPr>
              <w:spacing w:after="0" w:line="240" w:lineRule="auto"/>
              <w:ind w:firstLine="0"/>
              <w:rPr>
                <w:szCs w:val="26"/>
              </w:rPr>
            </w:pPr>
            <w:r>
              <w:rPr>
                <w:szCs w:val="26"/>
              </w:rPr>
              <w:t xml:space="preserve">7. </w:t>
            </w:r>
            <w:r w:rsidR="005148E0">
              <w:rPr>
                <w:color w:val="000000" w:themeColor="text1"/>
                <w:szCs w:val="26"/>
              </w:rPr>
              <w:t xml:space="preserve">Tác nhân </w:t>
            </w:r>
            <w:r w:rsidR="00597010">
              <w:rPr>
                <w:szCs w:val="26"/>
              </w:rPr>
              <w:t>nhập vào các thông tin (loại thu chi, số tiền, mô tả)</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1D3F980" w:rsidR="0059267D" w:rsidRDefault="00973A7D" w:rsidP="005B6ACA">
            <w:pPr>
              <w:spacing w:after="0" w:line="240" w:lineRule="auto"/>
              <w:ind w:firstLine="0"/>
              <w:rPr>
                <w:szCs w:val="26"/>
              </w:rPr>
            </w:pPr>
            <w:r>
              <w:rPr>
                <w:szCs w:val="26"/>
              </w:rPr>
              <w:t xml:space="preserve">8. </w:t>
            </w:r>
            <w:r w:rsidR="005148E0">
              <w:rPr>
                <w:color w:val="000000" w:themeColor="text1"/>
                <w:szCs w:val="26"/>
              </w:rPr>
              <w:t xml:space="preserve">Tác nhân </w:t>
            </w:r>
            <w:r>
              <w:rPr>
                <w:szCs w:val="26"/>
              </w:rPr>
              <w:t>nhấn nút “Lưu”</w:t>
            </w:r>
          </w:p>
        </w:tc>
        <w:tc>
          <w:tcPr>
            <w:tcW w:w="1880" w:type="pct"/>
            <w:vAlign w:val="top"/>
          </w:tcPr>
          <w:p w14:paraId="78006427" w14:textId="6BD439A3" w:rsidR="0059267D" w:rsidRDefault="0059267D" w:rsidP="005B6ACA">
            <w:pPr>
              <w:spacing w:after="0" w:line="240" w:lineRule="auto"/>
              <w:ind w:firstLine="0"/>
              <w:rPr>
                <w:szCs w:val="26"/>
              </w:rPr>
            </w:pPr>
          </w:p>
        </w:tc>
      </w:tr>
      <w:tr w:rsidR="00776FD1" w14:paraId="42585B5F" w14:textId="77777777" w:rsidTr="00776FD1">
        <w:trPr>
          <w:trHeight w:val="556"/>
        </w:trPr>
        <w:tc>
          <w:tcPr>
            <w:tcW w:w="1110" w:type="pct"/>
            <w:vMerge/>
            <w:vAlign w:val="top"/>
          </w:tcPr>
          <w:p w14:paraId="58E0BEB9"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4101AEED" w14:textId="23A57FEE" w:rsidR="00776FD1" w:rsidRDefault="00776FD1" w:rsidP="00973A7D">
            <w:pPr>
              <w:tabs>
                <w:tab w:val="left" w:pos="930"/>
              </w:tabs>
              <w:spacing w:after="0" w:line="240" w:lineRule="auto"/>
              <w:ind w:firstLine="0"/>
              <w:rPr>
                <w:szCs w:val="26"/>
              </w:rPr>
            </w:pPr>
          </w:p>
        </w:tc>
        <w:tc>
          <w:tcPr>
            <w:tcW w:w="1880" w:type="pct"/>
            <w:vAlign w:val="top"/>
          </w:tcPr>
          <w:p w14:paraId="78A08D44" w14:textId="34879C97" w:rsidR="00776FD1" w:rsidRDefault="00776FD1" w:rsidP="005B6ACA">
            <w:pPr>
              <w:spacing w:after="0" w:line="240" w:lineRule="auto"/>
              <w:ind w:firstLine="0"/>
              <w:rPr>
                <w:szCs w:val="26"/>
              </w:rPr>
            </w:pPr>
            <w:r>
              <w:rPr>
                <w:szCs w:val="26"/>
              </w:rPr>
              <w:t>9. Hệ thống kiểm tra dữ liệu và nếu dữ liệu hợp lệ, thông báo “Thêm thành công”</w:t>
            </w:r>
            <w:r w:rsidR="00220634">
              <w:rPr>
                <w:szCs w:val="26"/>
              </w:rPr>
              <w:t>, lưu khoản thu chi vào cơ sở dữ liệu</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9BEFCA" w14:textId="5DC94301" w:rsidR="0059267D" w:rsidRPr="0059267D" w:rsidRDefault="00776FD1" w:rsidP="005B6ACA">
            <w:pPr>
              <w:spacing w:after="0" w:line="240" w:lineRule="auto"/>
              <w:ind w:firstLine="0"/>
              <w:rPr>
                <w:szCs w:val="26"/>
              </w:rPr>
            </w:pPr>
            <w:r>
              <w:rPr>
                <w:szCs w:val="26"/>
              </w:rPr>
              <w:t xml:space="preserve">8.1 </w:t>
            </w:r>
            <w:r w:rsidR="00966818">
              <w:rPr>
                <w:color w:val="000000" w:themeColor="text1"/>
                <w:szCs w:val="26"/>
              </w:rPr>
              <w:t xml:space="preserve">Tác nhân </w:t>
            </w:r>
            <w:r>
              <w:rPr>
                <w:szCs w:val="26"/>
              </w:rPr>
              <w:t>nhấn nút “Hủy”</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776FD1" w14:paraId="642A70AE" w14:textId="77777777" w:rsidTr="00776FD1">
        <w:trPr>
          <w:trHeight w:val="70"/>
        </w:trPr>
        <w:tc>
          <w:tcPr>
            <w:tcW w:w="1110" w:type="pct"/>
            <w:vMerge/>
            <w:vAlign w:val="top"/>
          </w:tcPr>
          <w:p w14:paraId="18AB0142"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735C0CE1" w14:textId="77777777" w:rsidR="00776FD1" w:rsidRDefault="00776FD1" w:rsidP="0059267D">
            <w:pPr>
              <w:spacing w:after="0" w:line="240" w:lineRule="auto"/>
              <w:ind w:firstLine="0"/>
              <w:rPr>
                <w:szCs w:val="26"/>
              </w:rPr>
            </w:pPr>
          </w:p>
        </w:tc>
        <w:tc>
          <w:tcPr>
            <w:tcW w:w="1880" w:type="pct"/>
            <w:vAlign w:val="top"/>
          </w:tcPr>
          <w:p w14:paraId="2D6704A8" w14:textId="3FDCF2DB" w:rsidR="00776FD1" w:rsidRPr="00795438" w:rsidRDefault="00776FD1" w:rsidP="005B6ACA">
            <w:pPr>
              <w:spacing w:after="0" w:line="240" w:lineRule="auto"/>
              <w:ind w:firstLine="0"/>
              <w:rPr>
                <w:szCs w:val="26"/>
              </w:rPr>
            </w:pPr>
            <w:r>
              <w:rPr>
                <w:szCs w:val="26"/>
              </w:rPr>
              <w:t xml:space="preserve">8.2 Quay lại giao diện kế </w:t>
            </w:r>
            <w:r>
              <w:rPr>
                <w:szCs w:val="26"/>
              </w:rPr>
              <w:lastRenderedPageBreak/>
              <w:t>hoạch tiết kiệm ở bước 2</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31382247" w14:textId="292DBCE2" w:rsidR="00E04681" w:rsidRDefault="006F3094"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Đến n</w:t>
            </w:r>
            <w:r w:rsidR="00776FD1">
              <w:rPr>
                <w:rFonts w:ascii="Times New Roman" w:hAnsi="Times New Roman"/>
                <w:i w:val="0"/>
                <w:color w:val="000000" w:themeColor="text1"/>
                <w:sz w:val="26"/>
                <w:szCs w:val="26"/>
              </w:rPr>
              <w:t>gày kết thúc của kế hoạch tiết kiệm, sẽ kiểm tra xem số tiền đã thực hiện thu chi cho kế hoạch có đáp ứng đủ số tiền mục tiêu đề ra hay không</w:t>
            </w:r>
            <w:r w:rsidR="009E66F8">
              <w:rPr>
                <w:rFonts w:ascii="Times New Roman" w:hAnsi="Times New Roman"/>
                <w:i w:val="0"/>
                <w:color w:val="000000" w:themeColor="text1"/>
                <w:sz w:val="26"/>
                <w:szCs w:val="26"/>
              </w:rPr>
              <w:t>, nếu đáp ứng đủ sẽ chuyển trạng thái của kế hoạch thành “Đã kết thúc – Kế hoạch thành công”, nếu không đáp ứng được sẽ có trang thái là “Đã kết thúc – Kế hoạch thất b</w:t>
            </w:r>
            <w:r w:rsidR="00AB4C31">
              <w:rPr>
                <w:rFonts w:ascii="Times New Roman" w:hAnsi="Times New Roman"/>
                <w:i w:val="0"/>
                <w:color w:val="000000" w:themeColor="text1"/>
                <w:sz w:val="26"/>
                <w:szCs w:val="26"/>
              </w:rPr>
              <w:t>ại</w:t>
            </w:r>
            <w:r w:rsidR="009E66F8">
              <w:rPr>
                <w:rFonts w:ascii="Times New Roman" w:hAnsi="Times New Roman"/>
                <w:i w:val="0"/>
                <w:color w:val="000000" w:themeColor="text1"/>
                <w:sz w:val="26"/>
                <w:szCs w:val="26"/>
              </w:rPr>
              <w:t>”</w:t>
            </w:r>
          </w:p>
          <w:p w14:paraId="63AE08B3" w14:textId="698CC359" w:rsidR="00E04681" w:rsidRDefault="00E04681" w:rsidP="000A70C7">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Kế hoạch tiết kiệm có trạng thái “Đã kết thúc” sẽ không thể thực hiện thu chi được nữa</w:t>
            </w:r>
          </w:p>
        </w:tc>
      </w:tr>
    </w:tbl>
    <w:p w14:paraId="00288081" w14:textId="4FDF6DB4" w:rsidR="00272FED" w:rsidRPr="000A70C7" w:rsidRDefault="000A70C7" w:rsidP="000A70C7">
      <w:pPr>
        <w:pStyle w:val="Caption"/>
        <w:rPr>
          <w:i/>
          <w:iCs/>
        </w:rPr>
      </w:pPr>
      <w:bookmarkStart w:id="173" w:name="_Toc45224242"/>
      <w:r w:rsidRPr="000A70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21</w:t>
      </w:r>
      <w:r w:rsidR="00866FCD">
        <w:rPr>
          <w:i/>
          <w:iCs/>
        </w:rPr>
        <w:fldChar w:fldCharType="end"/>
      </w:r>
      <w:r w:rsidRPr="000A70C7">
        <w:rPr>
          <w:i/>
          <w:iCs/>
        </w:rPr>
        <w:t xml:space="preserve"> Đặc tả Use case 19 – T</w:t>
      </w:r>
      <w:r w:rsidR="00AD23CC">
        <w:rPr>
          <w:i/>
          <w:iCs/>
        </w:rPr>
        <w:t>hêm khoản t</w:t>
      </w:r>
      <w:r w:rsidRPr="000A70C7">
        <w:rPr>
          <w:i/>
          <w:iCs/>
        </w:rPr>
        <w:t>hu chi cho kế hoạch tiết kiệm</w:t>
      </w:r>
      <w:bookmarkEnd w:id="173"/>
    </w:p>
    <w:p w14:paraId="260042AA" w14:textId="730A426E" w:rsidR="00EE2F82" w:rsidRDefault="00EE2F82" w:rsidP="00272FED"/>
    <w:p w14:paraId="6BA36B85" w14:textId="001AE232" w:rsidR="00EE2F82" w:rsidRDefault="00A767A9" w:rsidP="00272FED">
      <w:r>
        <w:rPr>
          <w:noProof/>
        </w:rPr>
        <w:lastRenderedPageBreak/>
        <mc:AlternateContent>
          <mc:Choice Requires="wps">
            <w:drawing>
              <wp:anchor distT="0" distB="0" distL="114300" distR="114300" simplePos="0" relativeHeight="251607040" behindDoc="0" locked="0" layoutInCell="1" allowOverlap="1" wp14:anchorId="4D9264FE" wp14:editId="1EB9AAE0">
                <wp:simplePos x="0" y="0"/>
                <wp:positionH relativeFrom="column">
                  <wp:posOffset>-3175</wp:posOffset>
                </wp:positionH>
                <wp:positionV relativeFrom="paragraph">
                  <wp:posOffset>7232650</wp:posOffset>
                </wp:positionV>
                <wp:extent cx="5580380" cy="635"/>
                <wp:effectExtent l="0" t="0" r="1270" b="0"/>
                <wp:wrapTopAndBottom/>
                <wp:docPr id="141" name="Text Box 14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1D39714" w14:textId="7C24C62B" w:rsidR="00805121" w:rsidRPr="007E0135" w:rsidRDefault="00805121" w:rsidP="007E0135">
                            <w:pPr>
                              <w:pStyle w:val="Caption"/>
                              <w:rPr>
                                <w:i/>
                                <w:iCs/>
                                <w:noProof/>
                                <w:szCs w:val="24"/>
                              </w:rPr>
                            </w:pPr>
                            <w:bookmarkStart w:id="174" w:name="_Toc45224184"/>
                            <w:r w:rsidRPr="007E013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38</w:t>
                            </w:r>
                            <w:r w:rsidR="00243146">
                              <w:rPr>
                                <w:i/>
                                <w:iCs/>
                              </w:rPr>
                              <w:fldChar w:fldCharType="end"/>
                            </w:r>
                            <w:r w:rsidRPr="007E0135">
                              <w:rPr>
                                <w:i/>
                                <w:iCs/>
                              </w:rPr>
                              <w:t xml:space="preserve"> Sơ đồ Activity Use case 19 – Th</w:t>
                            </w:r>
                            <w:r w:rsidR="00AD23CC">
                              <w:rPr>
                                <w:i/>
                                <w:iCs/>
                              </w:rPr>
                              <w:t>êm khoản th</w:t>
                            </w:r>
                            <w:r w:rsidRPr="007E0135">
                              <w:rPr>
                                <w:i/>
                                <w:iCs/>
                              </w:rPr>
                              <w:t>u chi cho kế hoạch tiết kiệm</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264FE" id="Text Box 141" o:spid="_x0000_s1085" type="#_x0000_t202" style="position:absolute;left:0;text-align:left;margin-left:-.25pt;margin-top:569.5pt;width:439.4pt;height:.0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ZHMAIAAGkEAAAOAAAAZHJzL2Uyb0RvYy54bWysVMFu2zAMvQ/YPwi6L07ap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" stroked="f">
                <v:textbox style="mso-fit-shape-to-text:t" inset="0,0,0,0">
                  <w:txbxContent>
                    <w:p w14:paraId="51D39714" w14:textId="7C24C62B" w:rsidR="00805121" w:rsidRPr="007E0135" w:rsidRDefault="00805121" w:rsidP="007E0135">
                      <w:pPr>
                        <w:pStyle w:val="Caption"/>
                        <w:rPr>
                          <w:i/>
                          <w:iCs/>
                          <w:noProof/>
                          <w:szCs w:val="24"/>
                        </w:rPr>
                      </w:pPr>
                      <w:bookmarkStart w:id="175" w:name="_Toc45224184"/>
                      <w:r w:rsidRPr="007E013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38</w:t>
                      </w:r>
                      <w:r w:rsidR="00243146">
                        <w:rPr>
                          <w:i/>
                          <w:iCs/>
                        </w:rPr>
                        <w:fldChar w:fldCharType="end"/>
                      </w:r>
                      <w:r w:rsidRPr="007E0135">
                        <w:rPr>
                          <w:i/>
                          <w:iCs/>
                        </w:rPr>
                        <w:t xml:space="preserve"> Sơ đồ Activity Use case 19 – Th</w:t>
                      </w:r>
                      <w:r w:rsidR="00AD23CC">
                        <w:rPr>
                          <w:i/>
                          <w:iCs/>
                        </w:rPr>
                        <w:t>êm khoản th</w:t>
                      </w:r>
                      <w:r w:rsidRPr="007E0135">
                        <w:rPr>
                          <w:i/>
                          <w:iCs/>
                        </w:rPr>
                        <w:t>u chi cho kế hoạch tiết kiệm</w:t>
                      </w:r>
                      <w:bookmarkEnd w:id="175"/>
                    </w:p>
                  </w:txbxContent>
                </v:textbox>
                <w10:wrap type="topAndBottom"/>
              </v:shape>
            </w:pict>
          </mc:Fallback>
        </mc:AlternateContent>
      </w:r>
      <w:r w:rsidRPr="00A767A9">
        <w:rPr>
          <w:noProof/>
        </w:rPr>
        <w:drawing>
          <wp:anchor distT="0" distB="0" distL="114300" distR="114300" simplePos="0" relativeHeight="251715584" behindDoc="0" locked="0" layoutInCell="1" allowOverlap="1" wp14:anchorId="6E366D7B" wp14:editId="53DD250C">
            <wp:simplePos x="0" y="0"/>
            <wp:positionH relativeFrom="column">
              <wp:posOffset>-3175</wp:posOffset>
            </wp:positionH>
            <wp:positionV relativeFrom="paragraph">
              <wp:posOffset>-238125</wp:posOffset>
            </wp:positionV>
            <wp:extent cx="5580380" cy="7406005"/>
            <wp:effectExtent l="0" t="0" r="1270" b="444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580380" cy="7406005"/>
                    </a:xfrm>
                    <a:prstGeom prst="rect">
                      <a:avLst/>
                    </a:prstGeom>
                    <a:noFill/>
                    <a:ln>
                      <a:noFill/>
                    </a:ln>
                  </pic:spPr>
                </pic:pic>
              </a:graphicData>
            </a:graphic>
          </wp:anchor>
        </w:drawing>
      </w:r>
      <w:r w:rsidR="000E6EB1" w:rsidRPr="000E6EB1">
        <w:t xml:space="preserve"> </w:t>
      </w:r>
    </w:p>
    <w:p w14:paraId="7BA9B23E" w14:textId="33C52BBF" w:rsidR="00D240DE" w:rsidRDefault="00F84FC5" w:rsidP="00F14CB8">
      <w:r>
        <w:rPr>
          <w:noProof/>
        </w:rPr>
        <w:lastRenderedPageBreak/>
        <mc:AlternateContent>
          <mc:Choice Requires="wps">
            <w:drawing>
              <wp:anchor distT="0" distB="0" distL="114300" distR="114300" simplePos="0" relativeHeight="251716096" behindDoc="0" locked="0" layoutInCell="1" allowOverlap="1" wp14:anchorId="0F40F79E" wp14:editId="65E316BF">
                <wp:simplePos x="0" y="0"/>
                <wp:positionH relativeFrom="column">
                  <wp:posOffset>-3175</wp:posOffset>
                </wp:positionH>
                <wp:positionV relativeFrom="paragraph">
                  <wp:posOffset>5284470</wp:posOffset>
                </wp:positionV>
                <wp:extent cx="558038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C60D1F" w14:textId="4454F787" w:rsidR="00805121" w:rsidRPr="00B97C3E" w:rsidRDefault="00805121" w:rsidP="00B97C3E">
                            <w:pPr>
                              <w:pStyle w:val="Caption"/>
                              <w:rPr>
                                <w:i/>
                                <w:iCs/>
                                <w:noProof/>
                                <w:szCs w:val="24"/>
                              </w:rPr>
                            </w:pPr>
                            <w:bookmarkStart w:id="176" w:name="_Toc45224185"/>
                            <w:r w:rsidRPr="00B97C3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39</w:t>
                            </w:r>
                            <w:r w:rsidR="00243146">
                              <w:rPr>
                                <w:i/>
                                <w:iCs/>
                              </w:rPr>
                              <w:fldChar w:fldCharType="end"/>
                            </w:r>
                            <w:r w:rsidRPr="00B97C3E">
                              <w:rPr>
                                <w:i/>
                                <w:iCs/>
                              </w:rPr>
                              <w:t xml:space="preserve"> Sơ đồ Sequence Use case 19 – Th</w:t>
                            </w:r>
                            <w:r w:rsidR="00117E8F">
                              <w:rPr>
                                <w:i/>
                                <w:iCs/>
                              </w:rPr>
                              <w:t>êm khoản th</w:t>
                            </w:r>
                            <w:r w:rsidRPr="00B97C3E">
                              <w:rPr>
                                <w:i/>
                                <w:iCs/>
                              </w:rPr>
                              <w:t>u chi cho kế hoạch tiết kiệm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0F79E" id="Text Box 143" o:spid="_x0000_s1086" type="#_x0000_t202" style="position:absolute;left:0;text-align:left;margin-left:-.25pt;margin-top:416.1pt;width:439.4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" stroked="f">
                <v:textbox style="mso-fit-shape-to-text:t" inset="0,0,0,0">
                  <w:txbxContent>
                    <w:p w14:paraId="08C60D1F" w14:textId="4454F787" w:rsidR="00805121" w:rsidRPr="00B97C3E" w:rsidRDefault="00805121" w:rsidP="00B97C3E">
                      <w:pPr>
                        <w:pStyle w:val="Caption"/>
                        <w:rPr>
                          <w:i/>
                          <w:iCs/>
                          <w:noProof/>
                          <w:szCs w:val="24"/>
                        </w:rPr>
                      </w:pPr>
                      <w:bookmarkStart w:id="177" w:name="_Toc45224185"/>
                      <w:r w:rsidRPr="00B97C3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39</w:t>
                      </w:r>
                      <w:r w:rsidR="00243146">
                        <w:rPr>
                          <w:i/>
                          <w:iCs/>
                        </w:rPr>
                        <w:fldChar w:fldCharType="end"/>
                      </w:r>
                      <w:r w:rsidRPr="00B97C3E">
                        <w:rPr>
                          <w:i/>
                          <w:iCs/>
                        </w:rPr>
                        <w:t xml:space="preserve"> Sơ đồ Sequence Use case 19 – Th</w:t>
                      </w:r>
                      <w:r w:rsidR="00117E8F">
                        <w:rPr>
                          <w:i/>
                          <w:iCs/>
                        </w:rPr>
                        <w:t>êm khoản th</w:t>
                      </w:r>
                      <w:r w:rsidRPr="00B97C3E">
                        <w:rPr>
                          <w:i/>
                          <w:iCs/>
                        </w:rPr>
                        <w:t>u chi cho kế hoạch tiết kiệm</w:t>
                      </w:r>
                      <w:bookmarkEnd w:id="177"/>
                    </w:p>
                  </w:txbxContent>
                </v:textbox>
                <w10:wrap type="topAndBottom"/>
              </v:shape>
            </w:pict>
          </mc:Fallback>
        </mc:AlternateContent>
      </w:r>
      <w:r w:rsidRPr="00F84FC5">
        <w:rPr>
          <w:noProof/>
        </w:rPr>
        <w:drawing>
          <wp:anchor distT="0" distB="0" distL="114300" distR="114300" simplePos="0" relativeHeight="251750912" behindDoc="0" locked="0" layoutInCell="1" allowOverlap="1" wp14:anchorId="37944624" wp14:editId="53EC91F9">
            <wp:simplePos x="0" y="0"/>
            <wp:positionH relativeFrom="column">
              <wp:posOffset>711200</wp:posOffset>
            </wp:positionH>
            <wp:positionV relativeFrom="paragraph">
              <wp:posOffset>-230505</wp:posOffset>
            </wp:positionV>
            <wp:extent cx="5580380" cy="68503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580380" cy="6850380"/>
                    </a:xfrm>
                    <a:prstGeom prst="rect">
                      <a:avLst/>
                    </a:prstGeom>
                    <a:noFill/>
                    <a:ln>
                      <a:noFill/>
                    </a:ln>
                  </pic:spPr>
                </pic:pic>
              </a:graphicData>
            </a:graphic>
          </wp:anchor>
        </w:drawing>
      </w:r>
    </w:p>
    <w:p w14:paraId="71C45FCB" w14:textId="39ED073F" w:rsidR="00D240DE" w:rsidRDefault="00D240DE" w:rsidP="00F14CB8"/>
    <w:p w14:paraId="6FD90907" w14:textId="53E33BDE" w:rsidR="00EE2F82" w:rsidRDefault="00EE2F82" w:rsidP="00FE2585">
      <w:pPr>
        <w:ind w:firstLine="0"/>
      </w:pPr>
    </w:p>
    <w:p w14:paraId="3B08BC7F" w14:textId="773A4CE5" w:rsidR="00272FED" w:rsidRDefault="00272FED" w:rsidP="00272FED">
      <w:pPr>
        <w:pStyle w:val="Heading4"/>
      </w:pPr>
      <w:r>
        <w:lastRenderedPageBreak/>
        <w:t>Use case UC</w:t>
      </w:r>
      <w:r w:rsidR="00612503">
        <w:t>20</w:t>
      </w:r>
      <w:r>
        <w:t xml:space="preserve">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32422F37"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612503">
              <w:rPr>
                <w:color w:val="000000" w:themeColor="text1"/>
                <w:szCs w:val="26"/>
              </w:rPr>
              <w:t>20</w:t>
            </w:r>
            <w:r>
              <w:rPr>
                <w:color w:val="000000" w:themeColor="text1"/>
                <w:szCs w:val="26"/>
              </w:rPr>
              <w:t xml:space="preserve">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F2455D8" w:rsidR="00272FED" w:rsidRPr="007949C2" w:rsidRDefault="0023626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có thể xem chi tiết các thông tin của kế hoạch tiết kiệm</w:t>
            </w: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50227290" w:rsidR="00272FED" w:rsidRPr="00394EDD" w:rsidRDefault="00463378"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đã thêm kế hoạch tiết kiệm</w:t>
            </w: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049A06DA" w:rsidR="00272FED" w:rsidRPr="00D52611" w:rsidRDefault="005944A1"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chi tiết các thông tin của kế hoạch tiết kiệm</w:t>
            </w:r>
          </w:p>
        </w:tc>
      </w:tr>
      <w:tr w:rsidR="00FE12B3" w14:paraId="24872424" w14:textId="77777777" w:rsidTr="00F034CC">
        <w:trPr>
          <w:trHeight w:val="330"/>
        </w:trPr>
        <w:tc>
          <w:tcPr>
            <w:tcW w:w="1110" w:type="pct"/>
            <w:vMerge w:val="restart"/>
            <w:vAlign w:val="top"/>
          </w:tcPr>
          <w:p w14:paraId="468C13D2" w14:textId="77777777" w:rsidR="00FE12B3" w:rsidRPr="00BC546E" w:rsidRDefault="00FE12B3"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FE12B3" w:rsidRPr="005102C2"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FE12B3"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E12B3" w14:paraId="47A0F4E2" w14:textId="77777777" w:rsidTr="00F034CC">
        <w:trPr>
          <w:trHeight w:val="70"/>
        </w:trPr>
        <w:tc>
          <w:tcPr>
            <w:tcW w:w="1110" w:type="pct"/>
            <w:vMerge/>
            <w:vAlign w:val="top"/>
          </w:tcPr>
          <w:p w14:paraId="6F82365E" w14:textId="77777777" w:rsidR="00FE12B3" w:rsidRDefault="00FE12B3" w:rsidP="00F034CC">
            <w:pPr>
              <w:spacing w:after="0" w:line="240" w:lineRule="auto"/>
              <w:rPr>
                <w:b/>
                <w:color w:val="000000" w:themeColor="text1"/>
                <w:szCs w:val="26"/>
              </w:rPr>
            </w:pPr>
          </w:p>
        </w:tc>
        <w:tc>
          <w:tcPr>
            <w:tcW w:w="2010" w:type="pct"/>
            <w:vAlign w:val="top"/>
          </w:tcPr>
          <w:p w14:paraId="716CA450" w14:textId="54C052DA" w:rsidR="00FE12B3" w:rsidRPr="00A94C04" w:rsidRDefault="00FE12B3" w:rsidP="00F034CC">
            <w:pPr>
              <w:spacing w:after="0" w:line="240" w:lineRule="auto"/>
              <w:ind w:firstLine="0"/>
              <w:rPr>
                <w:iCs/>
                <w:color w:val="000000" w:themeColor="text1"/>
                <w:szCs w:val="26"/>
              </w:rPr>
            </w:pPr>
            <w:r>
              <w:rPr>
                <w:iCs/>
                <w:color w:val="000000" w:themeColor="text1"/>
                <w:szCs w:val="26"/>
              </w:rPr>
              <w:t xml:space="preserve">1. </w:t>
            </w:r>
            <w:r>
              <w:rPr>
                <w:color w:val="000000" w:themeColor="text1"/>
                <w:szCs w:val="26"/>
              </w:rPr>
              <w:t xml:space="preserve">Tác nhân </w:t>
            </w:r>
            <w:r>
              <w:rPr>
                <w:iCs/>
                <w:color w:val="000000" w:themeColor="text1"/>
                <w:szCs w:val="26"/>
              </w:rPr>
              <w:t>chọn chức năng kế hoạch tiết kiệm</w:t>
            </w:r>
          </w:p>
        </w:tc>
        <w:tc>
          <w:tcPr>
            <w:tcW w:w="1880" w:type="pct"/>
            <w:vAlign w:val="top"/>
          </w:tcPr>
          <w:p w14:paraId="6FE88E1D" w14:textId="77777777" w:rsidR="00FE12B3" w:rsidRDefault="00FE12B3" w:rsidP="00F034CC">
            <w:pPr>
              <w:spacing w:after="0" w:line="240" w:lineRule="auto"/>
              <w:ind w:firstLine="0"/>
              <w:rPr>
                <w:color w:val="000000" w:themeColor="text1"/>
                <w:szCs w:val="26"/>
                <w:lang w:val="vi-VN"/>
              </w:rPr>
            </w:pPr>
          </w:p>
        </w:tc>
      </w:tr>
      <w:tr w:rsidR="00FE12B3" w14:paraId="6BB68E75" w14:textId="77777777" w:rsidTr="00F034CC">
        <w:trPr>
          <w:trHeight w:val="70"/>
        </w:trPr>
        <w:tc>
          <w:tcPr>
            <w:tcW w:w="1110" w:type="pct"/>
            <w:vMerge/>
            <w:vAlign w:val="top"/>
          </w:tcPr>
          <w:p w14:paraId="04DF4FCE" w14:textId="77777777" w:rsidR="00FE12B3" w:rsidRDefault="00FE12B3" w:rsidP="00F034CC">
            <w:pPr>
              <w:spacing w:after="0" w:line="240" w:lineRule="auto"/>
              <w:rPr>
                <w:b/>
                <w:color w:val="000000" w:themeColor="text1"/>
                <w:szCs w:val="26"/>
              </w:rPr>
            </w:pPr>
          </w:p>
        </w:tc>
        <w:tc>
          <w:tcPr>
            <w:tcW w:w="2010" w:type="pct"/>
            <w:vAlign w:val="top"/>
          </w:tcPr>
          <w:p w14:paraId="0605532D" w14:textId="77777777" w:rsidR="00FE12B3" w:rsidRDefault="00FE12B3" w:rsidP="00F034CC">
            <w:pPr>
              <w:spacing w:after="0" w:line="240" w:lineRule="auto"/>
              <w:rPr>
                <w:iCs/>
                <w:color w:val="000000" w:themeColor="text1"/>
                <w:szCs w:val="26"/>
              </w:rPr>
            </w:pPr>
          </w:p>
        </w:tc>
        <w:tc>
          <w:tcPr>
            <w:tcW w:w="1880" w:type="pct"/>
            <w:vAlign w:val="top"/>
          </w:tcPr>
          <w:p w14:paraId="1554A7D0" w14:textId="16AB010C" w:rsidR="00FE12B3" w:rsidRPr="00A94C04" w:rsidRDefault="00FE12B3" w:rsidP="00F034CC">
            <w:pPr>
              <w:spacing w:after="0" w:line="240" w:lineRule="auto"/>
              <w:ind w:firstLine="0"/>
              <w:rPr>
                <w:color w:val="000000" w:themeColor="text1"/>
                <w:szCs w:val="26"/>
              </w:rPr>
            </w:pPr>
            <w:r>
              <w:rPr>
                <w:color w:val="000000" w:themeColor="text1"/>
                <w:szCs w:val="26"/>
              </w:rPr>
              <w:t xml:space="preserve">2. </w:t>
            </w:r>
            <w:r w:rsidR="00C512A7">
              <w:rPr>
                <w:color w:val="000000" w:themeColor="text1"/>
                <w:szCs w:val="26"/>
              </w:rPr>
              <w:t>Hệ thống kiểm tra cơ sở dữ liệu, lấy dữ liệu các kế hoạch tiết kiệm tài khoản đang có và hiển thị lên giao diện quản lý kế hoạch tiết kiệm</w:t>
            </w:r>
          </w:p>
        </w:tc>
      </w:tr>
      <w:tr w:rsidR="00FE12B3" w14:paraId="2D7D1386" w14:textId="77777777" w:rsidTr="00F034CC">
        <w:trPr>
          <w:trHeight w:val="70"/>
        </w:trPr>
        <w:tc>
          <w:tcPr>
            <w:tcW w:w="1110" w:type="pct"/>
            <w:vMerge/>
            <w:vAlign w:val="top"/>
          </w:tcPr>
          <w:p w14:paraId="55840BAC" w14:textId="77777777" w:rsidR="00FE12B3" w:rsidRDefault="00FE12B3" w:rsidP="00F034CC">
            <w:pPr>
              <w:spacing w:after="0" w:line="240" w:lineRule="auto"/>
              <w:rPr>
                <w:b/>
                <w:color w:val="000000" w:themeColor="text1"/>
                <w:szCs w:val="26"/>
              </w:rPr>
            </w:pPr>
          </w:p>
        </w:tc>
        <w:tc>
          <w:tcPr>
            <w:tcW w:w="2010" w:type="pct"/>
            <w:vAlign w:val="top"/>
          </w:tcPr>
          <w:p w14:paraId="45C0B859" w14:textId="4ADF6515" w:rsidR="00FE12B3" w:rsidRDefault="00FE12B3" w:rsidP="00F034CC">
            <w:pPr>
              <w:spacing w:after="0" w:line="240" w:lineRule="auto"/>
              <w:ind w:firstLine="0"/>
              <w:rPr>
                <w:iCs/>
                <w:color w:val="000000" w:themeColor="text1"/>
                <w:szCs w:val="26"/>
              </w:rPr>
            </w:pPr>
            <w:r>
              <w:rPr>
                <w:iCs/>
                <w:color w:val="000000" w:themeColor="text1"/>
                <w:szCs w:val="26"/>
              </w:rPr>
              <w:t xml:space="preserve">3. </w:t>
            </w:r>
            <w:r>
              <w:rPr>
                <w:color w:val="000000" w:themeColor="text1"/>
                <w:szCs w:val="26"/>
              </w:rPr>
              <w:t xml:space="preserve">Tác nhân </w:t>
            </w:r>
            <w:r>
              <w:rPr>
                <w:iCs/>
                <w:color w:val="000000" w:themeColor="text1"/>
                <w:szCs w:val="26"/>
              </w:rPr>
              <w:t>tìm và nhấn giữ vào kế hoạch cần xem chi tiết</w:t>
            </w:r>
          </w:p>
        </w:tc>
        <w:tc>
          <w:tcPr>
            <w:tcW w:w="1880" w:type="pct"/>
            <w:vAlign w:val="top"/>
          </w:tcPr>
          <w:p w14:paraId="0D6D19A2" w14:textId="77777777" w:rsidR="00FE12B3" w:rsidRDefault="00FE12B3" w:rsidP="00F034CC">
            <w:pPr>
              <w:spacing w:after="0" w:line="240" w:lineRule="auto"/>
              <w:rPr>
                <w:color w:val="000000" w:themeColor="text1"/>
                <w:szCs w:val="26"/>
              </w:rPr>
            </w:pPr>
          </w:p>
        </w:tc>
      </w:tr>
      <w:tr w:rsidR="00FE12B3" w14:paraId="3AAFEA37" w14:textId="77777777" w:rsidTr="00F034CC">
        <w:trPr>
          <w:trHeight w:val="70"/>
        </w:trPr>
        <w:tc>
          <w:tcPr>
            <w:tcW w:w="1110" w:type="pct"/>
            <w:vMerge/>
            <w:vAlign w:val="top"/>
          </w:tcPr>
          <w:p w14:paraId="17CC2B7F" w14:textId="77777777" w:rsidR="00FE12B3" w:rsidRDefault="00FE12B3" w:rsidP="00F034CC">
            <w:pPr>
              <w:spacing w:after="0" w:line="240" w:lineRule="auto"/>
              <w:rPr>
                <w:b/>
                <w:color w:val="000000" w:themeColor="text1"/>
                <w:szCs w:val="26"/>
              </w:rPr>
            </w:pPr>
          </w:p>
        </w:tc>
        <w:tc>
          <w:tcPr>
            <w:tcW w:w="2010" w:type="pct"/>
            <w:vAlign w:val="top"/>
          </w:tcPr>
          <w:p w14:paraId="0EAD6BB3" w14:textId="77777777" w:rsidR="00FE12B3" w:rsidRDefault="00FE12B3" w:rsidP="00F034CC">
            <w:pPr>
              <w:spacing w:after="0" w:line="240" w:lineRule="auto"/>
              <w:ind w:firstLine="0"/>
              <w:rPr>
                <w:iCs/>
                <w:color w:val="000000" w:themeColor="text1"/>
                <w:szCs w:val="26"/>
              </w:rPr>
            </w:pPr>
          </w:p>
        </w:tc>
        <w:tc>
          <w:tcPr>
            <w:tcW w:w="1880" w:type="pct"/>
            <w:vAlign w:val="top"/>
          </w:tcPr>
          <w:p w14:paraId="2E096D39" w14:textId="4FC9D5B7" w:rsidR="00FE12B3" w:rsidRDefault="00FE12B3" w:rsidP="003C4FCA">
            <w:pPr>
              <w:spacing w:after="0" w:line="240" w:lineRule="auto"/>
              <w:ind w:firstLine="0"/>
              <w:rPr>
                <w:color w:val="000000" w:themeColor="text1"/>
                <w:szCs w:val="26"/>
              </w:rPr>
            </w:pPr>
            <w:r>
              <w:rPr>
                <w:color w:val="000000" w:themeColor="text1"/>
                <w:szCs w:val="26"/>
              </w:rPr>
              <w:t xml:space="preserve">4. Hệ thống hiển thị </w:t>
            </w:r>
            <w:r w:rsidR="00494CA2">
              <w:rPr>
                <w:color w:val="000000" w:themeColor="text1"/>
                <w:szCs w:val="26"/>
              </w:rPr>
              <w:t>context menu các</w:t>
            </w:r>
            <w:r>
              <w:rPr>
                <w:color w:val="000000" w:themeColor="text1"/>
                <w:szCs w:val="26"/>
              </w:rPr>
              <w:t xml:space="preserve"> chức năng</w:t>
            </w:r>
          </w:p>
        </w:tc>
      </w:tr>
      <w:tr w:rsidR="00FE12B3" w14:paraId="68107D8D" w14:textId="77777777" w:rsidTr="00F034CC">
        <w:trPr>
          <w:trHeight w:val="70"/>
        </w:trPr>
        <w:tc>
          <w:tcPr>
            <w:tcW w:w="1110" w:type="pct"/>
            <w:vMerge/>
            <w:vAlign w:val="top"/>
          </w:tcPr>
          <w:p w14:paraId="4A92D18E" w14:textId="77777777" w:rsidR="00FE12B3" w:rsidRDefault="00FE12B3" w:rsidP="00F034CC">
            <w:pPr>
              <w:spacing w:after="0" w:line="240" w:lineRule="auto"/>
              <w:rPr>
                <w:b/>
                <w:color w:val="000000" w:themeColor="text1"/>
                <w:szCs w:val="26"/>
              </w:rPr>
            </w:pPr>
          </w:p>
        </w:tc>
        <w:tc>
          <w:tcPr>
            <w:tcW w:w="2010" w:type="pct"/>
            <w:vAlign w:val="top"/>
          </w:tcPr>
          <w:p w14:paraId="7D7E1D7B" w14:textId="6817BDFE" w:rsidR="00FE12B3" w:rsidRDefault="00FE12B3" w:rsidP="00F034CC">
            <w:pPr>
              <w:spacing w:after="0" w:line="240" w:lineRule="auto"/>
              <w:ind w:firstLine="0"/>
              <w:rPr>
                <w:iCs/>
                <w:color w:val="000000" w:themeColor="text1"/>
                <w:szCs w:val="26"/>
              </w:rPr>
            </w:pPr>
            <w:r>
              <w:rPr>
                <w:iCs/>
                <w:color w:val="000000" w:themeColor="text1"/>
                <w:szCs w:val="26"/>
              </w:rPr>
              <w:t xml:space="preserve">5. </w:t>
            </w:r>
            <w:r>
              <w:rPr>
                <w:color w:val="000000" w:themeColor="text1"/>
                <w:szCs w:val="26"/>
              </w:rPr>
              <w:t xml:space="preserve">Tác nhân </w:t>
            </w:r>
            <w:r w:rsidR="00494CA2">
              <w:rPr>
                <w:color w:val="000000" w:themeColor="text1"/>
                <w:szCs w:val="26"/>
              </w:rPr>
              <w:t>chọn chức năng</w:t>
            </w:r>
            <w:r>
              <w:rPr>
                <w:iCs/>
                <w:color w:val="000000" w:themeColor="text1"/>
                <w:szCs w:val="26"/>
              </w:rPr>
              <w:t xml:space="preserve"> “Xem chi tiết kế hoạch”</w:t>
            </w:r>
          </w:p>
        </w:tc>
        <w:tc>
          <w:tcPr>
            <w:tcW w:w="1880" w:type="pct"/>
            <w:vAlign w:val="top"/>
          </w:tcPr>
          <w:p w14:paraId="6A3E0346" w14:textId="77777777" w:rsidR="00FE12B3" w:rsidRDefault="00FE12B3" w:rsidP="003C4FCA">
            <w:pPr>
              <w:spacing w:after="0" w:line="240" w:lineRule="auto"/>
              <w:ind w:firstLine="0"/>
              <w:rPr>
                <w:color w:val="000000" w:themeColor="text1"/>
                <w:szCs w:val="26"/>
              </w:rPr>
            </w:pPr>
          </w:p>
        </w:tc>
      </w:tr>
      <w:tr w:rsidR="00FE12B3" w14:paraId="4DB17B67" w14:textId="77777777" w:rsidTr="00F034CC">
        <w:trPr>
          <w:trHeight w:val="70"/>
        </w:trPr>
        <w:tc>
          <w:tcPr>
            <w:tcW w:w="1110" w:type="pct"/>
            <w:vMerge/>
            <w:vAlign w:val="top"/>
          </w:tcPr>
          <w:p w14:paraId="2617CF5A" w14:textId="77777777" w:rsidR="00FE12B3" w:rsidRDefault="00FE12B3" w:rsidP="00F034CC">
            <w:pPr>
              <w:spacing w:after="0" w:line="240" w:lineRule="auto"/>
              <w:rPr>
                <w:b/>
                <w:color w:val="000000" w:themeColor="text1"/>
                <w:szCs w:val="26"/>
              </w:rPr>
            </w:pPr>
          </w:p>
        </w:tc>
        <w:tc>
          <w:tcPr>
            <w:tcW w:w="2010" w:type="pct"/>
            <w:vAlign w:val="top"/>
          </w:tcPr>
          <w:p w14:paraId="7A7A863C" w14:textId="77777777" w:rsidR="00FE12B3" w:rsidRDefault="00FE12B3" w:rsidP="00F034CC">
            <w:pPr>
              <w:spacing w:after="0" w:line="240" w:lineRule="auto"/>
              <w:ind w:firstLine="0"/>
              <w:rPr>
                <w:iCs/>
                <w:color w:val="000000" w:themeColor="text1"/>
                <w:szCs w:val="26"/>
              </w:rPr>
            </w:pPr>
          </w:p>
        </w:tc>
        <w:tc>
          <w:tcPr>
            <w:tcW w:w="1880" w:type="pct"/>
            <w:vAlign w:val="top"/>
          </w:tcPr>
          <w:p w14:paraId="497CA422" w14:textId="7F577D91" w:rsidR="00FE12B3" w:rsidRDefault="00FE12B3" w:rsidP="003C4FCA">
            <w:pPr>
              <w:spacing w:after="0" w:line="240" w:lineRule="auto"/>
              <w:ind w:firstLine="0"/>
              <w:rPr>
                <w:color w:val="000000" w:themeColor="text1"/>
                <w:szCs w:val="26"/>
              </w:rPr>
            </w:pPr>
            <w:r>
              <w:rPr>
                <w:color w:val="000000" w:themeColor="text1"/>
                <w:szCs w:val="26"/>
              </w:rPr>
              <w:t>6. Hệ thống</w:t>
            </w:r>
            <w:r w:rsidR="00803B1C">
              <w:rPr>
                <w:color w:val="000000" w:themeColor="text1"/>
                <w:szCs w:val="26"/>
              </w:rPr>
              <w:t xml:space="preserve"> kiểm tra cơ sở dữ liệu, lấy dữ liệu của kế hoạch tiết kiệm đã chọn và</w:t>
            </w:r>
            <w:r>
              <w:rPr>
                <w:color w:val="000000" w:themeColor="text1"/>
                <w:szCs w:val="26"/>
              </w:rPr>
              <w:t xml:space="preserve"> hiển thị </w:t>
            </w:r>
            <w:r w:rsidR="00803B1C">
              <w:rPr>
                <w:color w:val="000000" w:themeColor="text1"/>
                <w:szCs w:val="26"/>
              </w:rPr>
              <w:t xml:space="preserve">lên </w:t>
            </w:r>
            <w:r>
              <w:rPr>
                <w:color w:val="000000" w:themeColor="text1"/>
                <w:szCs w:val="26"/>
              </w:rPr>
              <w:t>giao diện chi tiết kế hoạch tiết kiệm</w:t>
            </w: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CABD040" w14:textId="77777777" w:rsidR="00272FED" w:rsidRDefault="00272FED" w:rsidP="00277E04">
            <w:pPr>
              <w:pStyle w:val="InfoBlue"/>
              <w:keepNext/>
              <w:spacing w:before="0" w:line="240" w:lineRule="auto"/>
              <w:rPr>
                <w:rFonts w:ascii="Times New Roman" w:hAnsi="Times New Roman"/>
                <w:i w:val="0"/>
                <w:color w:val="000000" w:themeColor="text1"/>
                <w:sz w:val="26"/>
                <w:szCs w:val="26"/>
              </w:rPr>
            </w:pPr>
          </w:p>
        </w:tc>
      </w:tr>
    </w:tbl>
    <w:p w14:paraId="0D80A8CE" w14:textId="043D17DE" w:rsidR="00320D98" w:rsidRPr="00277E04" w:rsidRDefault="00277E04" w:rsidP="00277E04">
      <w:pPr>
        <w:pStyle w:val="Caption"/>
        <w:rPr>
          <w:i/>
          <w:iCs/>
        </w:rPr>
      </w:pPr>
      <w:bookmarkStart w:id="178" w:name="_Toc45224243"/>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22</w:t>
      </w:r>
      <w:r w:rsidR="00866FCD">
        <w:rPr>
          <w:i/>
          <w:iCs/>
        </w:rPr>
        <w:fldChar w:fldCharType="end"/>
      </w:r>
      <w:r w:rsidRPr="00277E04">
        <w:rPr>
          <w:i/>
          <w:iCs/>
        </w:rPr>
        <w:t xml:space="preserve"> Đặc tả Use case 20 – Xem chi tiết kế hoạch tiết kiệm</w:t>
      </w:r>
      <w:bookmarkEnd w:id="178"/>
    </w:p>
    <w:p w14:paraId="475E320D" w14:textId="03B2EBA0" w:rsidR="00EE2F82" w:rsidRDefault="00EE2F82" w:rsidP="00320D98">
      <w:pPr>
        <w:ind w:left="567" w:firstLine="0"/>
      </w:pPr>
    </w:p>
    <w:p w14:paraId="020616DF" w14:textId="3EA80FE6" w:rsidR="00EE2F82" w:rsidRDefault="00EE2F82" w:rsidP="00320D98">
      <w:pPr>
        <w:ind w:left="567" w:firstLine="0"/>
      </w:pPr>
    </w:p>
    <w:p w14:paraId="5076CECF" w14:textId="78E8CD63" w:rsidR="00EE2F82" w:rsidRDefault="00EE2F82" w:rsidP="00320D98">
      <w:pPr>
        <w:ind w:left="567" w:firstLine="0"/>
      </w:pPr>
    </w:p>
    <w:p w14:paraId="161C4847" w14:textId="560D8244" w:rsidR="00EE2F82" w:rsidRDefault="00EE2F82" w:rsidP="00320D98">
      <w:pPr>
        <w:ind w:left="567" w:firstLine="0"/>
      </w:pPr>
    </w:p>
    <w:p w14:paraId="5F4B4690" w14:textId="3C407A79" w:rsidR="00EE2F82" w:rsidRDefault="00D8797B" w:rsidP="00320D98">
      <w:pPr>
        <w:ind w:left="567" w:firstLine="0"/>
      </w:pPr>
      <w:r>
        <w:rPr>
          <w:noProof/>
        </w:rPr>
        <w:lastRenderedPageBreak/>
        <mc:AlternateContent>
          <mc:Choice Requires="wps">
            <w:drawing>
              <wp:anchor distT="0" distB="0" distL="114300" distR="114300" simplePos="0" relativeHeight="251642368" behindDoc="0" locked="0" layoutInCell="1" allowOverlap="1" wp14:anchorId="3F1BF9D3" wp14:editId="35A8EF93">
                <wp:simplePos x="0" y="0"/>
                <wp:positionH relativeFrom="column">
                  <wp:posOffset>177800</wp:posOffset>
                </wp:positionH>
                <wp:positionV relativeFrom="paragraph">
                  <wp:posOffset>3379470</wp:posOffset>
                </wp:positionV>
                <wp:extent cx="5580380"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52C0A2" w14:textId="3B9854DF" w:rsidR="00805121" w:rsidRPr="00266CFB" w:rsidRDefault="00805121" w:rsidP="00266CFB">
                            <w:pPr>
                              <w:pStyle w:val="Caption"/>
                              <w:rPr>
                                <w:i/>
                                <w:iCs/>
                                <w:noProof/>
                                <w:szCs w:val="24"/>
                              </w:rPr>
                            </w:pPr>
                            <w:bookmarkStart w:id="179" w:name="_Toc45224186"/>
                            <w:r w:rsidRPr="00266CFB">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40</w:t>
                            </w:r>
                            <w:r w:rsidR="00243146">
                              <w:rPr>
                                <w:i/>
                                <w:iCs/>
                              </w:rPr>
                              <w:fldChar w:fldCharType="end"/>
                            </w:r>
                            <w:r w:rsidRPr="00266CFB">
                              <w:rPr>
                                <w:i/>
                                <w:iCs/>
                              </w:rPr>
                              <w:t xml:space="preserve"> Sơ đồ Activity Use case 20 – Xem chi tiết kế hoạch tiết kiệm</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BF9D3" id="Text Box 144" o:spid="_x0000_s1087" type="#_x0000_t202" style="position:absolute;left:0;text-align:left;margin-left:14pt;margin-top:266.1pt;width:439.4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cULwIAAGkEAAAOAAAAZHJzL2Uyb0RvYy54bWysVMFu2zAMvQ/YPwi6L07aJii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" stroked="f">
                <v:textbox style="mso-fit-shape-to-text:t" inset="0,0,0,0">
                  <w:txbxContent>
                    <w:p w14:paraId="1752C0A2" w14:textId="3B9854DF" w:rsidR="00805121" w:rsidRPr="00266CFB" w:rsidRDefault="00805121" w:rsidP="00266CFB">
                      <w:pPr>
                        <w:pStyle w:val="Caption"/>
                        <w:rPr>
                          <w:i/>
                          <w:iCs/>
                          <w:noProof/>
                          <w:szCs w:val="24"/>
                        </w:rPr>
                      </w:pPr>
                      <w:bookmarkStart w:id="180" w:name="_Toc45224186"/>
                      <w:r w:rsidRPr="00266CFB">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40</w:t>
                      </w:r>
                      <w:r w:rsidR="00243146">
                        <w:rPr>
                          <w:i/>
                          <w:iCs/>
                        </w:rPr>
                        <w:fldChar w:fldCharType="end"/>
                      </w:r>
                      <w:r w:rsidRPr="00266CFB">
                        <w:rPr>
                          <w:i/>
                          <w:iCs/>
                        </w:rPr>
                        <w:t xml:space="preserve"> Sơ đồ Activity Use case 20 – Xem chi tiết kế hoạch tiết kiệm</w:t>
                      </w:r>
                      <w:bookmarkEnd w:id="180"/>
                    </w:p>
                  </w:txbxContent>
                </v:textbox>
                <w10:wrap type="topAndBottom"/>
              </v:shape>
            </w:pict>
          </mc:Fallback>
        </mc:AlternateContent>
      </w:r>
      <w:r w:rsidRPr="00D8797B">
        <w:rPr>
          <w:noProof/>
        </w:rPr>
        <w:drawing>
          <wp:anchor distT="0" distB="0" distL="114300" distR="114300" simplePos="0" relativeHeight="251731456" behindDoc="0" locked="0" layoutInCell="1" allowOverlap="1" wp14:anchorId="673A6A19" wp14:editId="2CFBA662">
            <wp:simplePos x="0" y="0"/>
            <wp:positionH relativeFrom="column">
              <wp:posOffset>711200</wp:posOffset>
            </wp:positionH>
            <wp:positionV relativeFrom="paragraph">
              <wp:posOffset>-234950</wp:posOffset>
            </wp:positionV>
            <wp:extent cx="5580380" cy="440436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80380" cy="4404360"/>
                    </a:xfrm>
                    <a:prstGeom prst="rect">
                      <a:avLst/>
                    </a:prstGeom>
                    <a:noFill/>
                    <a:ln>
                      <a:noFill/>
                    </a:ln>
                  </pic:spPr>
                </pic:pic>
              </a:graphicData>
            </a:graphic>
          </wp:anchor>
        </w:drawing>
      </w:r>
    </w:p>
    <w:p w14:paraId="35AA280F" w14:textId="38B57109" w:rsidR="00EE2F82" w:rsidRDefault="00EE2F82" w:rsidP="00320D98">
      <w:pPr>
        <w:ind w:left="567" w:firstLine="0"/>
      </w:pPr>
    </w:p>
    <w:p w14:paraId="4731E824" w14:textId="3EC7B4D0" w:rsidR="00EE2F82" w:rsidRDefault="00EE2F82" w:rsidP="00320D98">
      <w:pPr>
        <w:ind w:left="567" w:firstLine="0"/>
      </w:pPr>
    </w:p>
    <w:p w14:paraId="7D44EDFD" w14:textId="3F720293" w:rsidR="00EE2F82" w:rsidRDefault="00EE2F82" w:rsidP="00320D98">
      <w:pPr>
        <w:ind w:left="567" w:firstLine="0"/>
      </w:pPr>
    </w:p>
    <w:p w14:paraId="19556476" w14:textId="26E50066" w:rsidR="00EE2F82" w:rsidRDefault="00EE2F82" w:rsidP="00320D98">
      <w:pPr>
        <w:ind w:left="567" w:firstLine="0"/>
      </w:pPr>
    </w:p>
    <w:p w14:paraId="04CB25E9" w14:textId="73FC219E" w:rsidR="00EE2F82" w:rsidRDefault="00EE2F82" w:rsidP="00320D98">
      <w:pPr>
        <w:ind w:left="567" w:firstLine="0"/>
      </w:pPr>
    </w:p>
    <w:p w14:paraId="6369C38A" w14:textId="6F160EBE" w:rsidR="00EE2F82" w:rsidRDefault="00EE2F82" w:rsidP="00320D98">
      <w:pPr>
        <w:ind w:left="567" w:firstLine="0"/>
      </w:pPr>
    </w:p>
    <w:p w14:paraId="11E6C286" w14:textId="7B7903A2" w:rsidR="00EE2F82" w:rsidRDefault="00EE2F82" w:rsidP="00320D98">
      <w:pPr>
        <w:ind w:left="567" w:firstLine="0"/>
      </w:pPr>
    </w:p>
    <w:p w14:paraId="00892260" w14:textId="125F6547" w:rsidR="00EE2F82" w:rsidRDefault="00EE2F82" w:rsidP="00320D98">
      <w:pPr>
        <w:ind w:left="567" w:firstLine="0"/>
      </w:pPr>
    </w:p>
    <w:p w14:paraId="006B44D7" w14:textId="25196BE7" w:rsidR="00EE2F82" w:rsidRDefault="00EE2F82" w:rsidP="00320D98">
      <w:pPr>
        <w:ind w:left="567" w:firstLine="0"/>
      </w:pPr>
    </w:p>
    <w:p w14:paraId="64CD4F5E" w14:textId="41860D37" w:rsidR="00EE2F82" w:rsidRDefault="00703D9F" w:rsidP="00320D98">
      <w:pPr>
        <w:ind w:left="567" w:firstLine="0"/>
      </w:pPr>
      <w:r>
        <w:rPr>
          <w:noProof/>
        </w:rPr>
        <w:lastRenderedPageBreak/>
        <mc:AlternateContent>
          <mc:Choice Requires="wps">
            <w:drawing>
              <wp:anchor distT="0" distB="0" distL="114300" distR="114300" simplePos="0" relativeHeight="251730432" behindDoc="0" locked="0" layoutInCell="1" allowOverlap="1" wp14:anchorId="09939D0B" wp14:editId="4D2AB81F">
                <wp:simplePos x="0" y="0"/>
                <wp:positionH relativeFrom="column">
                  <wp:posOffset>177800</wp:posOffset>
                </wp:positionH>
                <wp:positionV relativeFrom="paragraph">
                  <wp:posOffset>3902075</wp:posOffset>
                </wp:positionV>
                <wp:extent cx="558038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0A2527" w14:textId="36B3B939" w:rsidR="00805121" w:rsidRPr="00AA321E" w:rsidRDefault="00805121" w:rsidP="00AA321E">
                            <w:pPr>
                              <w:pStyle w:val="Caption"/>
                              <w:rPr>
                                <w:i/>
                                <w:iCs/>
                                <w:noProof/>
                                <w:szCs w:val="24"/>
                              </w:rPr>
                            </w:pPr>
                            <w:bookmarkStart w:id="181" w:name="_Toc45224187"/>
                            <w:r w:rsidRPr="00AA321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41</w:t>
                            </w:r>
                            <w:r w:rsidR="00243146">
                              <w:rPr>
                                <w:i/>
                                <w:iCs/>
                              </w:rPr>
                              <w:fldChar w:fldCharType="end"/>
                            </w:r>
                            <w:r w:rsidRPr="00AA321E">
                              <w:rPr>
                                <w:i/>
                                <w:iCs/>
                              </w:rPr>
                              <w:t xml:space="preserve"> Sơ đồ Sequence Use case 20 – Xem chi tiết kế hoạch tiết kiệm</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9D0B" id="Text Box 146" o:spid="_x0000_s1088" type="#_x0000_t202" style="position:absolute;left:0;text-align:left;margin-left:14pt;margin-top:307.25pt;width:439.4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vX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" stroked="f">
                <v:textbox style="mso-fit-shape-to-text:t" inset="0,0,0,0">
                  <w:txbxContent>
                    <w:p w14:paraId="610A2527" w14:textId="36B3B939" w:rsidR="00805121" w:rsidRPr="00AA321E" w:rsidRDefault="00805121" w:rsidP="00AA321E">
                      <w:pPr>
                        <w:pStyle w:val="Caption"/>
                        <w:rPr>
                          <w:i/>
                          <w:iCs/>
                          <w:noProof/>
                          <w:szCs w:val="24"/>
                        </w:rPr>
                      </w:pPr>
                      <w:bookmarkStart w:id="182" w:name="_Toc45224187"/>
                      <w:r w:rsidRPr="00AA321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41</w:t>
                      </w:r>
                      <w:r w:rsidR="00243146">
                        <w:rPr>
                          <w:i/>
                          <w:iCs/>
                        </w:rPr>
                        <w:fldChar w:fldCharType="end"/>
                      </w:r>
                      <w:r w:rsidRPr="00AA321E">
                        <w:rPr>
                          <w:i/>
                          <w:iCs/>
                        </w:rPr>
                        <w:t xml:space="preserve"> Sơ đồ Sequence Use case 20 – Xem chi tiết kế hoạch tiết kiệm</w:t>
                      </w:r>
                      <w:bookmarkEnd w:id="182"/>
                    </w:p>
                  </w:txbxContent>
                </v:textbox>
                <w10:wrap type="topAndBottom"/>
              </v:shape>
            </w:pict>
          </mc:Fallback>
        </mc:AlternateContent>
      </w:r>
      <w:r w:rsidRPr="00703D9F">
        <w:rPr>
          <w:noProof/>
        </w:rPr>
        <w:drawing>
          <wp:anchor distT="0" distB="0" distL="114300" distR="114300" simplePos="0" relativeHeight="251751936" behindDoc="0" locked="0" layoutInCell="1" allowOverlap="1" wp14:anchorId="156D455E" wp14:editId="7AE651C7">
            <wp:simplePos x="0" y="0"/>
            <wp:positionH relativeFrom="column">
              <wp:posOffset>711200</wp:posOffset>
            </wp:positionH>
            <wp:positionV relativeFrom="paragraph">
              <wp:posOffset>-244475</wp:posOffset>
            </wp:positionV>
            <wp:extent cx="5580380" cy="50819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80380" cy="5081905"/>
                    </a:xfrm>
                    <a:prstGeom prst="rect">
                      <a:avLst/>
                    </a:prstGeom>
                    <a:noFill/>
                    <a:ln>
                      <a:noFill/>
                    </a:ln>
                  </pic:spPr>
                </pic:pic>
              </a:graphicData>
            </a:graphic>
          </wp:anchor>
        </w:drawing>
      </w:r>
    </w:p>
    <w:p w14:paraId="200C5247" w14:textId="22A26430" w:rsidR="00EE2F82" w:rsidRDefault="00EE2F82" w:rsidP="00320D98">
      <w:pPr>
        <w:ind w:left="567" w:firstLine="0"/>
      </w:pPr>
    </w:p>
    <w:p w14:paraId="5D8099E5" w14:textId="024F914E" w:rsidR="00EE2F82" w:rsidRDefault="00EE2F82" w:rsidP="00320D98">
      <w:pPr>
        <w:ind w:left="567" w:firstLine="0"/>
      </w:pPr>
    </w:p>
    <w:p w14:paraId="00C9FEB1" w14:textId="1DB7A8BD" w:rsidR="00EE2F82" w:rsidRDefault="00EE2F82" w:rsidP="00320D98">
      <w:pPr>
        <w:ind w:left="567" w:firstLine="0"/>
      </w:pPr>
    </w:p>
    <w:p w14:paraId="0933072C" w14:textId="5BF1C879" w:rsidR="00EE2F82" w:rsidRDefault="00EE2F82" w:rsidP="00320D98">
      <w:pPr>
        <w:ind w:left="567" w:firstLine="0"/>
      </w:pPr>
    </w:p>
    <w:p w14:paraId="6CB1FC35" w14:textId="1135EFD5" w:rsidR="00EE2F82" w:rsidRDefault="00EE2F82" w:rsidP="00320D98">
      <w:pPr>
        <w:ind w:left="567" w:firstLine="0"/>
      </w:pPr>
    </w:p>
    <w:p w14:paraId="509B3FA1" w14:textId="73DFDB2D" w:rsidR="00EE2F82" w:rsidRDefault="00EE2F82" w:rsidP="00320D98">
      <w:pPr>
        <w:ind w:left="567" w:firstLine="0"/>
      </w:pPr>
    </w:p>
    <w:p w14:paraId="5DFA5D74" w14:textId="16B0352E" w:rsidR="00EE2F82" w:rsidRDefault="00EE2F82" w:rsidP="00320D98">
      <w:pPr>
        <w:ind w:left="567" w:firstLine="0"/>
      </w:pPr>
    </w:p>
    <w:p w14:paraId="758B2015" w14:textId="77777777" w:rsidR="00B14892" w:rsidRPr="00320D98" w:rsidRDefault="00B14892" w:rsidP="00D00E28">
      <w:pPr>
        <w:ind w:firstLine="0"/>
      </w:pPr>
    </w:p>
    <w:p w14:paraId="37060E6C" w14:textId="2A20AE21" w:rsidR="00272FED" w:rsidRDefault="00272FED" w:rsidP="00272FED">
      <w:pPr>
        <w:pStyle w:val="Heading4"/>
      </w:pPr>
      <w:r>
        <w:lastRenderedPageBreak/>
        <w:t>Use case UC2</w:t>
      </w:r>
      <w:r w:rsidR="00612503">
        <w:t>1</w:t>
      </w:r>
      <w:r>
        <w:t xml:space="preserve"> – Xem lịch sử</w:t>
      </w:r>
      <w:r w:rsidR="003E26A6">
        <w:t xml:space="preserve"> khoản</w:t>
      </w:r>
      <w:r>
        <w:t xml:space="preserve">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0021CBEB"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1</w:t>
            </w:r>
            <w:r>
              <w:rPr>
                <w:color w:val="000000" w:themeColor="text1"/>
                <w:szCs w:val="26"/>
              </w:rPr>
              <w:t xml:space="preserve">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57F40D6B"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w:t>
            </w:r>
            <w:r w:rsidR="00FE12B3">
              <w:rPr>
                <w:rFonts w:ascii="Times New Roman" w:hAnsi="Times New Roman"/>
                <w:i w:val="0"/>
                <w:color w:val="000000" w:themeColor="text1"/>
                <w:sz w:val="26"/>
                <w:szCs w:val="26"/>
              </w:rPr>
              <w:t>những thu chi cho kế hoạch tiết kiệm</w:t>
            </w:r>
            <w:r>
              <w:rPr>
                <w:rFonts w:ascii="Times New Roman" w:hAnsi="Times New Roman"/>
                <w:i w:val="0"/>
                <w:color w:val="000000" w:themeColor="text1"/>
                <w:sz w:val="26"/>
                <w:szCs w:val="26"/>
              </w:rPr>
              <w:t xml:space="preserve">, </w:t>
            </w:r>
            <w:r w:rsidR="00FE12B3">
              <w:rPr>
                <w:rFonts w:ascii="Times New Roman" w:hAnsi="Times New Roman"/>
                <w:i w:val="0"/>
                <w:color w:val="000000" w:themeColor="text1"/>
                <w:sz w:val="26"/>
                <w:szCs w:val="26"/>
              </w:rPr>
              <w:t>tác nhân muốn xem lại những khoản thu chi này để có thể biết mình đã thu chi việc gì cho kế hoạch</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411C15B"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CC5A1C">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CC5A1C">
              <w:rPr>
                <w:rFonts w:ascii="Times New Roman" w:hAnsi="Times New Roman"/>
                <w:i w:val="0"/>
                <w:color w:val="000000" w:themeColor="text1"/>
                <w:sz w:val="26"/>
                <w:szCs w:val="26"/>
              </w:rPr>
              <w:t xml:space="preserve"> tiết kiệm</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3D419F76" w:rsidR="00272FED" w:rsidRPr="00D52611" w:rsidRDefault="006B4ABF"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thu chi cho kế hoạch tiết kiệm</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2C436632" w:rsidR="00272FED" w:rsidRPr="001C713F" w:rsidRDefault="00272FED" w:rsidP="00F034CC">
            <w:pPr>
              <w:spacing w:after="0" w:line="240" w:lineRule="auto"/>
              <w:ind w:firstLine="0"/>
              <w:rPr>
                <w:iCs/>
                <w:color w:val="000000" w:themeColor="text1"/>
                <w:szCs w:val="26"/>
              </w:rPr>
            </w:pPr>
            <w:r>
              <w:rPr>
                <w:iCs/>
                <w:color w:val="000000" w:themeColor="text1"/>
                <w:szCs w:val="26"/>
              </w:rPr>
              <w:t xml:space="preserve">1. </w:t>
            </w:r>
            <w:r w:rsidR="00D77852">
              <w:rPr>
                <w:color w:val="000000" w:themeColor="text1"/>
                <w:szCs w:val="26"/>
              </w:rPr>
              <w:t>Tác nhân</w:t>
            </w:r>
            <w:r>
              <w:rPr>
                <w:iCs/>
                <w:color w:val="000000" w:themeColor="text1"/>
                <w:szCs w:val="26"/>
              </w:rPr>
              <w:t xml:space="preserve"> chọn chức năng</w:t>
            </w:r>
            <w:r w:rsidR="00D77852">
              <w:rPr>
                <w:iCs/>
                <w:color w:val="000000" w:themeColor="text1"/>
                <w:szCs w:val="26"/>
              </w:rPr>
              <w:t xml:space="preserve"> </w:t>
            </w:r>
            <w:r>
              <w:rPr>
                <w:iCs/>
                <w:color w:val="000000" w:themeColor="text1"/>
                <w:szCs w:val="26"/>
              </w:rPr>
              <w:t>kế hoạch</w:t>
            </w:r>
            <w:r w:rsidR="00D77852">
              <w:rPr>
                <w:iCs/>
                <w:color w:val="000000" w:themeColor="text1"/>
                <w:szCs w:val="26"/>
              </w:rPr>
              <w:t xml:space="preserve"> tiết kiệm</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1CD9C318" w:rsidR="00272FED" w:rsidRPr="00795438" w:rsidRDefault="00272FED" w:rsidP="00F034CC">
            <w:pPr>
              <w:spacing w:after="0" w:line="240" w:lineRule="auto"/>
              <w:ind w:firstLine="0"/>
              <w:rPr>
                <w:szCs w:val="26"/>
              </w:rPr>
            </w:pPr>
            <w:r>
              <w:rPr>
                <w:szCs w:val="26"/>
              </w:rPr>
              <w:t xml:space="preserve">2. </w:t>
            </w:r>
            <w:r w:rsidR="00F824A0">
              <w:rPr>
                <w:color w:val="000000" w:themeColor="text1"/>
                <w:szCs w:val="26"/>
              </w:rPr>
              <w:t>Hệ thống kiểm tra cơ sở dữ liệu, lấy dữ liệu các kế hoạch tiết kiệm tài khoản đang có và hiển thị lên giao diện quản lý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FE43957" w:rsidR="00272FED" w:rsidRPr="00EF6A1D" w:rsidRDefault="00272FED" w:rsidP="00F034CC">
            <w:pPr>
              <w:spacing w:after="0" w:line="240" w:lineRule="auto"/>
              <w:ind w:firstLine="0"/>
              <w:rPr>
                <w:szCs w:val="26"/>
              </w:rPr>
            </w:pPr>
            <w:r>
              <w:rPr>
                <w:szCs w:val="26"/>
              </w:rPr>
              <w:t xml:space="preserve">3. </w:t>
            </w:r>
            <w:r w:rsidR="00F64B3B">
              <w:rPr>
                <w:szCs w:val="26"/>
              </w:rPr>
              <w:t>Tác nhân tìm và nhấn giữ vào kế hoạch tiết kiệm muốn xem lịch sử thu chi</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2057689B" w:rsidR="00272FED" w:rsidRDefault="00272FED" w:rsidP="00F034CC">
            <w:pPr>
              <w:spacing w:after="0" w:line="240" w:lineRule="auto"/>
              <w:ind w:firstLine="0"/>
              <w:rPr>
                <w:szCs w:val="26"/>
              </w:rPr>
            </w:pPr>
            <w:r>
              <w:rPr>
                <w:szCs w:val="26"/>
              </w:rPr>
              <w:t xml:space="preserve">4. </w:t>
            </w:r>
            <w:r w:rsidR="008C37B5">
              <w:rPr>
                <w:szCs w:val="26"/>
              </w:rPr>
              <w:t xml:space="preserve">Hệ thống hiển thị </w:t>
            </w:r>
            <w:r w:rsidR="00404CC2">
              <w:rPr>
                <w:szCs w:val="26"/>
              </w:rPr>
              <w:t>context menu các</w:t>
            </w:r>
            <w:r w:rsidR="008C37B5">
              <w:rPr>
                <w:szCs w:val="26"/>
              </w:rPr>
              <w:t xml:space="preserve"> chức năng</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24A3BD4D" w:rsidR="00272FED" w:rsidRDefault="00272FED" w:rsidP="00F034CC">
            <w:pPr>
              <w:spacing w:after="0" w:line="240" w:lineRule="auto"/>
              <w:ind w:firstLine="0"/>
              <w:rPr>
                <w:szCs w:val="26"/>
              </w:rPr>
            </w:pPr>
            <w:r>
              <w:rPr>
                <w:szCs w:val="26"/>
              </w:rPr>
              <w:t xml:space="preserve">5. </w:t>
            </w:r>
            <w:r w:rsidR="005F0140">
              <w:rPr>
                <w:szCs w:val="26"/>
              </w:rPr>
              <w:t xml:space="preserve">Tác nhân </w:t>
            </w:r>
            <w:r w:rsidR="00404CC2">
              <w:rPr>
                <w:szCs w:val="26"/>
              </w:rPr>
              <w:t>chọn chức năng</w:t>
            </w:r>
            <w:r w:rsidR="005F0140">
              <w:rPr>
                <w:szCs w:val="26"/>
              </w:rPr>
              <w:t xml:space="preserve"> “Lịch sử thu chi”</w:t>
            </w:r>
          </w:p>
        </w:tc>
        <w:tc>
          <w:tcPr>
            <w:tcW w:w="1880" w:type="pct"/>
            <w:vAlign w:val="top"/>
          </w:tcPr>
          <w:p w14:paraId="6B43E926" w14:textId="77777777" w:rsidR="00272FED" w:rsidRDefault="00272FED" w:rsidP="00F034CC">
            <w:pPr>
              <w:spacing w:after="0" w:line="240" w:lineRule="auto"/>
              <w:ind w:firstLine="0"/>
              <w:rPr>
                <w:szCs w:val="26"/>
              </w:rPr>
            </w:pPr>
          </w:p>
        </w:tc>
      </w:tr>
      <w:tr w:rsidR="000619E5" w14:paraId="45DFA279" w14:textId="77777777" w:rsidTr="000619E5">
        <w:trPr>
          <w:trHeight w:val="70"/>
        </w:trPr>
        <w:tc>
          <w:tcPr>
            <w:tcW w:w="1110" w:type="pct"/>
            <w:vMerge/>
            <w:vAlign w:val="top"/>
          </w:tcPr>
          <w:p w14:paraId="673C34AF" w14:textId="77777777" w:rsidR="000619E5" w:rsidRPr="00BC546E" w:rsidRDefault="000619E5" w:rsidP="00F034CC">
            <w:pPr>
              <w:spacing w:after="0" w:line="240" w:lineRule="auto"/>
              <w:ind w:firstLine="0"/>
              <w:rPr>
                <w:b/>
                <w:bCs/>
                <w:color w:val="000000" w:themeColor="text1"/>
                <w:szCs w:val="26"/>
              </w:rPr>
            </w:pPr>
          </w:p>
        </w:tc>
        <w:tc>
          <w:tcPr>
            <w:tcW w:w="2010" w:type="pct"/>
            <w:vAlign w:val="top"/>
          </w:tcPr>
          <w:p w14:paraId="0BBE1085" w14:textId="77777777" w:rsidR="000619E5" w:rsidRDefault="000619E5" w:rsidP="00F034CC">
            <w:pPr>
              <w:spacing w:after="0" w:line="240" w:lineRule="auto"/>
              <w:ind w:firstLine="0"/>
              <w:rPr>
                <w:szCs w:val="26"/>
              </w:rPr>
            </w:pPr>
          </w:p>
        </w:tc>
        <w:tc>
          <w:tcPr>
            <w:tcW w:w="1880" w:type="pct"/>
            <w:vAlign w:val="top"/>
          </w:tcPr>
          <w:p w14:paraId="158C63DC" w14:textId="3A8DDE6D" w:rsidR="000619E5" w:rsidRDefault="000619E5" w:rsidP="00F034CC">
            <w:pPr>
              <w:spacing w:after="0" w:line="240" w:lineRule="auto"/>
              <w:ind w:firstLine="0"/>
              <w:rPr>
                <w:szCs w:val="26"/>
              </w:rPr>
            </w:pPr>
            <w:r>
              <w:rPr>
                <w:szCs w:val="26"/>
              </w:rPr>
              <w:t>6. Hệ thống</w:t>
            </w:r>
            <w:r w:rsidR="00D140DE">
              <w:rPr>
                <w:szCs w:val="26"/>
              </w:rPr>
              <w:t xml:space="preserve"> kiểm tra cơ sở dữ liệu, lấy dữ liệu lịch sử các khoản thu chi cho kế hoạch tiết kiệm đã chọn và</w:t>
            </w:r>
            <w:r>
              <w:rPr>
                <w:szCs w:val="26"/>
              </w:rPr>
              <w:t xml:space="preserve"> hiển thị</w:t>
            </w:r>
            <w:r w:rsidR="00D140DE">
              <w:rPr>
                <w:szCs w:val="26"/>
              </w:rPr>
              <w:t xml:space="preserve"> lên</w:t>
            </w:r>
            <w:r>
              <w:rPr>
                <w:szCs w:val="26"/>
              </w:rPr>
              <w:t xml:space="preserve"> giao diện lịch sử</w:t>
            </w:r>
            <w:r w:rsidR="00087E68">
              <w:rPr>
                <w:szCs w:val="26"/>
              </w:rPr>
              <w:t xml:space="preserve"> khoản</w:t>
            </w:r>
            <w:r>
              <w:rPr>
                <w:szCs w:val="26"/>
              </w:rPr>
              <w:t xml:space="preserve"> thu chi cho kế hoạch tiết kiệm</w:t>
            </w:r>
          </w:p>
        </w:tc>
      </w:tr>
      <w:tr w:rsidR="000619E5" w14:paraId="360C19BA" w14:textId="77777777" w:rsidTr="006A241F">
        <w:trPr>
          <w:trHeight w:val="608"/>
        </w:trPr>
        <w:tc>
          <w:tcPr>
            <w:tcW w:w="1110" w:type="pct"/>
            <w:vAlign w:val="top"/>
          </w:tcPr>
          <w:p w14:paraId="029C3A96" w14:textId="77777777" w:rsidR="000619E5" w:rsidRPr="00BC546E" w:rsidRDefault="000619E5"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0C65A421" w:rsidR="000619E5" w:rsidRPr="00EF6A1D" w:rsidRDefault="000619E5" w:rsidP="00F034CC">
            <w:pPr>
              <w:spacing w:after="0" w:line="240" w:lineRule="auto"/>
              <w:ind w:firstLine="0"/>
              <w:rPr>
                <w:szCs w:val="26"/>
              </w:rPr>
            </w:pPr>
          </w:p>
        </w:tc>
        <w:tc>
          <w:tcPr>
            <w:tcW w:w="1880" w:type="pct"/>
            <w:vAlign w:val="top"/>
          </w:tcPr>
          <w:p w14:paraId="5673DDAD" w14:textId="77777777" w:rsidR="000619E5" w:rsidRPr="00795438" w:rsidRDefault="000619E5" w:rsidP="00F034CC">
            <w:pPr>
              <w:spacing w:after="0" w:line="240" w:lineRule="auto"/>
              <w:ind w:firstLine="0"/>
              <w:rPr>
                <w:szCs w:val="26"/>
              </w:rPr>
            </w:pP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30C2522" w14:textId="77777777" w:rsidR="00272FED" w:rsidRDefault="00272FED" w:rsidP="00277E04">
            <w:pPr>
              <w:pStyle w:val="InfoBlue"/>
              <w:keepNext/>
              <w:spacing w:before="0" w:line="240" w:lineRule="auto"/>
              <w:ind w:firstLine="0"/>
              <w:rPr>
                <w:rFonts w:ascii="Times New Roman" w:hAnsi="Times New Roman"/>
                <w:i w:val="0"/>
                <w:color w:val="000000" w:themeColor="text1"/>
                <w:sz w:val="26"/>
                <w:szCs w:val="26"/>
              </w:rPr>
            </w:pPr>
          </w:p>
        </w:tc>
      </w:tr>
    </w:tbl>
    <w:p w14:paraId="547A5F6A" w14:textId="400B768E" w:rsidR="00272FED" w:rsidRPr="00277E04" w:rsidRDefault="00277E04" w:rsidP="00277E04">
      <w:pPr>
        <w:pStyle w:val="Caption"/>
        <w:rPr>
          <w:i/>
          <w:iCs/>
        </w:rPr>
      </w:pPr>
      <w:bookmarkStart w:id="183" w:name="_Toc45224244"/>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23</w:t>
      </w:r>
      <w:r w:rsidR="00866FCD">
        <w:rPr>
          <w:i/>
          <w:iCs/>
        </w:rPr>
        <w:fldChar w:fldCharType="end"/>
      </w:r>
      <w:r w:rsidRPr="00277E04">
        <w:rPr>
          <w:i/>
          <w:iCs/>
        </w:rPr>
        <w:t xml:space="preserve"> Đặc tả Use case 21 – Xem lịch sử</w:t>
      </w:r>
      <w:r w:rsidR="00683364">
        <w:rPr>
          <w:i/>
          <w:iCs/>
        </w:rPr>
        <w:t xml:space="preserve"> khoản</w:t>
      </w:r>
      <w:r w:rsidRPr="00277E04">
        <w:rPr>
          <w:i/>
          <w:iCs/>
        </w:rPr>
        <w:t xml:space="preserve"> thu chi cho kế hoạch tiết kiệm</w:t>
      </w:r>
      <w:bookmarkEnd w:id="183"/>
    </w:p>
    <w:p w14:paraId="10091329" w14:textId="4730D2ED" w:rsidR="00EE2F82" w:rsidRDefault="00EE2F82" w:rsidP="00272FED"/>
    <w:p w14:paraId="3718AF6E" w14:textId="490EE6ED" w:rsidR="00EE2F82" w:rsidRDefault="00EE2F82" w:rsidP="00272FED"/>
    <w:p w14:paraId="5BBDF560" w14:textId="42687484" w:rsidR="00EE2F82" w:rsidRDefault="005E5E42" w:rsidP="00272FED">
      <w:r>
        <w:rPr>
          <w:noProof/>
        </w:rPr>
        <w:lastRenderedPageBreak/>
        <mc:AlternateContent>
          <mc:Choice Requires="wps">
            <w:drawing>
              <wp:anchor distT="0" distB="0" distL="114300" distR="114300" simplePos="0" relativeHeight="251657728" behindDoc="0" locked="0" layoutInCell="1" allowOverlap="1" wp14:anchorId="6A032CF9" wp14:editId="70DC3B4C">
                <wp:simplePos x="0" y="0"/>
                <wp:positionH relativeFrom="column">
                  <wp:posOffset>-165735</wp:posOffset>
                </wp:positionH>
                <wp:positionV relativeFrom="paragraph">
                  <wp:posOffset>3213100</wp:posOffset>
                </wp:positionV>
                <wp:extent cx="5895975" cy="635"/>
                <wp:effectExtent l="0" t="0" r="9525" b="0"/>
                <wp:wrapTopAndBottom/>
                <wp:docPr id="147" name="Text Box 147"/>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3D0B4A34" w14:textId="133B0C2D" w:rsidR="00805121" w:rsidRPr="004A3FEF" w:rsidRDefault="00805121" w:rsidP="004A3FEF">
                            <w:pPr>
                              <w:pStyle w:val="Caption"/>
                              <w:rPr>
                                <w:i/>
                                <w:iCs/>
                                <w:noProof/>
                                <w:szCs w:val="24"/>
                              </w:rPr>
                            </w:pPr>
                            <w:bookmarkStart w:id="184" w:name="_Toc45224188"/>
                            <w:r w:rsidRPr="004A3FE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42</w:t>
                            </w:r>
                            <w:r w:rsidR="00243146">
                              <w:rPr>
                                <w:i/>
                                <w:iCs/>
                              </w:rPr>
                              <w:fldChar w:fldCharType="end"/>
                            </w:r>
                            <w:r w:rsidRPr="004A3FEF">
                              <w:rPr>
                                <w:i/>
                                <w:iCs/>
                              </w:rPr>
                              <w:t xml:space="preserve"> Sơ đồ Activity Use case 21 – Xem lịch sử</w:t>
                            </w:r>
                            <w:r w:rsidR="00FC34FE">
                              <w:rPr>
                                <w:i/>
                                <w:iCs/>
                              </w:rPr>
                              <w:t xml:space="preserve"> khoản</w:t>
                            </w:r>
                            <w:r w:rsidRPr="004A3FEF">
                              <w:rPr>
                                <w:i/>
                                <w:iCs/>
                              </w:rPr>
                              <w:t xml:space="preserve"> thu chi cho kế hoạch tiết kiệm</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032CF9" id="Text Box 147" o:spid="_x0000_s1089" type="#_x0000_t202" style="position:absolute;left:0;text-align:left;margin-left:-13.05pt;margin-top:253pt;width:464.25pt;height:.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" stroked="f">
                <v:textbox style="mso-fit-shape-to-text:t" inset="0,0,0,0">
                  <w:txbxContent>
                    <w:p w14:paraId="3D0B4A34" w14:textId="133B0C2D" w:rsidR="00805121" w:rsidRPr="004A3FEF" w:rsidRDefault="00805121" w:rsidP="004A3FEF">
                      <w:pPr>
                        <w:pStyle w:val="Caption"/>
                        <w:rPr>
                          <w:i/>
                          <w:iCs/>
                          <w:noProof/>
                          <w:szCs w:val="24"/>
                        </w:rPr>
                      </w:pPr>
                      <w:bookmarkStart w:id="185" w:name="_Toc45224188"/>
                      <w:r w:rsidRPr="004A3FE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42</w:t>
                      </w:r>
                      <w:r w:rsidR="00243146">
                        <w:rPr>
                          <w:i/>
                          <w:iCs/>
                        </w:rPr>
                        <w:fldChar w:fldCharType="end"/>
                      </w:r>
                      <w:r w:rsidRPr="004A3FEF">
                        <w:rPr>
                          <w:i/>
                          <w:iCs/>
                        </w:rPr>
                        <w:t xml:space="preserve"> Sơ đồ Activity Use case 21 – Xem lịch sử</w:t>
                      </w:r>
                      <w:r w:rsidR="00FC34FE">
                        <w:rPr>
                          <w:i/>
                          <w:iCs/>
                        </w:rPr>
                        <w:t xml:space="preserve"> khoản</w:t>
                      </w:r>
                      <w:r w:rsidRPr="004A3FEF">
                        <w:rPr>
                          <w:i/>
                          <w:iCs/>
                        </w:rPr>
                        <w:t xml:space="preserve"> thu chi cho kế hoạch tiết kiệm</w:t>
                      </w:r>
                      <w:bookmarkEnd w:id="185"/>
                    </w:p>
                  </w:txbxContent>
                </v:textbox>
                <w10:wrap type="topAndBottom"/>
              </v:shape>
            </w:pict>
          </mc:Fallback>
        </mc:AlternateContent>
      </w:r>
      <w:r w:rsidRPr="005E5E42">
        <w:rPr>
          <w:noProof/>
        </w:rPr>
        <w:drawing>
          <wp:anchor distT="0" distB="0" distL="114300" distR="114300" simplePos="0" relativeHeight="251733504" behindDoc="0" locked="0" layoutInCell="1" allowOverlap="1" wp14:anchorId="0D4CEE09" wp14:editId="4BDBC420">
            <wp:simplePos x="0" y="0"/>
            <wp:positionH relativeFrom="column">
              <wp:posOffset>711200</wp:posOffset>
            </wp:positionH>
            <wp:positionV relativeFrom="paragraph">
              <wp:posOffset>-225425</wp:posOffset>
            </wp:positionV>
            <wp:extent cx="5580380" cy="4219575"/>
            <wp:effectExtent l="0" t="0" r="0"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80380" cy="4219575"/>
                    </a:xfrm>
                    <a:prstGeom prst="rect">
                      <a:avLst/>
                    </a:prstGeom>
                    <a:noFill/>
                    <a:ln>
                      <a:noFill/>
                    </a:ln>
                  </pic:spPr>
                </pic:pic>
              </a:graphicData>
            </a:graphic>
          </wp:anchor>
        </w:drawing>
      </w:r>
    </w:p>
    <w:p w14:paraId="13DB1A8A" w14:textId="429E06F9" w:rsidR="00EE2F82" w:rsidRDefault="00EE2F82" w:rsidP="00272FED"/>
    <w:p w14:paraId="29797E21" w14:textId="0FEBF37B" w:rsidR="00EE2F82" w:rsidRDefault="00EE2F82" w:rsidP="00272FED"/>
    <w:p w14:paraId="58F8A625" w14:textId="51DEECD1" w:rsidR="00EE2F82" w:rsidRDefault="005E5E42" w:rsidP="00272FED">
      <w:r w:rsidRPr="005E5E42">
        <w:t xml:space="preserve"> </w:t>
      </w:r>
    </w:p>
    <w:p w14:paraId="73B7C0E3" w14:textId="036FA345" w:rsidR="00EE2F82" w:rsidRDefault="00EE2F82" w:rsidP="00272FED"/>
    <w:p w14:paraId="3643AF0C" w14:textId="29266E76" w:rsidR="00EE2F82" w:rsidRDefault="00EE2F82" w:rsidP="00272FED"/>
    <w:p w14:paraId="41DD9A21" w14:textId="05865FDC" w:rsidR="00EE2F82" w:rsidRDefault="00EE2F82" w:rsidP="00272FED"/>
    <w:p w14:paraId="4B5B8C5C" w14:textId="571866B3" w:rsidR="00EE2F82" w:rsidRDefault="00EE2F82" w:rsidP="00272FED"/>
    <w:p w14:paraId="2029DCDF" w14:textId="1F5846A2" w:rsidR="00EE2F82" w:rsidRDefault="00EE2F82" w:rsidP="00272FED"/>
    <w:p w14:paraId="233BC571" w14:textId="5EE5F7F5" w:rsidR="00EE2F82" w:rsidRDefault="00EE2F82" w:rsidP="00272FED"/>
    <w:p w14:paraId="229A04D6" w14:textId="5F876A1A" w:rsidR="00EE2F82" w:rsidRDefault="00EE2F82" w:rsidP="00272FED"/>
    <w:p w14:paraId="7E15ACE1" w14:textId="729A6A8E" w:rsidR="00EE2F82" w:rsidRDefault="00D24F4A" w:rsidP="00272FED">
      <w:r>
        <w:rPr>
          <w:noProof/>
        </w:rPr>
        <w:lastRenderedPageBreak/>
        <mc:AlternateContent>
          <mc:Choice Requires="wps">
            <w:drawing>
              <wp:anchor distT="0" distB="0" distL="114300" distR="114300" simplePos="0" relativeHeight="251696640" behindDoc="0" locked="0" layoutInCell="1" allowOverlap="1" wp14:anchorId="50298CA9" wp14:editId="48FFE0A8">
                <wp:simplePos x="0" y="0"/>
                <wp:positionH relativeFrom="column">
                  <wp:posOffset>-241935</wp:posOffset>
                </wp:positionH>
                <wp:positionV relativeFrom="paragraph">
                  <wp:posOffset>3756025</wp:posOffset>
                </wp:positionV>
                <wp:extent cx="6048375" cy="635"/>
                <wp:effectExtent l="0" t="0" r="9525" b="0"/>
                <wp:wrapTopAndBottom/>
                <wp:docPr id="149" name="Text Box 149"/>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14:paraId="6E8D595D" w14:textId="4DB00FB6" w:rsidR="00805121" w:rsidRPr="00EE7AE9" w:rsidRDefault="00805121" w:rsidP="00EE7AE9">
                            <w:pPr>
                              <w:pStyle w:val="Caption"/>
                              <w:rPr>
                                <w:i/>
                                <w:iCs/>
                                <w:noProof/>
                                <w:szCs w:val="24"/>
                              </w:rPr>
                            </w:pPr>
                            <w:bookmarkStart w:id="186" w:name="_Toc45224189"/>
                            <w:r w:rsidRPr="00EE7AE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43</w:t>
                            </w:r>
                            <w:r w:rsidR="00243146">
                              <w:rPr>
                                <w:i/>
                                <w:iCs/>
                              </w:rPr>
                              <w:fldChar w:fldCharType="end"/>
                            </w:r>
                            <w:r w:rsidRPr="00EE7AE9">
                              <w:rPr>
                                <w:i/>
                                <w:iCs/>
                              </w:rPr>
                              <w:t xml:space="preserve"> Sơ đồ Sequence Use case 21 – Xem lịch sử</w:t>
                            </w:r>
                            <w:r w:rsidR="0025229C">
                              <w:rPr>
                                <w:i/>
                                <w:iCs/>
                              </w:rPr>
                              <w:t xml:space="preserve"> khoản</w:t>
                            </w:r>
                            <w:r w:rsidRPr="00EE7AE9">
                              <w:rPr>
                                <w:i/>
                                <w:iCs/>
                              </w:rPr>
                              <w:t xml:space="preserve"> thu chi cho kế hoạch tiết kiệm</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98CA9" id="Text Box 149" o:spid="_x0000_s1090" type="#_x0000_t202" style="position:absolute;left:0;text-align:left;margin-left:-19.05pt;margin-top:295.75pt;width:476.25pt;height:.0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caMgIAAGkEAAAOAAAAZHJzL2Uyb0RvYy54bWysVMFu2zAMvQ/YPwi6L07aNOu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" stroked="f">
                <v:textbox style="mso-fit-shape-to-text:t" inset="0,0,0,0">
                  <w:txbxContent>
                    <w:p w14:paraId="6E8D595D" w14:textId="4DB00FB6" w:rsidR="00805121" w:rsidRPr="00EE7AE9" w:rsidRDefault="00805121" w:rsidP="00EE7AE9">
                      <w:pPr>
                        <w:pStyle w:val="Caption"/>
                        <w:rPr>
                          <w:i/>
                          <w:iCs/>
                          <w:noProof/>
                          <w:szCs w:val="24"/>
                        </w:rPr>
                      </w:pPr>
                      <w:bookmarkStart w:id="187" w:name="_Toc45224189"/>
                      <w:r w:rsidRPr="00EE7AE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43</w:t>
                      </w:r>
                      <w:r w:rsidR="00243146">
                        <w:rPr>
                          <w:i/>
                          <w:iCs/>
                        </w:rPr>
                        <w:fldChar w:fldCharType="end"/>
                      </w:r>
                      <w:r w:rsidRPr="00EE7AE9">
                        <w:rPr>
                          <w:i/>
                          <w:iCs/>
                        </w:rPr>
                        <w:t xml:space="preserve"> Sơ đồ Sequence Use case 21 – Xem lịch sử</w:t>
                      </w:r>
                      <w:r w:rsidR="0025229C">
                        <w:rPr>
                          <w:i/>
                          <w:iCs/>
                        </w:rPr>
                        <w:t xml:space="preserve"> khoản</w:t>
                      </w:r>
                      <w:r w:rsidRPr="00EE7AE9">
                        <w:rPr>
                          <w:i/>
                          <w:iCs/>
                        </w:rPr>
                        <w:t xml:space="preserve"> thu chi cho kế hoạch tiết kiệm</w:t>
                      </w:r>
                      <w:bookmarkEnd w:id="187"/>
                    </w:p>
                  </w:txbxContent>
                </v:textbox>
                <w10:wrap type="topAndBottom"/>
              </v:shape>
            </w:pict>
          </mc:Fallback>
        </mc:AlternateContent>
      </w:r>
      <w:r w:rsidRPr="00D24F4A">
        <w:rPr>
          <w:noProof/>
        </w:rPr>
        <w:drawing>
          <wp:anchor distT="0" distB="0" distL="114300" distR="114300" simplePos="0" relativeHeight="251752960" behindDoc="0" locked="0" layoutInCell="1" allowOverlap="1" wp14:anchorId="4808D450" wp14:editId="1B5A6F7D">
            <wp:simplePos x="0" y="0"/>
            <wp:positionH relativeFrom="column">
              <wp:posOffset>711200</wp:posOffset>
            </wp:positionH>
            <wp:positionV relativeFrom="paragraph">
              <wp:posOffset>-215900</wp:posOffset>
            </wp:positionV>
            <wp:extent cx="5580380" cy="482790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80380" cy="4827905"/>
                    </a:xfrm>
                    <a:prstGeom prst="rect">
                      <a:avLst/>
                    </a:prstGeom>
                    <a:noFill/>
                    <a:ln>
                      <a:noFill/>
                    </a:ln>
                  </pic:spPr>
                </pic:pic>
              </a:graphicData>
            </a:graphic>
          </wp:anchor>
        </w:drawing>
      </w:r>
    </w:p>
    <w:p w14:paraId="3D171917" w14:textId="0182CAFB" w:rsidR="00EE2F82" w:rsidRDefault="00EE2F82" w:rsidP="00272FED"/>
    <w:p w14:paraId="049DC6D6" w14:textId="33E1A31C" w:rsidR="00EE2F82" w:rsidRDefault="00EE2F82" w:rsidP="00272FED"/>
    <w:p w14:paraId="723B38D1" w14:textId="64FFAD59" w:rsidR="00EE2F82" w:rsidRDefault="00EE2F82" w:rsidP="00272FED"/>
    <w:p w14:paraId="3FAA2040" w14:textId="7CA406D2" w:rsidR="00EE2F82" w:rsidRDefault="00EE2F82" w:rsidP="00272FED"/>
    <w:p w14:paraId="3BA6A2BF" w14:textId="02BE47FE" w:rsidR="00EE2F82" w:rsidRDefault="00EE2F82" w:rsidP="00272FED"/>
    <w:p w14:paraId="58DC7D24" w14:textId="1DB9ABD1" w:rsidR="00EE2F82" w:rsidRDefault="00EE2F82" w:rsidP="00272FED"/>
    <w:p w14:paraId="77014451" w14:textId="06A6DE00" w:rsidR="00EE2F82" w:rsidRDefault="00EE2F82" w:rsidP="00272FED"/>
    <w:p w14:paraId="6E6C6E73" w14:textId="77777777" w:rsidR="00EE2F82" w:rsidRPr="00272FED" w:rsidRDefault="00EE2F82" w:rsidP="00FF29C4">
      <w:pPr>
        <w:ind w:firstLine="0"/>
      </w:pPr>
    </w:p>
    <w:p w14:paraId="07A5C8EE" w14:textId="17BD87E1" w:rsidR="00353FBE" w:rsidRPr="002423AB" w:rsidRDefault="00353FBE" w:rsidP="002423AB">
      <w:pPr>
        <w:pStyle w:val="Heading4"/>
      </w:pPr>
      <w:r>
        <w:lastRenderedPageBreak/>
        <w:t>Use</w:t>
      </w:r>
      <w:r w:rsidR="00347D86">
        <w:t xml:space="preserve"> </w:t>
      </w:r>
      <w:r>
        <w:t>case UC</w:t>
      </w:r>
      <w:r w:rsidR="00272FED">
        <w:t>2</w:t>
      </w:r>
      <w:r w:rsidR="00612503">
        <w:t>2</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503E96D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2</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06BEEE08"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w:t>
            </w:r>
            <w:r w:rsidR="00AD579B">
              <w:rPr>
                <w:rFonts w:ascii="Times New Roman" w:hAnsi="Times New Roman"/>
                <w:i w:val="0"/>
                <w:color w:val="000000" w:themeColor="text1"/>
                <w:sz w:val="26"/>
                <w:szCs w:val="26"/>
              </w:rPr>
              <w:t xml:space="preserve"> tiết kiệm, tác nhân không muốn thực hiện</w:t>
            </w:r>
            <w:r w:rsidR="00391421">
              <w:rPr>
                <w:rFonts w:ascii="Times New Roman" w:hAnsi="Times New Roman"/>
                <w:i w:val="0"/>
                <w:color w:val="000000" w:themeColor="text1"/>
                <w:sz w:val="26"/>
                <w:szCs w:val="26"/>
              </w:rPr>
              <w:t xml:space="preserve"> kế hoạch này</w:t>
            </w:r>
            <w:r w:rsidR="00AD579B">
              <w:rPr>
                <w:rFonts w:ascii="Times New Roman" w:hAnsi="Times New Roman"/>
                <w:i w:val="0"/>
                <w:color w:val="000000" w:themeColor="text1"/>
                <w:sz w:val="26"/>
                <w:szCs w:val="26"/>
              </w:rPr>
              <w:t xml:space="preserve"> hoặc kế hoạch đã kết thúc nhưng không muốn lưu lại</w:t>
            </w:r>
            <w:r w:rsidR="00391421">
              <w:rPr>
                <w:rFonts w:ascii="Times New Roman" w:hAnsi="Times New Roman"/>
                <w:i w:val="0"/>
                <w:color w:val="000000" w:themeColor="text1"/>
                <w:sz w:val="26"/>
                <w:szCs w:val="26"/>
              </w:rPr>
              <w:t xml:space="preserve"> thì tác nhân có thể xóa </w:t>
            </w:r>
            <w:r w:rsidR="00C00378">
              <w:rPr>
                <w:rFonts w:ascii="Times New Roman" w:hAnsi="Times New Roman"/>
                <w:i w:val="0"/>
                <w:color w:val="000000" w:themeColor="text1"/>
                <w:sz w:val="26"/>
                <w:szCs w:val="26"/>
              </w:rPr>
              <w:t>kế hoạch</w:t>
            </w:r>
            <w:r w:rsidR="00B749F8">
              <w:rPr>
                <w:rFonts w:ascii="Times New Roman" w:hAnsi="Times New Roman"/>
                <w:i w:val="0"/>
                <w:color w:val="000000" w:themeColor="text1"/>
                <w:sz w:val="26"/>
                <w:szCs w:val="26"/>
              </w:rPr>
              <w:t xml:space="preserve"> tiết kiệm</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8189494"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27588">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427588">
              <w:rPr>
                <w:rFonts w:ascii="Times New Roman" w:hAnsi="Times New Roman"/>
                <w:i w:val="0"/>
                <w:color w:val="000000" w:themeColor="text1"/>
                <w:sz w:val="26"/>
                <w:szCs w:val="26"/>
              </w:rPr>
              <w:t xml:space="preserve"> tiết kiệm</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7268973B"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w:t>
            </w:r>
            <w:r w:rsidR="00DB5470">
              <w:rPr>
                <w:rFonts w:ascii="Times New Roman" w:hAnsi="Times New Roman"/>
                <w:i w:val="0"/>
                <w:color w:val="000000" w:themeColor="text1"/>
                <w:sz w:val="26"/>
                <w:szCs w:val="26"/>
              </w:rPr>
              <w:t xml:space="preserve"> tiết kiệm</w:t>
            </w:r>
            <w:r>
              <w:rPr>
                <w:rFonts w:ascii="Times New Roman" w:hAnsi="Times New Roman"/>
                <w:i w:val="0"/>
                <w:color w:val="000000" w:themeColor="text1"/>
                <w:sz w:val="26"/>
                <w:szCs w:val="26"/>
              </w:rPr>
              <w:t xml:space="preserve"> của tác nhân</w:t>
            </w:r>
            <w:r w:rsidR="000763FB">
              <w:rPr>
                <w:rFonts w:ascii="Times New Roman" w:hAnsi="Times New Roman"/>
                <w:i w:val="0"/>
                <w:color w:val="000000" w:themeColor="text1"/>
                <w:sz w:val="26"/>
                <w:szCs w:val="26"/>
              </w:rPr>
              <w:t>, xóa kế hoạch tiết kiệm khỏi cơ sở dữ liệu</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7A35A14" w:rsidR="00A95B29" w:rsidRPr="001C713F" w:rsidRDefault="00A95B29" w:rsidP="005B6ACA">
            <w:pPr>
              <w:spacing w:after="0" w:line="240" w:lineRule="auto"/>
              <w:ind w:firstLine="0"/>
              <w:rPr>
                <w:iCs/>
                <w:color w:val="000000" w:themeColor="text1"/>
                <w:szCs w:val="26"/>
              </w:rPr>
            </w:pPr>
            <w:r>
              <w:rPr>
                <w:iCs/>
                <w:color w:val="000000" w:themeColor="text1"/>
                <w:szCs w:val="26"/>
              </w:rPr>
              <w:t xml:space="preserve">1. </w:t>
            </w:r>
            <w:r w:rsidR="00105BE3">
              <w:rPr>
                <w:color w:val="000000" w:themeColor="text1"/>
                <w:szCs w:val="26"/>
              </w:rPr>
              <w:t xml:space="preserve">Tác nhân </w:t>
            </w:r>
            <w:r>
              <w:rPr>
                <w:iCs/>
                <w:color w:val="000000" w:themeColor="text1"/>
                <w:szCs w:val="26"/>
              </w:rPr>
              <w:t>chọn chức năng kế hoạch</w:t>
            </w:r>
            <w:r w:rsidR="008F360B">
              <w:rPr>
                <w:iCs/>
                <w:color w:val="000000" w:themeColor="text1"/>
                <w:szCs w:val="26"/>
              </w:rPr>
              <w:t xml:space="preserve"> tiết kiệm</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753AA270" w:rsidR="00A95B29" w:rsidRPr="00795438" w:rsidRDefault="00A95B29" w:rsidP="005B6ACA">
            <w:pPr>
              <w:spacing w:after="0" w:line="240" w:lineRule="auto"/>
              <w:ind w:firstLine="0"/>
              <w:rPr>
                <w:szCs w:val="26"/>
              </w:rPr>
            </w:pPr>
            <w:r>
              <w:rPr>
                <w:szCs w:val="26"/>
              </w:rPr>
              <w:t xml:space="preserve">2. </w:t>
            </w:r>
            <w:r w:rsidR="00CB1E77">
              <w:rPr>
                <w:color w:val="000000" w:themeColor="text1"/>
                <w:szCs w:val="26"/>
              </w:rPr>
              <w:t>Hệ thống kiểm tra cơ sở dữ liệu, lấy dữ liệu các kế hoạch tiết kiệm tài khoản đang có và hiển thị lên giao diện quản lý kế hoạch 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62BE977E" w:rsidR="00A95B29" w:rsidRPr="00EF6A1D" w:rsidRDefault="00A95B29" w:rsidP="005B6ACA">
            <w:pPr>
              <w:spacing w:after="0" w:line="240" w:lineRule="auto"/>
              <w:ind w:firstLine="0"/>
              <w:rPr>
                <w:szCs w:val="26"/>
              </w:rPr>
            </w:pPr>
            <w:r>
              <w:rPr>
                <w:szCs w:val="26"/>
              </w:rPr>
              <w:t xml:space="preserve">3. </w:t>
            </w:r>
            <w:r w:rsidR="00105BE3">
              <w:rPr>
                <w:color w:val="000000" w:themeColor="text1"/>
                <w:szCs w:val="26"/>
              </w:rPr>
              <w:t xml:space="preserve">Tác nhân </w:t>
            </w:r>
            <w:r w:rsidR="00105BE3">
              <w:rPr>
                <w:szCs w:val="26"/>
              </w:rPr>
              <w:t>tìm và nhấn giữ vào kế hoạch tiết kiệm cần xóa</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4E4FD835" w:rsidR="00A95B29" w:rsidRDefault="00A95B29" w:rsidP="005B6ACA">
            <w:pPr>
              <w:spacing w:after="0" w:line="240" w:lineRule="auto"/>
              <w:ind w:firstLine="0"/>
              <w:rPr>
                <w:szCs w:val="26"/>
              </w:rPr>
            </w:pPr>
            <w:r>
              <w:rPr>
                <w:szCs w:val="26"/>
              </w:rPr>
              <w:t xml:space="preserve">4. </w:t>
            </w:r>
            <w:r w:rsidR="00105BE3">
              <w:rPr>
                <w:szCs w:val="26"/>
              </w:rPr>
              <w:t xml:space="preserve">Hệ thống hiển thị </w:t>
            </w:r>
            <w:r w:rsidR="000043ED">
              <w:rPr>
                <w:szCs w:val="26"/>
              </w:rPr>
              <w:t>context menu các</w:t>
            </w:r>
            <w:r w:rsidR="00105BE3">
              <w:rPr>
                <w:szCs w:val="26"/>
              </w:rPr>
              <w:t xml:space="preserve"> chức năng</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3097104C" w:rsidR="00A95B29" w:rsidRDefault="00A95B29" w:rsidP="005B6ACA">
            <w:pPr>
              <w:spacing w:after="0" w:line="240" w:lineRule="auto"/>
              <w:ind w:firstLine="0"/>
              <w:rPr>
                <w:szCs w:val="26"/>
              </w:rPr>
            </w:pPr>
            <w:r>
              <w:rPr>
                <w:szCs w:val="26"/>
              </w:rPr>
              <w:t xml:space="preserve">5. </w:t>
            </w:r>
            <w:r w:rsidR="00105BE3">
              <w:rPr>
                <w:color w:val="000000" w:themeColor="text1"/>
                <w:szCs w:val="26"/>
              </w:rPr>
              <w:t xml:space="preserve">Tác nhân </w:t>
            </w:r>
            <w:r w:rsidR="000043ED">
              <w:rPr>
                <w:color w:val="000000" w:themeColor="text1"/>
                <w:szCs w:val="26"/>
              </w:rPr>
              <w:t>chọn chức năng</w:t>
            </w:r>
            <w:r w:rsidR="00105BE3">
              <w:rPr>
                <w:color w:val="000000" w:themeColor="text1"/>
                <w:szCs w:val="26"/>
              </w:rPr>
              <w:t xml:space="preserve"> “Xóa”</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42B22D20" w:rsidR="00A95B29" w:rsidRDefault="00A95B29" w:rsidP="005B6ACA">
            <w:pPr>
              <w:spacing w:after="0" w:line="240" w:lineRule="auto"/>
              <w:ind w:firstLine="0"/>
              <w:rPr>
                <w:szCs w:val="26"/>
              </w:rPr>
            </w:pPr>
            <w:r>
              <w:rPr>
                <w:szCs w:val="26"/>
              </w:rPr>
              <w:t xml:space="preserve">6. </w:t>
            </w:r>
            <w:r w:rsidR="00105BE3">
              <w:rPr>
                <w:szCs w:val="26"/>
              </w:rPr>
              <w:t xml:space="preserve">Hệ thống hiển thị thông báo “Bạn có chắc chắn muốn xóa kế hoạch tiết kiệm này </w:t>
            </w:r>
            <w:r w:rsidR="008F7D91">
              <w:rPr>
                <w:szCs w:val="26"/>
              </w:rPr>
              <w:t>?</w:t>
            </w:r>
            <w:r w:rsidR="00105BE3">
              <w:rPr>
                <w:szCs w:val="26"/>
              </w:rPr>
              <w:t>”</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E3DD76B" w:rsidR="00A95B29" w:rsidRDefault="00A95B29" w:rsidP="005B6ACA">
            <w:pPr>
              <w:spacing w:after="0" w:line="240" w:lineRule="auto"/>
              <w:ind w:firstLine="0"/>
              <w:rPr>
                <w:szCs w:val="26"/>
              </w:rPr>
            </w:pPr>
            <w:r>
              <w:rPr>
                <w:szCs w:val="26"/>
              </w:rPr>
              <w:t xml:space="preserve">7. </w:t>
            </w:r>
            <w:r w:rsidR="00105BE3">
              <w:rPr>
                <w:szCs w:val="26"/>
              </w:rPr>
              <w:t>Tác nhân nhấn nút “Có”</w:t>
            </w:r>
          </w:p>
        </w:tc>
        <w:tc>
          <w:tcPr>
            <w:tcW w:w="1880" w:type="pct"/>
            <w:vAlign w:val="top"/>
          </w:tcPr>
          <w:p w14:paraId="64692CFB" w14:textId="77777777" w:rsidR="00A95B29" w:rsidRDefault="00A95B29" w:rsidP="005B6ACA">
            <w:pPr>
              <w:spacing w:after="0" w:line="240" w:lineRule="auto"/>
              <w:ind w:firstLine="0"/>
              <w:rPr>
                <w:szCs w:val="26"/>
              </w:rPr>
            </w:pPr>
          </w:p>
        </w:tc>
      </w:tr>
      <w:tr w:rsidR="00D03530" w14:paraId="78B3095A" w14:textId="77777777" w:rsidTr="00D03530">
        <w:trPr>
          <w:trHeight w:val="270"/>
        </w:trPr>
        <w:tc>
          <w:tcPr>
            <w:tcW w:w="1110" w:type="pct"/>
            <w:vMerge/>
            <w:vAlign w:val="top"/>
          </w:tcPr>
          <w:p w14:paraId="0044B10B" w14:textId="77777777" w:rsidR="00D03530" w:rsidRPr="00BC546E" w:rsidRDefault="00D03530" w:rsidP="005B6ACA">
            <w:pPr>
              <w:spacing w:after="0" w:line="240" w:lineRule="auto"/>
              <w:ind w:firstLine="0"/>
              <w:rPr>
                <w:b/>
                <w:bCs/>
                <w:color w:val="000000" w:themeColor="text1"/>
                <w:szCs w:val="26"/>
              </w:rPr>
            </w:pPr>
          </w:p>
        </w:tc>
        <w:tc>
          <w:tcPr>
            <w:tcW w:w="2010" w:type="pct"/>
            <w:vAlign w:val="top"/>
          </w:tcPr>
          <w:p w14:paraId="6648A0ED" w14:textId="77777777" w:rsidR="00D03530" w:rsidRDefault="00D03530" w:rsidP="005B6ACA">
            <w:pPr>
              <w:spacing w:after="0" w:line="240" w:lineRule="auto"/>
              <w:ind w:firstLine="0"/>
              <w:rPr>
                <w:szCs w:val="26"/>
              </w:rPr>
            </w:pPr>
          </w:p>
        </w:tc>
        <w:tc>
          <w:tcPr>
            <w:tcW w:w="1880" w:type="pct"/>
            <w:vAlign w:val="top"/>
          </w:tcPr>
          <w:p w14:paraId="0B528B34" w14:textId="263B3632" w:rsidR="00D03530" w:rsidRDefault="00D03530" w:rsidP="005B6ACA">
            <w:pPr>
              <w:spacing w:after="0" w:line="240" w:lineRule="auto"/>
              <w:ind w:firstLine="0"/>
              <w:rPr>
                <w:szCs w:val="26"/>
              </w:rPr>
            </w:pPr>
            <w:r>
              <w:rPr>
                <w:szCs w:val="26"/>
              </w:rPr>
              <w:t>8. Hệ thống hiển thị thông báo “Xóa thành công”</w:t>
            </w:r>
            <w:r w:rsidR="001D7CAF">
              <w:rPr>
                <w:szCs w:val="26"/>
              </w:rPr>
              <w:t>, xóa kế hoạch khỏi cơ sở dữ liệu</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2575EC99" w:rsidR="00A95B29" w:rsidRPr="00EF6A1D" w:rsidRDefault="00D03530" w:rsidP="005B6ACA">
            <w:pPr>
              <w:spacing w:after="0" w:line="240" w:lineRule="auto"/>
              <w:ind w:firstLine="0"/>
              <w:rPr>
                <w:szCs w:val="26"/>
              </w:rPr>
            </w:pPr>
            <w:r>
              <w:rPr>
                <w:szCs w:val="26"/>
              </w:rPr>
              <w:t>7.1 Tác nhân nhấn nút “Không”</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6625BF96" w:rsidR="00A95B29" w:rsidRPr="00795438" w:rsidRDefault="00D03530" w:rsidP="005B6ACA">
            <w:pPr>
              <w:spacing w:after="0" w:line="240" w:lineRule="auto"/>
              <w:ind w:firstLine="0"/>
              <w:rPr>
                <w:szCs w:val="26"/>
              </w:rPr>
            </w:pPr>
            <w:r>
              <w:rPr>
                <w:szCs w:val="26"/>
              </w:rPr>
              <w:t>7</w:t>
            </w:r>
            <w:r w:rsidR="00A95B29">
              <w:rPr>
                <w:szCs w:val="26"/>
              </w:rPr>
              <w:t xml:space="preserve">.2 </w:t>
            </w:r>
            <w:r>
              <w:rPr>
                <w:szCs w:val="26"/>
              </w:rPr>
              <w:t>Quay lại giao diện kế hoạch tiết kiệm ở bước 2</w:t>
            </w:r>
          </w:p>
        </w:tc>
      </w:tr>
    </w:tbl>
    <w:p w14:paraId="3580F854" w14:textId="3F6E5E3B" w:rsidR="00EE2F82" w:rsidRPr="008E0DB2" w:rsidRDefault="0012559D" w:rsidP="008E0DB2">
      <w:pPr>
        <w:pStyle w:val="Caption"/>
        <w:rPr>
          <w:i/>
          <w:iCs/>
        </w:rPr>
      </w:pPr>
      <w:bookmarkStart w:id="188" w:name="_Toc45224245"/>
      <w:r w:rsidRPr="0012559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24</w:t>
      </w:r>
      <w:r w:rsidR="00866FCD">
        <w:rPr>
          <w:i/>
          <w:iCs/>
        </w:rPr>
        <w:fldChar w:fldCharType="end"/>
      </w:r>
      <w:r w:rsidRPr="0012559D">
        <w:rPr>
          <w:i/>
          <w:iCs/>
        </w:rPr>
        <w:t xml:space="preserve"> Đặc tả Use case 22 – Xóa kế hoạch tiết kiệm</w:t>
      </w:r>
      <w:bookmarkEnd w:id="188"/>
    </w:p>
    <w:p w14:paraId="78AC7B40" w14:textId="7D82904E" w:rsidR="00EE2F82" w:rsidRDefault="00EF71C7" w:rsidP="00272FED">
      <w:pPr>
        <w:ind w:firstLine="0"/>
      </w:pPr>
      <w:r w:rsidRPr="00EF71C7">
        <w:t xml:space="preserve"> </w:t>
      </w:r>
    </w:p>
    <w:p w14:paraId="30BEBF42" w14:textId="3D692C82" w:rsidR="00EE2F82" w:rsidRDefault="00F53AD1" w:rsidP="00272FED">
      <w:pPr>
        <w:ind w:firstLine="0"/>
      </w:pPr>
      <w:r>
        <w:rPr>
          <w:noProof/>
        </w:rPr>
        <w:lastRenderedPageBreak/>
        <mc:AlternateContent>
          <mc:Choice Requires="wps">
            <w:drawing>
              <wp:anchor distT="0" distB="0" distL="114300" distR="114300" simplePos="0" relativeHeight="251661312" behindDoc="0" locked="0" layoutInCell="1" allowOverlap="1" wp14:anchorId="3C58AD81" wp14:editId="7773DBCF">
                <wp:simplePos x="0" y="0"/>
                <wp:positionH relativeFrom="column">
                  <wp:posOffset>-3175</wp:posOffset>
                </wp:positionH>
                <wp:positionV relativeFrom="paragraph">
                  <wp:posOffset>6103620</wp:posOffset>
                </wp:positionV>
                <wp:extent cx="5580380"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0E928F0" w14:textId="4FA7DD52" w:rsidR="00805121" w:rsidRPr="009C0731" w:rsidRDefault="00805121" w:rsidP="009C0731">
                            <w:pPr>
                              <w:pStyle w:val="Caption"/>
                              <w:rPr>
                                <w:i/>
                                <w:iCs/>
                                <w:noProof/>
                                <w:szCs w:val="24"/>
                              </w:rPr>
                            </w:pPr>
                            <w:bookmarkStart w:id="189" w:name="_Toc45224190"/>
                            <w:r w:rsidRPr="009C073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44</w:t>
                            </w:r>
                            <w:r w:rsidR="00243146">
                              <w:rPr>
                                <w:i/>
                                <w:iCs/>
                              </w:rPr>
                              <w:fldChar w:fldCharType="end"/>
                            </w:r>
                            <w:r w:rsidRPr="009C0731">
                              <w:rPr>
                                <w:i/>
                                <w:iCs/>
                              </w:rPr>
                              <w:t xml:space="preserve"> Sơ đồ Activity Use case 22 – Xóa kế hoạch tiết kiệm</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8AD81" id="Text Box 150" o:spid="_x0000_s1091" type="#_x0000_t202" style="position:absolute;left:0;text-align:left;margin-left:-.25pt;margin-top:480.6pt;width:439.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" stroked="f">
                <v:textbox style="mso-fit-shape-to-text:t" inset="0,0,0,0">
                  <w:txbxContent>
                    <w:p w14:paraId="60E928F0" w14:textId="4FA7DD52" w:rsidR="00805121" w:rsidRPr="009C0731" w:rsidRDefault="00805121" w:rsidP="009C0731">
                      <w:pPr>
                        <w:pStyle w:val="Caption"/>
                        <w:rPr>
                          <w:i/>
                          <w:iCs/>
                          <w:noProof/>
                          <w:szCs w:val="24"/>
                        </w:rPr>
                      </w:pPr>
                      <w:bookmarkStart w:id="190" w:name="_Toc45224190"/>
                      <w:r w:rsidRPr="009C073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44</w:t>
                      </w:r>
                      <w:r w:rsidR="00243146">
                        <w:rPr>
                          <w:i/>
                          <w:iCs/>
                        </w:rPr>
                        <w:fldChar w:fldCharType="end"/>
                      </w:r>
                      <w:r w:rsidRPr="009C0731">
                        <w:rPr>
                          <w:i/>
                          <w:iCs/>
                        </w:rPr>
                        <w:t xml:space="preserve"> Sơ đồ Activity Use case 22 – Xóa kế hoạch tiết kiệm</w:t>
                      </w:r>
                      <w:bookmarkEnd w:id="190"/>
                    </w:p>
                  </w:txbxContent>
                </v:textbox>
                <w10:wrap type="topAndBottom"/>
              </v:shape>
            </w:pict>
          </mc:Fallback>
        </mc:AlternateContent>
      </w:r>
      <w:r w:rsidRPr="00F53AD1">
        <w:rPr>
          <w:noProof/>
        </w:rPr>
        <w:drawing>
          <wp:anchor distT="0" distB="0" distL="114300" distR="114300" simplePos="0" relativeHeight="251720704" behindDoc="0" locked="0" layoutInCell="1" allowOverlap="1" wp14:anchorId="4DFB7157" wp14:editId="32C48664">
            <wp:simplePos x="0" y="0"/>
            <wp:positionH relativeFrom="column">
              <wp:posOffset>-3175</wp:posOffset>
            </wp:positionH>
            <wp:positionV relativeFrom="paragraph">
              <wp:posOffset>-235585</wp:posOffset>
            </wp:positionV>
            <wp:extent cx="5580380" cy="6236335"/>
            <wp:effectExtent l="0" t="0" r="127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80380" cy="6236335"/>
                    </a:xfrm>
                    <a:prstGeom prst="rect">
                      <a:avLst/>
                    </a:prstGeom>
                    <a:noFill/>
                    <a:ln>
                      <a:noFill/>
                    </a:ln>
                  </pic:spPr>
                </pic:pic>
              </a:graphicData>
            </a:graphic>
          </wp:anchor>
        </w:drawing>
      </w:r>
    </w:p>
    <w:p w14:paraId="6C778144" w14:textId="2455D76A" w:rsidR="00EE2F82" w:rsidRDefault="00EE2F82" w:rsidP="00272FED">
      <w:pPr>
        <w:ind w:firstLine="0"/>
      </w:pPr>
    </w:p>
    <w:p w14:paraId="071DCB69" w14:textId="41D8E1E5" w:rsidR="00EE2F82" w:rsidRDefault="00810C5F" w:rsidP="00272FED">
      <w:pPr>
        <w:ind w:firstLine="0"/>
      </w:pPr>
      <w:r>
        <w:rPr>
          <w:noProof/>
        </w:rPr>
        <mc:AlternateContent>
          <mc:Choice Requires="wps">
            <w:drawing>
              <wp:anchor distT="0" distB="0" distL="114300" distR="114300" simplePos="0" relativeHeight="251732480" behindDoc="0" locked="0" layoutInCell="1" allowOverlap="1" wp14:anchorId="4C2B5A3C" wp14:editId="38647D46">
                <wp:simplePos x="0" y="0"/>
                <wp:positionH relativeFrom="column">
                  <wp:posOffset>-3175</wp:posOffset>
                </wp:positionH>
                <wp:positionV relativeFrom="paragraph">
                  <wp:posOffset>3760470</wp:posOffset>
                </wp:positionV>
                <wp:extent cx="558038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E74D3FF" w14:textId="0700C803" w:rsidR="00805121" w:rsidRPr="0049591A" w:rsidRDefault="00805121" w:rsidP="0049591A">
                            <w:pPr>
                              <w:pStyle w:val="Caption"/>
                              <w:rPr>
                                <w:i/>
                                <w:iCs/>
                                <w:noProof/>
                                <w:szCs w:val="24"/>
                              </w:rPr>
                            </w:pPr>
                            <w:bookmarkStart w:id="191" w:name="_Toc45224191"/>
                            <w:r w:rsidRPr="0049591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45</w:t>
                            </w:r>
                            <w:r w:rsidR="00243146">
                              <w:rPr>
                                <w:i/>
                                <w:iCs/>
                              </w:rPr>
                              <w:fldChar w:fldCharType="end"/>
                            </w:r>
                            <w:r w:rsidRPr="0049591A">
                              <w:rPr>
                                <w:i/>
                                <w:iCs/>
                              </w:rPr>
                              <w:t xml:space="preserve"> Sơ đồ Sequence Use case 22 – Xóa kế hoạch tiết kiệm</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B5A3C" id="Text Box 152" o:spid="_x0000_s1092" type="#_x0000_t202" style="position:absolute;left:0;text-align:left;margin-left:-.25pt;margin-top:296.1pt;width:439.4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lALwIAAGk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" stroked="f">
                <v:textbox style="mso-fit-shape-to-text:t" inset="0,0,0,0">
                  <w:txbxContent>
                    <w:p w14:paraId="7E74D3FF" w14:textId="0700C803" w:rsidR="00805121" w:rsidRPr="0049591A" w:rsidRDefault="00805121" w:rsidP="0049591A">
                      <w:pPr>
                        <w:pStyle w:val="Caption"/>
                        <w:rPr>
                          <w:i/>
                          <w:iCs/>
                          <w:noProof/>
                          <w:szCs w:val="24"/>
                        </w:rPr>
                      </w:pPr>
                      <w:bookmarkStart w:id="192" w:name="_Toc45224191"/>
                      <w:r w:rsidRPr="0049591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45</w:t>
                      </w:r>
                      <w:r w:rsidR="00243146">
                        <w:rPr>
                          <w:i/>
                          <w:iCs/>
                        </w:rPr>
                        <w:fldChar w:fldCharType="end"/>
                      </w:r>
                      <w:r w:rsidRPr="0049591A">
                        <w:rPr>
                          <w:i/>
                          <w:iCs/>
                        </w:rPr>
                        <w:t xml:space="preserve"> Sơ đồ Sequence Use case 22 – Xóa kế hoạch tiết kiệm</w:t>
                      </w:r>
                      <w:bookmarkEnd w:id="192"/>
                    </w:p>
                  </w:txbxContent>
                </v:textbox>
                <w10:wrap type="topAndBottom"/>
              </v:shape>
            </w:pict>
          </mc:Fallback>
        </mc:AlternateContent>
      </w:r>
      <w:r w:rsidRPr="00810C5F">
        <w:rPr>
          <w:noProof/>
        </w:rPr>
        <w:drawing>
          <wp:anchor distT="0" distB="0" distL="114300" distR="114300" simplePos="0" relativeHeight="251753984" behindDoc="0" locked="0" layoutInCell="1" allowOverlap="1" wp14:anchorId="18FA551E" wp14:editId="0226C332">
            <wp:simplePos x="0" y="0"/>
            <wp:positionH relativeFrom="column">
              <wp:posOffset>711200</wp:posOffset>
            </wp:positionH>
            <wp:positionV relativeFrom="paragraph">
              <wp:posOffset>-227965</wp:posOffset>
            </wp:positionV>
            <wp:extent cx="5580380" cy="48920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80380" cy="4892040"/>
                    </a:xfrm>
                    <a:prstGeom prst="rect">
                      <a:avLst/>
                    </a:prstGeom>
                    <a:noFill/>
                    <a:ln>
                      <a:noFill/>
                    </a:ln>
                  </pic:spPr>
                </pic:pic>
              </a:graphicData>
            </a:graphic>
          </wp:anchor>
        </w:drawing>
      </w:r>
    </w:p>
    <w:p w14:paraId="3824F0B3" w14:textId="0B7C74C0" w:rsidR="00EE2F82" w:rsidRDefault="00EE2F82" w:rsidP="00272FED">
      <w:pPr>
        <w:ind w:firstLine="0"/>
      </w:pPr>
    </w:p>
    <w:p w14:paraId="46BA5D89" w14:textId="29EDFA14" w:rsidR="00EE2F82" w:rsidRDefault="00EE2F82" w:rsidP="00272FED">
      <w:pPr>
        <w:ind w:firstLine="0"/>
      </w:pPr>
    </w:p>
    <w:p w14:paraId="6CBD734F" w14:textId="58460D96" w:rsidR="00EE2F82" w:rsidRDefault="00EE2F82" w:rsidP="00272FED">
      <w:pPr>
        <w:ind w:firstLine="0"/>
      </w:pPr>
    </w:p>
    <w:p w14:paraId="29A33216" w14:textId="74C54AA9" w:rsidR="00EE2F82" w:rsidRDefault="00EE2F82" w:rsidP="00272FED">
      <w:pPr>
        <w:ind w:firstLine="0"/>
      </w:pPr>
    </w:p>
    <w:p w14:paraId="4FCE18F9" w14:textId="30A0F1BC" w:rsidR="00EE2F82" w:rsidRDefault="00EE2F82" w:rsidP="00272FED">
      <w:pPr>
        <w:ind w:firstLine="0"/>
      </w:pPr>
    </w:p>
    <w:p w14:paraId="7D1F29E4" w14:textId="77777777" w:rsidR="00EE2F82" w:rsidRPr="00BF2CA2" w:rsidRDefault="00EE2F82" w:rsidP="00272FED">
      <w:pPr>
        <w:ind w:firstLine="0"/>
      </w:pPr>
    </w:p>
    <w:p w14:paraId="1CE5759D" w14:textId="5D128127" w:rsidR="00C80F06" w:rsidRDefault="00C80F06" w:rsidP="00C80F06">
      <w:pPr>
        <w:pStyle w:val="Heading4"/>
      </w:pPr>
      <w:r>
        <w:lastRenderedPageBreak/>
        <w:t>Use</w:t>
      </w:r>
      <w:r w:rsidR="00347D86">
        <w:t xml:space="preserve"> </w:t>
      </w:r>
      <w:r>
        <w:t>case UC</w:t>
      </w:r>
      <w:r w:rsidR="00272FED">
        <w:t>2</w:t>
      </w:r>
      <w:r w:rsidR="00612503">
        <w:t>3</w:t>
      </w:r>
      <w:r>
        <w:t xml:space="preserve"> – Thêm danh mục thu chi</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C80F06" w14:paraId="40AB1DD3" w14:textId="77777777" w:rsidTr="006A0DEF">
        <w:tc>
          <w:tcPr>
            <w:tcW w:w="5000" w:type="pct"/>
            <w:gridSpan w:val="3"/>
            <w:vAlign w:val="top"/>
          </w:tcPr>
          <w:p w14:paraId="54A45DB0" w14:textId="5E18AA23"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3</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6A0DEF">
        <w:tc>
          <w:tcPr>
            <w:tcW w:w="1056"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944" w:type="pct"/>
            <w:gridSpan w:val="2"/>
            <w:vAlign w:val="top"/>
          </w:tcPr>
          <w:p w14:paraId="53EAF8A6" w14:textId="031F4530"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w:t>
            </w:r>
            <w:r w:rsidR="00DA1862">
              <w:rPr>
                <w:rFonts w:ascii="Times New Roman" w:hAnsi="Times New Roman"/>
                <w:i w:val="0"/>
                <w:color w:val="000000" w:themeColor="text1"/>
                <w:sz w:val="26"/>
                <w:szCs w:val="26"/>
              </w:rPr>
              <w:t xml:space="preserve"> mục đích sử dụng</w:t>
            </w:r>
            <w:r>
              <w:rPr>
                <w:rFonts w:ascii="Times New Roman" w:hAnsi="Times New Roman"/>
                <w:i w:val="0"/>
                <w:color w:val="000000" w:themeColor="text1"/>
                <w:sz w:val="26"/>
                <w:szCs w:val="26"/>
              </w:rPr>
              <w:t xml:space="preserve"> cho việc thu chi, ví dụ chi về việc ăn uống, học tập,…</w:t>
            </w:r>
          </w:p>
        </w:tc>
      </w:tr>
      <w:tr w:rsidR="00C80F06" w14:paraId="0B0C55AA" w14:textId="77777777" w:rsidTr="006A0DEF">
        <w:tc>
          <w:tcPr>
            <w:tcW w:w="1056"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6A0DEF">
        <w:tc>
          <w:tcPr>
            <w:tcW w:w="1056"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6A0DEF">
        <w:tc>
          <w:tcPr>
            <w:tcW w:w="1056"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639A7359" w14:textId="31BB0FD2"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w:t>
            </w:r>
            <w:r w:rsidR="00A26478">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vào cơ sở dữ liệu</w:t>
            </w:r>
          </w:p>
        </w:tc>
      </w:tr>
      <w:tr w:rsidR="00C80F06" w14:paraId="54889D16" w14:textId="77777777" w:rsidTr="006A0DEF">
        <w:trPr>
          <w:trHeight w:val="330"/>
        </w:trPr>
        <w:tc>
          <w:tcPr>
            <w:tcW w:w="1056"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6A0DEF">
        <w:trPr>
          <w:trHeight w:val="375"/>
        </w:trPr>
        <w:tc>
          <w:tcPr>
            <w:tcW w:w="1056" w:type="pct"/>
            <w:vMerge/>
            <w:vAlign w:val="top"/>
          </w:tcPr>
          <w:p w14:paraId="17FF2A0A" w14:textId="77777777" w:rsidR="00C80F06" w:rsidRDefault="00C80F06" w:rsidP="007940C8">
            <w:pPr>
              <w:spacing w:after="0" w:line="240" w:lineRule="auto"/>
              <w:rPr>
                <w:b/>
                <w:color w:val="000000" w:themeColor="text1"/>
                <w:szCs w:val="26"/>
              </w:rPr>
            </w:pPr>
          </w:p>
        </w:tc>
        <w:tc>
          <w:tcPr>
            <w:tcW w:w="1913" w:type="pct"/>
            <w:vAlign w:val="top"/>
          </w:tcPr>
          <w:p w14:paraId="32FC7B54" w14:textId="24E5685B" w:rsidR="00C80F06" w:rsidRPr="00C3727D" w:rsidRDefault="007940C8" w:rsidP="007940C8">
            <w:pPr>
              <w:spacing w:after="0" w:line="240" w:lineRule="auto"/>
              <w:ind w:firstLine="0"/>
              <w:rPr>
                <w:iCs/>
                <w:color w:val="000000" w:themeColor="text1"/>
                <w:szCs w:val="26"/>
              </w:rPr>
            </w:pPr>
            <w:r>
              <w:rPr>
                <w:iCs/>
                <w:color w:val="000000" w:themeColor="text1"/>
                <w:szCs w:val="26"/>
              </w:rPr>
              <w:t xml:space="preserve">1. </w:t>
            </w:r>
            <w:r w:rsidR="0075048F">
              <w:rPr>
                <w:iCs/>
                <w:color w:val="000000" w:themeColor="text1"/>
                <w:szCs w:val="26"/>
              </w:rPr>
              <w:t>Tác nhân</w:t>
            </w:r>
            <w:r>
              <w:rPr>
                <w:iCs/>
                <w:color w:val="000000" w:themeColor="text1"/>
                <w:szCs w:val="26"/>
              </w:rPr>
              <w:t xml:space="preserve"> chọn chức năng quản lý danh mục thu chi</w:t>
            </w:r>
          </w:p>
        </w:tc>
        <w:tc>
          <w:tcPr>
            <w:tcW w:w="2032"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6A0DEF">
        <w:tc>
          <w:tcPr>
            <w:tcW w:w="1056"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4B340242" w14:textId="77777777" w:rsidR="00C80F06" w:rsidRDefault="00C80F06" w:rsidP="007940C8">
            <w:pPr>
              <w:spacing w:after="0" w:line="240" w:lineRule="auto"/>
              <w:ind w:firstLine="0"/>
              <w:rPr>
                <w:szCs w:val="26"/>
                <w:lang w:val="vi-VN"/>
              </w:rPr>
            </w:pPr>
          </w:p>
        </w:tc>
        <w:tc>
          <w:tcPr>
            <w:tcW w:w="2032" w:type="pct"/>
            <w:vAlign w:val="top"/>
          </w:tcPr>
          <w:p w14:paraId="2547811C" w14:textId="2C012577" w:rsidR="00C80F06" w:rsidRPr="00795438" w:rsidRDefault="007940C8" w:rsidP="007940C8">
            <w:pPr>
              <w:spacing w:after="0" w:line="240" w:lineRule="auto"/>
              <w:ind w:firstLine="0"/>
              <w:rPr>
                <w:szCs w:val="26"/>
              </w:rPr>
            </w:pPr>
            <w:r>
              <w:rPr>
                <w:szCs w:val="26"/>
              </w:rPr>
              <w:t>2. Hệ thống</w:t>
            </w:r>
            <w:r w:rsidR="00556C71">
              <w:rPr>
                <w:szCs w:val="26"/>
              </w:rPr>
              <w:t xml:space="preserve"> kiểm tra cơ sở dữ liệu, lấy dữ liệu các danh mục thu chi tài khoản đang có và</w:t>
            </w:r>
            <w:r>
              <w:rPr>
                <w:szCs w:val="26"/>
              </w:rPr>
              <w:t xml:space="preserve"> hiển thị</w:t>
            </w:r>
            <w:r w:rsidR="00556C71">
              <w:rPr>
                <w:szCs w:val="26"/>
              </w:rPr>
              <w:t xml:space="preserve"> lên</w:t>
            </w:r>
            <w:r>
              <w:rPr>
                <w:szCs w:val="26"/>
              </w:rPr>
              <w:t xml:space="preserve"> giao diện quản lý danh mục thu chi</w:t>
            </w:r>
          </w:p>
        </w:tc>
      </w:tr>
      <w:tr w:rsidR="00C80F06" w14:paraId="6F19C5E4" w14:textId="77777777" w:rsidTr="006A0DEF">
        <w:tc>
          <w:tcPr>
            <w:tcW w:w="1056"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0C67B3D4" w14:textId="0C93372E" w:rsidR="00C80F06" w:rsidRPr="006E4BD9" w:rsidRDefault="007940C8" w:rsidP="007940C8">
            <w:pPr>
              <w:spacing w:after="0" w:line="240" w:lineRule="auto"/>
              <w:ind w:firstLine="0"/>
              <w:rPr>
                <w:szCs w:val="26"/>
              </w:rPr>
            </w:pPr>
            <w:r>
              <w:rPr>
                <w:szCs w:val="26"/>
              </w:rPr>
              <w:t xml:space="preserve">3. </w:t>
            </w:r>
            <w:r w:rsidR="00062F61">
              <w:rPr>
                <w:szCs w:val="26"/>
              </w:rPr>
              <w:t xml:space="preserve">Tác nhân nhấn nút “Thêm” </w:t>
            </w:r>
            <w:r w:rsidR="00062F61">
              <w:rPr>
                <w:iCs/>
                <w:color w:val="000000" w:themeColor="text1"/>
                <w:szCs w:val="26"/>
              </w:rPr>
              <w:t>(nút tròn dấu cộng tại góc phải dưới màn hình)</w:t>
            </w:r>
          </w:p>
        </w:tc>
        <w:tc>
          <w:tcPr>
            <w:tcW w:w="2032"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6A0DEF">
        <w:trPr>
          <w:trHeight w:val="70"/>
        </w:trPr>
        <w:tc>
          <w:tcPr>
            <w:tcW w:w="1056"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33DE4EA1" w14:textId="41829A55" w:rsidR="00C80F06" w:rsidRDefault="00C80F06" w:rsidP="007940C8">
            <w:pPr>
              <w:spacing w:after="0" w:line="240" w:lineRule="auto"/>
              <w:ind w:firstLine="0"/>
              <w:rPr>
                <w:szCs w:val="26"/>
              </w:rPr>
            </w:pPr>
          </w:p>
        </w:tc>
        <w:tc>
          <w:tcPr>
            <w:tcW w:w="2032" w:type="pct"/>
            <w:vAlign w:val="top"/>
          </w:tcPr>
          <w:p w14:paraId="727B51C0" w14:textId="3B79CA8A" w:rsidR="007B72BE" w:rsidRDefault="00062F61" w:rsidP="007940C8">
            <w:pPr>
              <w:spacing w:after="0" w:line="240" w:lineRule="auto"/>
              <w:ind w:firstLine="0"/>
              <w:rPr>
                <w:szCs w:val="26"/>
              </w:rPr>
            </w:pPr>
            <w:r>
              <w:rPr>
                <w:szCs w:val="26"/>
              </w:rPr>
              <w:t>4. Hệ thống hiển thị giao diện thêm danh mục thu chi</w:t>
            </w:r>
            <w:r w:rsidR="006F3D0D">
              <w:rPr>
                <w:szCs w:val="26"/>
              </w:rPr>
              <w:t xml:space="preserve"> gồm </w:t>
            </w:r>
            <w:r w:rsidR="006A0DEF">
              <w:rPr>
                <w:szCs w:val="26"/>
              </w:rPr>
              <w:t>tên danh mục, loại khoản, ví ưu tiên</w:t>
            </w:r>
          </w:p>
        </w:tc>
      </w:tr>
      <w:tr w:rsidR="007B72BE" w14:paraId="4941A79B" w14:textId="77777777" w:rsidTr="006A0DEF">
        <w:tc>
          <w:tcPr>
            <w:tcW w:w="1056"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1913" w:type="pct"/>
            <w:vAlign w:val="top"/>
          </w:tcPr>
          <w:p w14:paraId="72B389E4" w14:textId="2D138CB1" w:rsidR="007B72BE" w:rsidRDefault="00062F61" w:rsidP="007940C8">
            <w:pPr>
              <w:spacing w:after="0" w:line="240" w:lineRule="auto"/>
              <w:ind w:firstLine="0"/>
              <w:rPr>
                <w:szCs w:val="26"/>
              </w:rPr>
            </w:pPr>
            <w:r>
              <w:rPr>
                <w:szCs w:val="26"/>
              </w:rPr>
              <w:t>5. Tác nhân nhập vào các thông tin (tên danh mục, loại khoản, chọn ví ưu tiên)</w:t>
            </w:r>
          </w:p>
        </w:tc>
        <w:tc>
          <w:tcPr>
            <w:tcW w:w="2032" w:type="pct"/>
            <w:vAlign w:val="top"/>
          </w:tcPr>
          <w:p w14:paraId="6CBDD282" w14:textId="4B25EC96" w:rsidR="007B72BE" w:rsidRDefault="007B72BE" w:rsidP="007940C8">
            <w:pPr>
              <w:spacing w:after="0" w:line="240" w:lineRule="auto"/>
              <w:ind w:firstLine="0"/>
              <w:rPr>
                <w:szCs w:val="26"/>
              </w:rPr>
            </w:pPr>
          </w:p>
        </w:tc>
      </w:tr>
      <w:tr w:rsidR="007B72BE" w14:paraId="49448A64" w14:textId="77777777" w:rsidTr="006A0DEF">
        <w:tc>
          <w:tcPr>
            <w:tcW w:w="1056"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1913" w:type="pct"/>
            <w:vAlign w:val="top"/>
          </w:tcPr>
          <w:p w14:paraId="12A83652" w14:textId="322984D4" w:rsidR="007B72BE" w:rsidRDefault="007B72BE" w:rsidP="007940C8">
            <w:pPr>
              <w:spacing w:after="0" w:line="240" w:lineRule="auto"/>
              <w:ind w:firstLine="0"/>
              <w:rPr>
                <w:szCs w:val="26"/>
              </w:rPr>
            </w:pPr>
            <w:r>
              <w:rPr>
                <w:szCs w:val="26"/>
              </w:rPr>
              <w:t xml:space="preserve">6. </w:t>
            </w:r>
            <w:r w:rsidR="00B0464A">
              <w:rPr>
                <w:szCs w:val="26"/>
              </w:rPr>
              <w:t>Tác nhân</w:t>
            </w:r>
            <w:r>
              <w:rPr>
                <w:szCs w:val="26"/>
              </w:rPr>
              <w:t xml:space="preserve"> nhấn nút </w:t>
            </w:r>
            <w:r w:rsidR="00B0464A">
              <w:rPr>
                <w:szCs w:val="26"/>
              </w:rPr>
              <w:t>“Lưu”</w:t>
            </w:r>
          </w:p>
        </w:tc>
        <w:tc>
          <w:tcPr>
            <w:tcW w:w="2032"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6A0DEF">
        <w:tc>
          <w:tcPr>
            <w:tcW w:w="1056"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4D40410A" w14:textId="4086A897" w:rsidR="00C80F06" w:rsidRDefault="00C80F06" w:rsidP="007940C8">
            <w:pPr>
              <w:spacing w:after="0" w:line="240" w:lineRule="auto"/>
              <w:ind w:firstLine="0"/>
              <w:rPr>
                <w:szCs w:val="26"/>
              </w:rPr>
            </w:pPr>
          </w:p>
        </w:tc>
        <w:tc>
          <w:tcPr>
            <w:tcW w:w="2032" w:type="pct"/>
            <w:vAlign w:val="top"/>
          </w:tcPr>
          <w:p w14:paraId="350BF50D" w14:textId="4E525EA4" w:rsidR="00C80F06" w:rsidRDefault="007B72BE" w:rsidP="007940C8">
            <w:pPr>
              <w:spacing w:after="0" w:line="240" w:lineRule="auto"/>
              <w:ind w:firstLine="0"/>
              <w:rPr>
                <w:szCs w:val="26"/>
              </w:rPr>
            </w:pPr>
            <w:r>
              <w:rPr>
                <w:szCs w:val="26"/>
              </w:rPr>
              <w:t>7</w:t>
            </w:r>
            <w:r w:rsidR="003A1952">
              <w:rPr>
                <w:szCs w:val="26"/>
              </w:rPr>
              <w:t>. Hệ thống kiểm tra dữ liệu và nếu</w:t>
            </w:r>
            <w:r w:rsidR="0019497A">
              <w:rPr>
                <w:szCs w:val="26"/>
              </w:rPr>
              <w:t xml:space="preserve"> dữ liệu</w:t>
            </w:r>
            <w:r w:rsidR="003A1952">
              <w:rPr>
                <w:szCs w:val="26"/>
              </w:rPr>
              <w:t xml:space="preserve"> hợp lệ, th</w:t>
            </w:r>
            <w:r w:rsidR="000F0C93">
              <w:rPr>
                <w:szCs w:val="26"/>
              </w:rPr>
              <w:t>ô</w:t>
            </w:r>
            <w:r w:rsidR="003A1952">
              <w:rPr>
                <w:szCs w:val="26"/>
              </w:rPr>
              <w:t xml:space="preserve">ng báo </w:t>
            </w:r>
            <w:r w:rsidR="001768FF">
              <w:rPr>
                <w:szCs w:val="26"/>
              </w:rPr>
              <w:t>“</w:t>
            </w:r>
            <w:r w:rsidR="003A1952">
              <w:rPr>
                <w:szCs w:val="26"/>
              </w:rPr>
              <w:t>Thêm danh mục thành công</w:t>
            </w:r>
            <w:r w:rsidR="001768FF">
              <w:rPr>
                <w:szCs w:val="26"/>
              </w:rPr>
              <w:t>”</w:t>
            </w:r>
            <w:r w:rsidR="00F57A1E">
              <w:rPr>
                <w:szCs w:val="26"/>
              </w:rPr>
              <w:t>, thêm danh mục vào cơ sở dữ liệu</w:t>
            </w:r>
          </w:p>
        </w:tc>
      </w:tr>
      <w:tr w:rsidR="000B0178" w14:paraId="3512C1E5" w14:textId="77777777" w:rsidTr="006A0DEF">
        <w:tc>
          <w:tcPr>
            <w:tcW w:w="1056"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7FC914CF" w14:textId="791FF8A2" w:rsidR="000B0178" w:rsidRPr="005B1E08" w:rsidRDefault="000B0178" w:rsidP="007940C8">
            <w:pPr>
              <w:spacing w:after="0" w:line="240" w:lineRule="auto"/>
              <w:ind w:firstLine="0"/>
              <w:rPr>
                <w:szCs w:val="26"/>
              </w:rPr>
            </w:pPr>
            <w:r>
              <w:rPr>
                <w:szCs w:val="26"/>
              </w:rPr>
              <w:t xml:space="preserve">6.1 </w:t>
            </w:r>
            <w:r w:rsidR="001768FF">
              <w:rPr>
                <w:szCs w:val="26"/>
              </w:rPr>
              <w:t>Tác nhân</w:t>
            </w:r>
            <w:r>
              <w:rPr>
                <w:szCs w:val="26"/>
              </w:rPr>
              <w:t xml:space="preserve"> nhấn nút </w:t>
            </w:r>
            <w:r w:rsidR="001768FF">
              <w:rPr>
                <w:szCs w:val="26"/>
              </w:rPr>
              <w:t>“Hủy”</w:t>
            </w:r>
          </w:p>
        </w:tc>
        <w:tc>
          <w:tcPr>
            <w:tcW w:w="2032"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6A0DEF">
        <w:tc>
          <w:tcPr>
            <w:tcW w:w="1056"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1913" w:type="pct"/>
            <w:vAlign w:val="top"/>
          </w:tcPr>
          <w:p w14:paraId="1DA13A35" w14:textId="77777777" w:rsidR="000B0178" w:rsidRDefault="000B0178" w:rsidP="007940C8">
            <w:pPr>
              <w:spacing w:after="0" w:line="240" w:lineRule="auto"/>
              <w:ind w:firstLine="0"/>
              <w:rPr>
                <w:szCs w:val="26"/>
              </w:rPr>
            </w:pPr>
          </w:p>
        </w:tc>
        <w:tc>
          <w:tcPr>
            <w:tcW w:w="2032"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6A0DEF">
        <w:tc>
          <w:tcPr>
            <w:tcW w:w="1056"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1913" w:type="pct"/>
            <w:vAlign w:val="top"/>
          </w:tcPr>
          <w:p w14:paraId="6F94CC11" w14:textId="77777777" w:rsidR="000B0178" w:rsidRPr="005B1E08" w:rsidRDefault="000B0178" w:rsidP="007940C8">
            <w:pPr>
              <w:spacing w:after="0" w:line="240" w:lineRule="auto"/>
              <w:ind w:firstLine="0"/>
              <w:rPr>
                <w:szCs w:val="26"/>
              </w:rPr>
            </w:pPr>
          </w:p>
        </w:tc>
        <w:tc>
          <w:tcPr>
            <w:tcW w:w="2032" w:type="pct"/>
            <w:vAlign w:val="top"/>
          </w:tcPr>
          <w:p w14:paraId="3A65A515" w14:textId="467ABD5D" w:rsidR="000B0178" w:rsidRDefault="000B0178" w:rsidP="007940C8">
            <w:pPr>
              <w:spacing w:after="0" w:line="240" w:lineRule="auto"/>
              <w:ind w:firstLine="0"/>
              <w:rPr>
                <w:szCs w:val="26"/>
              </w:rPr>
            </w:pPr>
            <w:r>
              <w:rPr>
                <w:szCs w:val="26"/>
              </w:rPr>
              <w:t>7.1 Hệ thống kiểm tra dữ liệu và nếu</w:t>
            </w:r>
            <w:r w:rsidR="00B90925">
              <w:rPr>
                <w:szCs w:val="26"/>
              </w:rPr>
              <w:t xml:space="preserve"> tên danh mục</w:t>
            </w:r>
            <w:r>
              <w:rPr>
                <w:szCs w:val="26"/>
              </w:rPr>
              <w:t xml:space="preserve"> không hợp lệ, thông báo “</w:t>
            </w:r>
            <w:r w:rsidR="007C0942">
              <w:rPr>
                <w:szCs w:val="26"/>
              </w:rPr>
              <w:t>Tên danh mục này đã tồn tại</w:t>
            </w:r>
            <w:r>
              <w:rPr>
                <w:szCs w:val="26"/>
              </w:rPr>
              <w:t>”</w:t>
            </w:r>
          </w:p>
        </w:tc>
      </w:tr>
    </w:tbl>
    <w:p w14:paraId="368CDA6D" w14:textId="109C6FE1" w:rsidR="00C80F06" w:rsidRPr="00896719" w:rsidRDefault="00896719" w:rsidP="00896719">
      <w:pPr>
        <w:pStyle w:val="Caption"/>
        <w:rPr>
          <w:i/>
          <w:iCs/>
        </w:rPr>
      </w:pPr>
      <w:bookmarkStart w:id="193" w:name="_Toc45224246"/>
      <w:r w:rsidRPr="0089671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25</w:t>
      </w:r>
      <w:r w:rsidR="00866FCD">
        <w:rPr>
          <w:i/>
          <w:iCs/>
        </w:rPr>
        <w:fldChar w:fldCharType="end"/>
      </w:r>
      <w:r w:rsidRPr="00896719">
        <w:rPr>
          <w:i/>
          <w:iCs/>
        </w:rPr>
        <w:t xml:space="preserve"> Đặc tả Use case 23 – Thêm danh mục thu chi</w:t>
      </w:r>
      <w:bookmarkEnd w:id="193"/>
    </w:p>
    <w:p w14:paraId="5231EA83" w14:textId="5FFE7842" w:rsidR="00EE2F82" w:rsidRDefault="00EE2F82" w:rsidP="00AC72C4">
      <w:pPr>
        <w:ind w:firstLine="0"/>
      </w:pPr>
    </w:p>
    <w:p w14:paraId="40585F8E" w14:textId="2F4385D0" w:rsidR="00EE2F82" w:rsidRDefault="005207AA" w:rsidP="00C80F06">
      <w:r>
        <w:rPr>
          <w:noProof/>
        </w:rPr>
        <w:lastRenderedPageBreak/>
        <mc:AlternateContent>
          <mc:Choice Requires="wps">
            <w:drawing>
              <wp:anchor distT="0" distB="0" distL="114300" distR="114300" simplePos="0" relativeHeight="251675648" behindDoc="0" locked="0" layoutInCell="1" allowOverlap="1" wp14:anchorId="228BFAE8" wp14:editId="241B03B2">
                <wp:simplePos x="0" y="0"/>
                <wp:positionH relativeFrom="column">
                  <wp:posOffset>-3175</wp:posOffset>
                </wp:positionH>
                <wp:positionV relativeFrom="paragraph">
                  <wp:posOffset>6222365</wp:posOffset>
                </wp:positionV>
                <wp:extent cx="558038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327C54A" w14:textId="1AD3A5BA" w:rsidR="00805121" w:rsidRPr="007C283D" w:rsidRDefault="00805121" w:rsidP="007C283D">
                            <w:pPr>
                              <w:pStyle w:val="Caption"/>
                              <w:rPr>
                                <w:i/>
                                <w:iCs/>
                                <w:noProof/>
                                <w:szCs w:val="24"/>
                              </w:rPr>
                            </w:pPr>
                            <w:bookmarkStart w:id="194" w:name="_Toc45224192"/>
                            <w:r w:rsidRPr="007C283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46</w:t>
                            </w:r>
                            <w:r w:rsidR="00243146">
                              <w:rPr>
                                <w:i/>
                                <w:iCs/>
                              </w:rPr>
                              <w:fldChar w:fldCharType="end"/>
                            </w:r>
                            <w:r w:rsidRPr="007C283D">
                              <w:rPr>
                                <w:i/>
                                <w:iCs/>
                              </w:rPr>
                              <w:t xml:space="preserve"> Sơ đồ Activity Use case 23 – Thêm danh mục thu chi</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BFAE8" id="Text Box 153" o:spid="_x0000_s1093" type="#_x0000_t202" style="position:absolute;left:0;text-align:left;margin-left:-.25pt;margin-top:489.95pt;width:439.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Uz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" stroked="f">
                <v:textbox style="mso-fit-shape-to-text:t" inset="0,0,0,0">
                  <w:txbxContent>
                    <w:p w14:paraId="6327C54A" w14:textId="1AD3A5BA" w:rsidR="00805121" w:rsidRPr="007C283D" w:rsidRDefault="00805121" w:rsidP="007C283D">
                      <w:pPr>
                        <w:pStyle w:val="Caption"/>
                        <w:rPr>
                          <w:i/>
                          <w:iCs/>
                          <w:noProof/>
                          <w:szCs w:val="24"/>
                        </w:rPr>
                      </w:pPr>
                      <w:bookmarkStart w:id="195" w:name="_Toc45224192"/>
                      <w:r w:rsidRPr="007C283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46</w:t>
                      </w:r>
                      <w:r w:rsidR="00243146">
                        <w:rPr>
                          <w:i/>
                          <w:iCs/>
                        </w:rPr>
                        <w:fldChar w:fldCharType="end"/>
                      </w:r>
                      <w:r w:rsidRPr="007C283D">
                        <w:rPr>
                          <w:i/>
                          <w:iCs/>
                        </w:rPr>
                        <w:t xml:space="preserve"> Sơ đồ Activity Use case 23 – Thêm danh mục thu chi</w:t>
                      </w:r>
                      <w:bookmarkEnd w:id="195"/>
                    </w:p>
                  </w:txbxContent>
                </v:textbox>
                <w10:wrap type="topAndBottom"/>
              </v:shape>
            </w:pict>
          </mc:Fallback>
        </mc:AlternateContent>
      </w:r>
      <w:r w:rsidRPr="005207AA">
        <w:rPr>
          <w:noProof/>
        </w:rPr>
        <w:drawing>
          <wp:anchor distT="0" distB="0" distL="114300" distR="114300" simplePos="0" relativeHeight="251724800" behindDoc="0" locked="0" layoutInCell="1" allowOverlap="1" wp14:anchorId="5959CBEC" wp14:editId="3B6995CA">
            <wp:simplePos x="0" y="0"/>
            <wp:positionH relativeFrom="column">
              <wp:posOffset>-3175</wp:posOffset>
            </wp:positionH>
            <wp:positionV relativeFrom="paragraph">
              <wp:posOffset>-237490</wp:posOffset>
            </wp:positionV>
            <wp:extent cx="5580380" cy="6390640"/>
            <wp:effectExtent l="0" t="0" r="127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580380" cy="6390640"/>
                    </a:xfrm>
                    <a:prstGeom prst="rect">
                      <a:avLst/>
                    </a:prstGeom>
                    <a:noFill/>
                    <a:ln>
                      <a:noFill/>
                    </a:ln>
                  </pic:spPr>
                </pic:pic>
              </a:graphicData>
            </a:graphic>
          </wp:anchor>
        </w:drawing>
      </w:r>
      <w:r w:rsidR="00D31F5E" w:rsidRPr="00D31F5E">
        <w:t xml:space="preserve"> </w:t>
      </w:r>
    </w:p>
    <w:p w14:paraId="2E3C00C2" w14:textId="2C736FA0" w:rsidR="00EE2F82" w:rsidRDefault="00674EDC" w:rsidP="00C80F06">
      <w:r>
        <w:rPr>
          <w:noProof/>
        </w:rPr>
        <w:lastRenderedPageBreak/>
        <mc:AlternateContent>
          <mc:Choice Requires="wps">
            <w:drawing>
              <wp:anchor distT="0" distB="0" distL="114300" distR="114300" simplePos="0" relativeHeight="251735552" behindDoc="0" locked="0" layoutInCell="1" allowOverlap="1" wp14:anchorId="36003444" wp14:editId="5CA433DB">
                <wp:simplePos x="0" y="0"/>
                <wp:positionH relativeFrom="column">
                  <wp:posOffset>-3175</wp:posOffset>
                </wp:positionH>
                <wp:positionV relativeFrom="paragraph">
                  <wp:posOffset>5667375</wp:posOffset>
                </wp:positionV>
                <wp:extent cx="558038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98D81F" w14:textId="37169509" w:rsidR="00805121" w:rsidRPr="00EB2D16" w:rsidRDefault="00805121" w:rsidP="00EB2D16">
                            <w:pPr>
                              <w:pStyle w:val="Caption"/>
                              <w:rPr>
                                <w:i/>
                                <w:iCs/>
                                <w:noProof/>
                                <w:szCs w:val="24"/>
                              </w:rPr>
                            </w:pPr>
                            <w:bookmarkStart w:id="196" w:name="_Toc45224193"/>
                            <w:r w:rsidRPr="00EB2D1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47</w:t>
                            </w:r>
                            <w:r w:rsidR="00243146">
                              <w:rPr>
                                <w:i/>
                                <w:iCs/>
                              </w:rPr>
                              <w:fldChar w:fldCharType="end"/>
                            </w:r>
                            <w:r w:rsidRPr="00EB2D16">
                              <w:rPr>
                                <w:i/>
                                <w:iCs/>
                              </w:rPr>
                              <w:t xml:space="preserve"> Sơ đồ Sequence Use case 23 – Thêm danh mục thu chi</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444" id="Text Box 155" o:spid="_x0000_s1094" type="#_x0000_t202" style="position:absolute;left:0;text-align:left;margin-left:-.25pt;margin-top:446.25pt;width:439.4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" stroked="f">
                <v:textbox style="mso-fit-shape-to-text:t" inset="0,0,0,0">
                  <w:txbxContent>
                    <w:p w14:paraId="6198D81F" w14:textId="37169509" w:rsidR="00805121" w:rsidRPr="00EB2D16" w:rsidRDefault="00805121" w:rsidP="00EB2D16">
                      <w:pPr>
                        <w:pStyle w:val="Caption"/>
                        <w:rPr>
                          <w:i/>
                          <w:iCs/>
                          <w:noProof/>
                          <w:szCs w:val="24"/>
                        </w:rPr>
                      </w:pPr>
                      <w:bookmarkStart w:id="197" w:name="_Toc45224193"/>
                      <w:r w:rsidRPr="00EB2D1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47</w:t>
                      </w:r>
                      <w:r w:rsidR="00243146">
                        <w:rPr>
                          <w:i/>
                          <w:iCs/>
                        </w:rPr>
                        <w:fldChar w:fldCharType="end"/>
                      </w:r>
                      <w:r w:rsidRPr="00EB2D16">
                        <w:rPr>
                          <w:i/>
                          <w:iCs/>
                        </w:rPr>
                        <w:t xml:space="preserve"> Sơ đồ Sequence Use case 23 – Thêm danh mục thu chi</w:t>
                      </w:r>
                      <w:bookmarkEnd w:id="197"/>
                    </w:p>
                  </w:txbxContent>
                </v:textbox>
                <w10:wrap type="topAndBottom"/>
              </v:shape>
            </w:pict>
          </mc:Fallback>
        </mc:AlternateContent>
      </w:r>
      <w:r w:rsidRPr="00674EDC">
        <w:rPr>
          <w:noProof/>
        </w:rPr>
        <w:drawing>
          <wp:anchor distT="0" distB="0" distL="114300" distR="114300" simplePos="0" relativeHeight="251755008" behindDoc="0" locked="0" layoutInCell="1" allowOverlap="1" wp14:anchorId="010ABFF5" wp14:editId="226651B8">
            <wp:simplePos x="0" y="0"/>
            <wp:positionH relativeFrom="column">
              <wp:posOffset>711200</wp:posOffset>
            </wp:positionH>
            <wp:positionV relativeFrom="paragraph">
              <wp:posOffset>-227330</wp:posOffset>
            </wp:positionV>
            <wp:extent cx="5580380" cy="730440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80380" cy="7304405"/>
                    </a:xfrm>
                    <a:prstGeom prst="rect">
                      <a:avLst/>
                    </a:prstGeom>
                    <a:noFill/>
                    <a:ln>
                      <a:noFill/>
                    </a:ln>
                  </pic:spPr>
                </pic:pic>
              </a:graphicData>
            </a:graphic>
          </wp:anchor>
        </w:drawing>
      </w:r>
    </w:p>
    <w:p w14:paraId="0FA49175" w14:textId="3EC72F63" w:rsidR="00EE2F82" w:rsidRPr="00C80F06" w:rsidRDefault="00EE2F82" w:rsidP="00D57655">
      <w:pPr>
        <w:ind w:firstLine="0"/>
      </w:pPr>
    </w:p>
    <w:p w14:paraId="1626053B" w14:textId="29F19AC6" w:rsidR="00C80F06" w:rsidRPr="00C80F06" w:rsidRDefault="00C80F06" w:rsidP="00803D0E">
      <w:pPr>
        <w:pStyle w:val="Heading4"/>
      </w:pPr>
      <w:r>
        <w:lastRenderedPageBreak/>
        <w:t>Use</w:t>
      </w:r>
      <w:r w:rsidR="00347D86">
        <w:t xml:space="preserve"> </w:t>
      </w:r>
      <w:r>
        <w:t>case UC</w:t>
      </w:r>
      <w:r w:rsidR="00272FED">
        <w:t>2</w:t>
      </w:r>
      <w:r w:rsidR="00612503">
        <w:t>4</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4FE2371E"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4</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14836156"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r w:rsidR="00975E34">
              <w:rPr>
                <w:rFonts w:ascii="Times New Roman" w:hAnsi="Times New Roman"/>
                <w:i w:val="0"/>
                <w:color w:val="000000" w:themeColor="text1"/>
                <w:sz w:val="26"/>
                <w:szCs w:val="26"/>
              </w:rPr>
              <w:t>, các danh mục có sẵn không thể xóa</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6E4ACA3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975E34">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088B09BE"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r w:rsidR="00293259">
              <w:rPr>
                <w:rFonts w:ascii="Times New Roman" w:hAnsi="Times New Roman"/>
                <w:i w:val="0"/>
                <w:color w:val="000000" w:themeColor="text1"/>
                <w:sz w:val="26"/>
                <w:szCs w:val="26"/>
              </w:rPr>
              <w:t>, xóa danh mục khỏi cơ sở dữ liệu</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A08A6C4" w:rsidR="000D657B" w:rsidRPr="00C3727D" w:rsidRDefault="000D657B" w:rsidP="007940C8">
            <w:pPr>
              <w:spacing w:after="0" w:line="240" w:lineRule="auto"/>
              <w:ind w:firstLine="0"/>
              <w:rPr>
                <w:iCs/>
                <w:color w:val="000000" w:themeColor="text1"/>
                <w:szCs w:val="26"/>
              </w:rPr>
            </w:pPr>
            <w:r>
              <w:rPr>
                <w:iCs/>
                <w:color w:val="000000" w:themeColor="text1"/>
                <w:szCs w:val="26"/>
              </w:rPr>
              <w:t xml:space="preserve">1. </w:t>
            </w:r>
            <w:r w:rsidR="00E47DD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5C554F2B" w:rsidR="000D657B" w:rsidRPr="00795438" w:rsidRDefault="000D657B" w:rsidP="007940C8">
            <w:pPr>
              <w:spacing w:after="0" w:line="240" w:lineRule="auto"/>
              <w:ind w:firstLine="0"/>
              <w:rPr>
                <w:szCs w:val="26"/>
              </w:rPr>
            </w:pPr>
            <w:r>
              <w:rPr>
                <w:szCs w:val="26"/>
              </w:rPr>
              <w:t xml:space="preserve">2. </w:t>
            </w:r>
            <w:r w:rsidR="00F57B33">
              <w:rPr>
                <w:szCs w:val="26"/>
              </w:rPr>
              <w:t>Hệ thống kiểm tra cơ sở dữ liệu, lấy dữ liệu các danh mục thu chi tài khoản đang có và hiển thị lên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609A2FF8" w:rsidR="000D657B" w:rsidRPr="006E4BD9" w:rsidRDefault="000D657B" w:rsidP="007940C8">
            <w:pPr>
              <w:spacing w:after="0" w:line="240" w:lineRule="auto"/>
              <w:ind w:firstLine="0"/>
              <w:rPr>
                <w:szCs w:val="26"/>
              </w:rPr>
            </w:pPr>
            <w:r>
              <w:rPr>
                <w:szCs w:val="26"/>
              </w:rPr>
              <w:t xml:space="preserve">3. </w:t>
            </w:r>
            <w:r w:rsidR="00B63200">
              <w:rPr>
                <w:iCs/>
                <w:color w:val="000000" w:themeColor="text1"/>
                <w:szCs w:val="26"/>
              </w:rPr>
              <w:t>Tác</w:t>
            </w:r>
            <w:r w:rsidR="003D74F3">
              <w:rPr>
                <w:iCs/>
                <w:color w:val="000000" w:themeColor="text1"/>
                <w:szCs w:val="26"/>
              </w:rPr>
              <w:t xml:space="preserve"> nhân</w:t>
            </w:r>
            <w:r>
              <w:rPr>
                <w:iCs/>
                <w:color w:val="000000" w:themeColor="text1"/>
                <w:szCs w:val="26"/>
              </w:rPr>
              <w:t xml:space="preserve"> tìm và nhấn giữ vào danh mục</w:t>
            </w:r>
            <w:r w:rsidR="00B63200">
              <w:rPr>
                <w:iCs/>
                <w:color w:val="000000" w:themeColor="text1"/>
                <w:szCs w:val="26"/>
              </w:rPr>
              <w:t xml:space="preserve"> thu chi</w:t>
            </w:r>
            <w:r>
              <w:rPr>
                <w:iCs/>
                <w:color w:val="000000" w:themeColor="text1"/>
                <w:szCs w:val="26"/>
              </w:rPr>
              <w:t xml:space="preserve">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39225F" w14:paraId="69EFEB91" w14:textId="77777777" w:rsidTr="007940C8">
        <w:tc>
          <w:tcPr>
            <w:tcW w:w="1110" w:type="pct"/>
            <w:vMerge/>
            <w:vAlign w:val="top"/>
          </w:tcPr>
          <w:p w14:paraId="0B6CDD20" w14:textId="77777777" w:rsidR="0039225F" w:rsidRPr="00BC546E" w:rsidRDefault="0039225F" w:rsidP="007940C8">
            <w:pPr>
              <w:spacing w:after="0" w:line="240" w:lineRule="auto"/>
              <w:ind w:firstLine="0"/>
              <w:rPr>
                <w:b/>
                <w:bCs/>
                <w:color w:val="000000" w:themeColor="text1"/>
                <w:szCs w:val="26"/>
              </w:rPr>
            </w:pPr>
          </w:p>
        </w:tc>
        <w:tc>
          <w:tcPr>
            <w:tcW w:w="2010" w:type="pct"/>
            <w:vAlign w:val="top"/>
          </w:tcPr>
          <w:p w14:paraId="6A6BCAA5" w14:textId="77777777" w:rsidR="0039225F" w:rsidRDefault="0039225F" w:rsidP="007940C8">
            <w:pPr>
              <w:spacing w:after="0" w:line="240" w:lineRule="auto"/>
              <w:ind w:firstLine="0"/>
              <w:rPr>
                <w:szCs w:val="26"/>
              </w:rPr>
            </w:pPr>
          </w:p>
        </w:tc>
        <w:tc>
          <w:tcPr>
            <w:tcW w:w="1880" w:type="pct"/>
            <w:vAlign w:val="top"/>
          </w:tcPr>
          <w:p w14:paraId="444A1AB8" w14:textId="295447BB" w:rsidR="0039225F" w:rsidRDefault="0039225F" w:rsidP="007940C8">
            <w:pPr>
              <w:spacing w:after="0" w:line="240" w:lineRule="auto"/>
              <w:ind w:firstLine="0"/>
              <w:rPr>
                <w:szCs w:val="26"/>
              </w:rPr>
            </w:pPr>
            <w:r>
              <w:rPr>
                <w:szCs w:val="26"/>
              </w:rPr>
              <w:t xml:space="preserve">4. Hệ thống hiển thị </w:t>
            </w:r>
            <w:r w:rsidR="00F87DEF">
              <w:rPr>
                <w:szCs w:val="26"/>
              </w:rPr>
              <w:t>context menu các</w:t>
            </w:r>
            <w:r>
              <w:rPr>
                <w:szCs w:val="26"/>
              </w:rPr>
              <w:t xml:space="preserve"> chức năng</w:t>
            </w:r>
          </w:p>
        </w:tc>
      </w:tr>
      <w:tr w:rsidR="000C5BC2" w14:paraId="3EB64DB7" w14:textId="77777777" w:rsidTr="007940C8">
        <w:tc>
          <w:tcPr>
            <w:tcW w:w="1110" w:type="pct"/>
            <w:vMerge/>
            <w:vAlign w:val="top"/>
          </w:tcPr>
          <w:p w14:paraId="6B3662D3" w14:textId="77777777" w:rsidR="000C5BC2" w:rsidRPr="00BC546E" w:rsidRDefault="000C5BC2" w:rsidP="007940C8">
            <w:pPr>
              <w:spacing w:after="0" w:line="240" w:lineRule="auto"/>
              <w:ind w:firstLine="0"/>
              <w:rPr>
                <w:b/>
                <w:bCs/>
                <w:color w:val="000000" w:themeColor="text1"/>
                <w:szCs w:val="26"/>
              </w:rPr>
            </w:pPr>
          </w:p>
        </w:tc>
        <w:tc>
          <w:tcPr>
            <w:tcW w:w="2010" w:type="pct"/>
            <w:vAlign w:val="top"/>
          </w:tcPr>
          <w:p w14:paraId="207A2706" w14:textId="6F09E49F" w:rsidR="000C5BC2" w:rsidRDefault="000C5BC2" w:rsidP="007940C8">
            <w:pPr>
              <w:spacing w:after="0" w:line="240" w:lineRule="auto"/>
              <w:ind w:firstLine="0"/>
              <w:rPr>
                <w:szCs w:val="26"/>
              </w:rPr>
            </w:pPr>
            <w:r>
              <w:rPr>
                <w:szCs w:val="26"/>
              </w:rPr>
              <w:t xml:space="preserve">5. Tác nhân </w:t>
            </w:r>
            <w:r w:rsidR="00F87DEF">
              <w:rPr>
                <w:szCs w:val="26"/>
              </w:rPr>
              <w:t>chọn chức năng</w:t>
            </w:r>
            <w:r>
              <w:rPr>
                <w:szCs w:val="26"/>
              </w:rPr>
              <w:t xml:space="preserve"> “Xóa”</w:t>
            </w:r>
          </w:p>
        </w:tc>
        <w:tc>
          <w:tcPr>
            <w:tcW w:w="1880" w:type="pct"/>
            <w:vAlign w:val="top"/>
          </w:tcPr>
          <w:p w14:paraId="0937DA17" w14:textId="77777777" w:rsidR="000C5BC2" w:rsidRDefault="000C5BC2" w:rsidP="007940C8">
            <w:pPr>
              <w:spacing w:after="0" w:line="240" w:lineRule="auto"/>
              <w:ind w:firstLine="0"/>
              <w:rPr>
                <w:szCs w:val="26"/>
              </w:rPr>
            </w:pPr>
          </w:p>
        </w:tc>
      </w:tr>
      <w:tr w:rsidR="00532D01" w14:paraId="6D19E7CC" w14:textId="77777777" w:rsidTr="007940C8">
        <w:tc>
          <w:tcPr>
            <w:tcW w:w="1110" w:type="pct"/>
            <w:vMerge/>
            <w:vAlign w:val="top"/>
          </w:tcPr>
          <w:p w14:paraId="0344BFBE" w14:textId="77777777" w:rsidR="00532D01" w:rsidRPr="00BC546E" w:rsidRDefault="00532D01" w:rsidP="007940C8">
            <w:pPr>
              <w:spacing w:after="0" w:line="240" w:lineRule="auto"/>
              <w:ind w:firstLine="0"/>
              <w:rPr>
                <w:b/>
                <w:bCs/>
                <w:color w:val="000000" w:themeColor="text1"/>
                <w:szCs w:val="26"/>
              </w:rPr>
            </w:pPr>
          </w:p>
        </w:tc>
        <w:tc>
          <w:tcPr>
            <w:tcW w:w="2010" w:type="pct"/>
            <w:vAlign w:val="top"/>
          </w:tcPr>
          <w:p w14:paraId="7F7C9351" w14:textId="77777777" w:rsidR="00532D01" w:rsidRDefault="00532D01" w:rsidP="007940C8">
            <w:pPr>
              <w:spacing w:after="0" w:line="240" w:lineRule="auto"/>
              <w:ind w:firstLine="0"/>
              <w:rPr>
                <w:szCs w:val="26"/>
              </w:rPr>
            </w:pPr>
          </w:p>
        </w:tc>
        <w:tc>
          <w:tcPr>
            <w:tcW w:w="1880" w:type="pct"/>
            <w:vAlign w:val="top"/>
          </w:tcPr>
          <w:p w14:paraId="692C8C94" w14:textId="2806B912" w:rsidR="00532D01" w:rsidRDefault="00532D01" w:rsidP="007940C8">
            <w:pPr>
              <w:spacing w:after="0" w:line="240" w:lineRule="auto"/>
              <w:ind w:firstLine="0"/>
              <w:rPr>
                <w:szCs w:val="26"/>
              </w:rPr>
            </w:pPr>
            <w:r>
              <w:rPr>
                <w:szCs w:val="26"/>
              </w:rPr>
              <w:t xml:space="preserve">6. </w:t>
            </w:r>
            <w:r>
              <w:rPr>
                <w:color w:val="000000" w:themeColor="text1"/>
                <w:szCs w:val="26"/>
              </w:rPr>
              <w:t>Hệ thống kiểm tra danh mục xóa có thuộc danh mục có sẵn hay không, nếu có quay lại bước 2 và thông báo “</w:t>
            </w:r>
            <w:r w:rsidR="000F2954">
              <w:rPr>
                <w:color w:val="000000" w:themeColor="text1"/>
                <w:szCs w:val="26"/>
              </w:rPr>
              <w:t>Danh mục</w:t>
            </w:r>
            <w:r>
              <w:rPr>
                <w:color w:val="000000" w:themeColor="text1"/>
                <w:szCs w:val="26"/>
              </w:rPr>
              <w:t xml:space="preserve"> mặc định không thể xóa”, nếu không thực hiện bước 7</w:t>
            </w: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5E700DEE" w:rsidR="000D657B" w:rsidRDefault="00066F1F" w:rsidP="007940C8">
            <w:pPr>
              <w:spacing w:after="0" w:line="240" w:lineRule="auto"/>
              <w:ind w:firstLine="0"/>
              <w:rPr>
                <w:szCs w:val="26"/>
              </w:rPr>
            </w:pPr>
            <w:r>
              <w:rPr>
                <w:color w:val="000000" w:themeColor="text1"/>
                <w:szCs w:val="26"/>
              </w:rPr>
              <w:t>7</w:t>
            </w:r>
            <w:r w:rsidR="000D657B">
              <w:rPr>
                <w:color w:val="000000" w:themeColor="text1"/>
                <w:szCs w:val="26"/>
              </w:rPr>
              <w:t xml:space="preserve">. Hệ thống hiển thị thông báo </w:t>
            </w:r>
            <w:r w:rsidR="000C5BC2">
              <w:rPr>
                <w:color w:val="000000" w:themeColor="text1"/>
                <w:szCs w:val="26"/>
              </w:rPr>
              <w:t>“</w:t>
            </w:r>
            <w:r w:rsidR="000D657B">
              <w:rPr>
                <w:color w:val="000000" w:themeColor="text1"/>
                <w:szCs w:val="26"/>
              </w:rPr>
              <w:t>Bạn có chắc chắn muốn xóa danh mục này ?</w:t>
            </w:r>
            <w:r w:rsidR="000C5BC2">
              <w:rPr>
                <w:color w:val="000000" w:themeColor="text1"/>
                <w:szCs w:val="26"/>
              </w:rPr>
              <w:t>”</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423CA0A3" w:rsidR="000D657B" w:rsidRDefault="00066F1F" w:rsidP="007940C8">
            <w:pPr>
              <w:spacing w:after="0" w:line="240" w:lineRule="auto"/>
              <w:ind w:firstLine="0"/>
              <w:rPr>
                <w:szCs w:val="26"/>
              </w:rPr>
            </w:pPr>
            <w:r>
              <w:rPr>
                <w:szCs w:val="26"/>
              </w:rPr>
              <w:t>8</w:t>
            </w:r>
            <w:r w:rsidR="000D657B">
              <w:rPr>
                <w:szCs w:val="26"/>
              </w:rPr>
              <w:t xml:space="preserve">. </w:t>
            </w:r>
            <w:r w:rsidR="000C5BC2">
              <w:rPr>
                <w:szCs w:val="26"/>
              </w:rPr>
              <w:t>Tác nhân</w:t>
            </w:r>
            <w:r w:rsidR="000D657B">
              <w:rPr>
                <w:szCs w:val="26"/>
              </w:rPr>
              <w:t xml:space="preserve"> nhấn nút </w:t>
            </w:r>
            <w:r w:rsidR="00AF631D">
              <w:rPr>
                <w:szCs w:val="26"/>
              </w:rPr>
              <w:t>“</w:t>
            </w:r>
            <w:r w:rsidR="000D657B">
              <w:rPr>
                <w:szCs w:val="26"/>
              </w:rPr>
              <w:t>Có</w:t>
            </w:r>
            <w:r w:rsidR="00AF631D">
              <w:rPr>
                <w:szCs w:val="26"/>
              </w:rPr>
              <w:t>”</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6B104700" w:rsidR="000D657B" w:rsidRDefault="00066F1F" w:rsidP="007940C8">
            <w:pPr>
              <w:spacing w:after="0" w:line="240" w:lineRule="auto"/>
              <w:ind w:firstLine="0"/>
              <w:rPr>
                <w:szCs w:val="26"/>
              </w:rPr>
            </w:pPr>
            <w:r>
              <w:rPr>
                <w:szCs w:val="26"/>
              </w:rPr>
              <w:t>9</w:t>
            </w:r>
            <w:r w:rsidR="000D657B">
              <w:rPr>
                <w:szCs w:val="26"/>
              </w:rPr>
              <w:t xml:space="preserve">. </w:t>
            </w:r>
            <w:r w:rsidR="000D657B">
              <w:rPr>
                <w:color w:val="000000" w:themeColor="text1"/>
                <w:szCs w:val="26"/>
              </w:rPr>
              <w:t xml:space="preserve">Hệ thống hiển thị thông báo </w:t>
            </w:r>
            <w:r w:rsidR="00AF631D">
              <w:rPr>
                <w:color w:val="000000" w:themeColor="text1"/>
                <w:szCs w:val="26"/>
              </w:rPr>
              <w:t>“</w:t>
            </w:r>
            <w:r w:rsidR="000D657B">
              <w:rPr>
                <w:color w:val="000000" w:themeColor="text1"/>
                <w:szCs w:val="26"/>
              </w:rPr>
              <w:t>Xóa thành công</w:t>
            </w:r>
            <w:r w:rsidR="00AF631D">
              <w:rPr>
                <w:color w:val="000000" w:themeColor="text1"/>
                <w:szCs w:val="26"/>
              </w:rPr>
              <w:t>”</w:t>
            </w:r>
            <w:r w:rsidR="00573774">
              <w:rPr>
                <w:color w:val="000000" w:themeColor="text1"/>
                <w:szCs w:val="26"/>
              </w:rPr>
              <w:t>, xóa danh mục khỏi cơ sở dữ liệu</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 xml:space="preserve">Luồng sự kiện </w:t>
            </w:r>
            <w:r w:rsidRPr="00BC546E">
              <w:rPr>
                <w:b/>
                <w:bCs/>
                <w:color w:val="000000" w:themeColor="text1"/>
                <w:szCs w:val="26"/>
              </w:rPr>
              <w:lastRenderedPageBreak/>
              <w:t>phụ</w:t>
            </w:r>
          </w:p>
        </w:tc>
        <w:tc>
          <w:tcPr>
            <w:tcW w:w="2010" w:type="pct"/>
            <w:vAlign w:val="top"/>
          </w:tcPr>
          <w:p w14:paraId="13999629" w14:textId="6CA85B63" w:rsidR="00C80F06" w:rsidRPr="005B1E08" w:rsidRDefault="00066F1F" w:rsidP="007940C8">
            <w:pPr>
              <w:spacing w:after="0" w:line="240" w:lineRule="auto"/>
              <w:ind w:firstLine="0"/>
              <w:rPr>
                <w:szCs w:val="26"/>
              </w:rPr>
            </w:pPr>
            <w:r>
              <w:rPr>
                <w:szCs w:val="26"/>
              </w:rPr>
              <w:lastRenderedPageBreak/>
              <w:t>8</w:t>
            </w:r>
            <w:r w:rsidR="00AA2821">
              <w:rPr>
                <w:szCs w:val="26"/>
              </w:rPr>
              <w:t xml:space="preserve">.1 </w:t>
            </w:r>
            <w:r w:rsidR="00AF631D">
              <w:rPr>
                <w:szCs w:val="26"/>
              </w:rPr>
              <w:t>Tác nhân</w:t>
            </w:r>
            <w:r w:rsidR="00AA2821">
              <w:rPr>
                <w:szCs w:val="26"/>
              </w:rPr>
              <w:t xml:space="preserve"> nhấn nút </w:t>
            </w:r>
            <w:r w:rsidR="007D31A1">
              <w:rPr>
                <w:szCs w:val="26"/>
              </w:rPr>
              <w:t>“</w:t>
            </w:r>
            <w:r w:rsidR="00AA2821">
              <w:rPr>
                <w:szCs w:val="26"/>
              </w:rPr>
              <w:t>Khôn</w:t>
            </w:r>
            <w:r w:rsidR="007D31A1">
              <w:rPr>
                <w:szCs w:val="26"/>
              </w:rPr>
              <w:t>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1494E857" w:rsidR="00C80F06" w:rsidRPr="00795438" w:rsidRDefault="00066F1F" w:rsidP="007940C8">
            <w:pPr>
              <w:spacing w:after="0" w:line="240" w:lineRule="auto"/>
              <w:ind w:firstLine="0"/>
              <w:rPr>
                <w:szCs w:val="26"/>
              </w:rPr>
            </w:pPr>
            <w:r>
              <w:rPr>
                <w:szCs w:val="26"/>
              </w:rPr>
              <w:t>8</w:t>
            </w:r>
            <w:r w:rsidR="00AA2821">
              <w:rPr>
                <w:szCs w:val="26"/>
              </w:rPr>
              <w:t>.2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33431F0" w14:textId="77777777" w:rsidR="00C80F06" w:rsidRDefault="00C80F06" w:rsidP="00EC7C27">
            <w:pPr>
              <w:pStyle w:val="InfoBlue"/>
              <w:keepNext/>
              <w:spacing w:before="0" w:line="240" w:lineRule="auto"/>
              <w:ind w:firstLine="0"/>
              <w:rPr>
                <w:rFonts w:ascii="Times New Roman" w:hAnsi="Times New Roman"/>
                <w:i w:val="0"/>
                <w:color w:val="000000" w:themeColor="text1"/>
                <w:sz w:val="26"/>
                <w:szCs w:val="26"/>
              </w:rPr>
            </w:pPr>
          </w:p>
        </w:tc>
      </w:tr>
    </w:tbl>
    <w:p w14:paraId="2E8F30B7" w14:textId="7685700C" w:rsidR="00C80F06" w:rsidRDefault="00000D5D" w:rsidP="00EC7C27">
      <w:pPr>
        <w:pStyle w:val="Caption"/>
        <w:rPr>
          <w:i/>
          <w:iCs/>
        </w:rPr>
      </w:pPr>
      <w:bookmarkStart w:id="198" w:name="_Toc45224247"/>
      <w:r>
        <w:rPr>
          <w:noProof/>
        </w:rPr>
        <mc:AlternateContent>
          <mc:Choice Requires="wps">
            <w:drawing>
              <wp:anchor distT="0" distB="0" distL="114300" distR="114300" simplePos="0" relativeHeight="251686912" behindDoc="0" locked="0" layoutInCell="1" allowOverlap="1" wp14:anchorId="596CCDBE" wp14:editId="4A59CEAB">
                <wp:simplePos x="0" y="0"/>
                <wp:positionH relativeFrom="column">
                  <wp:posOffset>-3175</wp:posOffset>
                </wp:positionH>
                <wp:positionV relativeFrom="paragraph">
                  <wp:posOffset>6629400</wp:posOffset>
                </wp:positionV>
                <wp:extent cx="558038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C726EF2" w14:textId="2A629A85" w:rsidR="00805121" w:rsidRPr="007F0C4C" w:rsidRDefault="00805121" w:rsidP="007F0C4C">
                            <w:pPr>
                              <w:pStyle w:val="Caption"/>
                              <w:rPr>
                                <w:i/>
                                <w:iCs/>
                                <w:noProof/>
                                <w:szCs w:val="24"/>
                              </w:rPr>
                            </w:pPr>
                            <w:bookmarkStart w:id="199" w:name="_Toc45224194"/>
                            <w:r w:rsidRPr="007F0C4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48</w:t>
                            </w:r>
                            <w:r w:rsidR="00243146">
                              <w:rPr>
                                <w:i/>
                                <w:iCs/>
                              </w:rPr>
                              <w:fldChar w:fldCharType="end"/>
                            </w:r>
                            <w:r w:rsidRPr="007F0C4C">
                              <w:rPr>
                                <w:i/>
                                <w:iCs/>
                              </w:rPr>
                              <w:t xml:space="preserve"> Sơ đồ Activity Use case 24 – Xóa danh mục thu chi</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CCDBE" id="Text Box 156" o:spid="_x0000_s1095" type="#_x0000_t202" style="position:absolute;left:0;text-align:left;margin-left:-.25pt;margin-top:522pt;width:439.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HKMAIAAGk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" stroked="f">
                <v:textbox style="mso-fit-shape-to-text:t" inset="0,0,0,0">
                  <w:txbxContent>
                    <w:p w14:paraId="1C726EF2" w14:textId="2A629A85" w:rsidR="00805121" w:rsidRPr="007F0C4C" w:rsidRDefault="00805121" w:rsidP="007F0C4C">
                      <w:pPr>
                        <w:pStyle w:val="Caption"/>
                        <w:rPr>
                          <w:i/>
                          <w:iCs/>
                          <w:noProof/>
                          <w:szCs w:val="24"/>
                        </w:rPr>
                      </w:pPr>
                      <w:bookmarkStart w:id="200" w:name="_Toc45224194"/>
                      <w:r w:rsidRPr="007F0C4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48</w:t>
                      </w:r>
                      <w:r w:rsidR="00243146">
                        <w:rPr>
                          <w:i/>
                          <w:iCs/>
                        </w:rPr>
                        <w:fldChar w:fldCharType="end"/>
                      </w:r>
                      <w:r w:rsidRPr="007F0C4C">
                        <w:rPr>
                          <w:i/>
                          <w:iCs/>
                        </w:rPr>
                        <w:t xml:space="preserve"> Sơ đồ Activity Use case 24 – Xóa danh mục thu chi</w:t>
                      </w:r>
                      <w:bookmarkEnd w:id="200"/>
                    </w:p>
                  </w:txbxContent>
                </v:textbox>
                <w10:wrap type="topAndBottom"/>
              </v:shape>
            </w:pict>
          </mc:Fallback>
        </mc:AlternateContent>
      </w:r>
      <w:r w:rsidRPr="00000D5D">
        <w:rPr>
          <w:noProof/>
        </w:rPr>
        <w:drawing>
          <wp:anchor distT="0" distB="0" distL="114300" distR="114300" simplePos="0" relativeHeight="251729920" behindDoc="0" locked="0" layoutInCell="1" allowOverlap="1" wp14:anchorId="0A74D44A" wp14:editId="725A5341">
            <wp:simplePos x="0" y="0"/>
            <wp:positionH relativeFrom="column">
              <wp:posOffset>-3175</wp:posOffset>
            </wp:positionH>
            <wp:positionV relativeFrom="paragraph">
              <wp:posOffset>362585</wp:posOffset>
            </wp:positionV>
            <wp:extent cx="5580380" cy="6242050"/>
            <wp:effectExtent l="0" t="0" r="1270" b="635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80380" cy="6242050"/>
                    </a:xfrm>
                    <a:prstGeom prst="rect">
                      <a:avLst/>
                    </a:prstGeom>
                    <a:noFill/>
                    <a:ln>
                      <a:noFill/>
                    </a:ln>
                  </pic:spPr>
                </pic:pic>
              </a:graphicData>
            </a:graphic>
          </wp:anchor>
        </w:drawing>
      </w:r>
      <w:r w:rsidR="00EC7C27" w:rsidRPr="00EC7C2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26</w:t>
      </w:r>
      <w:r w:rsidR="00866FCD">
        <w:rPr>
          <w:i/>
          <w:iCs/>
        </w:rPr>
        <w:fldChar w:fldCharType="end"/>
      </w:r>
      <w:r w:rsidR="00EC7C27" w:rsidRPr="00EC7C27">
        <w:rPr>
          <w:i/>
          <w:iCs/>
        </w:rPr>
        <w:t xml:space="preserve"> Đặc tả Use case 24 – Xóa danh mục thu chi</w:t>
      </w:r>
      <w:bookmarkEnd w:id="198"/>
    </w:p>
    <w:p w14:paraId="63387DE0" w14:textId="106E9E94" w:rsidR="00000D5D" w:rsidRPr="00255DC0" w:rsidRDefault="00000D5D" w:rsidP="000F1402">
      <w:pPr>
        <w:ind w:firstLine="0"/>
        <w:sectPr w:rsidR="00000D5D" w:rsidRPr="00255DC0" w:rsidSect="000D5C31">
          <w:pgSz w:w="11907" w:h="16840"/>
          <w:pgMar w:top="1701" w:right="1134" w:bottom="1701" w:left="1985" w:header="709" w:footer="709" w:gutter="0"/>
          <w:cols w:space="708"/>
          <w:docGrid w:linePitch="360"/>
        </w:sectPr>
      </w:pPr>
    </w:p>
    <w:p w14:paraId="37182F01" w14:textId="01BEB7F1" w:rsidR="00BF2CA2" w:rsidRPr="00BF2CA2" w:rsidRDefault="007C55BB" w:rsidP="00BF2CA2">
      <w:pPr>
        <w:ind w:left="567" w:firstLine="0"/>
      </w:pPr>
      <w:bookmarkStart w:id="201" w:name="_Toc169424250"/>
      <w:r>
        <w:rPr>
          <w:noProof/>
        </w:rPr>
        <w:lastRenderedPageBreak/>
        <mc:AlternateContent>
          <mc:Choice Requires="wps">
            <w:drawing>
              <wp:anchor distT="0" distB="0" distL="114300" distR="114300" simplePos="0" relativeHeight="251658240" behindDoc="0" locked="0" layoutInCell="1" allowOverlap="1" wp14:anchorId="41859CE5" wp14:editId="0E38DC5A">
                <wp:simplePos x="0" y="0"/>
                <wp:positionH relativeFrom="column">
                  <wp:posOffset>-3175</wp:posOffset>
                </wp:positionH>
                <wp:positionV relativeFrom="paragraph">
                  <wp:posOffset>5151120</wp:posOffset>
                </wp:positionV>
                <wp:extent cx="558038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C1D2B7" w14:textId="0745831D" w:rsidR="00805121" w:rsidRPr="00FC2981" w:rsidRDefault="00805121" w:rsidP="00FC2981">
                            <w:pPr>
                              <w:pStyle w:val="Caption"/>
                              <w:rPr>
                                <w:i/>
                                <w:iCs/>
                                <w:noProof/>
                                <w:szCs w:val="24"/>
                              </w:rPr>
                            </w:pPr>
                            <w:bookmarkStart w:id="202" w:name="_Toc45224195"/>
                            <w:r w:rsidRPr="00FC298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49</w:t>
                            </w:r>
                            <w:r w:rsidR="00243146">
                              <w:rPr>
                                <w:i/>
                                <w:iCs/>
                              </w:rPr>
                              <w:fldChar w:fldCharType="end"/>
                            </w:r>
                            <w:r w:rsidRPr="00FC2981">
                              <w:rPr>
                                <w:i/>
                                <w:iCs/>
                              </w:rPr>
                              <w:t xml:space="preserve"> Sơ đồ Sequence Use case 24 – Xóa danh mục thu chi</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9CE5" id="Text Box 158" o:spid="_x0000_s1096" type="#_x0000_t202" style="position:absolute;left:0;text-align:left;margin-left:-.25pt;margin-top:405.6pt;width:439.4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" stroked="f">
                <v:textbox style="mso-fit-shape-to-text:t" inset="0,0,0,0">
                  <w:txbxContent>
                    <w:p w14:paraId="2BC1D2B7" w14:textId="0745831D" w:rsidR="00805121" w:rsidRPr="00FC2981" w:rsidRDefault="00805121" w:rsidP="00FC2981">
                      <w:pPr>
                        <w:pStyle w:val="Caption"/>
                        <w:rPr>
                          <w:i/>
                          <w:iCs/>
                          <w:noProof/>
                          <w:szCs w:val="24"/>
                        </w:rPr>
                      </w:pPr>
                      <w:bookmarkStart w:id="203" w:name="_Toc45224195"/>
                      <w:r w:rsidRPr="00FC298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49</w:t>
                      </w:r>
                      <w:r w:rsidR="00243146">
                        <w:rPr>
                          <w:i/>
                          <w:iCs/>
                        </w:rPr>
                        <w:fldChar w:fldCharType="end"/>
                      </w:r>
                      <w:r w:rsidRPr="00FC2981">
                        <w:rPr>
                          <w:i/>
                          <w:iCs/>
                        </w:rPr>
                        <w:t xml:space="preserve"> Sơ đồ Sequence Use case 24 – Xóa danh mục thu chi</w:t>
                      </w:r>
                      <w:bookmarkEnd w:id="203"/>
                    </w:p>
                  </w:txbxContent>
                </v:textbox>
                <w10:wrap type="topAndBottom"/>
              </v:shape>
            </w:pict>
          </mc:Fallback>
        </mc:AlternateContent>
      </w:r>
      <w:r w:rsidRPr="007C55BB">
        <w:rPr>
          <w:noProof/>
        </w:rPr>
        <w:drawing>
          <wp:anchor distT="0" distB="0" distL="114300" distR="114300" simplePos="0" relativeHeight="251677696" behindDoc="0" locked="0" layoutInCell="1" allowOverlap="1" wp14:anchorId="2BA52F51" wp14:editId="366A265D">
            <wp:simplePos x="0" y="0"/>
            <wp:positionH relativeFrom="column">
              <wp:posOffset>929640</wp:posOffset>
            </wp:positionH>
            <wp:positionV relativeFrom="paragraph">
              <wp:posOffset>-236220</wp:posOffset>
            </wp:positionV>
            <wp:extent cx="5580380" cy="66751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80380" cy="6675120"/>
                    </a:xfrm>
                    <a:prstGeom prst="rect">
                      <a:avLst/>
                    </a:prstGeom>
                    <a:noFill/>
                    <a:ln>
                      <a:noFill/>
                    </a:ln>
                  </pic:spPr>
                </pic:pic>
              </a:graphicData>
            </a:graphic>
          </wp:anchor>
        </w:drawing>
      </w:r>
    </w:p>
    <w:p w14:paraId="0963D03D" w14:textId="72C16EA5" w:rsidR="00BF2CA2" w:rsidRPr="00BF2CA2" w:rsidRDefault="00BF2CA2" w:rsidP="00BF2CA2">
      <w:pPr>
        <w:ind w:left="567" w:firstLine="0"/>
      </w:pPr>
    </w:p>
    <w:p w14:paraId="72E387BE" w14:textId="1DBC2538" w:rsidR="00BF2CA2" w:rsidRPr="00BF2CA2" w:rsidRDefault="00BF2CA2" w:rsidP="00BF2CA2">
      <w:pPr>
        <w:ind w:left="567" w:firstLine="0"/>
      </w:pPr>
    </w:p>
    <w:p w14:paraId="656B0398" w14:textId="77777777" w:rsidR="00EE2F82" w:rsidRDefault="00EE2F82" w:rsidP="00AB17B2">
      <w:pPr>
        <w:ind w:firstLine="0"/>
      </w:pPr>
    </w:p>
    <w:p w14:paraId="38EC3FC5" w14:textId="4B841FE1" w:rsidR="001E0F88" w:rsidRDefault="00272FED" w:rsidP="00272FED">
      <w:pPr>
        <w:pStyle w:val="Heading4"/>
      </w:pPr>
      <w:r>
        <w:lastRenderedPageBreak/>
        <w:t>Use case UC2</w:t>
      </w:r>
      <w:r w:rsidR="00612503">
        <w:t>5</w:t>
      </w:r>
      <w:r>
        <w:t xml:space="preserve">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5A97CA6B"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5</w:t>
            </w:r>
            <w:r>
              <w:rPr>
                <w:color w:val="000000" w:themeColor="text1"/>
                <w:szCs w:val="26"/>
              </w:rPr>
              <w:t xml:space="preserve">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75B9E87B" w:rsidR="00272FED" w:rsidRPr="004F62DC" w:rsidRDefault="002269A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chưa phù hợp với mục đích sử dụng của tác nhân thì có thể cập nhật danh mục đó, các danh mục có sẵn không thể cập nhật tên, chỉ cập nhật được ví ưu tiên</w:t>
            </w: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33B2ACDC"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05303">
              <w:rPr>
                <w:rFonts w:ascii="Times New Roman" w:hAnsi="Times New Roman"/>
                <w:i w:val="0"/>
                <w:color w:val="000000" w:themeColor="text1"/>
                <w:sz w:val="26"/>
                <w:szCs w:val="26"/>
              </w:rPr>
              <w:t>, đã thêm danh mục thu chi</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3D0F3117" w:rsidR="00272FED" w:rsidRPr="00D52611" w:rsidRDefault="00787CE7"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danh mục thu chi, lưu danh mục thu chi xuống cơ sở dữ liệu</w:t>
            </w:r>
          </w:p>
        </w:tc>
      </w:tr>
      <w:tr w:rsidR="00C95D5D" w14:paraId="6A78B219" w14:textId="77777777" w:rsidTr="00F034CC">
        <w:trPr>
          <w:trHeight w:val="330"/>
        </w:trPr>
        <w:tc>
          <w:tcPr>
            <w:tcW w:w="1110" w:type="pct"/>
            <w:vMerge w:val="restart"/>
            <w:vAlign w:val="top"/>
          </w:tcPr>
          <w:p w14:paraId="48096E51" w14:textId="77777777" w:rsidR="00C95D5D" w:rsidRPr="00BC546E" w:rsidRDefault="00C95D5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CD9FF08" w14:textId="77777777" w:rsidR="00C95D5D" w:rsidRPr="001239E3"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C95D5D"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95D5D" w14:paraId="30D0E223" w14:textId="77777777" w:rsidTr="00F034CC">
        <w:trPr>
          <w:trHeight w:val="375"/>
        </w:trPr>
        <w:tc>
          <w:tcPr>
            <w:tcW w:w="1110" w:type="pct"/>
            <w:vMerge/>
            <w:vAlign w:val="top"/>
          </w:tcPr>
          <w:p w14:paraId="33554BC4" w14:textId="77777777" w:rsidR="00C95D5D" w:rsidRDefault="00C95D5D" w:rsidP="00F034CC">
            <w:pPr>
              <w:spacing w:after="0" w:line="240" w:lineRule="auto"/>
              <w:rPr>
                <w:b/>
                <w:color w:val="000000" w:themeColor="text1"/>
                <w:szCs w:val="26"/>
              </w:rPr>
            </w:pPr>
          </w:p>
        </w:tc>
        <w:tc>
          <w:tcPr>
            <w:tcW w:w="2010" w:type="pct"/>
            <w:vAlign w:val="top"/>
          </w:tcPr>
          <w:p w14:paraId="6A485A25" w14:textId="356C53A2" w:rsidR="00C95D5D" w:rsidRPr="00C3727D" w:rsidRDefault="00C95D5D" w:rsidP="00F034CC">
            <w:pPr>
              <w:spacing w:after="0" w:line="240" w:lineRule="auto"/>
              <w:ind w:firstLine="0"/>
              <w:rPr>
                <w:iCs/>
                <w:color w:val="000000" w:themeColor="text1"/>
                <w:szCs w:val="26"/>
              </w:rPr>
            </w:pPr>
            <w:r>
              <w:rPr>
                <w:iCs/>
                <w:color w:val="000000" w:themeColor="text1"/>
                <w:szCs w:val="26"/>
              </w:rPr>
              <w:t>1. Tác nhân chọn chức năng quản lý danh mục thu chi</w:t>
            </w:r>
          </w:p>
        </w:tc>
        <w:tc>
          <w:tcPr>
            <w:tcW w:w="1880" w:type="pct"/>
            <w:vAlign w:val="top"/>
          </w:tcPr>
          <w:p w14:paraId="74B72344" w14:textId="77777777" w:rsidR="00C95D5D" w:rsidRDefault="00C95D5D" w:rsidP="00F034CC">
            <w:pPr>
              <w:spacing w:after="0" w:line="240" w:lineRule="auto"/>
              <w:ind w:firstLine="0"/>
              <w:rPr>
                <w:color w:val="000000" w:themeColor="text1"/>
                <w:szCs w:val="26"/>
                <w:lang w:val="vi-VN"/>
              </w:rPr>
            </w:pPr>
          </w:p>
        </w:tc>
      </w:tr>
      <w:tr w:rsidR="00C95D5D" w14:paraId="4167D419" w14:textId="77777777" w:rsidTr="00F034CC">
        <w:tc>
          <w:tcPr>
            <w:tcW w:w="1110" w:type="pct"/>
            <w:vMerge/>
            <w:vAlign w:val="top"/>
          </w:tcPr>
          <w:p w14:paraId="58802B0F"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4800D031" w14:textId="77777777" w:rsidR="00C95D5D" w:rsidRDefault="00C95D5D" w:rsidP="00F034CC">
            <w:pPr>
              <w:spacing w:after="0" w:line="240" w:lineRule="auto"/>
              <w:ind w:firstLine="0"/>
              <w:rPr>
                <w:szCs w:val="26"/>
                <w:lang w:val="vi-VN"/>
              </w:rPr>
            </w:pPr>
          </w:p>
        </w:tc>
        <w:tc>
          <w:tcPr>
            <w:tcW w:w="1880" w:type="pct"/>
            <w:vAlign w:val="top"/>
          </w:tcPr>
          <w:p w14:paraId="623FB74C" w14:textId="169FD635" w:rsidR="00C95D5D" w:rsidRPr="00795438" w:rsidRDefault="00C95D5D" w:rsidP="00F034CC">
            <w:pPr>
              <w:spacing w:after="0" w:line="240" w:lineRule="auto"/>
              <w:ind w:firstLine="0"/>
              <w:rPr>
                <w:szCs w:val="26"/>
              </w:rPr>
            </w:pPr>
            <w:r>
              <w:rPr>
                <w:szCs w:val="26"/>
              </w:rPr>
              <w:t xml:space="preserve">2. </w:t>
            </w:r>
            <w:r w:rsidR="009E30D2">
              <w:rPr>
                <w:szCs w:val="26"/>
              </w:rPr>
              <w:t>Hệ thống kiểm tra cơ sở dữ liệu, lấy dữ liệu các danh mục thu chi tài khoản đang có và hiển thị lên giao diện quản lý danh mục thu chi</w:t>
            </w:r>
          </w:p>
        </w:tc>
      </w:tr>
      <w:tr w:rsidR="00C95D5D" w14:paraId="5EEE98BE" w14:textId="77777777" w:rsidTr="00F034CC">
        <w:tc>
          <w:tcPr>
            <w:tcW w:w="1110" w:type="pct"/>
            <w:vMerge/>
            <w:vAlign w:val="top"/>
          </w:tcPr>
          <w:p w14:paraId="474095B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3BCE7D3" w14:textId="5AEBFE34" w:rsidR="00C95D5D" w:rsidRPr="006E4BD9" w:rsidRDefault="00C95D5D" w:rsidP="00F034CC">
            <w:pPr>
              <w:spacing w:after="0" w:line="240" w:lineRule="auto"/>
              <w:ind w:firstLine="0"/>
              <w:rPr>
                <w:szCs w:val="26"/>
              </w:rPr>
            </w:pPr>
            <w:r>
              <w:rPr>
                <w:szCs w:val="26"/>
              </w:rPr>
              <w:t xml:space="preserve">3. </w:t>
            </w:r>
            <w:r>
              <w:rPr>
                <w:iCs/>
                <w:color w:val="000000" w:themeColor="text1"/>
                <w:szCs w:val="26"/>
              </w:rPr>
              <w:t>Tác nhân tìm và nhấn giữ vào danh mục thu chi cần cập nhật</w:t>
            </w:r>
          </w:p>
        </w:tc>
        <w:tc>
          <w:tcPr>
            <w:tcW w:w="1880" w:type="pct"/>
            <w:vAlign w:val="top"/>
          </w:tcPr>
          <w:p w14:paraId="511648AB" w14:textId="77777777" w:rsidR="00C95D5D" w:rsidRDefault="00C95D5D" w:rsidP="00F034CC">
            <w:pPr>
              <w:spacing w:after="0" w:line="240" w:lineRule="auto"/>
              <w:ind w:firstLine="0"/>
              <w:rPr>
                <w:szCs w:val="26"/>
              </w:rPr>
            </w:pPr>
          </w:p>
        </w:tc>
      </w:tr>
      <w:tr w:rsidR="00C95D5D" w14:paraId="3EC91F27" w14:textId="77777777" w:rsidTr="00F034CC">
        <w:tc>
          <w:tcPr>
            <w:tcW w:w="1110" w:type="pct"/>
            <w:vMerge/>
            <w:vAlign w:val="top"/>
          </w:tcPr>
          <w:p w14:paraId="02669BF3"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35797479" w14:textId="77777777" w:rsidR="00C95D5D" w:rsidRDefault="00C95D5D" w:rsidP="00F034CC">
            <w:pPr>
              <w:spacing w:after="0" w:line="240" w:lineRule="auto"/>
              <w:ind w:firstLine="0"/>
              <w:rPr>
                <w:szCs w:val="26"/>
              </w:rPr>
            </w:pPr>
          </w:p>
        </w:tc>
        <w:tc>
          <w:tcPr>
            <w:tcW w:w="1880" w:type="pct"/>
            <w:vAlign w:val="top"/>
          </w:tcPr>
          <w:p w14:paraId="0F760C78" w14:textId="4A5F927F" w:rsidR="00C95D5D" w:rsidRDefault="00C95D5D" w:rsidP="00F034CC">
            <w:pPr>
              <w:spacing w:after="0" w:line="240" w:lineRule="auto"/>
              <w:ind w:firstLine="0"/>
              <w:rPr>
                <w:szCs w:val="26"/>
              </w:rPr>
            </w:pPr>
            <w:r>
              <w:rPr>
                <w:szCs w:val="26"/>
              </w:rPr>
              <w:t xml:space="preserve">4. Hệ thống hiển thị </w:t>
            </w:r>
            <w:r w:rsidR="00500964">
              <w:rPr>
                <w:szCs w:val="26"/>
              </w:rPr>
              <w:t>context menu các</w:t>
            </w:r>
            <w:r>
              <w:rPr>
                <w:szCs w:val="26"/>
              </w:rPr>
              <w:t xml:space="preserve"> chức năng</w:t>
            </w:r>
          </w:p>
        </w:tc>
      </w:tr>
      <w:tr w:rsidR="00C95D5D" w14:paraId="518C0D49" w14:textId="77777777" w:rsidTr="00F034CC">
        <w:tc>
          <w:tcPr>
            <w:tcW w:w="1110" w:type="pct"/>
            <w:vMerge/>
            <w:vAlign w:val="top"/>
          </w:tcPr>
          <w:p w14:paraId="44BCE08D"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CFF62B5" w14:textId="5F92133F" w:rsidR="00C95D5D" w:rsidRDefault="00C95D5D" w:rsidP="00F034CC">
            <w:pPr>
              <w:spacing w:after="0" w:line="240" w:lineRule="auto"/>
              <w:ind w:firstLine="0"/>
              <w:rPr>
                <w:szCs w:val="26"/>
              </w:rPr>
            </w:pPr>
            <w:r>
              <w:rPr>
                <w:szCs w:val="26"/>
              </w:rPr>
              <w:t xml:space="preserve">5. Tác nhân </w:t>
            </w:r>
            <w:r w:rsidR="00500964">
              <w:rPr>
                <w:szCs w:val="26"/>
              </w:rPr>
              <w:t>chọn chức năng</w:t>
            </w:r>
            <w:r>
              <w:rPr>
                <w:szCs w:val="26"/>
              </w:rPr>
              <w:t xml:space="preserve"> “Cập nhật”</w:t>
            </w:r>
          </w:p>
        </w:tc>
        <w:tc>
          <w:tcPr>
            <w:tcW w:w="1880" w:type="pct"/>
            <w:vAlign w:val="top"/>
          </w:tcPr>
          <w:p w14:paraId="0C7A794C" w14:textId="77777777" w:rsidR="00C95D5D" w:rsidRDefault="00C95D5D" w:rsidP="00F034CC">
            <w:pPr>
              <w:spacing w:after="0" w:line="240" w:lineRule="auto"/>
              <w:ind w:firstLine="0"/>
              <w:rPr>
                <w:szCs w:val="26"/>
              </w:rPr>
            </w:pPr>
          </w:p>
        </w:tc>
      </w:tr>
      <w:tr w:rsidR="00C95D5D" w14:paraId="14547C91" w14:textId="77777777" w:rsidTr="00F034CC">
        <w:tc>
          <w:tcPr>
            <w:tcW w:w="1110" w:type="pct"/>
            <w:vMerge/>
            <w:vAlign w:val="top"/>
          </w:tcPr>
          <w:p w14:paraId="04E67799"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886E667" w14:textId="4A1F283E" w:rsidR="00C95D5D" w:rsidRDefault="00C95D5D" w:rsidP="00F034CC">
            <w:pPr>
              <w:spacing w:after="0" w:line="240" w:lineRule="auto"/>
              <w:ind w:firstLine="0"/>
              <w:rPr>
                <w:szCs w:val="26"/>
              </w:rPr>
            </w:pPr>
          </w:p>
        </w:tc>
        <w:tc>
          <w:tcPr>
            <w:tcW w:w="1880" w:type="pct"/>
            <w:vAlign w:val="top"/>
          </w:tcPr>
          <w:p w14:paraId="0A41AB47" w14:textId="0B618D5A" w:rsidR="00C95D5D" w:rsidRDefault="00C95D5D" w:rsidP="00F034CC">
            <w:pPr>
              <w:spacing w:after="0" w:line="240" w:lineRule="auto"/>
              <w:ind w:firstLine="0"/>
              <w:rPr>
                <w:szCs w:val="26"/>
              </w:rPr>
            </w:pPr>
            <w:r>
              <w:rPr>
                <w:szCs w:val="26"/>
              </w:rPr>
              <w:t>6. Hệ thống</w:t>
            </w:r>
            <w:r w:rsidR="009E30D2">
              <w:rPr>
                <w:szCs w:val="26"/>
              </w:rPr>
              <w:t xml:space="preserve"> kiểm tra cơ sở dữ liệu, lấy dữ liệu của danh mục thu chi đã chọn và</w:t>
            </w:r>
            <w:r>
              <w:rPr>
                <w:szCs w:val="26"/>
              </w:rPr>
              <w:t xml:space="preserve"> hiển thị </w:t>
            </w:r>
            <w:r w:rsidR="009E30D2">
              <w:rPr>
                <w:szCs w:val="26"/>
              </w:rPr>
              <w:t xml:space="preserve">lên </w:t>
            </w:r>
            <w:r>
              <w:rPr>
                <w:szCs w:val="26"/>
              </w:rPr>
              <w:t xml:space="preserve">giao diện </w:t>
            </w:r>
            <w:r w:rsidR="009E30D2">
              <w:rPr>
                <w:szCs w:val="26"/>
              </w:rPr>
              <w:t>cập nhật</w:t>
            </w:r>
            <w:r>
              <w:rPr>
                <w:szCs w:val="26"/>
              </w:rPr>
              <w:t xml:space="preserve"> danh mục thu chi</w:t>
            </w:r>
          </w:p>
        </w:tc>
      </w:tr>
      <w:tr w:rsidR="00C95D5D" w14:paraId="44C54B07" w14:textId="77777777" w:rsidTr="00F034CC">
        <w:tc>
          <w:tcPr>
            <w:tcW w:w="1110" w:type="pct"/>
            <w:vMerge/>
            <w:vAlign w:val="top"/>
          </w:tcPr>
          <w:p w14:paraId="083B7BE1"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D0C18DD" w14:textId="369EDCE3" w:rsidR="00C95D5D" w:rsidRDefault="00C95D5D" w:rsidP="00F034CC">
            <w:pPr>
              <w:spacing w:after="0" w:line="240" w:lineRule="auto"/>
              <w:ind w:firstLine="0"/>
              <w:rPr>
                <w:szCs w:val="26"/>
              </w:rPr>
            </w:pPr>
            <w:r>
              <w:rPr>
                <w:szCs w:val="26"/>
              </w:rPr>
              <w:t>7. Tác nhân cập nhật thông tin</w:t>
            </w:r>
            <w:r w:rsidR="008564D4">
              <w:rPr>
                <w:szCs w:val="26"/>
              </w:rPr>
              <w:t xml:space="preserve"> (tên danh mục, loại khoản, ví ưu tiên)</w:t>
            </w:r>
          </w:p>
        </w:tc>
        <w:tc>
          <w:tcPr>
            <w:tcW w:w="1880" w:type="pct"/>
            <w:vAlign w:val="top"/>
          </w:tcPr>
          <w:p w14:paraId="0422C3FC" w14:textId="1FBA7E6A" w:rsidR="00C95D5D" w:rsidRDefault="00C95D5D" w:rsidP="00F034CC">
            <w:pPr>
              <w:spacing w:after="0" w:line="240" w:lineRule="auto"/>
              <w:ind w:firstLine="0"/>
              <w:rPr>
                <w:szCs w:val="26"/>
              </w:rPr>
            </w:pPr>
          </w:p>
        </w:tc>
      </w:tr>
      <w:tr w:rsidR="00C95D5D" w14:paraId="7A7F5CF1" w14:textId="77777777" w:rsidTr="00F034CC">
        <w:tc>
          <w:tcPr>
            <w:tcW w:w="1110" w:type="pct"/>
            <w:vMerge/>
            <w:vAlign w:val="top"/>
          </w:tcPr>
          <w:p w14:paraId="7F84C75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23E0B2EB" w14:textId="032FBDF9" w:rsidR="00C95D5D" w:rsidRDefault="00C95D5D" w:rsidP="00F034CC">
            <w:pPr>
              <w:spacing w:after="0" w:line="240" w:lineRule="auto"/>
              <w:ind w:firstLine="0"/>
              <w:rPr>
                <w:szCs w:val="26"/>
              </w:rPr>
            </w:pPr>
            <w:r>
              <w:rPr>
                <w:szCs w:val="26"/>
              </w:rPr>
              <w:t>8. Tác nhân nhấn nút “Lưu”</w:t>
            </w:r>
          </w:p>
        </w:tc>
        <w:tc>
          <w:tcPr>
            <w:tcW w:w="1880" w:type="pct"/>
            <w:vAlign w:val="top"/>
          </w:tcPr>
          <w:p w14:paraId="7E3CB882" w14:textId="77777777" w:rsidR="00C95D5D" w:rsidRDefault="00C95D5D" w:rsidP="00F034CC">
            <w:pPr>
              <w:spacing w:after="0" w:line="240" w:lineRule="auto"/>
              <w:ind w:firstLine="0"/>
              <w:rPr>
                <w:szCs w:val="26"/>
              </w:rPr>
            </w:pPr>
          </w:p>
        </w:tc>
      </w:tr>
      <w:tr w:rsidR="00C95D5D" w14:paraId="2254E408" w14:textId="77777777" w:rsidTr="00F034CC">
        <w:tc>
          <w:tcPr>
            <w:tcW w:w="1110" w:type="pct"/>
            <w:vMerge/>
            <w:vAlign w:val="top"/>
          </w:tcPr>
          <w:p w14:paraId="03DA2F68"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4596A6B" w14:textId="77777777" w:rsidR="00C95D5D" w:rsidRDefault="00C95D5D" w:rsidP="00F034CC">
            <w:pPr>
              <w:spacing w:after="0" w:line="240" w:lineRule="auto"/>
              <w:ind w:firstLine="0"/>
              <w:rPr>
                <w:szCs w:val="26"/>
              </w:rPr>
            </w:pPr>
          </w:p>
        </w:tc>
        <w:tc>
          <w:tcPr>
            <w:tcW w:w="1880" w:type="pct"/>
            <w:vAlign w:val="top"/>
          </w:tcPr>
          <w:p w14:paraId="55546934" w14:textId="2D6CEF5E" w:rsidR="00C95D5D" w:rsidRDefault="00C95D5D" w:rsidP="00F034CC">
            <w:pPr>
              <w:spacing w:after="0" w:line="240" w:lineRule="auto"/>
              <w:ind w:firstLine="0"/>
              <w:rPr>
                <w:szCs w:val="26"/>
              </w:rPr>
            </w:pPr>
            <w:r>
              <w:rPr>
                <w:szCs w:val="26"/>
              </w:rPr>
              <w:t>9. Hệ thống kiểm tra dữ liệu và nếu dữ liệu hợp lệ, thông báo “Cập nhật thành công”</w:t>
            </w:r>
            <w:r w:rsidR="00426634">
              <w:rPr>
                <w:szCs w:val="26"/>
              </w:rPr>
              <w:t>, lưu danh mục thu chi vào cơ sở dữ liệu</w:t>
            </w:r>
          </w:p>
        </w:tc>
      </w:tr>
      <w:tr w:rsidR="00272FED" w14:paraId="726BC4D5" w14:textId="77777777" w:rsidTr="00F034CC">
        <w:tc>
          <w:tcPr>
            <w:tcW w:w="1110" w:type="pct"/>
            <w:vMerge w:val="restart"/>
            <w:vAlign w:val="top"/>
          </w:tcPr>
          <w:p w14:paraId="5FDC1306" w14:textId="76F0D943"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 xml:space="preserve">Luồng sự kiện </w:t>
            </w:r>
            <w:r w:rsidRPr="00BC546E">
              <w:rPr>
                <w:b/>
                <w:bCs/>
                <w:color w:val="000000" w:themeColor="text1"/>
                <w:szCs w:val="26"/>
              </w:rPr>
              <w:lastRenderedPageBreak/>
              <w:t>phụ</w:t>
            </w:r>
          </w:p>
        </w:tc>
        <w:tc>
          <w:tcPr>
            <w:tcW w:w="2010" w:type="pct"/>
            <w:vAlign w:val="top"/>
          </w:tcPr>
          <w:p w14:paraId="18D2B1F6" w14:textId="2271EF52" w:rsidR="00272FED" w:rsidRPr="005B1E08" w:rsidRDefault="00C51D4F" w:rsidP="00F034CC">
            <w:pPr>
              <w:spacing w:after="0" w:line="240" w:lineRule="auto"/>
              <w:ind w:firstLine="0"/>
              <w:rPr>
                <w:szCs w:val="26"/>
              </w:rPr>
            </w:pPr>
            <w:r>
              <w:rPr>
                <w:szCs w:val="26"/>
              </w:rPr>
              <w:lastRenderedPageBreak/>
              <w:t>8</w:t>
            </w:r>
            <w:r w:rsidR="00272FED">
              <w:rPr>
                <w:szCs w:val="26"/>
              </w:rPr>
              <w:t xml:space="preserve">.1 </w:t>
            </w:r>
            <w:r>
              <w:rPr>
                <w:szCs w:val="26"/>
              </w:rPr>
              <w:t>Tác nhân nhấn nút “Hủy”</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555837B4" w:rsidR="00272FED" w:rsidRDefault="00272FED" w:rsidP="00F034CC">
            <w:pPr>
              <w:spacing w:after="0" w:line="240" w:lineRule="auto"/>
              <w:ind w:firstLine="0"/>
              <w:rPr>
                <w:szCs w:val="26"/>
              </w:rPr>
            </w:pPr>
          </w:p>
        </w:tc>
        <w:tc>
          <w:tcPr>
            <w:tcW w:w="1880" w:type="pct"/>
            <w:vAlign w:val="top"/>
          </w:tcPr>
          <w:p w14:paraId="1FC628B8" w14:textId="76E2D959" w:rsidR="00272FED" w:rsidRPr="00795438" w:rsidRDefault="00C51D4F" w:rsidP="00F034CC">
            <w:pPr>
              <w:spacing w:after="0" w:line="240" w:lineRule="auto"/>
              <w:ind w:firstLine="0"/>
              <w:rPr>
                <w:szCs w:val="26"/>
              </w:rPr>
            </w:pPr>
            <w:r>
              <w:rPr>
                <w:szCs w:val="26"/>
              </w:rPr>
              <w:t>8</w:t>
            </w:r>
            <w:r w:rsidR="00272FED">
              <w:rPr>
                <w:szCs w:val="26"/>
              </w:rPr>
              <w:t xml:space="preserve">.2 </w:t>
            </w:r>
            <w:r>
              <w:rPr>
                <w:szCs w:val="26"/>
              </w:rPr>
              <w:t>Quay lại giao diện quản lý danh mục thu chi ở bước 2</w:t>
            </w:r>
          </w:p>
        </w:tc>
      </w:tr>
      <w:tr w:rsidR="00C95D5D" w14:paraId="0EFDCE19" w14:textId="77777777" w:rsidTr="00C95D5D">
        <w:trPr>
          <w:trHeight w:val="627"/>
        </w:trPr>
        <w:tc>
          <w:tcPr>
            <w:tcW w:w="1110" w:type="pct"/>
            <w:vMerge/>
            <w:vAlign w:val="top"/>
          </w:tcPr>
          <w:p w14:paraId="09CBAB00"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56BC3CA" w14:textId="77777777" w:rsidR="00C95D5D" w:rsidRDefault="00C95D5D" w:rsidP="00F034CC">
            <w:pPr>
              <w:spacing w:after="0" w:line="240" w:lineRule="auto"/>
              <w:ind w:firstLine="0"/>
              <w:rPr>
                <w:szCs w:val="26"/>
                <w:lang w:val="vi-VN"/>
              </w:rPr>
            </w:pPr>
          </w:p>
        </w:tc>
        <w:tc>
          <w:tcPr>
            <w:tcW w:w="1880" w:type="pct"/>
            <w:vAlign w:val="top"/>
          </w:tcPr>
          <w:p w14:paraId="7242FD56" w14:textId="0AD64F34" w:rsidR="00C95D5D" w:rsidRDefault="00C95D5D" w:rsidP="001E4E46">
            <w:pPr>
              <w:keepNext/>
              <w:spacing w:after="0" w:line="240" w:lineRule="auto"/>
              <w:ind w:firstLine="0"/>
              <w:rPr>
                <w:szCs w:val="26"/>
              </w:rPr>
            </w:pPr>
            <w:r>
              <w:rPr>
                <w:szCs w:val="26"/>
              </w:rPr>
              <w:t>9.1 Hệ thống kiểm tra dữ liệu và nếu tên danh mục không hợp lệ, thông báo “Tên danh mục này đã tồn tại”</w:t>
            </w:r>
          </w:p>
        </w:tc>
      </w:tr>
    </w:tbl>
    <w:p w14:paraId="26DF9757" w14:textId="7159A794" w:rsidR="000B1B67" w:rsidRDefault="001E4E46" w:rsidP="000B1B67">
      <w:pPr>
        <w:pStyle w:val="Caption"/>
        <w:rPr>
          <w:i/>
          <w:iCs/>
        </w:rPr>
      </w:pPr>
      <w:bookmarkStart w:id="204" w:name="_Toc45224248"/>
      <w:r w:rsidRPr="001E4E4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27</w:t>
      </w:r>
      <w:r w:rsidR="00866FCD">
        <w:rPr>
          <w:i/>
          <w:iCs/>
        </w:rPr>
        <w:fldChar w:fldCharType="end"/>
      </w:r>
      <w:r w:rsidRPr="001E4E46">
        <w:rPr>
          <w:i/>
          <w:iCs/>
        </w:rPr>
        <w:t xml:space="preserve"> Đặc tả Use case 25 – Cập nhật danh mục thu chi</w:t>
      </w:r>
      <w:bookmarkEnd w:id="204"/>
    </w:p>
    <w:p w14:paraId="0E5FDDA0" w14:textId="177EDA05" w:rsidR="00A559DF" w:rsidRPr="00A559DF" w:rsidRDefault="00A559DF" w:rsidP="00A559DF">
      <w:r>
        <w:rPr>
          <w:noProof/>
        </w:rPr>
        <w:lastRenderedPageBreak/>
        <mc:AlternateContent>
          <mc:Choice Requires="wps">
            <w:drawing>
              <wp:anchor distT="0" distB="0" distL="114300" distR="114300" simplePos="0" relativeHeight="251631616" behindDoc="0" locked="0" layoutInCell="1" allowOverlap="1" wp14:anchorId="6B04E83F" wp14:editId="214E8412">
                <wp:simplePos x="0" y="0"/>
                <wp:positionH relativeFrom="column">
                  <wp:posOffset>-3175</wp:posOffset>
                </wp:positionH>
                <wp:positionV relativeFrom="paragraph">
                  <wp:posOffset>7256145</wp:posOffset>
                </wp:positionV>
                <wp:extent cx="558038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A83962" w14:textId="464065E1" w:rsidR="00805121" w:rsidRPr="00A13E3F" w:rsidRDefault="00805121" w:rsidP="00A13E3F">
                            <w:pPr>
                              <w:pStyle w:val="Caption"/>
                              <w:rPr>
                                <w:i/>
                                <w:iCs/>
                                <w:noProof/>
                              </w:rPr>
                            </w:pPr>
                            <w:bookmarkStart w:id="205" w:name="_Toc45224196"/>
                            <w:r w:rsidRPr="00A13E3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50</w:t>
                            </w:r>
                            <w:r w:rsidR="00243146">
                              <w:rPr>
                                <w:i/>
                                <w:iCs/>
                              </w:rPr>
                              <w:fldChar w:fldCharType="end"/>
                            </w:r>
                            <w:r w:rsidRPr="00A13E3F">
                              <w:rPr>
                                <w:i/>
                                <w:iCs/>
                              </w:rPr>
                              <w:t xml:space="preserve"> Sơ đồ Activity Use case 25 – Cập nhật danh mục thu chi</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4E83F" id="Text Box 159" o:spid="_x0000_s1097" type="#_x0000_t202" style="position:absolute;left:0;text-align:left;margin-left:-.25pt;margin-top:571.35pt;width:439.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MGLwIAAGkEAAAOAAAAZHJzL2Uyb0RvYy54bWysVMFu2zAMvQ/YPwi6L05apM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bTT5xZ&#10;YUikneoC+wwdiz5iqHU+p8Sto9TQUYCyB78nZwTeVWjilyAxihPX5yu/sZwk53Q6G9/OKCQpdnc7&#10;jT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" stroked="f">
                <v:textbox style="mso-fit-shape-to-text:t" inset="0,0,0,0">
                  <w:txbxContent>
                    <w:p w14:paraId="41A83962" w14:textId="464065E1" w:rsidR="00805121" w:rsidRPr="00A13E3F" w:rsidRDefault="00805121" w:rsidP="00A13E3F">
                      <w:pPr>
                        <w:pStyle w:val="Caption"/>
                        <w:rPr>
                          <w:i/>
                          <w:iCs/>
                          <w:noProof/>
                        </w:rPr>
                      </w:pPr>
                      <w:bookmarkStart w:id="206" w:name="_Toc45224196"/>
                      <w:r w:rsidRPr="00A13E3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50</w:t>
                      </w:r>
                      <w:r w:rsidR="00243146">
                        <w:rPr>
                          <w:i/>
                          <w:iCs/>
                        </w:rPr>
                        <w:fldChar w:fldCharType="end"/>
                      </w:r>
                      <w:r w:rsidRPr="00A13E3F">
                        <w:rPr>
                          <w:i/>
                          <w:iCs/>
                        </w:rPr>
                        <w:t xml:space="preserve"> Sơ đồ Activity Use case 25 – Cập nhật danh mục thu chi</w:t>
                      </w:r>
                      <w:bookmarkEnd w:id="206"/>
                    </w:p>
                  </w:txbxContent>
                </v:textbox>
                <w10:wrap type="topAndBottom"/>
              </v:shape>
            </w:pict>
          </mc:Fallback>
        </mc:AlternateContent>
      </w:r>
      <w:r w:rsidRPr="00A559DF">
        <w:rPr>
          <w:noProof/>
        </w:rPr>
        <w:drawing>
          <wp:anchor distT="0" distB="0" distL="114300" distR="114300" simplePos="0" relativeHeight="251757056" behindDoc="0" locked="0" layoutInCell="1" allowOverlap="1" wp14:anchorId="417623F2" wp14:editId="5C2D688D">
            <wp:simplePos x="0" y="0"/>
            <wp:positionH relativeFrom="column">
              <wp:posOffset>-3175</wp:posOffset>
            </wp:positionH>
            <wp:positionV relativeFrom="paragraph">
              <wp:posOffset>-215900</wp:posOffset>
            </wp:positionV>
            <wp:extent cx="5580380" cy="7340600"/>
            <wp:effectExtent l="0" t="0" r="127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80380" cy="7340600"/>
                    </a:xfrm>
                    <a:prstGeom prst="rect">
                      <a:avLst/>
                    </a:prstGeom>
                    <a:noFill/>
                    <a:ln>
                      <a:noFill/>
                    </a:ln>
                  </pic:spPr>
                </pic:pic>
              </a:graphicData>
            </a:graphic>
          </wp:anchor>
        </w:drawing>
      </w:r>
    </w:p>
    <w:p w14:paraId="232A4C4E" w14:textId="76974150" w:rsidR="00A46491" w:rsidRDefault="00E13F34" w:rsidP="00EC7AD2">
      <w:pPr>
        <w:ind w:left="567" w:firstLine="0"/>
      </w:pPr>
      <w:r>
        <w:rPr>
          <w:noProof/>
        </w:rPr>
        <w:lastRenderedPageBreak/>
        <mc:AlternateContent>
          <mc:Choice Requires="wps">
            <w:drawing>
              <wp:anchor distT="0" distB="0" distL="114300" distR="114300" simplePos="0" relativeHeight="251666432" behindDoc="0" locked="0" layoutInCell="1" allowOverlap="1" wp14:anchorId="3477C9B7" wp14:editId="5510C409">
                <wp:simplePos x="0" y="0"/>
                <wp:positionH relativeFrom="column">
                  <wp:posOffset>-3175</wp:posOffset>
                </wp:positionH>
                <wp:positionV relativeFrom="paragraph">
                  <wp:posOffset>6691630</wp:posOffset>
                </wp:positionV>
                <wp:extent cx="558038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3EE0483" w14:textId="5A5BAFA8" w:rsidR="00805121" w:rsidRPr="00DF2B89" w:rsidRDefault="00805121" w:rsidP="00DF2B89">
                            <w:pPr>
                              <w:pStyle w:val="Caption"/>
                              <w:rPr>
                                <w:i/>
                                <w:iCs/>
                                <w:noProof/>
                                <w:szCs w:val="24"/>
                              </w:rPr>
                            </w:pPr>
                            <w:bookmarkStart w:id="207" w:name="_Toc45224197"/>
                            <w:r w:rsidRPr="00DF2B8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51</w:t>
                            </w:r>
                            <w:r w:rsidR="00243146">
                              <w:rPr>
                                <w:i/>
                                <w:iCs/>
                              </w:rPr>
                              <w:fldChar w:fldCharType="end"/>
                            </w:r>
                            <w:r w:rsidRPr="00DF2B89">
                              <w:rPr>
                                <w:i/>
                                <w:iCs/>
                              </w:rPr>
                              <w:t xml:space="preserve"> Sơ đồ Sequence Use case 25 – Cập nhật danh mục thu chi</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7C9B7" id="Text Box 161" o:spid="_x0000_s1098" type="#_x0000_t202" style="position:absolute;left:0;text-align:left;margin-left:-.25pt;margin-top:526.9pt;width:439.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zvLw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" stroked="f">
                <v:textbox style="mso-fit-shape-to-text:t" inset="0,0,0,0">
                  <w:txbxContent>
                    <w:p w14:paraId="03EE0483" w14:textId="5A5BAFA8" w:rsidR="00805121" w:rsidRPr="00DF2B89" w:rsidRDefault="00805121" w:rsidP="00DF2B89">
                      <w:pPr>
                        <w:pStyle w:val="Caption"/>
                        <w:rPr>
                          <w:i/>
                          <w:iCs/>
                          <w:noProof/>
                          <w:szCs w:val="24"/>
                        </w:rPr>
                      </w:pPr>
                      <w:bookmarkStart w:id="208" w:name="_Toc45224197"/>
                      <w:r w:rsidRPr="00DF2B8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51</w:t>
                      </w:r>
                      <w:r w:rsidR="00243146">
                        <w:rPr>
                          <w:i/>
                          <w:iCs/>
                        </w:rPr>
                        <w:fldChar w:fldCharType="end"/>
                      </w:r>
                      <w:r w:rsidRPr="00DF2B89">
                        <w:rPr>
                          <w:i/>
                          <w:iCs/>
                        </w:rPr>
                        <w:t xml:space="preserve"> Sơ đồ Sequence Use case 25 – Cập nhật danh mục thu chi</w:t>
                      </w:r>
                      <w:bookmarkEnd w:id="208"/>
                    </w:p>
                  </w:txbxContent>
                </v:textbox>
                <w10:wrap type="topAndBottom"/>
              </v:shape>
            </w:pict>
          </mc:Fallback>
        </mc:AlternateContent>
      </w:r>
      <w:r w:rsidRPr="00E13F34">
        <w:rPr>
          <w:noProof/>
        </w:rPr>
        <w:drawing>
          <wp:anchor distT="0" distB="0" distL="114300" distR="114300" simplePos="0" relativeHeight="251678720" behindDoc="0" locked="0" layoutInCell="1" allowOverlap="1" wp14:anchorId="0AB9BCC1" wp14:editId="7F3D6CCD">
            <wp:simplePos x="0" y="0"/>
            <wp:positionH relativeFrom="column">
              <wp:posOffset>778510</wp:posOffset>
            </wp:positionH>
            <wp:positionV relativeFrom="paragraph">
              <wp:posOffset>-187325</wp:posOffset>
            </wp:positionV>
            <wp:extent cx="4798695" cy="853313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798695" cy="8533130"/>
                    </a:xfrm>
                    <a:prstGeom prst="rect">
                      <a:avLst/>
                    </a:prstGeom>
                    <a:noFill/>
                    <a:ln>
                      <a:noFill/>
                    </a:ln>
                  </pic:spPr>
                </pic:pic>
              </a:graphicData>
            </a:graphic>
          </wp:anchor>
        </w:drawing>
      </w:r>
    </w:p>
    <w:p w14:paraId="1140C8F4" w14:textId="2F66B6AB" w:rsidR="00E6506B" w:rsidRDefault="0063068B" w:rsidP="00BA6297">
      <w:pPr>
        <w:pStyle w:val="Heading3"/>
      </w:pPr>
      <w:bookmarkStart w:id="209" w:name="_Toc45140955"/>
      <w:r w:rsidRPr="0063068B">
        <w:rPr>
          <w:noProof/>
        </w:rPr>
        <w:lastRenderedPageBreak/>
        <w:drawing>
          <wp:anchor distT="0" distB="0" distL="114300" distR="114300" simplePos="0" relativeHeight="251665408" behindDoc="0" locked="0" layoutInCell="1" allowOverlap="1" wp14:anchorId="335A7954" wp14:editId="7283E503">
            <wp:simplePos x="0" y="0"/>
            <wp:positionH relativeFrom="column">
              <wp:posOffset>-936625</wp:posOffset>
            </wp:positionH>
            <wp:positionV relativeFrom="paragraph">
              <wp:posOffset>422275</wp:posOffset>
            </wp:positionV>
            <wp:extent cx="6910070" cy="3924300"/>
            <wp:effectExtent l="0" t="0" r="508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91007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E59">
        <w:rPr>
          <w:noProof/>
        </w:rPr>
        <mc:AlternateContent>
          <mc:Choice Requires="wps">
            <w:drawing>
              <wp:anchor distT="0" distB="0" distL="114300" distR="114300" simplePos="0" relativeHeight="251646976" behindDoc="0" locked="0" layoutInCell="1" allowOverlap="1" wp14:anchorId="458AF241" wp14:editId="48F59DB3">
                <wp:simplePos x="0" y="0"/>
                <wp:positionH relativeFrom="column">
                  <wp:posOffset>-936625</wp:posOffset>
                </wp:positionH>
                <wp:positionV relativeFrom="paragraph">
                  <wp:posOffset>4660900</wp:posOffset>
                </wp:positionV>
                <wp:extent cx="6904355"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16B18AA7" w14:textId="01EF87AE" w:rsidR="00805121" w:rsidRPr="00A836DC" w:rsidRDefault="00805121" w:rsidP="00A836DC">
                            <w:pPr>
                              <w:pStyle w:val="Caption"/>
                              <w:rPr>
                                <w:rFonts w:cs="Arial"/>
                                <w:b/>
                                <w:i/>
                                <w:iCs/>
                                <w:noProof/>
                                <w:szCs w:val="26"/>
                              </w:rPr>
                            </w:pPr>
                            <w:bookmarkStart w:id="210" w:name="_Toc45224198"/>
                            <w:r w:rsidRPr="00A836D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52</w:t>
                            </w:r>
                            <w:r w:rsidR="00243146">
                              <w:rPr>
                                <w:i/>
                                <w:iCs/>
                              </w:rPr>
                              <w:fldChar w:fldCharType="end"/>
                            </w:r>
                            <w:r w:rsidRPr="00A836DC">
                              <w:rPr>
                                <w:i/>
                                <w:iCs/>
                              </w:rPr>
                              <w:t xml:space="preserve"> Class Diagram</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AF241" id="Text Box 162" o:spid="_x0000_s1099" type="#_x0000_t202" style="position:absolute;left:0;text-align:left;margin-left:-73.75pt;margin-top:367pt;width:543.6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Hs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" stroked="f">
                <v:textbox style="mso-fit-shape-to-text:t" inset="0,0,0,0">
                  <w:txbxContent>
                    <w:p w14:paraId="16B18AA7" w14:textId="01EF87AE" w:rsidR="00805121" w:rsidRPr="00A836DC" w:rsidRDefault="00805121" w:rsidP="00A836DC">
                      <w:pPr>
                        <w:pStyle w:val="Caption"/>
                        <w:rPr>
                          <w:rFonts w:cs="Arial"/>
                          <w:b/>
                          <w:i/>
                          <w:iCs/>
                          <w:noProof/>
                          <w:szCs w:val="26"/>
                        </w:rPr>
                      </w:pPr>
                      <w:bookmarkStart w:id="211" w:name="_Toc45224198"/>
                      <w:r w:rsidRPr="00A836D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52</w:t>
                      </w:r>
                      <w:r w:rsidR="00243146">
                        <w:rPr>
                          <w:i/>
                          <w:iCs/>
                        </w:rPr>
                        <w:fldChar w:fldCharType="end"/>
                      </w:r>
                      <w:r w:rsidRPr="00A836DC">
                        <w:rPr>
                          <w:i/>
                          <w:iCs/>
                        </w:rPr>
                        <w:t xml:space="preserve"> Class Diagram</w:t>
                      </w:r>
                      <w:bookmarkEnd w:id="211"/>
                    </w:p>
                  </w:txbxContent>
                </v:textbox>
                <w10:wrap type="topAndBottom"/>
              </v:shape>
            </w:pict>
          </mc:Fallback>
        </mc:AlternateContent>
      </w:r>
      <w:r w:rsidR="00322603">
        <w:t>Class Diagram</w:t>
      </w:r>
      <w:bookmarkEnd w:id="209"/>
    </w:p>
    <w:p w14:paraId="412CD6CB" w14:textId="02399B20" w:rsidR="00D750BC" w:rsidRPr="00D750BC" w:rsidRDefault="00D750BC" w:rsidP="00BC3629">
      <w:pPr>
        <w:pStyle w:val="Heading3"/>
      </w:pPr>
      <w:bookmarkStart w:id="212" w:name="_Toc45140956"/>
      <w:r>
        <w:rPr>
          <w:noProof/>
        </w:rPr>
        <w:lastRenderedPageBreak/>
        <mc:AlternateContent>
          <mc:Choice Requires="wps">
            <w:drawing>
              <wp:anchor distT="0" distB="0" distL="114300" distR="114300" simplePos="0" relativeHeight="251648000" behindDoc="0" locked="0" layoutInCell="1" allowOverlap="1" wp14:anchorId="6BC269E2" wp14:editId="11AFAE60">
                <wp:simplePos x="0" y="0"/>
                <wp:positionH relativeFrom="column">
                  <wp:posOffset>-917575</wp:posOffset>
                </wp:positionH>
                <wp:positionV relativeFrom="paragraph">
                  <wp:posOffset>5208905</wp:posOffset>
                </wp:positionV>
                <wp:extent cx="687705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B51029B" w14:textId="4DDB1B2B" w:rsidR="00805121" w:rsidRPr="007E3FF5" w:rsidRDefault="00805121" w:rsidP="007E3FF5">
                            <w:pPr>
                              <w:pStyle w:val="Caption"/>
                              <w:rPr>
                                <w:rFonts w:cs="Arial"/>
                                <w:b/>
                                <w:i/>
                                <w:iCs/>
                                <w:noProof/>
                                <w:szCs w:val="26"/>
                              </w:rPr>
                            </w:pPr>
                            <w:bookmarkStart w:id="213" w:name="_Toc45224199"/>
                            <w:r w:rsidRPr="007E3FF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53</w:t>
                            </w:r>
                            <w:r w:rsidR="00243146">
                              <w:rPr>
                                <w:i/>
                                <w:iCs/>
                              </w:rPr>
                              <w:fldChar w:fldCharType="end"/>
                            </w:r>
                            <w:r w:rsidRPr="007E3FF5">
                              <w:rPr>
                                <w:i/>
                                <w:iCs/>
                              </w:rPr>
                              <w:t xml:space="preserve"> Mô hình liên kết th</w:t>
                            </w:r>
                            <w:r>
                              <w:rPr>
                                <w:i/>
                                <w:iCs/>
                              </w:rPr>
                              <w:t>ự</w:t>
                            </w:r>
                            <w:r w:rsidRPr="007E3FF5">
                              <w:rPr>
                                <w:i/>
                                <w:iCs/>
                              </w:rPr>
                              <w:t>c thể</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269E2" id="Text Box 163" o:spid="_x0000_s1100" type="#_x0000_t202" style="position:absolute;left:0;text-align:left;margin-left:-72.25pt;margin-top:410.15pt;width:54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" stroked="f">
                <v:textbox style="mso-fit-shape-to-text:t" inset="0,0,0,0">
                  <w:txbxContent>
                    <w:p w14:paraId="5B51029B" w14:textId="4DDB1B2B" w:rsidR="00805121" w:rsidRPr="007E3FF5" w:rsidRDefault="00805121" w:rsidP="007E3FF5">
                      <w:pPr>
                        <w:pStyle w:val="Caption"/>
                        <w:rPr>
                          <w:rFonts w:cs="Arial"/>
                          <w:b/>
                          <w:i/>
                          <w:iCs/>
                          <w:noProof/>
                          <w:szCs w:val="26"/>
                        </w:rPr>
                      </w:pPr>
                      <w:bookmarkStart w:id="214" w:name="_Toc45224199"/>
                      <w:r w:rsidRPr="007E3FF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53</w:t>
                      </w:r>
                      <w:r w:rsidR="00243146">
                        <w:rPr>
                          <w:i/>
                          <w:iCs/>
                        </w:rPr>
                        <w:fldChar w:fldCharType="end"/>
                      </w:r>
                      <w:r w:rsidRPr="007E3FF5">
                        <w:rPr>
                          <w:i/>
                          <w:iCs/>
                        </w:rPr>
                        <w:t xml:space="preserve"> Mô hình liên kết th</w:t>
                      </w:r>
                      <w:r>
                        <w:rPr>
                          <w:i/>
                          <w:iCs/>
                        </w:rPr>
                        <w:t>ự</w:t>
                      </w:r>
                      <w:r w:rsidRPr="007E3FF5">
                        <w:rPr>
                          <w:i/>
                          <w:iCs/>
                        </w:rPr>
                        <w:t>c thể</w:t>
                      </w:r>
                      <w:bookmarkEnd w:id="214"/>
                    </w:p>
                  </w:txbxContent>
                </v:textbox>
                <w10:wrap type="topAndBottom"/>
              </v:shape>
            </w:pict>
          </mc:Fallback>
        </mc:AlternateContent>
      </w:r>
      <w:r w:rsidRPr="00D750BC">
        <w:rPr>
          <w:noProof/>
        </w:rPr>
        <w:drawing>
          <wp:anchor distT="0" distB="0" distL="114300" distR="114300" simplePos="0" relativeHeight="251671552" behindDoc="0" locked="0" layoutInCell="1" allowOverlap="1" wp14:anchorId="2F174786" wp14:editId="1BC16441">
            <wp:simplePos x="0" y="0"/>
            <wp:positionH relativeFrom="column">
              <wp:posOffset>-850900</wp:posOffset>
            </wp:positionH>
            <wp:positionV relativeFrom="paragraph">
              <wp:posOffset>383540</wp:posOffset>
            </wp:positionV>
            <wp:extent cx="6744970" cy="4600575"/>
            <wp:effectExtent l="0" t="0" r="0" b="9525"/>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744970"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ECD">
        <w:t>Mô hình liên kết thực thể</w:t>
      </w:r>
      <w:bookmarkEnd w:id="212"/>
    </w:p>
    <w:p w14:paraId="2F863F54" w14:textId="0E8FE9C8" w:rsidR="00807616" w:rsidRDefault="005A06E3" w:rsidP="00BD2D1C">
      <w:pPr>
        <w:pStyle w:val="Heading3"/>
      </w:pPr>
      <w:bookmarkStart w:id="215" w:name="_Toc45140957"/>
      <w:r w:rsidRPr="005A06E3">
        <w:rPr>
          <w:noProof/>
        </w:rPr>
        <w:lastRenderedPageBreak/>
        <w:drawing>
          <wp:anchor distT="0" distB="0" distL="114300" distR="114300" simplePos="0" relativeHeight="251672576" behindDoc="0" locked="0" layoutInCell="1" allowOverlap="1" wp14:anchorId="0280FF79" wp14:editId="652FE11C">
            <wp:simplePos x="0" y="0"/>
            <wp:positionH relativeFrom="column">
              <wp:posOffset>-422275</wp:posOffset>
            </wp:positionH>
            <wp:positionV relativeFrom="paragraph">
              <wp:posOffset>402590</wp:posOffset>
            </wp:positionV>
            <wp:extent cx="6410325" cy="6553200"/>
            <wp:effectExtent l="0" t="0" r="952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10325" cy="655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B66">
        <w:rPr>
          <w:noProof/>
        </w:rPr>
        <mc:AlternateContent>
          <mc:Choice Requires="wps">
            <w:drawing>
              <wp:anchor distT="0" distB="0" distL="114300" distR="114300" simplePos="0" relativeHeight="251657216" behindDoc="0" locked="0" layoutInCell="1" allowOverlap="1" wp14:anchorId="75A93453" wp14:editId="78DBE4A8">
                <wp:simplePos x="0" y="0"/>
                <wp:positionH relativeFrom="column">
                  <wp:posOffset>-898525</wp:posOffset>
                </wp:positionH>
                <wp:positionV relativeFrom="paragraph">
                  <wp:posOffset>7092315</wp:posOffset>
                </wp:positionV>
                <wp:extent cx="6838950" cy="635"/>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7DD48796" w14:textId="291A0CDB" w:rsidR="00805121" w:rsidRPr="00E76866" w:rsidRDefault="00805121" w:rsidP="00E76866">
                            <w:pPr>
                              <w:pStyle w:val="Caption"/>
                              <w:rPr>
                                <w:rFonts w:cs="Arial"/>
                                <w:b/>
                                <w:i/>
                                <w:iCs/>
                                <w:noProof/>
                                <w:szCs w:val="26"/>
                              </w:rPr>
                            </w:pPr>
                            <w:bookmarkStart w:id="216" w:name="_Toc45224200"/>
                            <w:r w:rsidRPr="00E7686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54</w:t>
                            </w:r>
                            <w:r w:rsidR="00243146">
                              <w:rPr>
                                <w:i/>
                                <w:iCs/>
                              </w:rPr>
                              <w:fldChar w:fldCharType="end"/>
                            </w:r>
                            <w:r w:rsidRPr="00E76866">
                              <w:rPr>
                                <w:i/>
                                <w:iCs/>
                              </w:rPr>
                              <w:t xml:space="preserve"> Mô hình cơ sở dữ liệu</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93453" id="Text Box 164" o:spid="_x0000_s1101" type="#_x0000_t202" style="position:absolute;left:0;text-align:left;margin-left:-70.75pt;margin-top:558.45pt;width:538.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" stroked="f">
                <v:textbox style="mso-fit-shape-to-text:t" inset="0,0,0,0">
                  <w:txbxContent>
                    <w:p w14:paraId="7DD48796" w14:textId="291A0CDB" w:rsidR="00805121" w:rsidRPr="00E76866" w:rsidRDefault="00805121" w:rsidP="00E76866">
                      <w:pPr>
                        <w:pStyle w:val="Caption"/>
                        <w:rPr>
                          <w:rFonts w:cs="Arial"/>
                          <w:b/>
                          <w:i/>
                          <w:iCs/>
                          <w:noProof/>
                          <w:szCs w:val="26"/>
                        </w:rPr>
                      </w:pPr>
                      <w:bookmarkStart w:id="217" w:name="_Toc45224200"/>
                      <w:r w:rsidRPr="00E7686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54</w:t>
                      </w:r>
                      <w:r w:rsidR="00243146">
                        <w:rPr>
                          <w:i/>
                          <w:iCs/>
                        </w:rPr>
                        <w:fldChar w:fldCharType="end"/>
                      </w:r>
                      <w:r w:rsidRPr="00E76866">
                        <w:rPr>
                          <w:i/>
                          <w:iCs/>
                        </w:rPr>
                        <w:t xml:space="preserve"> Mô hình cơ sở dữ liệu</w:t>
                      </w:r>
                      <w:bookmarkEnd w:id="217"/>
                    </w:p>
                  </w:txbxContent>
                </v:textbox>
                <w10:wrap type="topAndBottom"/>
              </v:shape>
            </w:pict>
          </mc:Fallback>
        </mc:AlternateContent>
      </w:r>
      <w:r w:rsidR="000F319A">
        <w:t>Mô hình cơ sở dữ liệu</w:t>
      </w:r>
      <w:bookmarkEnd w:id="215"/>
    </w:p>
    <w:p w14:paraId="2B399447" w14:textId="42085CE5" w:rsidR="005A06E3" w:rsidRDefault="005A06E3" w:rsidP="005A06E3"/>
    <w:p w14:paraId="55E0A2B8" w14:textId="77777777" w:rsidR="005A06E3" w:rsidRPr="005A06E3" w:rsidRDefault="005A06E3" w:rsidP="005A06E3"/>
    <w:p w14:paraId="74AB1606" w14:textId="626EFEEC" w:rsidR="000F319A" w:rsidRDefault="00EE65B3" w:rsidP="000F319A">
      <w:pPr>
        <w:pStyle w:val="Heading4"/>
        <w:rPr>
          <w:i/>
          <w:iCs/>
        </w:rPr>
      </w:pPr>
      <w:r>
        <w:rPr>
          <w:i/>
          <w:iCs/>
        </w:rPr>
        <w:t>Các ràng buộc toàn vẹn trong cơ sở dữ liệu</w:t>
      </w:r>
    </w:p>
    <w:p w14:paraId="76A4934D" w14:textId="483E0EB0" w:rsidR="00BC4264" w:rsidRDefault="00BC4264" w:rsidP="00BC4264">
      <w:pPr>
        <w:rPr>
          <w:b/>
          <w:bCs/>
        </w:rPr>
      </w:pPr>
      <w:r w:rsidRPr="000C6A99">
        <w:rPr>
          <w:b/>
          <w:bCs/>
        </w:rPr>
        <w:t>TaiKhoan (</w:t>
      </w:r>
      <w:r w:rsidRPr="000C6A99">
        <w:rPr>
          <w:b/>
          <w:bCs/>
          <w:u w:val="single"/>
        </w:rPr>
        <w:t>tenTaiKhoan</w:t>
      </w:r>
      <w:r w:rsidRPr="000C6A99">
        <w:rPr>
          <w:b/>
          <w:bCs/>
        </w:rPr>
        <w:t>, matKhau, maSoBiMat, ho</w:t>
      </w:r>
      <w:r w:rsidR="000C6A99">
        <w:rPr>
          <w:b/>
          <w:bCs/>
        </w:rPr>
        <w:t>Va</w:t>
      </w:r>
      <w:r w:rsidRPr="000C6A99">
        <w:rPr>
          <w:b/>
          <w:bCs/>
        </w:rPr>
        <w:t>Ten, diaChi, soDienThoai, email)</w:t>
      </w:r>
      <w:r w:rsidR="000C6A99">
        <w:rPr>
          <w:b/>
          <w:bCs/>
        </w:rPr>
        <w:t>.</w:t>
      </w:r>
    </w:p>
    <w:p w14:paraId="0BE96057" w14:textId="65EBEB43" w:rsidR="000C6A99" w:rsidRDefault="00567224" w:rsidP="00BC4264">
      <w:r>
        <w:t>tenTaiKhoan: primary key.</w:t>
      </w:r>
    </w:p>
    <w:p w14:paraId="7BF0E11F" w14:textId="4B43ECB7" w:rsidR="00567224" w:rsidRDefault="00567224" w:rsidP="00BC4264">
      <w:r>
        <w:t>matKhau:</w:t>
      </w:r>
      <w:r w:rsidR="00402EF5">
        <w:t xml:space="preserve"> not null.</w:t>
      </w:r>
    </w:p>
    <w:p w14:paraId="0F7C7F85" w14:textId="2B10DEE4" w:rsidR="00567224" w:rsidRDefault="00567224" w:rsidP="00BC4264">
      <w:r>
        <w:t>maSoBiMat:</w:t>
      </w:r>
      <w:r w:rsidR="00402EF5">
        <w:t xml:space="preserve"> not null.</w:t>
      </w:r>
    </w:p>
    <w:p w14:paraId="64106FF7" w14:textId="45DC926E" w:rsidR="00567224" w:rsidRDefault="00567224" w:rsidP="00BC4264">
      <w:r>
        <w:t>hoVaTen:</w:t>
      </w:r>
      <w:r w:rsidR="00402EF5">
        <w:t xml:space="preserve"> null.</w:t>
      </w:r>
    </w:p>
    <w:p w14:paraId="568C6AD1" w14:textId="2129812A" w:rsidR="00567224" w:rsidRDefault="00567224" w:rsidP="00BC4264">
      <w:r>
        <w:t>diaChi:</w:t>
      </w:r>
      <w:r w:rsidR="00402EF5" w:rsidRPr="00402EF5">
        <w:t xml:space="preserve"> </w:t>
      </w:r>
      <w:r w:rsidR="00402EF5">
        <w:t>null.</w:t>
      </w:r>
    </w:p>
    <w:p w14:paraId="3F311863" w14:textId="0E75A8EF" w:rsidR="00567224" w:rsidRDefault="00402EF5" w:rsidP="00BC4264">
      <w:r>
        <w:t>soDienThoai:</w:t>
      </w:r>
      <w:r w:rsidRPr="00402EF5">
        <w:t xml:space="preserve"> </w:t>
      </w:r>
      <w:r>
        <w:t>null.</w:t>
      </w:r>
    </w:p>
    <w:p w14:paraId="5078EF7C" w14:textId="3A348BBB" w:rsidR="00402EF5" w:rsidRDefault="00402EF5" w:rsidP="00BC4264">
      <w:r>
        <w:t>email:</w:t>
      </w:r>
      <w:r w:rsidRPr="00402EF5">
        <w:t xml:space="preserve"> </w:t>
      </w:r>
      <w:r>
        <w:t>null.</w:t>
      </w:r>
    </w:p>
    <w:p w14:paraId="71494493" w14:textId="228EF006" w:rsidR="00402EF5" w:rsidRPr="00567224" w:rsidRDefault="00402EF5" w:rsidP="00BC4264"/>
    <w:p w14:paraId="22B3EC3B" w14:textId="335CC940" w:rsidR="00BC4264" w:rsidRDefault="006C0332" w:rsidP="00BC4264">
      <w:pPr>
        <w:rPr>
          <w:b/>
          <w:bCs/>
        </w:rPr>
      </w:pPr>
      <w:r>
        <w:rPr>
          <w:b/>
          <w:bCs/>
        </w:rPr>
        <w:t>Khoan</w:t>
      </w:r>
      <w:r w:rsidR="00BC4264" w:rsidRPr="000C6A99">
        <w:rPr>
          <w:b/>
          <w:bCs/>
        </w:rPr>
        <w:t>ThuChi (</w:t>
      </w:r>
      <w:r w:rsidR="00BC4264" w:rsidRPr="000C6A99">
        <w:rPr>
          <w:b/>
          <w:bCs/>
          <w:u w:val="single"/>
        </w:rPr>
        <w:t>maThuChi</w:t>
      </w:r>
      <w:r w:rsidR="00BC4264" w:rsidRPr="000C6A99">
        <w:rPr>
          <w:b/>
          <w:bCs/>
        </w:rPr>
        <w:t>, loaiThuChi, moT</w:t>
      </w:r>
      <w:r w:rsidR="00BC2761">
        <w:rPr>
          <w:b/>
          <w:bCs/>
        </w:rPr>
        <w:t>a</w:t>
      </w:r>
      <w:r w:rsidR="00BC4264" w:rsidRPr="000C6A99">
        <w:rPr>
          <w:b/>
          <w:bCs/>
        </w:rPr>
        <w:t>ThuChi, soTienThuChi, ngayThucHien,</w:t>
      </w:r>
      <w:r w:rsidR="00BC2761">
        <w:rPr>
          <w:b/>
          <w:bCs/>
        </w:rPr>
        <w:t xml:space="preserve"> gioThuChi, phutThuChi, nhanThongBao,</w:t>
      </w:r>
      <w:r w:rsidR="00BC4264" w:rsidRPr="000C6A99">
        <w:rPr>
          <w:b/>
          <w:bCs/>
        </w:rPr>
        <w:t xml:space="preserve"> </w:t>
      </w:r>
      <w:r w:rsidR="00BC4264" w:rsidRPr="000C6A99">
        <w:rPr>
          <w:b/>
          <w:bCs/>
          <w:u w:val="dash"/>
        </w:rPr>
        <w:t>tenTaiKhoan, maVi, maDanhMuc</w:t>
      </w:r>
      <w:r w:rsidR="00BC4264" w:rsidRPr="000C6A99">
        <w:rPr>
          <w:b/>
          <w:bCs/>
        </w:rPr>
        <w:t>)</w:t>
      </w:r>
      <w:r w:rsidR="000C6A99">
        <w:rPr>
          <w:b/>
          <w:bCs/>
        </w:rPr>
        <w:t>.</w:t>
      </w:r>
    </w:p>
    <w:p w14:paraId="6781C773" w14:textId="3A6CD36E" w:rsidR="000C6A99" w:rsidRDefault="009E0D83" w:rsidP="00BC4264">
      <w:r>
        <w:t>maThuChi</w:t>
      </w:r>
      <w:r w:rsidR="005D7C69">
        <w:t>: primary key.</w:t>
      </w:r>
    </w:p>
    <w:p w14:paraId="1EF03E08" w14:textId="4FA363F0" w:rsidR="009E0D83" w:rsidRPr="00061253" w:rsidRDefault="00FB01F0" w:rsidP="00BC4264">
      <w:r w:rsidRPr="00061253">
        <w:t>loaiThuChi</w:t>
      </w:r>
      <w:r w:rsidR="005D7C69">
        <w:t>: not null.</w:t>
      </w:r>
    </w:p>
    <w:p w14:paraId="6C30E090" w14:textId="16022816" w:rsidR="009E0D83" w:rsidRPr="00061253" w:rsidRDefault="00FB01F0" w:rsidP="00BC4264">
      <w:r w:rsidRPr="00061253">
        <w:t>moTaThuChi</w:t>
      </w:r>
      <w:r w:rsidR="005D7C69">
        <w:t>: not null.</w:t>
      </w:r>
    </w:p>
    <w:p w14:paraId="3B778225" w14:textId="20285710" w:rsidR="009E0D83" w:rsidRPr="00061253" w:rsidRDefault="00FB01F0" w:rsidP="00BC4264">
      <w:r w:rsidRPr="00061253">
        <w:t>soTienThuChi</w:t>
      </w:r>
      <w:r w:rsidR="005D7C69">
        <w:t>: not null.</w:t>
      </w:r>
    </w:p>
    <w:p w14:paraId="122C6604" w14:textId="225445B0" w:rsidR="009E0D83" w:rsidRPr="00061253" w:rsidRDefault="00FB01F0" w:rsidP="00BC4264">
      <w:r w:rsidRPr="00061253">
        <w:t>ngayThucHien</w:t>
      </w:r>
      <w:r w:rsidR="005D7C69">
        <w:t>: not null.</w:t>
      </w:r>
    </w:p>
    <w:p w14:paraId="11908A71" w14:textId="439CB312" w:rsidR="009E0D83" w:rsidRPr="00061253" w:rsidRDefault="00FB01F0" w:rsidP="00BC4264">
      <w:r w:rsidRPr="00061253">
        <w:t>gioThuChi</w:t>
      </w:r>
      <w:r w:rsidR="005D7C69">
        <w:t>: not null.</w:t>
      </w:r>
    </w:p>
    <w:p w14:paraId="53436A36" w14:textId="22C719F3" w:rsidR="009E0D83" w:rsidRPr="00061253" w:rsidRDefault="00FB01F0" w:rsidP="00BC4264">
      <w:r w:rsidRPr="00061253">
        <w:t>phutThuChi</w:t>
      </w:r>
      <w:r w:rsidR="005D7C69">
        <w:t>: not null.</w:t>
      </w:r>
    </w:p>
    <w:p w14:paraId="4A650D85" w14:textId="154DF7A2" w:rsidR="009E0D83" w:rsidRPr="00061253" w:rsidRDefault="00FB01F0" w:rsidP="00BC4264">
      <w:r w:rsidRPr="00061253">
        <w:lastRenderedPageBreak/>
        <w:t>nhanThongBao</w:t>
      </w:r>
      <w:r w:rsidR="005D7C69">
        <w:t xml:space="preserve">: </w:t>
      </w:r>
      <w:r w:rsidR="00EE3607">
        <w:t xml:space="preserve">not </w:t>
      </w:r>
      <w:r w:rsidR="005D7C69">
        <w:t>null.</w:t>
      </w:r>
    </w:p>
    <w:p w14:paraId="08A783B6" w14:textId="48DCD3D9" w:rsidR="009E0D83" w:rsidRPr="00061253" w:rsidRDefault="00FB01F0" w:rsidP="00BC4264">
      <w:r w:rsidRPr="00061253">
        <w:t>tenTaiKhoan</w:t>
      </w:r>
      <w:r w:rsidR="005D7C69">
        <w:t>: foreign key</w:t>
      </w:r>
      <w:r w:rsidR="00830C37">
        <w:t>.</w:t>
      </w:r>
    </w:p>
    <w:p w14:paraId="1A047E1A" w14:textId="64C2483A" w:rsidR="009E0D83" w:rsidRPr="00061253" w:rsidRDefault="00FB01F0" w:rsidP="00BC4264">
      <w:r w:rsidRPr="00061253">
        <w:t>maVi</w:t>
      </w:r>
      <w:r w:rsidR="00830C37">
        <w:t>: foreign key.</w:t>
      </w:r>
    </w:p>
    <w:p w14:paraId="2ACF6D51" w14:textId="00E559E4" w:rsidR="009E0D83" w:rsidRPr="00061253" w:rsidRDefault="00FB01F0" w:rsidP="00BC4264">
      <w:r w:rsidRPr="00061253">
        <w:t>maDanhMuc</w:t>
      </w:r>
      <w:r w:rsidR="00830C37">
        <w:t>: foreign key.</w:t>
      </w:r>
    </w:p>
    <w:p w14:paraId="3A429511" w14:textId="77777777" w:rsidR="009E0D83" w:rsidRPr="009E0D83" w:rsidRDefault="009E0D83" w:rsidP="00BC4264"/>
    <w:p w14:paraId="6B7A65A1" w14:textId="600C3ECD" w:rsidR="00BC4264" w:rsidRDefault="00BC4264" w:rsidP="00BC4264">
      <w:pPr>
        <w:rPr>
          <w:b/>
          <w:bCs/>
        </w:rPr>
      </w:pPr>
      <w:r w:rsidRPr="000C6A99">
        <w:rPr>
          <w:b/>
          <w:bCs/>
        </w:rPr>
        <w:t>DanhMucThuChi (</w:t>
      </w:r>
      <w:r w:rsidRPr="000C6A99">
        <w:rPr>
          <w:b/>
          <w:bCs/>
          <w:u w:val="single"/>
        </w:rPr>
        <w:t>maDanhMuc</w:t>
      </w:r>
      <w:r w:rsidRPr="000C6A99">
        <w:rPr>
          <w:b/>
          <w:bCs/>
        </w:rPr>
        <w:t>, tenDanhMuc, loai</w:t>
      </w:r>
      <w:r w:rsidR="008231F0">
        <w:rPr>
          <w:b/>
          <w:bCs/>
        </w:rPr>
        <w:t>Khoan</w:t>
      </w:r>
      <w:r w:rsidRPr="000C6A99">
        <w:rPr>
          <w:b/>
          <w:bCs/>
        </w:rPr>
        <w:t xml:space="preserve">, </w:t>
      </w:r>
      <w:r w:rsidRPr="000C6A99">
        <w:rPr>
          <w:b/>
          <w:bCs/>
          <w:u w:val="dash"/>
        </w:rPr>
        <w:t>tenTaiKhoan</w:t>
      </w:r>
      <w:r w:rsidR="00D95C1E">
        <w:rPr>
          <w:b/>
          <w:bCs/>
          <w:u w:val="dash"/>
        </w:rPr>
        <w:t>, maVi</w:t>
      </w:r>
      <w:r w:rsidRPr="000C6A99">
        <w:rPr>
          <w:b/>
          <w:bCs/>
        </w:rPr>
        <w:t>)</w:t>
      </w:r>
      <w:r w:rsidR="000C6A99">
        <w:rPr>
          <w:b/>
          <w:bCs/>
        </w:rPr>
        <w:t>.</w:t>
      </w:r>
    </w:p>
    <w:p w14:paraId="7F9ABE88" w14:textId="1527A13D" w:rsidR="000C6A99" w:rsidRPr="00061253" w:rsidRDefault="00FB01F0" w:rsidP="00BC4264">
      <w:r w:rsidRPr="00061253">
        <w:t>maDanhMuc</w:t>
      </w:r>
      <w:r w:rsidR="005A41FF">
        <w:t>: primary key.</w:t>
      </w:r>
    </w:p>
    <w:p w14:paraId="4B19EA3A" w14:textId="5CEC2728" w:rsidR="009E0D83" w:rsidRPr="00061253" w:rsidRDefault="00FB01F0" w:rsidP="00BC4264">
      <w:r w:rsidRPr="00061253">
        <w:t>tenDanhMuc</w:t>
      </w:r>
      <w:r w:rsidR="005A41FF">
        <w:t>: not null.</w:t>
      </w:r>
    </w:p>
    <w:p w14:paraId="5434D155" w14:textId="1CE06D62" w:rsidR="009E0D83" w:rsidRPr="00061253" w:rsidRDefault="00FB01F0" w:rsidP="00BC4264">
      <w:r w:rsidRPr="00061253">
        <w:t>loaiKhoan</w:t>
      </w:r>
      <w:r w:rsidR="005A41FF">
        <w:t>:not null.</w:t>
      </w:r>
    </w:p>
    <w:p w14:paraId="4B90EF1A" w14:textId="60C2C69B" w:rsidR="009E0D83" w:rsidRPr="00061253" w:rsidRDefault="00FB01F0" w:rsidP="00BC4264">
      <w:r w:rsidRPr="00061253">
        <w:t>tenTaiKhoan</w:t>
      </w:r>
      <w:r w:rsidR="005A41FF">
        <w:t>: foreign key.</w:t>
      </w:r>
    </w:p>
    <w:p w14:paraId="10E8A1AA" w14:textId="32A939F2" w:rsidR="009E0D83" w:rsidRPr="00061253" w:rsidRDefault="00FB01F0" w:rsidP="00BC4264">
      <w:r w:rsidRPr="00061253">
        <w:t>maVi</w:t>
      </w:r>
      <w:r w:rsidR="005A41FF">
        <w:t>: foreign key.</w:t>
      </w:r>
    </w:p>
    <w:p w14:paraId="461D1D5E" w14:textId="77777777" w:rsidR="009E0D83" w:rsidRPr="000C6A99" w:rsidRDefault="009E0D83" w:rsidP="00BC4264">
      <w:pPr>
        <w:rPr>
          <w:b/>
          <w:bCs/>
        </w:rPr>
      </w:pPr>
    </w:p>
    <w:p w14:paraId="5199B54B" w14:textId="23254605" w:rsidR="00BC4264" w:rsidRDefault="00BC4264" w:rsidP="00BC4264">
      <w:pPr>
        <w:rPr>
          <w:b/>
          <w:bCs/>
        </w:rPr>
      </w:pPr>
      <w:r w:rsidRPr="000C6A99">
        <w:rPr>
          <w:b/>
          <w:bCs/>
        </w:rPr>
        <w:t>Vi (</w:t>
      </w:r>
      <w:r w:rsidRPr="000C6A99">
        <w:rPr>
          <w:b/>
          <w:bCs/>
          <w:u w:val="single"/>
        </w:rPr>
        <w:t>maVi</w:t>
      </w:r>
      <w:r w:rsidRPr="000C6A99">
        <w:rPr>
          <w:b/>
          <w:bCs/>
        </w:rPr>
        <w:t>, tenVi, moTaVi, soTien</w:t>
      </w:r>
      <w:r w:rsidR="00F73AC2">
        <w:rPr>
          <w:b/>
          <w:bCs/>
        </w:rPr>
        <w:t>Vi</w:t>
      </w:r>
      <w:r w:rsidRPr="000C6A99">
        <w:rPr>
          <w:b/>
          <w:bCs/>
        </w:rPr>
        <w:t xml:space="preserve">, </w:t>
      </w:r>
      <w:r w:rsidRPr="000C6A99">
        <w:rPr>
          <w:b/>
          <w:bCs/>
          <w:u w:val="dash"/>
        </w:rPr>
        <w:t>tenTaiKhoan</w:t>
      </w:r>
      <w:r w:rsidRPr="000C6A99">
        <w:rPr>
          <w:b/>
          <w:bCs/>
        </w:rPr>
        <w:t>)</w:t>
      </w:r>
      <w:r w:rsidR="000C6A99">
        <w:rPr>
          <w:b/>
          <w:bCs/>
        </w:rPr>
        <w:t>.</w:t>
      </w:r>
    </w:p>
    <w:p w14:paraId="60C0738E" w14:textId="76790574" w:rsidR="000C6A99" w:rsidRPr="00061253" w:rsidRDefault="00FB01F0" w:rsidP="00BC4264">
      <w:r w:rsidRPr="00061253">
        <w:t>maVi</w:t>
      </w:r>
      <w:r w:rsidR="00BA5389">
        <w:t>: primary key.</w:t>
      </w:r>
    </w:p>
    <w:p w14:paraId="20FC9C1F" w14:textId="77D2FECD" w:rsidR="009E0D83" w:rsidRPr="00061253" w:rsidRDefault="00FB01F0" w:rsidP="00BC4264">
      <w:r w:rsidRPr="00061253">
        <w:t>tenVi</w:t>
      </w:r>
      <w:r w:rsidR="00BA5389">
        <w:t>: not null.</w:t>
      </w:r>
    </w:p>
    <w:p w14:paraId="4D7B9329" w14:textId="098A88BE" w:rsidR="009E0D83" w:rsidRPr="00061253" w:rsidRDefault="00FB01F0" w:rsidP="00BC4264">
      <w:r w:rsidRPr="00061253">
        <w:t>moTaVi</w:t>
      </w:r>
      <w:r w:rsidR="00BA5389">
        <w:t>: not null.</w:t>
      </w:r>
    </w:p>
    <w:p w14:paraId="7F8A8366" w14:textId="4DF6230C" w:rsidR="009E0D83" w:rsidRPr="00061253" w:rsidRDefault="00FB01F0" w:rsidP="00BC4264">
      <w:r w:rsidRPr="00061253">
        <w:t>soTienVi</w:t>
      </w:r>
      <w:r w:rsidR="00BA5389">
        <w:t>: not null.</w:t>
      </w:r>
    </w:p>
    <w:p w14:paraId="4A71984F" w14:textId="4299D3BF" w:rsidR="009E0D83" w:rsidRPr="00061253" w:rsidRDefault="00FB01F0" w:rsidP="00BC4264">
      <w:r w:rsidRPr="00061253">
        <w:t>tenTaiKhoan</w:t>
      </w:r>
      <w:r w:rsidR="00BA5389">
        <w:t>: foreign key.</w:t>
      </w:r>
    </w:p>
    <w:p w14:paraId="57793298" w14:textId="77777777" w:rsidR="009E0D83" w:rsidRPr="000C6A99" w:rsidRDefault="009E0D83" w:rsidP="00BC4264">
      <w:pPr>
        <w:rPr>
          <w:b/>
          <w:bCs/>
        </w:rPr>
      </w:pPr>
    </w:p>
    <w:p w14:paraId="5C60B135" w14:textId="57DA8DA0" w:rsidR="00E6506B" w:rsidRDefault="00BC4264" w:rsidP="00BC4264">
      <w:pPr>
        <w:rPr>
          <w:b/>
          <w:bCs/>
        </w:rPr>
      </w:pPr>
      <w:r w:rsidRPr="000C6A99">
        <w:rPr>
          <w:b/>
          <w:bCs/>
        </w:rPr>
        <w:t>KeHoachTietKiem (</w:t>
      </w:r>
      <w:r w:rsidRPr="000C6A99">
        <w:rPr>
          <w:b/>
          <w:bCs/>
          <w:u w:val="single"/>
        </w:rPr>
        <w:t>maKeHoach</w:t>
      </w:r>
      <w:r w:rsidR="00F73AC2">
        <w:rPr>
          <w:b/>
          <w:bCs/>
          <w:u w:val="single"/>
        </w:rPr>
        <w:t>TietKiem</w:t>
      </w:r>
      <w:r w:rsidRPr="000C6A99">
        <w:rPr>
          <w:b/>
          <w:bCs/>
        </w:rPr>
        <w:t>, tenKeHoach</w:t>
      </w:r>
      <w:r w:rsidR="00F73AC2">
        <w:rPr>
          <w:b/>
          <w:bCs/>
        </w:rPr>
        <w:t>TietKiem</w:t>
      </w:r>
      <w:r w:rsidRPr="000C6A99">
        <w:rPr>
          <w:b/>
          <w:bCs/>
        </w:rPr>
        <w:t>, soTienKeHoach</w:t>
      </w:r>
      <w:r w:rsidR="00F73AC2">
        <w:rPr>
          <w:b/>
          <w:bCs/>
        </w:rPr>
        <w:t>TietKiem</w:t>
      </w:r>
      <w:r w:rsidRPr="000C6A99">
        <w:rPr>
          <w:b/>
          <w:bCs/>
        </w:rPr>
        <w:t xml:space="preserve">, </w:t>
      </w:r>
      <w:r w:rsidR="00F73AC2">
        <w:rPr>
          <w:b/>
          <w:bCs/>
        </w:rPr>
        <w:t>ngayBatDauKeHoachTietKiem</w:t>
      </w:r>
      <w:r w:rsidRPr="000C6A99">
        <w:rPr>
          <w:b/>
          <w:bCs/>
        </w:rPr>
        <w:t>,</w:t>
      </w:r>
      <w:r w:rsidR="00AF5D3D" w:rsidRPr="00AF5D3D">
        <w:rPr>
          <w:b/>
          <w:bCs/>
        </w:rPr>
        <w:t xml:space="preserve"> </w:t>
      </w:r>
      <w:r w:rsidR="00AF5D3D">
        <w:rPr>
          <w:b/>
          <w:bCs/>
        </w:rPr>
        <w:t xml:space="preserve">soTienDaTietKiem, </w:t>
      </w:r>
      <w:r w:rsidR="00F73AC2">
        <w:rPr>
          <w:b/>
          <w:bCs/>
        </w:rPr>
        <w:t>ngayKetThucKeHoachTietKiem,</w:t>
      </w:r>
      <w:r w:rsidR="00EC688D">
        <w:rPr>
          <w:b/>
          <w:bCs/>
        </w:rPr>
        <w:t xml:space="preserve"> trangThai,</w:t>
      </w:r>
      <w:r w:rsidRPr="000C6A99">
        <w:rPr>
          <w:b/>
          <w:bCs/>
        </w:rPr>
        <w:t xml:space="preserve"> </w:t>
      </w:r>
      <w:r w:rsidRPr="000C6A99">
        <w:rPr>
          <w:b/>
          <w:bCs/>
          <w:u w:val="dash"/>
        </w:rPr>
        <w:t>tenTaiKhoan</w:t>
      </w:r>
      <w:r w:rsidRPr="000C6A99">
        <w:rPr>
          <w:b/>
          <w:bCs/>
        </w:rPr>
        <w:t>)</w:t>
      </w:r>
      <w:r w:rsidR="000C6A99">
        <w:rPr>
          <w:b/>
          <w:bCs/>
        </w:rPr>
        <w:t>.</w:t>
      </w:r>
    </w:p>
    <w:p w14:paraId="7EFCF06B" w14:textId="2B1E902F" w:rsidR="00BC2761" w:rsidRPr="00061253" w:rsidRDefault="00FB01F0" w:rsidP="00BC4264">
      <w:r w:rsidRPr="00061253">
        <w:lastRenderedPageBreak/>
        <w:t>maKeHoachTietKiem</w:t>
      </w:r>
      <w:r w:rsidR="00D23D33">
        <w:t>: primary key.</w:t>
      </w:r>
    </w:p>
    <w:p w14:paraId="391B0E8E" w14:textId="76774C52" w:rsidR="009E0D83" w:rsidRPr="00061253" w:rsidRDefault="00FB01F0" w:rsidP="00BC4264">
      <w:r w:rsidRPr="00061253">
        <w:t>tenKeHoachTietKiem</w:t>
      </w:r>
      <w:r w:rsidR="00D23D33">
        <w:t>: not null.</w:t>
      </w:r>
    </w:p>
    <w:p w14:paraId="45346DDA" w14:textId="404EDD1B" w:rsidR="009E0D83" w:rsidRPr="00061253" w:rsidRDefault="00FB01F0" w:rsidP="00BC4264">
      <w:r w:rsidRPr="00061253">
        <w:t>soTienKeHoachTietKiem</w:t>
      </w:r>
      <w:r w:rsidR="00D23D33">
        <w:t>: not null.</w:t>
      </w:r>
    </w:p>
    <w:p w14:paraId="1B0EE466" w14:textId="66ACE5EF" w:rsidR="009E0D83" w:rsidRPr="00061253" w:rsidRDefault="00FB01F0" w:rsidP="00BC4264">
      <w:r w:rsidRPr="00061253">
        <w:t>ngayBatDauKeHoachTietKiem</w:t>
      </w:r>
      <w:r w:rsidR="00D23D33">
        <w:t>: not null.</w:t>
      </w:r>
    </w:p>
    <w:p w14:paraId="77FD3D71" w14:textId="5A5660DF" w:rsidR="009E0D83" w:rsidRPr="00061253" w:rsidRDefault="00FB01F0" w:rsidP="00BC4264">
      <w:r w:rsidRPr="00061253">
        <w:t>soTienDaTietKiem</w:t>
      </w:r>
      <w:r w:rsidR="00D23D33">
        <w:t>: not null.</w:t>
      </w:r>
    </w:p>
    <w:p w14:paraId="13BEB944" w14:textId="6B2590A1" w:rsidR="009E0D83" w:rsidRPr="00061253" w:rsidRDefault="00FB01F0" w:rsidP="00BC4264">
      <w:r w:rsidRPr="00061253">
        <w:t>ngayKetThucKeHoachTietKiem</w:t>
      </w:r>
      <w:r w:rsidR="00D23D33">
        <w:t>: not null.</w:t>
      </w:r>
    </w:p>
    <w:p w14:paraId="2E1AF0B0" w14:textId="52BD54A0" w:rsidR="009E0D83" w:rsidRPr="00061253" w:rsidRDefault="00FB01F0" w:rsidP="00BC4264">
      <w:r w:rsidRPr="00061253">
        <w:t>trangThai</w:t>
      </w:r>
      <w:r w:rsidR="00D23D33">
        <w:t>: not null.</w:t>
      </w:r>
    </w:p>
    <w:p w14:paraId="6DB8D12F" w14:textId="70B139ED" w:rsidR="009E0D83" w:rsidRDefault="00FB01F0" w:rsidP="00BC4264">
      <w:r w:rsidRPr="00061253">
        <w:t>tenTaiKhoan</w:t>
      </w:r>
      <w:r w:rsidR="00D23D33">
        <w:t>: foreign key.</w:t>
      </w:r>
    </w:p>
    <w:p w14:paraId="5A0827EA" w14:textId="77DE5052" w:rsidR="00EE3607" w:rsidRPr="00061253" w:rsidRDefault="00EE3607" w:rsidP="00BC4264">
      <w:r>
        <w:t>nhanThongBao: not null.</w:t>
      </w:r>
    </w:p>
    <w:p w14:paraId="4A901E3A" w14:textId="77777777" w:rsidR="00FB01F0" w:rsidRDefault="00FB01F0" w:rsidP="00BC4264">
      <w:pPr>
        <w:rPr>
          <w:b/>
          <w:bCs/>
        </w:rPr>
      </w:pPr>
    </w:p>
    <w:p w14:paraId="425366C3" w14:textId="3B9B34E7" w:rsidR="00BC2761" w:rsidRDefault="006C0332" w:rsidP="004171B6">
      <w:pPr>
        <w:jc w:val="left"/>
        <w:rPr>
          <w:b/>
          <w:bCs/>
        </w:rPr>
      </w:pPr>
      <w:r>
        <w:rPr>
          <w:b/>
          <w:bCs/>
        </w:rPr>
        <w:t>Khoan</w:t>
      </w:r>
      <w:r w:rsidR="00BC2761">
        <w:rPr>
          <w:b/>
          <w:bCs/>
        </w:rPr>
        <w:t>ThuChiChoKeHoachTietKiem (</w:t>
      </w:r>
      <w:r w:rsidR="00945896" w:rsidRPr="00CC5B3E">
        <w:rPr>
          <w:b/>
          <w:bCs/>
          <w:u w:val="single"/>
        </w:rPr>
        <w:t>maThuChiChoKeHoachtietKiem</w:t>
      </w:r>
      <w:r w:rsidR="00945896">
        <w:rPr>
          <w:b/>
          <w:bCs/>
        </w:rPr>
        <w:t>, soTienThuChiChoKeHoachTietKiem, moTaThuChiChoKeHoachTietKiem,</w:t>
      </w:r>
      <w:r w:rsidR="00C92592">
        <w:rPr>
          <w:b/>
          <w:bCs/>
        </w:rPr>
        <w:t xml:space="preserve"> loaiThuChiChoKeHoachTietKiem, </w:t>
      </w:r>
      <w:r w:rsidR="00945896">
        <w:rPr>
          <w:b/>
          <w:bCs/>
        </w:rPr>
        <w:t xml:space="preserve">ngayThucHienThuChiChoKeHoachTietKiem, </w:t>
      </w:r>
      <w:r w:rsidR="00945896" w:rsidRPr="00CC5B3E">
        <w:rPr>
          <w:b/>
          <w:bCs/>
          <w:u w:val="dash"/>
        </w:rPr>
        <w:t>maKeHoachTietKiem, tenTaiKhoan</w:t>
      </w:r>
      <w:r w:rsidR="00BC2761">
        <w:rPr>
          <w:b/>
          <w:bCs/>
        </w:rPr>
        <w:t>).</w:t>
      </w:r>
    </w:p>
    <w:p w14:paraId="18D33F36" w14:textId="0F117C3F" w:rsidR="00BC2761" w:rsidRPr="00061253" w:rsidRDefault="00061253" w:rsidP="00BC4264">
      <w:r w:rsidRPr="00061253">
        <w:t>maThuChiChoKeHoachtietKiem</w:t>
      </w:r>
      <w:r w:rsidR="00093D3A">
        <w:t>: primary key.</w:t>
      </w:r>
    </w:p>
    <w:p w14:paraId="6EF25593" w14:textId="3B8DD814" w:rsidR="009E0D83" w:rsidRPr="00061253" w:rsidRDefault="00061253" w:rsidP="00BC4264">
      <w:r w:rsidRPr="00061253">
        <w:t>soTienThuChiChoKeHoachTietKiem</w:t>
      </w:r>
      <w:r w:rsidR="00093D3A">
        <w:t>: not null.</w:t>
      </w:r>
    </w:p>
    <w:p w14:paraId="174F9244" w14:textId="195C5E77" w:rsidR="009E0D83" w:rsidRPr="00061253" w:rsidRDefault="00061253" w:rsidP="00BC4264">
      <w:r w:rsidRPr="00061253">
        <w:t>moTaThuChiChoKeHoachTietKiem</w:t>
      </w:r>
      <w:r w:rsidR="00093D3A">
        <w:t>: not null.</w:t>
      </w:r>
    </w:p>
    <w:p w14:paraId="54B0B32A" w14:textId="0C5992D5" w:rsidR="009E0D83" w:rsidRPr="00061253" w:rsidRDefault="00061253" w:rsidP="00BC4264">
      <w:r w:rsidRPr="00061253">
        <w:t>loaiThuChiChoKeHoachTietKiem</w:t>
      </w:r>
      <w:r w:rsidR="00093D3A">
        <w:t>: not null.</w:t>
      </w:r>
    </w:p>
    <w:p w14:paraId="48A2EA0A" w14:textId="7EF950F6" w:rsidR="009E0D83" w:rsidRPr="00061253" w:rsidRDefault="00061253" w:rsidP="00BC4264">
      <w:r w:rsidRPr="00061253">
        <w:t>ngayThucHienThuChiChoKeHoachTietKiem</w:t>
      </w:r>
      <w:r w:rsidR="00093D3A">
        <w:t>: not null.</w:t>
      </w:r>
    </w:p>
    <w:p w14:paraId="73AD3458" w14:textId="3D32BB81" w:rsidR="009E0D83" w:rsidRPr="00061253" w:rsidRDefault="00061253" w:rsidP="00BC4264">
      <w:r w:rsidRPr="00061253">
        <w:t>maKeHoachTietKiem</w:t>
      </w:r>
      <w:r w:rsidR="00093D3A">
        <w:t>: foreign key.</w:t>
      </w:r>
    </w:p>
    <w:p w14:paraId="5366A12F" w14:textId="7D1A55DA" w:rsidR="009E0D83" w:rsidRPr="00061253" w:rsidRDefault="00061253" w:rsidP="00BC4264">
      <w:r w:rsidRPr="00061253">
        <w:t>tenTaiKhoan</w:t>
      </w:r>
      <w:r w:rsidR="00093D3A">
        <w:t>: foreign key.</w:t>
      </w:r>
    </w:p>
    <w:p w14:paraId="45E6B1D7" w14:textId="77777777" w:rsidR="009E0D83" w:rsidRDefault="009E0D83" w:rsidP="00BC4264">
      <w:pPr>
        <w:rPr>
          <w:b/>
          <w:bCs/>
        </w:rPr>
      </w:pPr>
    </w:p>
    <w:p w14:paraId="7E75857D" w14:textId="50D3E239" w:rsidR="00BC2761" w:rsidRDefault="00BC2761" w:rsidP="00BC4264">
      <w:pPr>
        <w:rPr>
          <w:b/>
          <w:bCs/>
        </w:rPr>
      </w:pPr>
      <w:r>
        <w:rPr>
          <w:b/>
          <w:bCs/>
        </w:rPr>
        <w:lastRenderedPageBreak/>
        <w:t>LichSuChuyenTien (</w:t>
      </w:r>
      <w:r w:rsidR="00FC3521" w:rsidRPr="00CC5B3E">
        <w:rPr>
          <w:b/>
          <w:bCs/>
          <w:u w:val="single"/>
        </w:rPr>
        <w:t>maLichSuChuyenTien</w:t>
      </w:r>
      <w:r w:rsidR="00FC3521">
        <w:rPr>
          <w:b/>
          <w:bCs/>
        </w:rPr>
        <w:t xml:space="preserve">, tenViChuyen, tenViNhan, soTienChuyen, ngayThucHien, </w:t>
      </w:r>
      <w:r w:rsidR="00FC3521" w:rsidRPr="00CC5B3E">
        <w:rPr>
          <w:b/>
          <w:bCs/>
          <w:u w:val="dash"/>
        </w:rPr>
        <w:t>mavi, tenTaiKhoan</w:t>
      </w:r>
      <w:r>
        <w:rPr>
          <w:b/>
          <w:bCs/>
        </w:rPr>
        <w:t>).</w:t>
      </w:r>
    </w:p>
    <w:p w14:paraId="30D79F57" w14:textId="78352949" w:rsidR="000C6A99" w:rsidRPr="00061253" w:rsidRDefault="00061253" w:rsidP="00BC4264">
      <w:r w:rsidRPr="00061253">
        <w:t>maLichSuChuyenTien</w:t>
      </w:r>
      <w:r w:rsidR="00BA1FD9">
        <w:t>: primary key.</w:t>
      </w:r>
    </w:p>
    <w:p w14:paraId="6FBB7ADD" w14:textId="285C37E3" w:rsidR="009E0D83" w:rsidRPr="00061253" w:rsidRDefault="00061253" w:rsidP="00BC4264">
      <w:r w:rsidRPr="00061253">
        <w:t>tenViChuyen</w:t>
      </w:r>
      <w:r w:rsidR="00BA1FD9">
        <w:t>: not null.</w:t>
      </w:r>
    </w:p>
    <w:p w14:paraId="7B8269C6" w14:textId="03354829" w:rsidR="009E0D83" w:rsidRPr="00061253" w:rsidRDefault="00061253" w:rsidP="00BC4264">
      <w:r w:rsidRPr="00061253">
        <w:t>tenViNhan</w:t>
      </w:r>
      <w:r w:rsidR="00BA1FD9">
        <w:t>: not null.</w:t>
      </w:r>
    </w:p>
    <w:p w14:paraId="65B3864D" w14:textId="0B5D07E1" w:rsidR="009E0D83" w:rsidRPr="00061253" w:rsidRDefault="00061253" w:rsidP="00BC4264">
      <w:r w:rsidRPr="00061253">
        <w:t>soTienChuyen</w:t>
      </w:r>
      <w:r w:rsidR="00BA1FD9">
        <w:t>: not null.</w:t>
      </w:r>
    </w:p>
    <w:p w14:paraId="74E60D52" w14:textId="3C157AAC" w:rsidR="009E0D83" w:rsidRPr="00061253" w:rsidRDefault="00061253" w:rsidP="00BC4264">
      <w:r w:rsidRPr="00061253">
        <w:t>ngayThucHien</w:t>
      </w:r>
      <w:r w:rsidR="00BA1FD9">
        <w:t>: not null.</w:t>
      </w:r>
    </w:p>
    <w:p w14:paraId="03F3A42B" w14:textId="0F97F3EC" w:rsidR="009E0D83" w:rsidRPr="00061253" w:rsidRDefault="00061253" w:rsidP="00BC4264">
      <w:r w:rsidRPr="00061253">
        <w:t>mavi</w:t>
      </w:r>
      <w:r w:rsidR="00C0719B">
        <w:t>: foreign key.</w:t>
      </w:r>
    </w:p>
    <w:p w14:paraId="212A4B81" w14:textId="77CE457C" w:rsidR="009E0D83" w:rsidRPr="00061253" w:rsidRDefault="00061253" w:rsidP="00BC4264">
      <w:r w:rsidRPr="00061253">
        <w:t>tenTaiKhoan</w:t>
      </w:r>
      <w:r w:rsidR="00C0719B">
        <w:t>: foreign key.</w:t>
      </w:r>
    </w:p>
    <w:p w14:paraId="708BFA3F" w14:textId="77777777" w:rsidR="009E0D83" w:rsidRPr="000C6A99" w:rsidRDefault="009E0D83" w:rsidP="00BC4264">
      <w:pPr>
        <w:rPr>
          <w:b/>
          <w:bCs/>
        </w:rPr>
      </w:pPr>
    </w:p>
    <w:p w14:paraId="6BE57837" w14:textId="00172A16" w:rsidR="00E6506B" w:rsidRDefault="00E6506B" w:rsidP="00E6506B"/>
    <w:p w14:paraId="3F1C3958" w14:textId="5E2AD1F0" w:rsidR="00E6506B" w:rsidRDefault="00E6506B" w:rsidP="00E6506B"/>
    <w:p w14:paraId="38749C8F" w14:textId="6C3B1289" w:rsidR="00E6506B" w:rsidRDefault="00E6506B" w:rsidP="00E6506B"/>
    <w:p w14:paraId="57E6EBF7" w14:textId="17EC1EFD" w:rsidR="00E6506B" w:rsidRDefault="00E6506B" w:rsidP="00E6506B"/>
    <w:p w14:paraId="3893766F" w14:textId="66F67BA3" w:rsidR="00E6506B" w:rsidRDefault="00E6506B" w:rsidP="00E6506B"/>
    <w:p w14:paraId="29BD876E" w14:textId="5205C347" w:rsidR="00E6506B" w:rsidRDefault="00E6506B" w:rsidP="00E6506B"/>
    <w:p w14:paraId="3986FA2E" w14:textId="1FA6E71E" w:rsidR="00E6506B" w:rsidRDefault="00E6506B" w:rsidP="00E6506B"/>
    <w:p w14:paraId="38D46E76" w14:textId="051D8EE6" w:rsidR="00E6506B" w:rsidRDefault="00E6506B" w:rsidP="00E6506B"/>
    <w:p w14:paraId="0386B665" w14:textId="694B544E" w:rsidR="00E6506B" w:rsidRDefault="00E6506B" w:rsidP="00E6506B"/>
    <w:p w14:paraId="19D49EC3" w14:textId="5BAD4546" w:rsidR="00E6506B" w:rsidRDefault="00E6506B" w:rsidP="00E6506B"/>
    <w:p w14:paraId="545C45D2" w14:textId="1D8531F7" w:rsidR="00E6506B" w:rsidRDefault="00E6506B" w:rsidP="00E6506B"/>
    <w:p w14:paraId="6807D4A3" w14:textId="46E51009" w:rsidR="00E6506B" w:rsidRDefault="00E6506B" w:rsidP="00E6506B"/>
    <w:p w14:paraId="0AF17468" w14:textId="77777777" w:rsidR="006C0332" w:rsidRPr="00BF2CA2" w:rsidRDefault="006C0332" w:rsidP="00ED7109">
      <w:pPr>
        <w:ind w:firstLine="0"/>
      </w:pPr>
    </w:p>
    <w:p w14:paraId="04954DEE" w14:textId="1AA2DDB3" w:rsidR="003414C8" w:rsidRPr="003414C8" w:rsidRDefault="0095530E" w:rsidP="00B95C9D">
      <w:pPr>
        <w:pStyle w:val="Heading1"/>
        <w:ind w:left="0"/>
      </w:pPr>
      <w:r>
        <w:lastRenderedPageBreak/>
        <w:t xml:space="preserve"> </w:t>
      </w:r>
      <w:bookmarkStart w:id="218" w:name="_Toc45140958"/>
      <w:r>
        <w:t xml:space="preserve">THIẾT KẾ VÀ </w:t>
      </w:r>
      <w:bookmarkEnd w:id="201"/>
      <w:r>
        <w:t>HIỆN THỰC</w:t>
      </w:r>
      <w:bookmarkEnd w:id="218"/>
    </w:p>
    <w:p w14:paraId="1AAC22F9" w14:textId="77777777" w:rsidR="00D7131D" w:rsidRPr="000F3CFA" w:rsidRDefault="00D7131D" w:rsidP="00D7131D">
      <w:pPr>
        <w:pStyle w:val="Heading2"/>
      </w:pPr>
      <w:bookmarkStart w:id="219" w:name="_Toc45140959"/>
      <w:r w:rsidRPr="000F3CFA">
        <w:t>Cấu hình phần cứng, phần mềm</w:t>
      </w:r>
      <w:bookmarkEnd w:id="219"/>
    </w:p>
    <w:p w14:paraId="3540A832" w14:textId="449A0E8E" w:rsidR="00225D8B" w:rsidRDefault="00225D8B" w:rsidP="00225D8B">
      <w:r>
        <w:t xml:space="preserve">Ứng dụng được xây dựng trên hệ điều hành Android </w:t>
      </w:r>
      <w:r w:rsidR="00DD2CFD">
        <w:t>5</w:t>
      </w:r>
      <w:r>
        <w:t>.0 trở lên</w:t>
      </w:r>
      <w:r w:rsidR="00C81B0B">
        <w:t>, sử dụng cho các thiết bị di động</w:t>
      </w:r>
    </w:p>
    <w:p w14:paraId="57503A6F" w14:textId="77777777" w:rsidR="00225D8B" w:rsidRDefault="00225D8B" w:rsidP="00225D8B">
      <w:r>
        <w:t>Ngôn ngữ lập trình sử dụng là java.</w:t>
      </w:r>
    </w:p>
    <w:p w14:paraId="3BDEA3BE" w14:textId="77777777" w:rsidR="00225D8B" w:rsidRDefault="00225D8B" w:rsidP="00225D8B">
      <w:r>
        <w:t>Sử dụng hệ cơ sở dữ liệu SQLite.</w:t>
      </w:r>
    </w:p>
    <w:p w14:paraId="3D453ED0" w14:textId="2C647D4B" w:rsidR="00B95C9D" w:rsidRDefault="00B95C9D" w:rsidP="00B95C9D">
      <w:pPr>
        <w:ind w:left="567" w:firstLine="0"/>
      </w:pPr>
    </w:p>
    <w:p w14:paraId="26276C4E" w14:textId="24733680" w:rsidR="005E7534" w:rsidRDefault="005E7534" w:rsidP="00B95C9D">
      <w:pPr>
        <w:ind w:left="567" w:firstLine="0"/>
      </w:pPr>
    </w:p>
    <w:p w14:paraId="72FEA13E" w14:textId="2D7CB213" w:rsidR="005E7534" w:rsidRDefault="005E7534" w:rsidP="00B95C9D">
      <w:pPr>
        <w:ind w:left="567" w:firstLine="0"/>
      </w:pPr>
    </w:p>
    <w:p w14:paraId="23C841C5" w14:textId="548FE540" w:rsidR="005E7534" w:rsidRDefault="005E7534" w:rsidP="00B95C9D">
      <w:pPr>
        <w:ind w:left="567" w:firstLine="0"/>
      </w:pPr>
    </w:p>
    <w:p w14:paraId="2F5ABB6B" w14:textId="46D4B251" w:rsidR="005E7534" w:rsidRDefault="005E7534" w:rsidP="00B95C9D">
      <w:pPr>
        <w:ind w:left="567" w:firstLine="0"/>
      </w:pPr>
    </w:p>
    <w:p w14:paraId="68C99AF9" w14:textId="194B4296" w:rsidR="005E7534" w:rsidRDefault="005E7534" w:rsidP="00B95C9D">
      <w:pPr>
        <w:ind w:left="567" w:firstLine="0"/>
      </w:pPr>
    </w:p>
    <w:p w14:paraId="77463F31" w14:textId="5CF33EAC" w:rsidR="005E7534" w:rsidRDefault="005E7534" w:rsidP="00B95C9D">
      <w:pPr>
        <w:ind w:left="567" w:firstLine="0"/>
      </w:pPr>
    </w:p>
    <w:p w14:paraId="7AB840B2" w14:textId="0996E24E" w:rsidR="005E7534" w:rsidRDefault="005E7534" w:rsidP="00B95C9D">
      <w:pPr>
        <w:ind w:left="567" w:firstLine="0"/>
      </w:pPr>
    </w:p>
    <w:p w14:paraId="7C7484B4" w14:textId="1D13DA57" w:rsidR="005E7534" w:rsidRDefault="005E7534" w:rsidP="00B95C9D">
      <w:pPr>
        <w:ind w:left="567" w:firstLine="0"/>
      </w:pPr>
    </w:p>
    <w:p w14:paraId="1DABF348" w14:textId="68A0C30E" w:rsidR="005E7534" w:rsidRDefault="005E7534" w:rsidP="00B95C9D">
      <w:pPr>
        <w:ind w:left="567" w:firstLine="0"/>
      </w:pPr>
    </w:p>
    <w:p w14:paraId="7A67EF3C" w14:textId="0051DA5F" w:rsidR="005E7534" w:rsidRDefault="005E7534" w:rsidP="00B95C9D">
      <w:pPr>
        <w:ind w:left="567" w:firstLine="0"/>
      </w:pPr>
    </w:p>
    <w:p w14:paraId="5F330E81" w14:textId="44C05A35" w:rsidR="005E7534" w:rsidRDefault="005E7534" w:rsidP="00B95C9D">
      <w:pPr>
        <w:ind w:left="567" w:firstLine="0"/>
      </w:pPr>
    </w:p>
    <w:p w14:paraId="22518856" w14:textId="2CE7FFFE" w:rsidR="005E7534" w:rsidRDefault="005E7534" w:rsidP="00B95C9D">
      <w:pPr>
        <w:ind w:left="567" w:firstLine="0"/>
      </w:pPr>
    </w:p>
    <w:p w14:paraId="5B548851" w14:textId="4107E7E3" w:rsidR="005E7534" w:rsidRDefault="005E7534" w:rsidP="00B95C9D">
      <w:pPr>
        <w:ind w:left="567" w:firstLine="0"/>
      </w:pPr>
    </w:p>
    <w:p w14:paraId="6757BF43" w14:textId="2C515857" w:rsidR="004650AD" w:rsidRDefault="004650AD" w:rsidP="00B95C9D">
      <w:pPr>
        <w:ind w:left="567" w:firstLine="0"/>
      </w:pPr>
    </w:p>
    <w:p w14:paraId="47B6C3C4" w14:textId="13447183" w:rsidR="004650AD" w:rsidRDefault="004650AD" w:rsidP="00B95C9D">
      <w:pPr>
        <w:ind w:left="567" w:firstLine="0"/>
      </w:pPr>
    </w:p>
    <w:p w14:paraId="563A6AEA" w14:textId="45FFAFF4" w:rsidR="005440BF" w:rsidRDefault="005440BF" w:rsidP="006D5DE5">
      <w:pPr>
        <w:ind w:firstLine="0"/>
      </w:pPr>
    </w:p>
    <w:p w14:paraId="4E0D7682" w14:textId="38596C64" w:rsidR="000F319A" w:rsidRDefault="000F3CFA" w:rsidP="000F319A">
      <w:pPr>
        <w:pStyle w:val="Heading2"/>
      </w:pPr>
      <w:bookmarkStart w:id="220" w:name="_Toc45140960"/>
      <w:r>
        <w:t>Giao diện của ứng dụng</w:t>
      </w:r>
      <w:bookmarkEnd w:id="220"/>
    </w:p>
    <w:p w14:paraId="05C95B4C" w14:textId="7D0DF250" w:rsidR="00C50B12" w:rsidRDefault="009E048C" w:rsidP="00C50B12">
      <w:pPr>
        <w:pStyle w:val="Heading3"/>
      </w:pPr>
      <w:bookmarkStart w:id="221" w:name="_Toc45140961"/>
      <w:r w:rsidRPr="009E048C">
        <w:rPr>
          <w:noProof/>
        </w:rPr>
        <w:drawing>
          <wp:anchor distT="0" distB="0" distL="114300" distR="114300" simplePos="0" relativeHeight="251736576" behindDoc="0" locked="0" layoutInCell="1" allowOverlap="1" wp14:anchorId="3A8A89EE" wp14:editId="26DFFA0B">
            <wp:simplePos x="0" y="0"/>
            <wp:positionH relativeFrom="column">
              <wp:posOffset>-3175</wp:posOffset>
            </wp:positionH>
            <wp:positionV relativeFrom="paragraph">
              <wp:posOffset>525780</wp:posOffset>
            </wp:positionV>
            <wp:extent cx="5580380" cy="4455160"/>
            <wp:effectExtent l="0" t="0" r="1270" b="254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580380" cy="4455160"/>
                    </a:xfrm>
                    <a:prstGeom prst="rect">
                      <a:avLst/>
                    </a:prstGeom>
                    <a:noFill/>
                    <a:ln>
                      <a:noFill/>
                    </a:ln>
                  </pic:spPr>
                </pic:pic>
              </a:graphicData>
            </a:graphic>
          </wp:anchor>
        </w:drawing>
      </w:r>
      <w:r w:rsidR="007728D6">
        <w:rPr>
          <w:noProof/>
        </w:rPr>
        <mc:AlternateContent>
          <mc:Choice Requires="wps">
            <w:drawing>
              <wp:anchor distT="0" distB="0" distL="114300" distR="114300" simplePos="0" relativeHeight="251702784" behindDoc="0" locked="0" layoutInCell="1" allowOverlap="1" wp14:anchorId="209EFC0A" wp14:editId="798838F5">
                <wp:simplePos x="0" y="0"/>
                <wp:positionH relativeFrom="column">
                  <wp:posOffset>-3175</wp:posOffset>
                </wp:positionH>
                <wp:positionV relativeFrom="paragraph">
                  <wp:posOffset>5115560</wp:posOffset>
                </wp:positionV>
                <wp:extent cx="558038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A00171C" w14:textId="46A9A117" w:rsidR="00805121" w:rsidRPr="007728D6" w:rsidRDefault="00805121" w:rsidP="007728D6">
                            <w:pPr>
                              <w:pStyle w:val="Caption"/>
                              <w:rPr>
                                <w:rFonts w:cs="Arial"/>
                                <w:b/>
                                <w:i/>
                                <w:iCs/>
                                <w:noProof/>
                                <w:szCs w:val="26"/>
                              </w:rPr>
                            </w:pPr>
                            <w:bookmarkStart w:id="222" w:name="_Toc45224201"/>
                            <w:r w:rsidRPr="007728D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7728D6">
                              <w:rPr>
                                <w:i/>
                                <w:iCs/>
                              </w:rPr>
                              <w:t xml:space="preserve"> ScreenFlow – Phân luồng màn hình trong ứng dụng</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EFC0A" id="Text Box 165" o:spid="_x0000_s1102" type="#_x0000_t202" style="position:absolute;left:0;text-align:left;margin-left:-.25pt;margin-top:402.8pt;width:439.4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" stroked="f">
                <v:textbox style="mso-fit-shape-to-text:t" inset="0,0,0,0">
                  <w:txbxContent>
                    <w:p w14:paraId="0A00171C" w14:textId="46A9A117" w:rsidR="00805121" w:rsidRPr="007728D6" w:rsidRDefault="00805121" w:rsidP="007728D6">
                      <w:pPr>
                        <w:pStyle w:val="Caption"/>
                        <w:rPr>
                          <w:rFonts w:cs="Arial"/>
                          <w:b/>
                          <w:i/>
                          <w:iCs/>
                          <w:noProof/>
                          <w:szCs w:val="26"/>
                        </w:rPr>
                      </w:pPr>
                      <w:bookmarkStart w:id="223" w:name="_Toc45224201"/>
                      <w:r w:rsidRPr="007728D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7728D6">
                        <w:rPr>
                          <w:i/>
                          <w:iCs/>
                        </w:rPr>
                        <w:t xml:space="preserve"> ScreenFlow – Phân luồng màn hình trong ứng dụng</w:t>
                      </w:r>
                      <w:bookmarkEnd w:id="223"/>
                    </w:p>
                  </w:txbxContent>
                </v:textbox>
                <w10:wrap type="topAndBottom"/>
              </v:shape>
            </w:pict>
          </mc:Fallback>
        </mc:AlternateContent>
      </w:r>
      <w:r w:rsidR="00C50B12">
        <w:t>Screen Flow: Phân luồng màn hình trong ứng dụng</w:t>
      </w:r>
      <w:bookmarkEnd w:id="221"/>
    </w:p>
    <w:p w14:paraId="61D84625" w14:textId="13720695" w:rsidR="004650AD" w:rsidRDefault="004650AD" w:rsidP="004650AD"/>
    <w:p w14:paraId="7696C202" w14:textId="7B9CA2E3" w:rsidR="007E0466" w:rsidRDefault="007E0466" w:rsidP="004650AD"/>
    <w:p w14:paraId="65F63554" w14:textId="3168D386" w:rsidR="007E0466" w:rsidRDefault="007E0466" w:rsidP="004650AD"/>
    <w:p w14:paraId="1D8786C3" w14:textId="73499A76" w:rsidR="007E0466" w:rsidRDefault="007E0466" w:rsidP="004650AD"/>
    <w:p w14:paraId="66ABFFC6" w14:textId="77777777" w:rsidR="007E0466" w:rsidRPr="004650AD" w:rsidRDefault="007E0466" w:rsidP="006A467A">
      <w:pPr>
        <w:ind w:firstLine="0"/>
      </w:pPr>
    </w:p>
    <w:p w14:paraId="221A0F9D" w14:textId="3E0017CC" w:rsidR="00C50B12" w:rsidRDefault="00C50B12" w:rsidP="00C50B12">
      <w:pPr>
        <w:pStyle w:val="Heading3"/>
      </w:pPr>
      <w:bookmarkStart w:id="224" w:name="_Toc45140962"/>
      <w:r>
        <w:lastRenderedPageBreak/>
        <w:t>Thiết kế giao diện dạng Mockup</w:t>
      </w:r>
      <w:bookmarkEnd w:id="224"/>
    </w:p>
    <w:p w14:paraId="32C06C7E" w14:textId="4DDC64A8" w:rsidR="009A081A" w:rsidRDefault="009A081A" w:rsidP="009A081A">
      <w:r>
        <w:rPr>
          <w:noProof/>
        </w:rPr>
        <w:drawing>
          <wp:anchor distT="0" distB="0" distL="114300" distR="114300" simplePos="0" relativeHeight="251575808" behindDoc="0" locked="0" layoutInCell="1" allowOverlap="1" wp14:anchorId="65036346" wp14:editId="79FDFB59">
            <wp:simplePos x="0" y="0"/>
            <wp:positionH relativeFrom="column">
              <wp:posOffset>3730625</wp:posOffset>
            </wp:positionH>
            <wp:positionV relativeFrom="paragraph">
              <wp:posOffset>7620</wp:posOffset>
            </wp:positionV>
            <wp:extent cx="1849120" cy="30099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9">
                      <a:extLst>
                        <a:ext uri="{28A0092B-C50C-407E-A947-70E740481C1C}">
                          <a14:useLocalDpi xmlns:a14="http://schemas.microsoft.com/office/drawing/2010/main" val="0"/>
                        </a:ext>
                      </a:extLst>
                    </a:blip>
                    <a:stretch>
                      <a:fillRect/>
                    </a:stretch>
                  </pic:blipFill>
                  <pic:spPr>
                    <a:xfrm>
                      <a:off x="0" y="0"/>
                      <a:ext cx="184912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4784" behindDoc="0" locked="0" layoutInCell="1" allowOverlap="1" wp14:anchorId="4DAB6FAB" wp14:editId="1FA07859">
            <wp:simplePos x="0" y="0"/>
            <wp:positionH relativeFrom="column">
              <wp:posOffset>-3175</wp:posOffset>
            </wp:positionH>
            <wp:positionV relativeFrom="paragraph">
              <wp:posOffset>102870</wp:posOffset>
            </wp:positionV>
            <wp:extent cx="1638300" cy="2933700"/>
            <wp:effectExtent l="0" t="0" r="0" b="0"/>
            <wp:wrapSquare wrapText="bothSides"/>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0" y="0"/>
                      <a:ext cx="163830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22FD9" w14:textId="75C9417E" w:rsidR="009A081A" w:rsidRDefault="009A081A" w:rsidP="009A081A"/>
    <w:p w14:paraId="48C88957" w14:textId="16435B58" w:rsidR="009A081A" w:rsidRDefault="009A081A" w:rsidP="009A081A"/>
    <w:p w14:paraId="5C5F00D0" w14:textId="755B5DA4" w:rsidR="009A081A" w:rsidRDefault="009A081A" w:rsidP="009A081A"/>
    <w:p w14:paraId="57958254" w14:textId="136443E3" w:rsidR="009A081A" w:rsidRDefault="009A081A">
      <w:pPr>
        <w:spacing w:before="0" w:line="259" w:lineRule="auto"/>
        <w:ind w:firstLine="0"/>
        <w:jc w:val="left"/>
      </w:pPr>
    </w:p>
    <w:p w14:paraId="5EB9A6B1" w14:textId="77777777" w:rsidR="009A081A" w:rsidRDefault="009A081A">
      <w:pPr>
        <w:spacing w:before="0" w:line="259" w:lineRule="auto"/>
        <w:ind w:firstLine="0"/>
        <w:jc w:val="left"/>
      </w:pPr>
    </w:p>
    <w:p w14:paraId="1DC88086" w14:textId="6DE74DA1" w:rsidR="009A081A" w:rsidRDefault="009A081A">
      <w:pPr>
        <w:spacing w:before="0" w:line="259" w:lineRule="auto"/>
        <w:ind w:firstLine="0"/>
        <w:jc w:val="left"/>
      </w:pPr>
    </w:p>
    <w:p w14:paraId="3E07E7A6" w14:textId="1C75F8F2" w:rsidR="009A081A" w:rsidRDefault="009A081A">
      <w:pPr>
        <w:spacing w:before="0" w:line="259" w:lineRule="auto"/>
        <w:ind w:firstLine="0"/>
        <w:jc w:val="left"/>
      </w:pPr>
    </w:p>
    <w:p w14:paraId="7580FE55" w14:textId="00572E89" w:rsidR="009A081A" w:rsidRDefault="008B7B7F">
      <w:pPr>
        <w:spacing w:before="0" w:line="259" w:lineRule="auto"/>
        <w:ind w:firstLine="0"/>
        <w:jc w:val="left"/>
      </w:pPr>
      <w:r>
        <w:rPr>
          <w:noProof/>
        </w:rPr>
        <mc:AlternateContent>
          <mc:Choice Requires="wps">
            <w:drawing>
              <wp:anchor distT="0" distB="0" distL="114300" distR="114300" simplePos="0" relativeHeight="251597312" behindDoc="0" locked="0" layoutInCell="1" allowOverlap="1" wp14:anchorId="5153BF90" wp14:editId="6A35C147">
                <wp:simplePos x="0" y="0"/>
                <wp:positionH relativeFrom="column">
                  <wp:posOffset>-2212975</wp:posOffset>
                </wp:positionH>
                <wp:positionV relativeFrom="paragraph">
                  <wp:posOffset>429895</wp:posOffset>
                </wp:positionV>
                <wp:extent cx="251460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4B7C3A6" w14:textId="3D241F93" w:rsidR="00805121" w:rsidRPr="00234D06" w:rsidRDefault="00805121" w:rsidP="00234D06">
                            <w:pPr>
                              <w:pStyle w:val="Caption"/>
                              <w:rPr>
                                <w:i/>
                                <w:iCs/>
                                <w:noProof/>
                                <w:szCs w:val="24"/>
                              </w:rPr>
                            </w:pPr>
                            <w:bookmarkStart w:id="225" w:name="_Toc45224202"/>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234D06">
                              <w:rPr>
                                <w:i/>
                                <w:iCs/>
                              </w:rPr>
                              <w:t xml:space="preserve"> Mockup Thêm mới ví</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3BF90" id="Text Box 87" o:spid="_x0000_s1103" type="#_x0000_t202" style="position:absolute;margin-left:-174.25pt;margin-top:33.85pt;width:198pt;height:.05pt;z-index:25159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3LwIAAGc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" stroked="f">
                <v:textbox style="mso-fit-shape-to-text:t" inset="0,0,0,0">
                  <w:txbxContent>
                    <w:p w14:paraId="64B7C3A6" w14:textId="3D241F93" w:rsidR="00805121" w:rsidRPr="00234D06" w:rsidRDefault="00805121" w:rsidP="00234D06">
                      <w:pPr>
                        <w:pStyle w:val="Caption"/>
                        <w:rPr>
                          <w:i/>
                          <w:iCs/>
                          <w:noProof/>
                          <w:szCs w:val="24"/>
                        </w:rPr>
                      </w:pPr>
                      <w:bookmarkStart w:id="226" w:name="_Toc45224202"/>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234D06">
                        <w:rPr>
                          <w:i/>
                          <w:iCs/>
                        </w:rPr>
                        <w:t xml:space="preserve"> Mockup Thêm mới ví</w:t>
                      </w:r>
                      <w:bookmarkEnd w:id="226"/>
                    </w:p>
                  </w:txbxContent>
                </v:textbox>
                <w10:wrap type="square"/>
              </v:shape>
            </w:pict>
          </mc:Fallback>
        </mc:AlternateContent>
      </w:r>
    </w:p>
    <w:p w14:paraId="44989623" w14:textId="423EDAA8" w:rsidR="009A081A" w:rsidRDefault="008B7B7F">
      <w:pPr>
        <w:spacing w:before="0" w:line="259" w:lineRule="auto"/>
        <w:ind w:firstLine="0"/>
        <w:jc w:val="left"/>
      </w:pPr>
      <w:r>
        <w:rPr>
          <w:noProof/>
        </w:rPr>
        <mc:AlternateContent>
          <mc:Choice Requires="wps">
            <w:drawing>
              <wp:anchor distT="0" distB="0" distL="114300" distR="114300" simplePos="0" relativeHeight="251602432" behindDoc="0" locked="0" layoutInCell="1" allowOverlap="1" wp14:anchorId="212EDF75" wp14:editId="2B449D8E">
                <wp:simplePos x="0" y="0"/>
                <wp:positionH relativeFrom="column">
                  <wp:posOffset>1306195</wp:posOffset>
                </wp:positionH>
                <wp:positionV relativeFrom="paragraph">
                  <wp:posOffset>24765</wp:posOffset>
                </wp:positionV>
                <wp:extent cx="2352675" cy="635"/>
                <wp:effectExtent l="0" t="0" r="9525" b="0"/>
                <wp:wrapSquare wrapText="bothSides"/>
                <wp:docPr id="88" name="Text Box 88"/>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60DCF01F" w14:textId="52FE473C" w:rsidR="00805121" w:rsidRPr="00234D06" w:rsidRDefault="00805121" w:rsidP="00234D06">
                            <w:pPr>
                              <w:pStyle w:val="Caption"/>
                              <w:rPr>
                                <w:i/>
                                <w:iCs/>
                                <w:noProof/>
                                <w:szCs w:val="24"/>
                              </w:rPr>
                            </w:pPr>
                            <w:bookmarkStart w:id="227" w:name="_Toc45224203"/>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234D06">
                              <w:rPr>
                                <w:i/>
                                <w:iCs/>
                              </w:rPr>
                              <w:t xml:space="preserve"> Mockup Đăng nhập</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EDF75" id="Text Box 88" o:spid="_x0000_s1104" type="#_x0000_t202" style="position:absolute;margin-left:102.85pt;margin-top:1.95pt;width:185.25pt;height:.05pt;z-index:25160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ohLwIAAGc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" stroked="f">
                <v:textbox style="mso-fit-shape-to-text:t" inset="0,0,0,0">
                  <w:txbxContent>
                    <w:p w14:paraId="60DCF01F" w14:textId="52FE473C" w:rsidR="00805121" w:rsidRPr="00234D06" w:rsidRDefault="00805121" w:rsidP="00234D06">
                      <w:pPr>
                        <w:pStyle w:val="Caption"/>
                        <w:rPr>
                          <w:i/>
                          <w:iCs/>
                          <w:noProof/>
                          <w:szCs w:val="24"/>
                        </w:rPr>
                      </w:pPr>
                      <w:bookmarkStart w:id="228" w:name="_Toc45224203"/>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234D06">
                        <w:rPr>
                          <w:i/>
                          <w:iCs/>
                        </w:rPr>
                        <w:t xml:space="preserve"> Mockup Đăng nhập</w:t>
                      </w:r>
                      <w:bookmarkEnd w:id="228"/>
                    </w:p>
                  </w:txbxContent>
                </v:textbox>
                <w10:wrap type="square"/>
              </v:shape>
            </w:pict>
          </mc:Fallback>
        </mc:AlternateContent>
      </w:r>
    </w:p>
    <w:p w14:paraId="0A9D309C" w14:textId="76A74D3F" w:rsidR="009A081A" w:rsidRDefault="008B7B7F">
      <w:pPr>
        <w:spacing w:before="0" w:line="259" w:lineRule="auto"/>
        <w:ind w:firstLine="0"/>
        <w:jc w:val="left"/>
      </w:pPr>
      <w:r>
        <w:rPr>
          <w:noProof/>
        </w:rPr>
        <w:drawing>
          <wp:anchor distT="0" distB="0" distL="114300" distR="114300" simplePos="0" relativeHeight="251578880" behindDoc="0" locked="0" layoutInCell="1" allowOverlap="1" wp14:anchorId="21817096" wp14:editId="025D257C">
            <wp:simplePos x="0" y="0"/>
            <wp:positionH relativeFrom="column">
              <wp:posOffset>1580515</wp:posOffset>
            </wp:positionH>
            <wp:positionV relativeFrom="paragraph">
              <wp:posOffset>5715</wp:posOffset>
            </wp:positionV>
            <wp:extent cx="1835150" cy="3476625"/>
            <wp:effectExtent l="0" t="0" r="0" b="9525"/>
            <wp:wrapSquare wrapText="bothSides"/>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91">
                      <a:extLst>
                        <a:ext uri="{28A0092B-C50C-407E-A947-70E740481C1C}">
                          <a14:useLocalDpi xmlns:a14="http://schemas.microsoft.com/office/drawing/2010/main" val="0"/>
                        </a:ext>
                      </a:extLst>
                    </a:blip>
                    <a:stretch>
                      <a:fillRect/>
                    </a:stretch>
                  </pic:blipFill>
                  <pic:spPr>
                    <a:xfrm>
                      <a:off x="0" y="0"/>
                      <a:ext cx="183515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7856" behindDoc="0" locked="0" layoutInCell="1" allowOverlap="1" wp14:anchorId="222464CE" wp14:editId="4A73B1CE">
            <wp:simplePos x="0" y="0"/>
            <wp:positionH relativeFrom="column">
              <wp:posOffset>-2168525</wp:posOffset>
            </wp:positionH>
            <wp:positionV relativeFrom="paragraph">
              <wp:posOffset>118110</wp:posOffset>
            </wp:positionV>
            <wp:extent cx="1847850" cy="35306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2"/>
                    <a:stretch>
                      <a:fillRect/>
                    </a:stretch>
                  </pic:blipFill>
                  <pic:spPr>
                    <a:xfrm>
                      <a:off x="0" y="0"/>
                      <a:ext cx="184785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FB4A3" w14:textId="65AB45F2" w:rsidR="009A081A" w:rsidRDefault="009A081A">
      <w:pPr>
        <w:spacing w:before="0" w:line="259" w:lineRule="auto"/>
        <w:ind w:firstLine="0"/>
        <w:jc w:val="left"/>
      </w:pPr>
    </w:p>
    <w:p w14:paraId="4EF16074" w14:textId="3FA7827E" w:rsidR="009A081A" w:rsidRDefault="008B7B7F">
      <w:pPr>
        <w:spacing w:before="0" w:line="259" w:lineRule="auto"/>
        <w:ind w:firstLine="0"/>
        <w:jc w:val="left"/>
      </w:pPr>
      <w:r>
        <w:rPr>
          <w:noProof/>
        </w:rPr>
        <mc:AlternateContent>
          <mc:Choice Requires="wps">
            <w:drawing>
              <wp:anchor distT="0" distB="0" distL="114300" distR="114300" simplePos="0" relativeHeight="251582976" behindDoc="0" locked="0" layoutInCell="1" allowOverlap="1" wp14:anchorId="7DF6E55D" wp14:editId="537908AC">
                <wp:simplePos x="0" y="0"/>
                <wp:positionH relativeFrom="column">
                  <wp:posOffset>1543050</wp:posOffset>
                </wp:positionH>
                <wp:positionV relativeFrom="paragraph">
                  <wp:posOffset>3004820</wp:posOffset>
                </wp:positionV>
                <wp:extent cx="234315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EC972D5" w14:textId="6A3813B2" w:rsidR="00805121" w:rsidRPr="00234D06" w:rsidRDefault="00805121" w:rsidP="00234D06">
                            <w:pPr>
                              <w:pStyle w:val="Caption"/>
                              <w:rPr>
                                <w:i/>
                                <w:iCs/>
                                <w:noProof/>
                                <w:szCs w:val="24"/>
                              </w:rPr>
                            </w:pPr>
                            <w:bookmarkStart w:id="229" w:name="_Toc45224204"/>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234D06">
                              <w:rPr>
                                <w:i/>
                                <w:iCs/>
                              </w:rPr>
                              <w:t xml:space="preserve"> Mockup Thêm</w:t>
                            </w:r>
                            <w:r w:rsidR="005E14FF">
                              <w:rPr>
                                <w:i/>
                                <w:iCs/>
                              </w:rPr>
                              <w:t xml:space="preserve"> khoản</w:t>
                            </w:r>
                            <w:r w:rsidRPr="00234D06">
                              <w:rPr>
                                <w:i/>
                                <w:iCs/>
                              </w:rPr>
                              <w:t xml:space="preserve"> thu chi</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6E55D" id="Text Box 97" o:spid="_x0000_s1105" type="#_x0000_t202" style="position:absolute;margin-left:121.5pt;margin-top:236.6pt;width:184.5pt;height:.05pt;z-index:25158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" stroked="f">
                <v:textbox style="mso-fit-shape-to-text:t" inset="0,0,0,0">
                  <w:txbxContent>
                    <w:p w14:paraId="5EC972D5" w14:textId="6A3813B2" w:rsidR="00805121" w:rsidRPr="00234D06" w:rsidRDefault="00805121" w:rsidP="00234D06">
                      <w:pPr>
                        <w:pStyle w:val="Caption"/>
                        <w:rPr>
                          <w:i/>
                          <w:iCs/>
                          <w:noProof/>
                          <w:szCs w:val="24"/>
                        </w:rPr>
                      </w:pPr>
                      <w:bookmarkStart w:id="230" w:name="_Toc45224204"/>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234D06">
                        <w:rPr>
                          <w:i/>
                          <w:iCs/>
                        </w:rPr>
                        <w:t xml:space="preserve"> Mockup Thêm</w:t>
                      </w:r>
                      <w:r w:rsidR="005E14FF">
                        <w:rPr>
                          <w:i/>
                          <w:iCs/>
                        </w:rPr>
                        <w:t xml:space="preserve"> khoản</w:t>
                      </w:r>
                      <w:r w:rsidRPr="00234D06">
                        <w:rPr>
                          <w:i/>
                          <w:iCs/>
                        </w:rPr>
                        <w:t xml:space="preserve"> thu chi</w:t>
                      </w:r>
                      <w:bookmarkEnd w:id="230"/>
                    </w:p>
                  </w:txbxContent>
                </v:textbox>
                <w10:wrap type="square"/>
              </v:shape>
            </w:pict>
          </mc:Fallback>
        </mc:AlternateContent>
      </w:r>
      <w:r>
        <w:rPr>
          <w:noProof/>
        </w:rPr>
        <mc:AlternateContent>
          <mc:Choice Requires="wps">
            <w:drawing>
              <wp:anchor distT="0" distB="0" distL="114300" distR="114300" simplePos="0" relativeHeight="251580928" behindDoc="0" locked="0" layoutInCell="1" allowOverlap="1" wp14:anchorId="679D6F9C" wp14:editId="654EA159">
                <wp:simplePos x="0" y="0"/>
                <wp:positionH relativeFrom="column">
                  <wp:posOffset>-2419350</wp:posOffset>
                </wp:positionH>
                <wp:positionV relativeFrom="paragraph">
                  <wp:posOffset>3090545</wp:posOffset>
                </wp:positionV>
                <wp:extent cx="27813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2C1E51DD" w14:textId="7B337C62" w:rsidR="00805121" w:rsidRPr="00234D06" w:rsidRDefault="00805121" w:rsidP="00234D06">
                            <w:pPr>
                              <w:pStyle w:val="Caption"/>
                              <w:rPr>
                                <w:i/>
                                <w:iCs/>
                              </w:rPr>
                            </w:pPr>
                            <w:bookmarkStart w:id="231" w:name="_Toc45224205"/>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234D06">
                              <w:rPr>
                                <w:i/>
                                <w:iCs/>
                              </w:rPr>
                              <w:t xml:space="preserve"> Mockup Đăng ký tài khoản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D6F9C" id="Text Box 92" o:spid="_x0000_s1106" type="#_x0000_t202" style="position:absolute;margin-left:-190.5pt;margin-top:243.35pt;width:219pt;height:.0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" stroked="f">
                <v:textbox style="mso-fit-shape-to-text:t" inset="0,0,0,0">
                  <w:txbxContent>
                    <w:p w14:paraId="2C1E51DD" w14:textId="7B337C62" w:rsidR="00805121" w:rsidRPr="00234D06" w:rsidRDefault="00805121" w:rsidP="00234D06">
                      <w:pPr>
                        <w:pStyle w:val="Caption"/>
                        <w:rPr>
                          <w:i/>
                          <w:iCs/>
                        </w:rPr>
                      </w:pPr>
                      <w:bookmarkStart w:id="232" w:name="_Toc45224205"/>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234D06">
                        <w:rPr>
                          <w:i/>
                          <w:iCs/>
                        </w:rPr>
                        <w:t xml:space="preserve"> Mockup Đăng ký tài khoản</w:t>
                      </w:r>
                      <w:bookmarkEnd w:id="232"/>
                    </w:p>
                  </w:txbxContent>
                </v:textbox>
                <w10:wrap type="square"/>
              </v:shape>
            </w:pict>
          </mc:Fallback>
        </mc:AlternateContent>
      </w:r>
      <w:r w:rsidR="009A081A">
        <w:br w:type="page"/>
      </w:r>
    </w:p>
    <w:p w14:paraId="64C21FAF" w14:textId="1ED3488D" w:rsidR="009A081A" w:rsidRDefault="008B7B7F">
      <w:pPr>
        <w:spacing w:before="0" w:line="259" w:lineRule="auto"/>
        <w:ind w:firstLine="0"/>
        <w:jc w:val="left"/>
      </w:pPr>
      <w:r>
        <w:rPr>
          <w:noProof/>
        </w:rPr>
        <w:lastRenderedPageBreak/>
        <mc:AlternateContent>
          <mc:Choice Requires="wps">
            <w:drawing>
              <wp:anchor distT="0" distB="0" distL="114300" distR="114300" simplePos="0" relativeHeight="251704832" behindDoc="0" locked="0" layoutInCell="1" allowOverlap="1" wp14:anchorId="6B4A7343" wp14:editId="1490BEA2">
                <wp:simplePos x="0" y="0"/>
                <wp:positionH relativeFrom="column">
                  <wp:posOffset>3673475</wp:posOffset>
                </wp:positionH>
                <wp:positionV relativeFrom="paragraph">
                  <wp:posOffset>3184525</wp:posOffset>
                </wp:positionV>
                <wp:extent cx="1905000" cy="635"/>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507CEBDD" w14:textId="2BDAA485" w:rsidR="00805121" w:rsidRPr="00CE7268" w:rsidRDefault="00805121" w:rsidP="008B7B7F">
                            <w:pPr>
                              <w:pStyle w:val="Caption"/>
                              <w:rPr>
                                <w:i/>
                                <w:iCs/>
                                <w:noProof/>
                                <w:szCs w:val="24"/>
                              </w:rPr>
                            </w:pPr>
                            <w:bookmarkStart w:id="233" w:name="_Toc45224206"/>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CE7268">
                              <w:rPr>
                                <w:i/>
                                <w:iCs/>
                              </w:rPr>
                              <w:t xml:space="preserve"> Mockup Quản lý kế hoạch tiết kiệm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A7343" id="Text Box 171" o:spid="_x0000_s1107" type="#_x0000_t202" style="position:absolute;margin-left:289.25pt;margin-top:250.75pt;width:150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" stroked="f">
                <v:textbox style="mso-fit-shape-to-text:t" inset="0,0,0,0">
                  <w:txbxContent>
                    <w:p w14:paraId="507CEBDD" w14:textId="2BDAA485" w:rsidR="00805121" w:rsidRPr="00CE7268" w:rsidRDefault="00805121" w:rsidP="008B7B7F">
                      <w:pPr>
                        <w:pStyle w:val="Caption"/>
                        <w:rPr>
                          <w:i/>
                          <w:iCs/>
                          <w:noProof/>
                          <w:szCs w:val="24"/>
                        </w:rPr>
                      </w:pPr>
                      <w:bookmarkStart w:id="234" w:name="_Toc45224206"/>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CE7268">
                        <w:rPr>
                          <w:i/>
                          <w:iCs/>
                        </w:rPr>
                        <w:t xml:space="preserve"> Mockup Quản lý kế hoạch tiết kiệm</w:t>
                      </w:r>
                      <w:bookmarkEnd w:id="234"/>
                    </w:p>
                  </w:txbxContent>
                </v:textbox>
                <w10:wrap type="square"/>
              </v:shape>
            </w:pict>
          </mc:Fallback>
        </mc:AlternateContent>
      </w:r>
      <w:r w:rsidR="00ED7AE9">
        <w:rPr>
          <w:noProof/>
        </w:rPr>
        <w:drawing>
          <wp:anchor distT="0" distB="0" distL="114300" distR="114300" simplePos="0" relativeHeight="251590144" behindDoc="0" locked="0" layoutInCell="1" allowOverlap="1" wp14:anchorId="3DBA33EF" wp14:editId="0FEE0487">
            <wp:simplePos x="0" y="0"/>
            <wp:positionH relativeFrom="column">
              <wp:posOffset>3673475</wp:posOffset>
            </wp:positionH>
            <wp:positionV relativeFrom="paragraph">
              <wp:posOffset>12700</wp:posOffset>
            </wp:positionV>
            <wp:extent cx="1905000" cy="3114675"/>
            <wp:effectExtent l="0" t="0" r="0" b="9525"/>
            <wp:wrapSquare wrapText="bothSides"/>
            <wp:docPr id="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0" y="0"/>
                      <a:ext cx="19050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AE9">
        <w:rPr>
          <w:noProof/>
        </w:rPr>
        <w:drawing>
          <wp:anchor distT="0" distB="0" distL="114300" distR="114300" simplePos="0" relativeHeight="251589120" behindDoc="0" locked="0" layoutInCell="1" allowOverlap="1" wp14:anchorId="2EF677CF" wp14:editId="393060F2">
            <wp:simplePos x="0" y="0"/>
            <wp:positionH relativeFrom="column">
              <wp:posOffset>-3175</wp:posOffset>
            </wp:positionH>
            <wp:positionV relativeFrom="paragraph">
              <wp:posOffset>3175</wp:posOffset>
            </wp:positionV>
            <wp:extent cx="1933575" cy="3152775"/>
            <wp:effectExtent l="0" t="0" r="9525" b="9525"/>
            <wp:wrapSquare wrapText="bothSides"/>
            <wp:docPr id="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0" y="0"/>
                      <a:ext cx="193357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FEF44" w14:textId="53CA9921" w:rsidR="00402F36" w:rsidRDefault="00402F36">
      <w:pPr>
        <w:spacing w:before="0" w:line="259" w:lineRule="auto"/>
        <w:ind w:firstLine="0"/>
        <w:jc w:val="left"/>
      </w:pPr>
    </w:p>
    <w:p w14:paraId="168AA5C9" w14:textId="57745232" w:rsidR="00402F36" w:rsidRDefault="00402F36">
      <w:pPr>
        <w:spacing w:before="0" w:line="259" w:lineRule="auto"/>
        <w:ind w:firstLine="0"/>
        <w:jc w:val="left"/>
      </w:pPr>
    </w:p>
    <w:p w14:paraId="00FF145C" w14:textId="682804EE" w:rsidR="00402F36" w:rsidRDefault="00402F36">
      <w:pPr>
        <w:spacing w:before="0" w:line="259" w:lineRule="auto"/>
        <w:ind w:firstLine="0"/>
        <w:jc w:val="left"/>
      </w:pPr>
    </w:p>
    <w:p w14:paraId="6A4C31B0" w14:textId="3990C5C4" w:rsidR="00402F36" w:rsidRDefault="00402F36">
      <w:pPr>
        <w:spacing w:before="0" w:line="259" w:lineRule="auto"/>
        <w:ind w:firstLine="0"/>
        <w:jc w:val="left"/>
      </w:pPr>
    </w:p>
    <w:p w14:paraId="141B8136" w14:textId="5AC54179" w:rsidR="00402F36" w:rsidRDefault="00402F36">
      <w:pPr>
        <w:spacing w:before="0" w:line="259" w:lineRule="auto"/>
        <w:ind w:firstLine="0"/>
        <w:jc w:val="left"/>
      </w:pPr>
    </w:p>
    <w:p w14:paraId="6166F1EE" w14:textId="312F5BE9" w:rsidR="00402F36" w:rsidRDefault="00402F36">
      <w:pPr>
        <w:spacing w:before="0" w:line="259" w:lineRule="auto"/>
        <w:ind w:firstLine="0"/>
        <w:jc w:val="left"/>
      </w:pPr>
    </w:p>
    <w:p w14:paraId="7838C6D5" w14:textId="65EDADBF" w:rsidR="00402F36" w:rsidRDefault="00402F36">
      <w:pPr>
        <w:spacing w:before="0" w:line="259" w:lineRule="auto"/>
        <w:ind w:firstLine="0"/>
        <w:jc w:val="left"/>
      </w:pPr>
    </w:p>
    <w:p w14:paraId="2B211D05" w14:textId="79447C0D" w:rsidR="00402F36" w:rsidRDefault="00402F36">
      <w:pPr>
        <w:spacing w:before="0" w:line="259" w:lineRule="auto"/>
        <w:ind w:firstLine="0"/>
        <w:jc w:val="left"/>
      </w:pPr>
    </w:p>
    <w:p w14:paraId="638097DE" w14:textId="0F58B481" w:rsidR="00402F36" w:rsidRDefault="00402F36">
      <w:pPr>
        <w:spacing w:before="0" w:line="259" w:lineRule="auto"/>
        <w:ind w:firstLine="0"/>
        <w:jc w:val="left"/>
      </w:pPr>
    </w:p>
    <w:p w14:paraId="10D0A805" w14:textId="2A931307" w:rsidR="00402F36" w:rsidRDefault="00CE7268">
      <w:pPr>
        <w:spacing w:before="0" w:line="259" w:lineRule="auto"/>
        <w:ind w:firstLine="0"/>
        <w:jc w:val="left"/>
      </w:pPr>
      <w:r>
        <w:rPr>
          <w:noProof/>
        </w:rPr>
        <mc:AlternateContent>
          <mc:Choice Requires="wps">
            <w:drawing>
              <wp:anchor distT="0" distB="0" distL="114300" distR="114300" simplePos="0" relativeHeight="251606528" behindDoc="0" locked="0" layoutInCell="1" allowOverlap="1" wp14:anchorId="55752240" wp14:editId="1003FCB5">
                <wp:simplePos x="0" y="0"/>
                <wp:positionH relativeFrom="column">
                  <wp:posOffset>-631825</wp:posOffset>
                </wp:positionH>
                <wp:positionV relativeFrom="paragraph">
                  <wp:posOffset>76200</wp:posOffset>
                </wp:positionV>
                <wp:extent cx="3152775" cy="635"/>
                <wp:effectExtent l="0" t="0" r="9525" b="0"/>
                <wp:wrapSquare wrapText="bothSides"/>
                <wp:docPr id="170" name="Text Box 170"/>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DEEC724" w14:textId="501F416B" w:rsidR="00805121" w:rsidRPr="00CE7268" w:rsidRDefault="00805121" w:rsidP="008B7B7F">
                            <w:pPr>
                              <w:pStyle w:val="Caption"/>
                              <w:rPr>
                                <w:i/>
                                <w:iCs/>
                                <w:noProof/>
                                <w:szCs w:val="24"/>
                              </w:rPr>
                            </w:pPr>
                            <w:bookmarkStart w:id="235" w:name="_Toc45224207"/>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CE7268">
                              <w:rPr>
                                <w:i/>
                                <w:iCs/>
                              </w:rPr>
                              <w:t xml:space="preserve"> Mockup Quản lý danh mục thu chi</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52240" id="Text Box 170" o:spid="_x0000_s1108" type="#_x0000_t202" style="position:absolute;margin-left:-49.75pt;margin-top:6pt;width:248.25pt;height:.0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" stroked="f">
                <v:textbox style="mso-fit-shape-to-text:t" inset="0,0,0,0">
                  <w:txbxContent>
                    <w:p w14:paraId="2DEEC724" w14:textId="501F416B" w:rsidR="00805121" w:rsidRPr="00CE7268" w:rsidRDefault="00805121" w:rsidP="008B7B7F">
                      <w:pPr>
                        <w:pStyle w:val="Caption"/>
                        <w:rPr>
                          <w:i/>
                          <w:iCs/>
                          <w:noProof/>
                          <w:szCs w:val="24"/>
                        </w:rPr>
                      </w:pPr>
                      <w:bookmarkStart w:id="236" w:name="_Toc45224207"/>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CE7268">
                        <w:rPr>
                          <w:i/>
                          <w:iCs/>
                        </w:rPr>
                        <w:t xml:space="preserve"> Mockup Quản lý danh mục thu chi</w:t>
                      </w:r>
                      <w:bookmarkEnd w:id="236"/>
                    </w:p>
                  </w:txbxContent>
                </v:textbox>
                <w10:wrap type="square"/>
              </v:shape>
            </w:pict>
          </mc:Fallback>
        </mc:AlternateContent>
      </w:r>
    </w:p>
    <w:p w14:paraId="04816E16" w14:textId="72063A34" w:rsidR="00402F36" w:rsidRDefault="00402F36">
      <w:pPr>
        <w:spacing w:before="0" w:line="259" w:lineRule="auto"/>
        <w:ind w:firstLine="0"/>
        <w:jc w:val="left"/>
      </w:pPr>
    </w:p>
    <w:p w14:paraId="1425A69B" w14:textId="674BF97D" w:rsidR="009A081A" w:rsidRDefault="0044026D">
      <w:pPr>
        <w:spacing w:before="0" w:line="259" w:lineRule="auto"/>
        <w:ind w:firstLine="0"/>
        <w:jc w:val="left"/>
      </w:pPr>
      <w:r>
        <w:rPr>
          <w:noProof/>
        </w:rPr>
        <mc:AlternateContent>
          <mc:Choice Requires="wps">
            <w:drawing>
              <wp:anchor distT="0" distB="0" distL="114300" distR="114300" simplePos="0" relativeHeight="251611648" behindDoc="0" locked="0" layoutInCell="1" allowOverlap="1" wp14:anchorId="3E94C41E" wp14:editId="0402689A">
                <wp:simplePos x="0" y="0"/>
                <wp:positionH relativeFrom="column">
                  <wp:posOffset>-3175</wp:posOffset>
                </wp:positionH>
                <wp:positionV relativeFrom="paragraph">
                  <wp:posOffset>3488690</wp:posOffset>
                </wp:positionV>
                <wp:extent cx="1895475" cy="635"/>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3A853311" w14:textId="53ED69E8" w:rsidR="00805121" w:rsidRPr="00CE7268" w:rsidRDefault="00805121" w:rsidP="008B7B7F">
                            <w:pPr>
                              <w:pStyle w:val="Caption"/>
                              <w:rPr>
                                <w:i/>
                                <w:iCs/>
                                <w:noProof/>
                                <w:szCs w:val="24"/>
                              </w:rPr>
                            </w:pPr>
                            <w:bookmarkStart w:id="237" w:name="_Toc45224208"/>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CE7268">
                              <w:rPr>
                                <w:i/>
                                <w:iCs/>
                              </w:rPr>
                              <w:t xml:space="preserve"> Mockup Thống kê thu chi</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4C41E" id="Text Box 172" o:spid="_x0000_s1109" type="#_x0000_t202" style="position:absolute;margin-left:-.25pt;margin-top:274.7pt;width:149.2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" stroked="f">
                <v:textbox style="mso-fit-shape-to-text:t" inset="0,0,0,0">
                  <w:txbxContent>
                    <w:p w14:paraId="3A853311" w14:textId="53ED69E8" w:rsidR="00805121" w:rsidRPr="00CE7268" w:rsidRDefault="00805121" w:rsidP="008B7B7F">
                      <w:pPr>
                        <w:pStyle w:val="Caption"/>
                        <w:rPr>
                          <w:i/>
                          <w:iCs/>
                          <w:noProof/>
                          <w:szCs w:val="24"/>
                        </w:rPr>
                      </w:pPr>
                      <w:bookmarkStart w:id="238" w:name="_Toc45224208"/>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CE7268">
                        <w:rPr>
                          <w:i/>
                          <w:iCs/>
                        </w:rPr>
                        <w:t xml:space="preserve"> Mockup Thống kê thu chi</w:t>
                      </w:r>
                      <w:bookmarkEnd w:id="238"/>
                    </w:p>
                  </w:txbxContent>
                </v:textbox>
                <w10:wrap type="square"/>
              </v:shape>
            </w:pict>
          </mc:Fallback>
        </mc:AlternateContent>
      </w:r>
      <w:r w:rsidR="00CE7268">
        <w:rPr>
          <w:noProof/>
        </w:rPr>
        <mc:AlternateContent>
          <mc:Choice Requires="wps">
            <w:drawing>
              <wp:anchor distT="0" distB="0" distL="114300" distR="114300" simplePos="0" relativeHeight="251615744" behindDoc="0" locked="0" layoutInCell="1" allowOverlap="1" wp14:anchorId="5CACB786" wp14:editId="6B737BF0">
                <wp:simplePos x="0" y="0"/>
                <wp:positionH relativeFrom="column">
                  <wp:posOffset>3502025</wp:posOffset>
                </wp:positionH>
                <wp:positionV relativeFrom="paragraph">
                  <wp:posOffset>3488690</wp:posOffset>
                </wp:positionV>
                <wp:extent cx="2076450" cy="635"/>
                <wp:effectExtent l="0" t="0" r="0" b="0"/>
                <wp:wrapSquare wrapText="bothSides"/>
                <wp:docPr id="173" name="Text Box 17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6E8531D" w14:textId="773E8A7E" w:rsidR="00805121" w:rsidRPr="00CE7268" w:rsidRDefault="00805121" w:rsidP="008B7B7F">
                            <w:pPr>
                              <w:pStyle w:val="Caption"/>
                              <w:rPr>
                                <w:i/>
                                <w:iCs/>
                                <w:noProof/>
                                <w:szCs w:val="24"/>
                              </w:rPr>
                            </w:pPr>
                            <w:bookmarkStart w:id="239" w:name="_Toc45224209"/>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CE7268">
                              <w:rPr>
                                <w:i/>
                                <w:iCs/>
                              </w:rPr>
                              <w:t xml:space="preserve"> Mockup thêm kế hoạch tiết kiệm</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CB786" id="Text Box 173" o:spid="_x0000_s1110" type="#_x0000_t202" style="position:absolute;margin-left:275.75pt;margin-top:274.7pt;width:163.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l5MQIAAGk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" stroked="f">
                <v:textbox style="mso-fit-shape-to-text:t" inset="0,0,0,0">
                  <w:txbxContent>
                    <w:p w14:paraId="56E8531D" w14:textId="773E8A7E" w:rsidR="00805121" w:rsidRPr="00CE7268" w:rsidRDefault="00805121" w:rsidP="008B7B7F">
                      <w:pPr>
                        <w:pStyle w:val="Caption"/>
                        <w:rPr>
                          <w:i/>
                          <w:iCs/>
                          <w:noProof/>
                          <w:szCs w:val="24"/>
                        </w:rPr>
                      </w:pPr>
                      <w:bookmarkStart w:id="240" w:name="_Toc45224209"/>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CE7268">
                        <w:rPr>
                          <w:i/>
                          <w:iCs/>
                        </w:rPr>
                        <w:t xml:space="preserve"> Mockup thêm kế hoạch tiết kiệm</w:t>
                      </w:r>
                      <w:bookmarkEnd w:id="240"/>
                    </w:p>
                  </w:txbxContent>
                </v:textbox>
                <w10:wrap type="square"/>
              </v:shape>
            </w:pict>
          </mc:Fallback>
        </mc:AlternateContent>
      </w:r>
      <w:r w:rsidR="00CE7268">
        <w:rPr>
          <w:noProof/>
        </w:rPr>
        <w:drawing>
          <wp:anchor distT="0" distB="0" distL="114300" distR="114300" simplePos="0" relativeHeight="251593216" behindDoc="0" locked="0" layoutInCell="1" allowOverlap="1" wp14:anchorId="173171CF" wp14:editId="48669588">
            <wp:simplePos x="0" y="0"/>
            <wp:positionH relativeFrom="column">
              <wp:posOffset>3502025</wp:posOffset>
            </wp:positionH>
            <wp:positionV relativeFrom="paragraph">
              <wp:posOffset>2540</wp:posOffset>
            </wp:positionV>
            <wp:extent cx="2076450" cy="3419475"/>
            <wp:effectExtent l="0" t="0" r="0" b="9525"/>
            <wp:wrapSquare wrapText="bothSides"/>
            <wp:docPr id="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5">
                      <a:extLst>
                        <a:ext uri="{28A0092B-C50C-407E-A947-70E740481C1C}">
                          <a14:useLocalDpi xmlns:a14="http://schemas.microsoft.com/office/drawing/2010/main" val="0"/>
                        </a:ext>
                      </a:extLst>
                    </a:blip>
                    <a:stretch>
                      <a:fillRect/>
                    </a:stretch>
                  </pic:blipFill>
                  <pic:spPr>
                    <a:xfrm>
                      <a:off x="0" y="0"/>
                      <a:ext cx="207645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268">
        <w:rPr>
          <w:noProof/>
        </w:rPr>
        <w:drawing>
          <wp:anchor distT="0" distB="0" distL="114300" distR="114300" simplePos="0" relativeHeight="251592192" behindDoc="0" locked="0" layoutInCell="1" allowOverlap="1" wp14:anchorId="7C0212B7" wp14:editId="22835940">
            <wp:simplePos x="0" y="0"/>
            <wp:positionH relativeFrom="column">
              <wp:posOffset>-3175</wp:posOffset>
            </wp:positionH>
            <wp:positionV relativeFrom="paragraph">
              <wp:posOffset>2540</wp:posOffset>
            </wp:positionV>
            <wp:extent cx="1895475" cy="3429000"/>
            <wp:effectExtent l="0" t="0" r="9525" b="0"/>
            <wp:wrapSquare wrapText="bothSides"/>
            <wp:docPr id="1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6">
                      <a:extLst>
                        <a:ext uri="{28A0092B-C50C-407E-A947-70E740481C1C}">
                          <a14:useLocalDpi xmlns:a14="http://schemas.microsoft.com/office/drawing/2010/main" val="0"/>
                        </a:ext>
                      </a:extLst>
                    </a:blip>
                    <a:stretch>
                      <a:fillRect/>
                    </a:stretch>
                  </pic:blipFill>
                  <pic:spPr>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81A">
        <w:br w:type="page"/>
      </w:r>
    </w:p>
    <w:p w14:paraId="7A9DA68B" w14:textId="4CCEDB5B" w:rsidR="009A081A" w:rsidRPr="009A081A" w:rsidRDefault="001047EA" w:rsidP="00C05A66">
      <w:pPr>
        <w:spacing w:before="0" w:line="259" w:lineRule="auto"/>
        <w:ind w:firstLine="0"/>
        <w:jc w:val="left"/>
      </w:pPr>
      <w:r>
        <w:rPr>
          <w:noProof/>
        </w:rPr>
        <w:lastRenderedPageBreak/>
        <mc:AlternateContent>
          <mc:Choice Requires="wps">
            <w:drawing>
              <wp:anchor distT="0" distB="0" distL="114300" distR="114300" simplePos="0" relativeHeight="251707904" behindDoc="0" locked="0" layoutInCell="1" allowOverlap="1" wp14:anchorId="79D85B31" wp14:editId="2403B3BC">
                <wp:simplePos x="0" y="0"/>
                <wp:positionH relativeFrom="column">
                  <wp:posOffset>1377950</wp:posOffset>
                </wp:positionH>
                <wp:positionV relativeFrom="paragraph">
                  <wp:posOffset>7499350</wp:posOffset>
                </wp:positionV>
                <wp:extent cx="2286000" cy="635"/>
                <wp:effectExtent l="0" t="0" r="0" b="0"/>
                <wp:wrapSquare wrapText="bothSides"/>
                <wp:docPr id="177" name="Text Box 17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8D49136" w14:textId="61C6A814" w:rsidR="00805121" w:rsidRPr="00116DA5" w:rsidRDefault="00805121" w:rsidP="00116DA5">
                            <w:pPr>
                              <w:pStyle w:val="Caption"/>
                              <w:rPr>
                                <w:i/>
                                <w:iCs/>
                                <w:noProof/>
                                <w:szCs w:val="24"/>
                              </w:rPr>
                            </w:pPr>
                            <w:bookmarkStart w:id="241" w:name="_Toc45224210"/>
                            <w:r w:rsidRPr="00116DA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10</w:t>
                            </w:r>
                            <w:r w:rsidR="00243146">
                              <w:rPr>
                                <w:i/>
                                <w:iCs/>
                              </w:rPr>
                              <w:fldChar w:fldCharType="end"/>
                            </w:r>
                            <w:r w:rsidRPr="00116DA5">
                              <w:rPr>
                                <w:i/>
                                <w:iCs/>
                              </w:rPr>
                              <w:t xml:space="preserve"> Mockup Chuyển tiền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85B31" id="Text Box 177" o:spid="_x0000_s1111" type="#_x0000_t202" style="position:absolute;margin-left:108.5pt;margin-top:590.5pt;width:180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" stroked="f">
                <v:textbox style="mso-fit-shape-to-text:t" inset="0,0,0,0">
                  <w:txbxContent>
                    <w:p w14:paraId="38D49136" w14:textId="61C6A814" w:rsidR="00805121" w:rsidRPr="00116DA5" w:rsidRDefault="00805121" w:rsidP="00116DA5">
                      <w:pPr>
                        <w:pStyle w:val="Caption"/>
                        <w:rPr>
                          <w:i/>
                          <w:iCs/>
                          <w:noProof/>
                          <w:szCs w:val="24"/>
                        </w:rPr>
                      </w:pPr>
                      <w:bookmarkStart w:id="242" w:name="_Toc45224210"/>
                      <w:r w:rsidRPr="00116DA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10</w:t>
                      </w:r>
                      <w:r w:rsidR="00243146">
                        <w:rPr>
                          <w:i/>
                          <w:iCs/>
                        </w:rPr>
                        <w:fldChar w:fldCharType="end"/>
                      </w:r>
                      <w:r w:rsidRPr="00116DA5">
                        <w:rPr>
                          <w:i/>
                          <w:iCs/>
                        </w:rPr>
                        <w:t xml:space="preserve"> Mockup Chuyển tiền</w:t>
                      </w:r>
                      <w:bookmarkEnd w:id="242"/>
                    </w:p>
                  </w:txbxContent>
                </v:textbox>
                <w10:wrap type="square"/>
              </v:shape>
            </w:pict>
          </mc:Fallback>
        </mc:AlternateContent>
      </w:r>
      <w:r>
        <w:rPr>
          <w:noProof/>
        </w:rPr>
        <w:drawing>
          <wp:anchor distT="0" distB="0" distL="114300" distR="114300" simplePos="0" relativeHeight="251619840" behindDoc="0" locked="0" layoutInCell="1" allowOverlap="1" wp14:anchorId="743B31C6" wp14:editId="3D12F1B6">
            <wp:simplePos x="0" y="0"/>
            <wp:positionH relativeFrom="column">
              <wp:posOffset>1377950</wp:posOffset>
            </wp:positionH>
            <wp:positionV relativeFrom="paragraph">
              <wp:posOffset>3775075</wp:posOffset>
            </wp:positionV>
            <wp:extent cx="2286000" cy="3676650"/>
            <wp:effectExtent l="0" t="0" r="0" b="0"/>
            <wp:wrapSquare wrapText="bothSides"/>
            <wp:docPr id="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197">
                      <a:extLst>
                        <a:ext uri="{28A0092B-C50C-407E-A947-70E740481C1C}">
                          <a14:useLocalDpi xmlns:a14="http://schemas.microsoft.com/office/drawing/2010/main" val="0"/>
                        </a:ext>
                      </a:extLst>
                    </a:blip>
                    <a:stretch>
                      <a:fillRect/>
                    </a:stretch>
                  </pic:blipFill>
                  <pic:spPr>
                    <a:xfrm>
                      <a:off x="0" y="0"/>
                      <a:ext cx="228600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BF">
        <w:rPr>
          <w:noProof/>
        </w:rPr>
        <mc:AlternateContent>
          <mc:Choice Requires="wps">
            <w:drawing>
              <wp:anchor distT="0" distB="0" distL="114300" distR="114300" simplePos="0" relativeHeight="251706880" behindDoc="0" locked="0" layoutInCell="1" allowOverlap="1" wp14:anchorId="4459ED56" wp14:editId="1ACFB8B9">
                <wp:simplePos x="0" y="0"/>
                <wp:positionH relativeFrom="column">
                  <wp:posOffset>1501775</wp:posOffset>
                </wp:positionH>
                <wp:positionV relativeFrom="paragraph">
                  <wp:posOffset>3279775</wp:posOffset>
                </wp:positionV>
                <wp:extent cx="2028825" cy="635"/>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C1959F6" w14:textId="2E43BA93" w:rsidR="00805121" w:rsidRPr="00B15FBF" w:rsidRDefault="00805121" w:rsidP="00B15FBF">
                            <w:pPr>
                              <w:pStyle w:val="Caption"/>
                              <w:rPr>
                                <w:i/>
                                <w:iCs/>
                                <w:noProof/>
                                <w:szCs w:val="24"/>
                              </w:rPr>
                            </w:pPr>
                            <w:bookmarkStart w:id="243" w:name="_Toc45224211"/>
                            <w:r w:rsidRPr="00B15FB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B15FBF">
                              <w:rPr>
                                <w:i/>
                                <w:iCs/>
                              </w:rPr>
                              <w:t xml:space="preserve"> Mockup Cập nhật thông tin tài khoản</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ED56" id="Text Box 176" o:spid="_x0000_s1112" type="#_x0000_t202" style="position:absolute;margin-left:118.25pt;margin-top:258.25pt;width:159.7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clLwIAAGk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" stroked="f">
                <v:textbox style="mso-fit-shape-to-text:t" inset="0,0,0,0">
                  <w:txbxContent>
                    <w:p w14:paraId="4C1959F6" w14:textId="2E43BA93" w:rsidR="00805121" w:rsidRPr="00B15FBF" w:rsidRDefault="00805121" w:rsidP="00B15FBF">
                      <w:pPr>
                        <w:pStyle w:val="Caption"/>
                        <w:rPr>
                          <w:i/>
                          <w:iCs/>
                          <w:noProof/>
                          <w:szCs w:val="24"/>
                        </w:rPr>
                      </w:pPr>
                      <w:bookmarkStart w:id="244" w:name="_Toc45224211"/>
                      <w:r w:rsidRPr="00B15FB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B15FBF">
                        <w:rPr>
                          <w:i/>
                          <w:iCs/>
                        </w:rPr>
                        <w:t xml:space="preserve"> Mockup Cập nhật thông tin tài khoản</w:t>
                      </w:r>
                      <w:bookmarkEnd w:id="244"/>
                    </w:p>
                  </w:txbxContent>
                </v:textbox>
                <w10:wrap type="square"/>
              </v:shape>
            </w:pict>
          </mc:Fallback>
        </mc:AlternateContent>
      </w:r>
      <w:r w:rsidR="00B14627">
        <w:rPr>
          <w:noProof/>
        </w:rPr>
        <w:drawing>
          <wp:anchor distT="0" distB="0" distL="114300" distR="114300" simplePos="0" relativeHeight="251617792" behindDoc="0" locked="0" layoutInCell="1" allowOverlap="1" wp14:anchorId="7ABB933E" wp14:editId="2DEE505F">
            <wp:simplePos x="0" y="0"/>
            <wp:positionH relativeFrom="column">
              <wp:posOffset>1501775</wp:posOffset>
            </wp:positionH>
            <wp:positionV relativeFrom="paragraph">
              <wp:posOffset>-225425</wp:posOffset>
            </wp:positionV>
            <wp:extent cx="2028825" cy="3448050"/>
            <wp:effectExtent l="0" t="0" r="9525" b="0"/>
            <wp:wrapSquare wrapText="bothSides"/>
            <wp:docPr id="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198">
                      <a:extLst>
                        <a:ext uri="{28A0092B-C50C-407E-A947-70E740481C1C}">
                          <a14:useLocalDpi xmlns:a14="http://schemas.microsoft.com/office/drawing/2010/main" val="0"/>
                        </a:ext>
                      </a:extLst>
                    </a:blip>
                    <a:stretch>
                      <a:fillRect/>
                    </a:stretch>
                  </pic:blipFill>
                  <pic:spPr>
                    <a:xfrm>
                      <a:off x="0" y="0"/>
                      <a:ext cx="202882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627">
        <w:br w:type="page"/>
      </w:r>
    </w:p>
    <w:p w14:paraId="7DC33E6B" w14:textId="5600F841" w:rsidR="00C50B12" w:rsidRDefault="00C50B12" w:rsidP="00C50B12">
      <w:pPr>
        <w:pStyle w:val="Heading3"/>
      </w:pPr>
      <w:bookmarkStart w:id="245" w:name="_Toc45140963"/>
      <w:r>
        <w:lastRenderedPageBreak/>
        <w:t>Hiện thực giao diện</w:t>
      </w:r>
      <w:bookmarkEnd w:id="245"/>
    </w:p>
    <w:p w14:paraId="7E40B42B" w14:textId="16082BDB" w:rsidR="00575898" w:rsidRDefault="00575898" w:rsidP="00575898">
      <w:pPr>
        <w:pStyle w:val="Heading4"/>
        <w:rPr>
          <w:i/>
          <w:iCs/>
        </w:rPr>
      </w:pPr>
      <w:r w:rsidRPr="00575898">
        <w:rPr>
          <w:i/>
          <w:iCs/>
        </w:rPr>
        <w:t>Giao diện đăng nhập</w:t>
      </w:r>
    </w:p>
    <w:p w14:paraId="6C8A78DB" w14:textId="528729CE" w:rsidR="00575898" w:rsidRDefault="00575898" w:rsidP="00575898">
      <w:r>
        <w:rPr>
          <w:noProof/>
        </w:rPr>
        <w:drawing>
          <wp:anchor distT="0" distB="0" distL="114300" distR="114300" simplePos="0" relativeHeight="251674112" behindDoc="0" locked="0" layoutInCell="1" allowOverlap="1" wp14:anchorId="565F7AF8" wp14:editId="2A8E2B13">
            <wp:simplePos x="0" y="0"/>
            <wp:positionH relativeFrom="column">
              <wp:posOffset>1387475</wp:posOffset>
            </wp:positionH>
            <wp:positionV relativeFrom="paragraph">
              <wp:posOffset>11430</wp:posOffset>
            </wp:positionV>
            <wp:extent cx="2266950" cy="4267200"/>
            <wp:effectExtent l="0" t="0" r="0" b="0"/>
            <wp:wrapSquare wrapText="bothSides"/>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9">
                      <a:extLst>
                        <a:ext uri="{28A0092B-C50C-407E-A947-70E740481C1C}">
                          <a14:useLocalDpi xmlns:a14="http://schemas.microsoft.com/office/drawing/2010/main" val="0"/>
                        </a:ext>
                      </a:extLst>
                    </a:blip>
                    <a:stretch>
                      <a:fillRect/>
                    </a:stretch>
                  </pic:blipFill>
                  <pic:spPr>
                    <a:xfrm>
                      <a:off x="0" y="0"/>
                      <a:ext cx="2266950"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94ACB" w14:textId="5ACC678B" w:rsidR="00575898" w:rsidRDefault="00575898" w:rsidP="00575898"/>
    <w:p w14:paraId="6EAD1BCE" w14:textId="0210A5A6" w:rsidR="00575898" w:rsidRDefault="00575898" w:rsidP="00575898"/>
    <w:p w14:paraId="53AF95DD" w14:textId="121520D9" w:rsidR="00575898" w:rsidRDefault="00575898" w:rsidP="00575898"/>
    <w:p w14:paraId="4F99DBFB" w14:textId="5C98FA08" w:rsidR="00575898" w:rsidRDefault="00575898" w:rsidP="00575898"/>
    <w:p w14:paraId="73BCFA8A" w14:textId="33E48714" w:rsidR="00575898" w:rsidRDefault="00575898" w:rsidP="00575898"/>
    <w:p w14:paraId="611EE959" w14:textId="79EAE86D" w:rsidR="00575898" w:rsidRDefault="00575898" w:rsidP="00575898"/>
    <w:p w14:paraId="43E3896B" w14:textId="0B1BB666" w:rsidR="00575898" w:rsidRDefault="00575898" w:rsidP="00575898"/>
    <w:p w14:paraId="41312971" w14:textId="160FAB58" w:rsidR="00575898" w:rsidRDefault="00575898" w:rsidP="00575898"/>
    <w:p w14:paraId="722D19E5" w14:textId="4747589B" w:rsidR="00575898" w:rsidRDefault="00575898" w:rsidP="00575898"/>
    <w:p w14:paraId="171F1A3D" w14:textId="0F6B53A1" w:rsidR="00575898" w:rsidRDefault="00575898" w:rsidP="00575898"/>
    <w:p w14:paraId="333CE828" w14:textId="1FC346E4" w:rsidR="00575898" w:rsidRDefault="00575898" w:rsidP="00575898"/>
    <w:p w14:paraId="18D794C2" w14:textId="2373FBDD" w:rsidR="00AC720B" w:rsidRDefault="00AC720B" w:rsidP="00575898">
      <w:r>
        <w:rPr>
          <w:noProof/>
        </w:rPr>
        <mc:AlternateContent>
          <mc:Choice Requires="wps">
            <w:drawing>
              <wp:anchor distT="0" distB="0" distL="114300" distR="114300" simplePos="0" relativeHeight="251701760" behindDoc="0" locked="0" layoutInCell="1" allowOverlap="1" wp14:anchorId="0BBFD659" wp14:editId="2B173439">
                <wp:simplePos x="0" y="0"/>
                <wp:positionH relativeFrom="column">
                  <wp:posOffset>1371600</wp:posOffset>
                </wp:positionH>
                <wp:positionV relativeFrom="paragraph">
                  <wp:posOffset>288925</wp:posOffset>
                </wp:positionV>
                <wp:extent cx="2295525" cy="635"/>
                <wp:effectExtent l="0" t="0" r="9525" b="0"/>
                <wp:wrapSquare wrapText="bothSides"/>
                <wp:docPr id="183" name="Text Box 183"/>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6193AB9" w14:textId="12D225AB" w:rsidR="00805121" w:rsidRPr="00B7419D" w:rsidRDefault="00805121" w:rsidP="00CA2D37">
                            <w:pPr>
                              <w:pStyle w:val="Caption"/>
                              <w:rPr>
                                <w:i/>
                                <w:iCs/>
                                <w:noProof/>
                                <w:szCs w:val="24"/>
                              </w:rPr>
                            </w:pPr>
                            <w:bookmarkStart w:id="246" w:name="_Toc45224212"/>
                            <w:r w:rsidRPr="00B7419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B7419D">
                              <w:rPr>
                                <w:i/>
                                <w:iCs/>
                              </w:rPr>
                              <w:t xml:space="preserve"> Giao diện Đăng nhập</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BFD659" id="Text Box 183" o:spid="_x0000_s1113" type="#_x0000_t202" style="position:absolute;left:0;text-align:left;margin-left:108pt;margin-top:22.75pt;width:180.75pt;height:.0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WPMQIAAGk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" stroked="f">
                <v:textbox style="mso-fit-shape-to-text:t" inset="0,0,0,0">
                  <w:txbxContent>
                    <w:p w14:paraId="16193AB9" w14:textId="12D225AB" w:rsidR="00805121" w:rsidRPr="00B7419D" w:rsidRDefault="00805121" w:rsidP="00CA2D37">
                      <w:pPr>
                        <w:pStyle w:val="Caption"/>
                        <w:rPr>
                          <w:i/>
                          <w:iCs/>
                          <w:noProof/>
                          <w:szCs w:val="24"/>
                        </w:rPr>
                      </w:pPr>
                      <w:bookmarkStart w:id="247" w:name="_Toc45224212"/>
                      <w:r w:rsidRPr="00B7419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B7419D">
                        <w:rPr>
                          <w:i/>
                          <w:iCs/>
                        </w:rPr>
                        <w:t xml:space="preserve"> Giao diện Đăng nhập</w:t>
                      </w:r>
                      <w:bookmarkEnd w:id="247"/>
                    </w:p>
                  </w:txbxContent>
                </v:textbox>
                <w10:wrap type="square"/>
              </v:shape>
            </w:pict>
          </mc:Fallback>
        </mc:AlternateContent>
      </w:r>
    </w:p>
    <w:p w14:paraId="45FD1AF4" w14:textId="77777777" w:rsidR="00AC720B" w:rsidRDefault="00AC720B" w:rsidP="00575898"/>
    <w:p w14:paraId="046EAD19" w14:textId="2172A3A8" w:rsidR="00575898" w:rsidRDefault="00575898" w:rsidP="00B71EE0">
      <w:pPr>
        <w:spacing w:line="360" w:lineRule="auto"/>
      </w:pPr>
      <w:r>
        <w:t xml:space="preserve">Đây là giao diện để người dùng nhập vào tên </w:t>
      </w:r>
      <w:r w:rsidR="00D5770E">
        <w:t>tài khoản</w:t>
      </w:r>
      <w:r>
        <w:t>, mật khẩu</w:t>
      </w:r>
      <w:r w:rsidR="00D5770E">
        <w:t xml:space="preserve"> đã đăng ký để truy cập sử dụng ứng dụng.</w:t>
      </w:r>
    </w:p>
    <w:p w14:paraId="22B534FF" w14:textId="1EB88CCD" w:rsidR="00575898" w:rsidRDefault="00575898" w:rsidP="00575898"/>
    <w:p w14:paraId="28FE683F" w14:textId="42F1EF36" w:rsidR="00AC720B" w:rsidRDefault="00AC720B" w:rsidP="00575898"/>
    <w:p w14:paraId="5672B88B" w14:textId="0A1E82BE" w:rsidR="00AC720B" w:rsidRDefault="00AC720B" w:rsidP="00575898"/>
    <w:p w14:paraId="378CEF1D" w14:textId="77777777" w:rsidR="00AC720B" w:rsidRPr="00575898" w:rsidRDefault="00AC720B" w:rsidP="00DD479E">
      <w:pPr>
        <w:ind w:firstLine="0"/>
      </w:pPr>
    </w:p>
    <w:p w14:paraId="480B8DE7" w14:textId="76D8A0F3" w:rsidR="00575898" w:rsidRPr="00575898" w:rsidRDefault="00575898" w:rsidP="00575898">
      <w:pPr>
        <w:pStyle w:val="Heading4"/>
        <w:rPr>
          <w:i/>
          <w:iCs/>
        </w:rPr>
      </w:pPr>
      <w:r w:rsidRPr="00575898">
        <w:rPr>
          <w:i/>
          <w:iCs/>
        </w:rPr>
        <w:lastRenderedPageBreak/>
        <w:t>Giao diện đăng ký tài khoản</w:t>
      </w:r>
    </w:p>
    <w:p w14:paraId="03199E17" w14:textId="6FA3932B" w:rsidR="00575898" w:rsidRDefault="00DD479E" w:rsidP="00575898">
      <w:r>
        <w:rPr>
          <w:noProof/>
        </w:rPr>
        <w:drawing>
          <wp:anchor distT="0" distB="0" distL="114300" distR="114300" simplePos="0" relativeHeight="251676160" behindDoc="0" locked="0" layoutInCell="1" allowOverlap="1" wp14:anchorId="475357B8" wp14:editId="343B2AA7">
            <wp:simplePos x="0" y="0"/>
            <wp:positionH relativeFrom="column">
              <wp:posOffset>1492250</wp:posOffset>
            </wp:positionH>
            <wp:positionV relativeFrom="paragraph">
              <wp:posOffset>7620</wp:posOffset>
            </wp:positionV>
            <wp:extent cx="2047875" cy="3867150"/>
            <wp:effectExtent l="0" t="0" r="9525" b="0"/>
            <wp:wrapSquare wrapText="bothSides"/>
            <wp:docPr id="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0"/>
                    <a:stretch>
                      <a:fillRect/>
                    </a:stretch>
                  </pic:blipFill>
                  <pic:spPr>
                    <a:xfrm>
                      <a:off x="0" y="0"/>
                      <a:ext cx="2047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619CD" w14:textId="157663C4" w:rsidR="00575898" w:rsidRDefault="00575898" w:rsidP="00575898"/>
    <w:p w14:paraId="48F96C72" w14:textId="2894A460" w:rsidR="00575898" w:rsidRDefault="00575898" w:rsidP="00575898"/>
    <w:p w14:paraId="6CC12A36" w14:textId="497D41D8" w:rsidR="00575898" w:rsidRDefault="00575898" w:rsidP="00575898"/>
    <w:p w14:paraId="6553C86B" w14:textId="1D240066" w:rsidR="00575898" w:rsidRDefault="00575898" w:rsidP="00575898"/>
    <w:p w14:paraId="62C435B5" w14:textId="46041CEB" w:rsidR="00575898" w:rsidRDefault="00575898" w:rsidP="00575898"/>
    <w:p w14:paraId="59E789BA" w14:textId="1F76C840" w:rsidR="00575898" w:rsidRDefault="00575898" w:rsidP="00575898"/>
    <w:p w14:paraId="426CF265" w14:textId="44547304" w:rsidR="00575898" w:rsidRDefault="00575898" w:rsidP="00575898"/>
    <w:p w14:paraId="3ECB2DE2" w14:textId="3B2384CB" w:rsidR="00575898" w:rsidRDefault="00575898" w:rsidP="00575898"/>
    <w:p w14:paraId="48E7F82F" w14:textId="46574A30" w:rsidR="00575898" w:rsidRDefault="00575898" w:rsidP="00575898"/>
    <w:p w14:paraId="6BE0612C" w14:textId="3A207534" w:rsidR="00575898" w:rsidRDefault="00575898" w:rsidP="00575898"/>
    <w:p w14:paraId="0FCE2F54" w14:textId="009B01F8" w:rsidR="00575898" w:rsidRDefault="00575898" w:rsidP="00575898"/>
    <w:p w14:paraId="678365CC" w14:textId="31F997E0" w:rsidR="00575898" w:rsidRDefault="00DD479E" w:rsidP="00575898">
      <w:r>
        <w:rPr>
          <w:noProof/>
        </w:rPr>
        <mc:AlternateContent>
          <mc:Choice Requires="wps">
            <w:drawing>
              <wp:anchor distT="0" distB="0" distL="114300" distR="114300" simplePos="0" relativeHeight="251709952" behindDoc="0" locked="0" layoutInCell="1" allowOverlap="1" wp14:anchorId="10083622" wp14:editId="5CE00821">
                <wp:simplePos x="0" y="0"/>
                <wp:positionH relativeFrom="column">
                  <wp:posOffset>1158875</wp:posOffset>
                </wp:positionH>
                <wp:positionV relativeFrom="paragraph">
                  <wp:posOffset>12700</wp:posOffset>
                </wp:positionV>
                <wp:extent cx="2724150" cy="635"/>
                <wp:effectExtent l="0" t="0" r="0" b="0"/>
                <wp:wrapSquare wrapText="bothSides"/>
                <wp:docPr id="185" name="Text Box 185"/>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7C67131" w14:textId="4224AE76" w:rsidR="00805121" w:rsidRPr="0056389A" w:rsidRDefault="00805121" w:rsidP="00CA2D37">
                            <w:pPr>
                              <w:pStyle w:val="Caption"/>
                              <w:rPr>
                                <w:i/>
                                <w:iCs/>
                                <w:noProof/>
                                <w:szCs w:val="24"/>
                              </w:rPr>
                            </w:pPr>
                            <w:bookmarkStart w:id="248" w:name="_Toc45224213"/>
                            <w:r w:rsidRPr="0056389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56389A">
                              <w:rPr>
                                <w:i/>
                                <w:iCs/>
                              </w:rPr>
                              <w:t xml:space="preserve"> Giao diện Đăng ký tài khoản</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83622" id="Text Box 185" o:spid="_x0000_s1114" type="#_x0000_t202" style="position:absolute;left:0;text-align:left;margin-left:91.25pt;margin-top:1pt;width:214.5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" stroked="f">
                <v:textbox style="mso-fit-shape-to-text:t" inset="0,0,0,0">
                  <w:txbxContent>
                    <w:p w14:paraId="27C67131" w14:textId="4224AE76" w:rsidR="00805121" w:rsidRPr="0056389A" w:rsidRDefault="00805121" w:rsidP="00CA2D37">
                      <w:pPr>
                        <w:pStyle w:val="Caption"/>
                        <w:rPr>
                          <w:i/>
                          <w:iCs/>
                          <w:noProof/>
                          <w:szCs w:val="24"/>
                        </w:rPr>
                      </w:pPr>
                      <w:bookmarkStart w:id="249" w:name="_Toc45224213"/>
                      <w:r w:rsidRPr="0056389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56389A">
                        <w:rPr>
                          <w:i/>
                          <w:iCs/>
                        </w:rPr>
                        <w:t xml:space="preserve"> Giao diện Đăng ký tài khoản</w:t>
                      </w:r>
                      <w:bookmarkEnd w:id="249"/>
                    </w:p>
                  </w:txbxContent>
                </v:textbox>
                <w10:wrap type="square"/>
              </v:shape>
            </w:pict>
          </mc:Fallback>
        </mc:AlternateContent>
      </w:r>
    </w:p>
    <w:p w14:paraId="0FDC1936" w14:textId="605A45CE" w:rsidR="00575898" w:rsidRDefault="00575898" w:rsidP="00575898"/>
    <w:p w14:paraId="1F895B77" w14:textId="2729D48B" w:rsidR="00575898" w:rsidRDefault="00DD479E" w:rsidP="00B71EE0">
      <w:pPr>
        <w:spacing w:line="360" w:lineRule="auto"/>
      </w:pPr>
      <w:r>
        <w:t>Đây là giao diện giúp người dùng thực hiện việc đăng ký tài khoản,</w:t>
      </w:r>
      <w:r w:rsidR="00EF55F0">
        <w:t xml:space="preserve"> người dùng nhập tên tài khoản, mật khẩu và mã số bí mật, sau đó nhấn nút Đăng ký để hoàn tất việc đăng ký tài khoản.</w:t>
      </w:r>
    </w:p>
    <w:p w14:paraId="0E6E014F" w14:textId="66FD6582" w:rsidR="00575898" w:rsidRDefault="00575898" w:rsidP="00575898"/>
    <w:p w14:paraId="26479104" w14:textId="0DE6BD67" w:rsidR="00575898" w:rsidRDefault="00575898" w:rsidP="00575898"/>
    <w:p w14:paraId="0047FA90" w14:textId="1B39611C" w:rsidR="00575898" w:rsidRDefault="00575898" w:rsidP="00575898"/>
    <w:p w14:paraId="6D4442D1" w14:textId="336CD55C" w:rsidR="00575898" w:rsidRDefault="00575898" w:rsidP="00575898"/>
    <w:p w14:paraId="7776501A" w14:textId="10EBDCA0" w:rsidR="00575898" w:rsidRDefault="00575898" w:rsidP="00575898"/>
    <w:p w14:paraId="437B9E3F" w14:textId="1A8A63CB" w:rsidR="00575898" w:rsidRDefault="0079179C" w:rsidP="0079179C">
      <w:pPr>
        <w:pStyle w:val="Heading4"/>
        <w:rPr>
          <w:i/>
          <w:iCs/>
        </w:rPr>
      </w:pPr>
      <w:r w:rsidRPr="0079179C">
        <w:rPr>
          <w:i/>
          <w:iCs/>
        </w:rPr>
        <w:lastRenderedPageBreak/>
        <w:t>Giao diện thêm khoản thu chi</w:t>
      </w:r>
    </w:p>
    <w:p w14:paraId="4A232369" w14:textId="7853FD23" w:rsidR="0079179C" w:rsidRDefault="00B71EE0" w:rsidP="0079179C">
      <w:r>
        <w:rPr>
          <w:noProof/>
        </w:rPr>
        <w:drawing>
          <wp:anchor distT="0" distB="0" distL="114300" distR="114300" simplePos="0" relativeHeight="251683328" behindDoc="0" locked="0" layoutInCell="1" allowOverlap="1" wp14:anchorId="65E40ECE" wp14:editId="19A4D46C">
            <wp:simplePos x="0" y="0"/>
            <wp:positionH relativeFrom="column">
              <wp:posOffset>1473200</wp:posOffset>
            </wp:positionH>
            <wp:positionV relativeFrom="paragraph">
              <wp:posOffset>7620</wp:posOffset>
            </wp:positionV>
            <wp:extent cx="2085975" cy="3924300"/>
            <wp:effectExtent l="0" t="0" r="9525" b="0"/>
            <wp:wrapSquare wrapText="bothSides"/>
            <wp:docPr id="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1">
                      <a:extLst>
                        <a:ext uri="{28A0092B-C50C-407E-A947-70E740481C1C}">
                          <a14:useLocalDpi xmlns:a14="http://schemas.microsoft.com/office/drawing/2010/main" val="0"/>
                        </a:ext>
                      </a:extLst>
                    </a:blip>
                    <a:stretch>
                      <a:fillRect/>
                    </a:stretch>
                  </pic:blipFill>
                  <pic:spPr>
                    <a:xfrm>
                      <a:off x="0" y="0"/>
                      <a:ext cx="208597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8E162" w14:textId="73AB5666" w:rsidR="0079179C" w:rsidRDefault="0079179C" w:rsidP="0079179C"/>
    <w:p w14:paraId="0F1E732E" w14:textId="0BE321A2" w:rsidR="0079179C" w:rsidRDefault="0079179C" w:rsidP="0079179C"/>
    <w:p w14:paraId="01327EDF" w14:textId="1EE9980F" w:rsidR="0079179C" w:rsidRDefault="0079179C" w:rsidP="0079179C"/>
    <w:p w14:paraId="0CD722E6" w14:textId="49C36EDC" w:rsidR="0079179C" w:rsidRDefault="0079179C" w:rsidP="0079179C"/>
    <w:p w14:paraId="4164335A" w14:textId="58D40496" w:rsidR="0079179C" w:rsidRDefault="0079179C" w:rsidP="0079179C"/>
    <w:p w14:paraId="3A60B733" w14:textId="2B60F95E" w:rsidR="0079179C" w:rsidRDefault="0079179C" w:rsidP="0079179C"/>
    <w:p w14:paraId="424B5CD2" w14:textId="530F9A88" w:rsidR="0079179C" w:rsidRDefault="0079179C" w:rsidP="0079179C"/>
    <w:p w14:paraId="625D8A6F" w14:textId="3994B671" w:rsidR="0079179C" w:rsidRDefault="0079179C" w:rsidP="0079179C"/>
    <w:p w14:paraId="1927D908" w14:textId="393F34AA" w:rsidR="0079179C" w:rsidRDefault="0079179C" w:rsidP="0079179C"/>
    <w:p w14:paraId="12D8A41F" w14:textId="1C1CE88B" w:rsidR="0079179C" w:rsidRDefault="0079179C" w:rsidP="0079179C"/>
    <w:p w14:paraId="1C11E794" w14:textId="49232B4A" w:rsidR="0079179C" w:rsidRDefault="006628C4" w:rsidP="0079179C">
      <w:r>
        <w:rPr>
          <w:noProof/>
        </w:rPr>
        <mc:AlternateContent>
          <mc:Choice Requires="wps">
            <w:drawing>
              <wp:anchor distT="0" distB="0" distL="114300" distR="114300" simplePos="0" relativeHeight="251717120" behindDoc="0" locked="0" layoutInCell="1" allowOverlap="1" wp14:anchorId="718882C2" wp14:editId="6376056E">
                <wp:simplePos x="0" y="0"/>
                <wp:positionH relativeFrom="column">
                  <wp:posOffset>1063625</wp:posOffset>
                </wp:positionH>
                <wp:positionV relativeFrom="paragraph">
                  <wp:posOffset>194310</wp:posOffset>
                </wp:positionV>
                <wp:extent cx="2905125" cy="635"/>
                <wp:effectExtent l="0" t="0" r="9525" b="0"/>
                <wp:wrapSquare wrapText="bothSides"/>
                <wp:docPr id="203" name="Text Box 203"/>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3B839146" w14:textId="6AF0F140" w:rsidR="00805121" w:rsidRPr="006628C4" w:rsidRDefault="00805121" w:rsidP="006628C4">
                            <w:pPr>
                              <w:pStyle w:val="Caption"/>
                              <w:rPr>
                                <w:i/>
                                <w:iCs/>
                                <w:noProof/>
                                <w:szCs w:val="24"/>
                              </w:rPr>
                            </w:pPr>
                            <w:bookmarkStart w:id="250" w:name="_Toc45224214"/>
                            <w:r w:rsidRPr="006628C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6628C4">
                              <w:rPr>
                                <w:i/>
                                <w:iCs/>
                              </w:rPr>
                              <w:t xml:space="preserve"> Giao diện thêm khoản thu chi</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882C2" id="Text Box 203" o:spid="_x0000_s1115" type="#_x0000_t202" style="position:absolute;left:0;text-align:left;margin-left:83.75pt;margin-top:15.3pt;width:228.75pt;height:.05pt;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" stroked="f">
                <v:textbox style="mso-fit-shape-to-text:t" inset="0,0,0,0">
                  <w:txbxContent>
                    <w:p w14:paraId="3B839146" w14:textId="6AF0F140" w:rsidR="00805121" w:rsidRPr="006628C4" w:rsidRDefault="00805121" w:rsidP="006628C4">
                      <w:pPr>
                        <w:pStyle w:val="Caption"/>
                        <w:rPr>
                          <w:i/>
                          <w:iCs/>
                          <w:noProof/>
                          <w:szCs w:val="24"/>
                        </w:rPr>
                      </w:pPr>
                      <w:bookmarkStart w:id="251" w:name="_Toc45224214"/>
                      <w:r w:rsidRPr="006628C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6628C4">
                        <w:rPr>
                          <w:i/>
                          <w:iCs/>
                        </w:rPr>
                        <w:t xml:space="preserve"> Giao diện thêm khoản thu chi</w:t>
                      </w:r>
                      <w:bookmarkEnd w:id="251"/>
                    </w:p>
                  </w:txbxContent>
                </v:textbox>
                <w10:wrap type="square"/>
              </v:shape>
            </w:pict>
          </mc:Fallback>
        </mc:AlternateContent>
      </w:r>
    </w:p>
    <w:p w14:paraId="3EC6F7F0" w14:textId="6AA2732A" w:rsidR="0079179C" w:rsidRDefault="0079179C" w:rsidP="0079179C"/>
    <w:p w14:paraId="31154938" w14:textId="313999A8" w:rsidR="0079179C" w:rsidRDefault="00723965" w:rsidP="008137A6">
      <w:pPr>
        <w:spacing w:line="360" w:lineRule="auto"/>
      </w:pPr>
      <w:r>
        <w:t xml:space="preserve">Đây là giao diện người dùng thực hiện chức năng thêm khoản thu chi, </w:t>
      </w:r>
      <w:r w:rsidR="008137A6">
        <w:t>người dùng chọn và nhập các thông tin như loại thu chi, ví, danh mục, số tiền, mô tả, có thể để ngày giờ hiện tại hoặc có thể chọn ngày giờ khác, có thể chọn hoặc không chọn nhận thông báo, sau đó nhấn nút Lưu để hoàn tất việc thêm khoản thu chi.</w:t>
      </w:r>
    </w:p>
    <w:p w14:paraId="4D75D7F5" w14:textId="0EF2E36A" w:rsidR="0079179C" w:rsidRDefault="0079179C" w:rsidP="0079179C"/>
    <w:p w14:paraId="102DFDB7" w14:textId="4F6B1CBD" w:rsidR="0079179C" w:rsidRDefault="0079179C" w:rsidP="0079179C"/>
    <w:p w14:paraId="5B3A4E88" w14:textId="66E3A95F" w:rsidR="0079179C" w:rsidRDefault="0079179C" w:rsidP="0079179C"/>
    <w:p w14:paraId="46E585EA" w14:textId="6E4F4B21" w:rsidR="0079179C" w:rsidRDefault="0079179C" w:rsidP="0079179C"/>
    <w:p w14:paraId="052B9806" w14:textId="77777777" w:rsidR="0079179C" w:rsidRPr="0079179C" w:rsidRDefault="0079179C" w:rsidP="00D045BE">
      <w:pPr>
        <w:ind w:firstLine="0"/>
      </w:pPr>
    </w:p>
    <w:p w14:paraId="252CC8F2" w14:textId="37DE9843" w:rsidR="0079179C" w:rsidRDefault="0079179C" w:rsidP="0079179C">
      <w:pPr>
        <w:pStyle w:val="Heading4"/>
        <w:rPr>
          <w:i/>
          <w:iCs/>
        </w:rPr>
      </w:pPr>
      <w:r w:rsidRPr="0079179C">
        <w:rPr>
          <w:i/>
          <w:iCs/>
        </w:rPr>
        <w:lastRenderedPageBreak/>
        <w:t>Giao diện thêm ví</w:t>
      </w:r>
    </w:p>
    <w:p w14:paraId="12310ABF" w14:textId="5BA243E5" w:rsidR="0079179C" w:rsidRDefault="00B71EE0" w:rsidP="0079179C">
      <w:r>
        <w:rPr>
          <w:noProof/>
        </w:rPr>
        <w:drawing>
          <wp:anchor distT="0" distB="0" distL="114300" distR="114300" simplePos="0" relativeHeight="251647488" behindDoc="0" locked="0" layoutInCell="1" allowOverlap="1" wp14:anchorId="02A610E0" wp14:editId="41BB30C4">
            <wp:simplePos x="0" y="0"/>
            <wp:positionH relativeFrom="column">
              <wp:posOffset>1692275</wp:posOffset>
            </wp:positionH>
            <wp:positionV relativeFrom="paragraph">
              <wp:posOffset>7620</wp:posOffset>
            </wp:positionV>
            <wp:extent cx="2190750" cy="4152900"/>
            <wp:effectExtent l="0" t="0" r="0" b="0"/>
            <wp:wrapSquare wrapText="bothSides"/>
            <wp:docPr id="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2">
                      <a:extLst>
                        <a:ext uri="{28A0092B-C50C-407E-A947-70E740481C1C}">
                          <a14:useLocalDpi xmlns:a14="http://schemas.microsoft.com/office/drawing/2010/main" val="0"/>
                        </a:ext>
                      </a:extLst>
                    </a:blip>
                    <a:stretch>
                      <a:fillRect/>
                    </a:stretch>
                  </pic:blipFill>
                  <pic:spPr>
                    <a:xfrm>
                      <a:off x="0" y="0"/>
                      <a:ext cx="21907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141D" w14:textId="34624BAB" w:rsidR="0079179C" w:rsidRDefault="0079179C" w:rsidP="0079179C"/>
    <w:p w14:paraId="6F561692" w14:textId="305F85F1" w:rsidR="0079179C" w:rsidRDefault="0079179C" w:rsidP="0079179C"/>
    <w:p w14:paraId="0411C0E6" w14:textId="3821EEDA" w:rsidR="0079179C" w:rsidRDefault="0079179C" w:rsidP="0079179C"/>
    <w:p w14:paraId="08D4FCFC" w14:textId="2DE32FDB" w:rsidR="0079179C" w:rsidRDefault="0079179C" w:rsidP="0079179C"/>
    <w:p w14:paraId="2E410D19" w14:textId="69CE25EB" w:rsidR="0079179C" w:rsidRDefault="0079179C" w:rsidP="0079179C"/>
    <w:p w14:paraId="712E9F82" w14:textId="3A73CD3B" w:rsidR="0079179C" w:rsidRDefault="0079179C" w:rsidP="0079179C"/>
    <w:p w14:paraId="2FABB06B" w14:textId="689BD362" w:rsidR="0079179C" w:rsidRDefault="0079179C" w:rsidP="0079179C"/>
    <w:p w14:paraId="3D0940A0" w14:textId="538750A1" w:rsidR="0079179C" w:rsidRDefault="0079179C" w:rsidP="0079179C"/>
    <w:p w14:paraId="6F875AFA" w14:textId="714ACD69" w:rsidR="0079179C" w:rsidRDefault="0079179C" w:rsidP="0079179C"/>
    <w:p w14:paraId="1DA809A8" w14:textId="22E98244" w:rsidR="0079179C" w:rsidRDefault="0079179C" w:rsidP="0079179C"/>
    <w:p w14:paraId="294BB4A5" w14:textId="656B2436" w:rsidR="0079179C" w:rsidRDefault="0079179C" w:rsidP="0079179C"/>
    <w:p w14:paraId="265C77D3" w14:textId="031956F7" w:rsidR="0079179C" w:rsidRDefault="0079179C" w:rsidP="0079179C"/>
    <w:p w14:paraId="3BCE8583" w14:textId="14FA8795" w:rsidR="0079179C" w:rsidRDefault="00B71EE0" w:rsidP="0079179C">
      <w:r>
        <w:rPr>
          <w:noProof/>
        </w:rPr>
        <mc:AlternateContent>
          <mc:Choice Requires="wps">
            <w:drawing>
              <wp:anchor distT="0" distB="0" distL="114300" distR="114300" simplePos="0" relativeHeight="251698688" behindDoc="0" locked="0" layoutInCell="1" allowOverlap="1" wp14:anchorId="2F91918E" wp14:editId="454AA6F2">
                <wp:simplePos x="0" y="0"/>
                <wp:positionH relativeFrom="column">
                  <wp:posOffset>1797050</wp:posOffset>
                </wp:positionH>
                <wp:positionV relativeFrom="paragraph">
                  <wp:posOffset>16510</wp:posOffset>
                </wp:positionV>
                <wp:extent cx="19812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D975048" w14:textId="4FDFCEA2" w:rsidR="00805121" w:rsidRPr="00B7419D" w:rsidRDefault="00805121" w:rsidP="00CA2D37">
                            <w:pPr>
                              <w:pStyle w:val="Caption"/>
                              <w:rPr>
                                <w:i/>
                                <w:iCs/>
                                <w:noProof/>
                                <w:szCs w:val="24"/>
                              </w:rPr>
                            </w:pPr>
                            <w:bookmarkStart w:id="252" w:name="_Toc45224215"/>
                            <w:r w:rsidRPr="00B7419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B7419D">
                              <w:rPr>
                                <w:i/>
                                <w:iCs/>
                              </w:rPr>
                              <w:t xml:space="preserve"> </w:t>
                            </w:r>
                            <w:r>
                              <w:rPr>
                                <w:i/>
                                <w:iCs/>
                              </w:rPr>
                              <w:t>Giao diện</w:t>
                            </w:r>
                            <w:r w:rsidRPr="00B7419D">
                              <w:rPr>
                                <w:i/>
                                <w:iCs/>
                              </w:rPr>
                              <w:t xml:space="preserve"> Thêm ví</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1918E" id="Text Box 182" o:spid="_x0000_s1116" type="#_x0000_t202" style="position:absolute;left:0;text-align:left;margin-left:141.5pt;margin-top:1.3pt;width:156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" stroked="f">
                <v:textbox style="mso-fit-shape-to-text:t" inset="0,0,0,0">
                  <w:txbxContent>
                    <w:p w14:paraId="6D975048" w14:textId="4FDFCEA2" w:rsidR="00805121" w:rsidRPr="00B7419D" w:rsidRDefault="00805121" w:rsidP="00CA2D37">
                      <w:pPr>
                        <w:pStyle w:val="Caption"/>
                        <w:rPr>
                          <w:i/>
                          <w:iCs/>
                          <w:noProof/>
                          <w:szCs w:val="24"/>
                        </w:rPr>
                      </w:pPr>
                      <w:bookmarkStart w:id="253" w:name="_Toc45224215"/>
                      <w:r w:rsidRPr="00B7419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B7419D">
                        <w:rPr>
                          <w:i/>
                          <w:iCs/>
                        </w:rPr>
                        <w:t xml:space="preserve"> </w:t>
                      </w:r>
                      <w:r>
                        <w:rPr>
                          <w:i/>
                          <w:iCs/>
                        </w:rPr>
                        <w:t>Giao diện</w:t>
                      </w:r>
                      <w:r w:rsidRPr="00B7419D">
                        <w:rPr>
                          <w:i/>
                          <w:iCs/>
                        </w:rPr>
                        <w:t xml:space="preserve"> Thêm ví</w:t>
                      </w:r>
                      <w:bookmarkEnd w:id="253"/>
                    </w:p>
                  </w:txbxContent>
                </v:textbox>
                <w10:wrap type="square"/>
              </v:shape>
            </w:pict>
          </mc:Fallback>
        </mc:AlternateContent>
      </w:r>
    </w:p>
    <w:p w14:paraId="6F21D98A" w14:textId="23943D40" w:rsidR="0079179C" w:rsidRDefault="0079179C" w:rsidP="0079179C"/>
    <w:p w14:paraId="175D80C2" w14:textId="1A9F2C8F" w:rsidR="0079179C" w:rsidRDefault="00D045BE" w:rsidP="00D045BE">
      <w:pPr>
        <w:spacing w:line="360" w:lineRule="auto"/>
      </w:pPr>
      <w:r>
        <w:t>Đây là giao diện để người dùng thực hiện chức năng thêm ví, người dùng nhập các thông tin như tên ví, mô tả, số tiền hiện có ban đầu, sau đó nhấn nút Lưu để hoàn tất việc thêm ví.</w:t>
      </w:r>
    </w:p>
    <w:p w14:paraId="0C829EF2" w14:textId="182A1A4B" w:rsidR="0079179C" w:rsidRDefault="0079179C" w:rsidP="0079179C"/>
    <w:p w14:paraId="6686B72F" w14:textId="2A9080CC" w:rsidR="0079179C" w:rsidRDefault="0079179C" w:rsidP="0079179C"/>
    <w:p w14:paraId="5AFF8B32" w14:textId="21F5DB6D" w:rsidR="0079179C" w:rsidRDefault="0079179C" w:rsidP="00D045BE">
      <w:pPr>
        <w:ind w:firstLine="0"/>
      </w:pPr>
    </w:p>
    <w:p w14:paraId="6FEF985F" w14:textId="77777777" w:rsidR="00D045BE" w:rsidRPr="0079179C" w:rsidRDefault="00D045BE" w:rsidP="00D045BE">
      <w:pPr>
        <w:ind w:firstLine="0"/>
      </w:pPr>
    </w:p>
    <w:p w14:paraId="7113503E" w14:textId="00F6549D" w:rsidR="0079179C" w:rsidRDefault="0079179C" w:rsidP="0079179C">
      <w:pPr>
        <w:pStyle w:val="Heading4"/>
        <w:rPr>
          <w:i/>
          <w:iCs/>
        </w:rPr>
      </w:pPr>
      <w:r w:rsidRPr="0079179C">
        <w:rPr>
          <w:i/>
          <w:iCs/>
        </w:rPr>
        <w:lastRenderedPageBreak/>
        <w:t>Giao diện chuyển tiền</w:t>
      </w:r>
    </w:p>
    <w:p w14:paraId="4922C342" w14:textId="3F294B02" w:rsidR="0079179C" w:rsidRDefault="006628C4" w:rsidP="0079179C">
      <w:r>
        <w:rPr>
          <w:noProof/>
        </w:rPr>
        <mc:AlternateContent>
          <mc:Choice Requires="wps">
            <w:drawing>
              <wp:anchor distT="0" distB="0" distL="114300" distR="114300" simplePos="0" relativeHeight="251715072" behindDoc="0" locked="0" layoutInCell="1" allowOverlap="1" wp14:anchorId="2E2F5096" wp14:editId="5BF3604A">
                <wp:simplePos x="0" y="0"/>
                <wp:positionH relativeFrom="column">
                  <wp:posOffset>1330325</wp:posOffset>
                </wp:positionH>
                <wp:positionV relativeFrom="paragraph">
                  <wp:posOffset>4312920</wp:posOffset>
                </wp:positionV>
                <wp:extent cx="237172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07B17D87" w14:textId="0CD0036D" w:rsidR="00805121" w:rsidRPr="00D30CCC" w:rsidRDefault="00805121" w:rsidP="006628C4">
                            <w:pPr>
                              <w:pStyle w:val="Caption"/>
                              <w:rPr>
                                <w:i/>
                                <w:iCs/>
                                <w:noProof/>
                                <w:szCs w:val="24"/>
                              </w:rPr>
                            </w:pPr>
                            <w:bookmarkStart w:id="254" w:name="_Toc45224216"/>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D30CCC">
                              <w:rPr>
                                <w:i/>
                                <w:iCs/>
                              </w:rPr>
                              <w:t xml:space="preserve"> Giao diện chuyển tiền</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F5096" id="Text Box 204" o:spid="_x0000_s1117" type="#_x0000_t202" style="position:absolute;left:0;text-align:left;margin-left:104.75pt;margin-top:339.6pt;width:186.7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28YMQIAAGk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" stroked="f">
                <v:textbox style="mso-fit-shape-to-text:t" inset="0,0,0,0">
                  <w:txbxContent>
                    <w:p w14:paraId="07B17D87" w14:textId="0CD0036D" w:rsidR="00805121" w:rsidRPr="00D30CCC" w:rsidRDefault="00805121" w:rsidP="006628C4">
                      <w:pPr>
                        <w:pStyle w:val="Caption"/>
                        <w:rPr>
                          <w:i/>
                          <w:iCs/>
                          <w:noProof/>
                          <w:szCs w:val="24"/>
                        </w:rPr>
                      </w:pPr>
                      <w:bookmarkStart w:id="255" w:name="_Toc45224216"/>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D30CCC">
                        <w:rPr>
                          <w:i/>
                          <w:iCs/>
                        </w:rPr>
                        <w:t xml:space="preserve"> Giao diện chuyển tiền</w:t>
                      </w:r>
                      <w:bookmarkEnd w:id="255"/>
                    </w:p>
                  </w:txbxContent>
                </v:textbox>
                <w10:wrap type="square"/>
              </v:shape>
            </w:pict>
          </mc:Fallback>
        </mc:AlternateContent>
      </w:r>
      <w:r w:rsidR="00B71EE0">
        <w:rPr>
          <w:noProof/>
        </w:rPr>
        <w:drawing>
          <wp:anchor distT="0" distB="0" distL="114300" distR="114300" simplePos="0" relativeHeight="251712000" behindDoc="0" locked="0" layoutInCell="1" allowOverlap="1" wp14:anchorId="752F048F" wp14:editId="22C1D093">
            <wp:simplePos x="0" y="0"/>
            <wp:positionH relativeFrom="column">
              <wp:posOffset>1330325</wp:posOffset>
            </wp:positionH>
            <wp:positionV relativeFrom="paragraph">
              <wp:posOffset>7620</wp:posOffset>
            </wp:positionV>
            <wp:extent cx="2371725" cy="4248150"/>
            <wp:effectExtent l="0" t="0" r="9525" b="0"/>
            <wp:wrapSquare wrapText="bothSides"/>
            <wp:docPr id="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03">
                      <a:extLst>
                        <a:ext uri="{28A0092B-C50C-407E-A947-70E740481C1C}">
                          <a14:useLocalDpi xmlns:a14="http://schemas.microsoft.com/office/drawing/2010/main" val="0"/>
                        </a:ext>
                      </a:extLst>
                    </a:blip>
                    <a:stretch>
                      <a:fillRect/>
                    </a:stretch>
                  </pic:blipFill>
                  <pic:spPr>
                    <a:xfrm>
                      <a:off x="0" y="0"/>
                      <a:ext cx="2371725"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26F5B" w14:textId="7EBFEA76" w:rsidR="0079179C" w:rsidRDefault="0079179C" w:rsidP="0079179C"/>
    <w:p w14:paraId="2D209F85" w14:textId="076DE1F4" w:rsidR="0079179C" w:rsidRDefault="0079179C" w:rsidP="0079179C"/>
    <w:p w14:paraId="73BA881B" w14:textId="23569D88" w:rsidR="0079179C" w:rsidRDefault="0079179C" w:rsidP="0079179C"/>
    <w:p w14:paraId="7F995A3C" w14:textId="7EECC55F" w:rsidR="0079179C" w:rsidRDefault="0079179C" w:rsidP="0079179C"/>
    <w:p w14:paraId="43C59418" w14:textId="532CB049" w:rsidR="0079179C" w:rsidRDefault="0079179C" w:rsidP="0079179C"/>
    <w:p w14:paraId="5FC090E4" w14:textId="49EB8683" w:rsidR="0079179C" w:rsidRDefault="0079179C" w:rsidP="0079179C"/>
    <w:p w14:paraId="3E4B562E" w14:textId="0650DF7F" w:rsidR="0079179C" w:rsidRDefault="0079179C" w:rsidP="0079179C"/>
    <w:p w14:paraId="12F26A35" w14:textId="640A7B55" w:rsidR="0079179C" w:rsidRDefault="0079179C" w:rsidP="0079179C"/>
    <w:p w14:paraId="6F783289" w14:textId="3DC0BF60" w:rsidR="0079179C" w:rsidRDefault="0079179C" w:rsidP="0079179C"/>
    <w:p w14:paraId="7F2C80CA" w14:textId="0D46AAF1" w:rsidR="0079179C" w:rsidRDefault="0079179C" w:rsidP="0079179C"/>
    <w:p w14:paraId="1947EBBA" w14:textId="18DE4630" w:rsidR="0079179C" w:rsidRDefault="0079179C" w:rsidP="0079179C"/>
    <w:p w14:paraId="46BC9AB6" w14:textId="5F5D61C3" w:rsidR="0079179C" w:rsidRDefault="0079179C" w:rsidP="0079179C"/>
    <w:p w14:paraId="1AB87A98" w14:textId="3D23DEF8" w:rsidR="0079179C" w:rsidRDefault="0079179C" w:rsidP="0079179C"/>
    <w:p w14:paraId="6E7815AD" w14:textId="05295B34" w:rsidR="0079179C" w:rsidRDefault="00D045BE" w:rsidP="00D045BE">
      <w:pPr>
        <w:spacing w:line="360" w:lineRule="auto"/>
      </w:pPr>
      <w:r>
        <w:t>Đây là giao diện để người dùng thực hiện chức năng chuyển tiền, khi một ví đang hết tiền thì người dùng có thể chuyển tiền từ ví khác, người dùng chọn và nhập các thông tin như ví nhận, số tiền muốn chuyển, sau đó nhấn nút Chuyển để hoàn tất việc chuyển tiền.</w:t>
      </w:r>
    </w:p>
    <w:p w14:paraId="4EDC9273" w14:textId="34D27D75" w:rsidR="0079179C" w:rsidRDefault="0079179C" w:rsidP="0079179C"/>
    <w:p w14:paraId="20170052" w14:textId="2D73FB78" w:rsidR="0079179C" w:rsidRDefault="0079179C" w:rsidP="0079179C"/>
    <w:p w14:paraId="5582EE7A" w14:textId="1C87FF2C" w:rsidR="0079179C" w:rsidRDefault="0079179C" w:rsidP="0079179C"/>
    <w:p w14:paraId="645F5B0A" w14:textId="0BD5CA6A" w:rsidR="0079179C" w:rsidRPr="0079179C" w:rsidRDefault="0079179C" w:rsidP="00DF075A">
      <w:pPr>
        <w:ind w:firstLine="0"/>
      </w:pPr>
    </w:p>
    <w:p w14:paraId="05A52A2A" w14:textId="64275A86" w:rsidR="0079179C" w:rsidRDefault="0079179C" w:rsidP="0079179C">
      <w:pPr>
        <w:pStyle w:val="Heading4"/>
        <w:rPr>
          <w:i/>
          <w:iCs/>
        </w:rPr>
      </w:pPr>
      <w:r w:rsidRPr="0079179C">
        <w:rPr>
          <w:i/>
          <w:iCs/>
        </w:rPr>
        <w:t>Giao diện quản lý danh mục thu chi</w:t>
      </w:r>
    </w:p>
    <w:p w14:paraId="2D339DA0" w14:textId="66231D0A" w:rsidR="0079179C" w:rsidRDefault="00B71EE0" w:rsidP="0079179C">
      <w:r>
        <w:rPr>
          <w:noProof/>
        </w:rPr>
        <w:drawing>
          <wp:anchor distT="0" distB="0" distL="114300" distR="114300" simplePos="0" relativeHeight="251691520" behindDoc="0" locked="0" layoutInCell="1" allowOverlap="1" wp14:anchorId="566CFA87" wp14:editId="006B5B24">
            <wp:simplePos x="0" y="0"/>
            <wp:positionH relativeFrom="column">
              <wp:posOffset>1416050</wp:posOffset>
            </wp:positionH>
            <wp:positionV relativeFrom="paragraph">
              <wp:posOffset>7620</wp:posOffset>
            </wp:positionV>
            <wp:extent cx="2209800" cy="3848100"/>
            <wp:effectExtent l="0" t="0" r="0" b="0"/>
            <wp:wrapSquare wrapText="bothSides"/>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4">
                      <a:extLst>
                        <a:ext uri="{28A0092B-C50C-407E-A947-70E740481C1C}">
                          <a14:useLocalDpi xmlns:a14="http://schemas.microsoft.com/office/drawing/2010/main" val="0"/>
                        </a:ext>
                      </a:extLst>
                    </a:blip>
                    <a:stretch>
                      <a:fillRect/>
                    </a:stretch>
                  </pic:blipFill>
                  <pic:spPr>
                    <a:xfrm>
                      <a:off x="0" y="0"/>
                      <a:ext cx="220980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7D02" w14:textId="14CB9E41" w:rsidR="0079179C" w:rsidRDefault="0079179C" w:rsidP="0079179C"/>
    <w:p w14:paraId="27842B52" w14:textId="01507D3B" w:rsidR="0079179C" w:rsidRDefault="0079179C" w:rsidP="0079179C"/>
    <w:p w14:paraId="5B2ECC7E" w14:textId="7EAEB5AE" w:rsidR="0079179C" w:rsidRDefault="0079179C" w:rsidP="0079179C"/>
    <w:p w14:paraId="02E17E0F" w14:textId="0233C5D3" w:rsidR="0079179C" w:rsidRDefault="0079179C" w:rsidP="0079179C"/>
    <w:p w14:paraId="64350972" w14:textId="62D18D10" w:rsidR="0079179C" w:rsidRDefault="0079179C" w:rsidP="0079179C"/>
    <w:p w14:paraId="76096D22" w14:textId="6988E277" w:rsidR="0079179C" w:rsidRDefault="0079179C" w:rsidP="0079179C"/>
    <w:p w14:paraId="121C74B0" w14:textId="68B54C9E" w:rsidR="0079179C" w:rsidRDefault="0079179C" w:rsidP="0079179C"/>
    <w:p w14:paraId="0E492A95" w14:textId="320B6881" w:rsidR="0079179C" w:rsidRDefault="0079179C" w:rsidP="0079179C"/>
    <w:p w14:paraId="3EBCCA0E" w14:textId="7DD614D7" w:rsidR="0079179C" w:rsidRDefault="0079179C" w:rsidP="0079179C"/>
    <w:p w14:paraId="7EEA10A8" w14:textId="7DDAD1BB" w:rsidR="0079179C" w:rsidRDefault="0079179C" w:rsidP="0079179C"/>
    <w:p w14:paraId="063E784A" w14:textId="6C1DECF6" w:rsidR="0079179C" w:rsidRDefault="00D30CCC" w:rsidP="0079179C">
      <w:r>
        <w:rPr>
          <w:noProof/>
        </w:rPr>
        <mc:AlternateContent>
          <mc:Choice Requires="wps">
            <w:drawing>
              <wp:anchor distT="0" distB="0" distL="114300" distR="114300" simplePos="0" relativeHeight="251719168" behindDoc="0" locked="0" layoutInCell="1" allowOverlap="1" wp14:anchorId="14BE779A" wp14:editId="31942F59">
                <wp:simplePos x="0" y="0"/>
                <wp:positionH relativeFrom="column">
                  <wp:posOffset>882650</wp:posOffset>
                </wp:positionH>
                <wp:positionV relativeFrom="paragraph">
                  <wp:posOffset>89535</wp:posOffset>
                </wp:positionV>
                <wp:extent cx="3276600"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DE62F78" w14:textId="33C38D97" w:rsidR="00805121" w:rsidRPr="00D30CCC" w:rsidRDefault="00805121" w:rsidP="006628C4">
                            <w:pPr>
                              <w:pStyle w:val="Caption"/>
                              <w:rPr>
                                <w:i/>
                                <w:iCs/>
                                <w:noProof/>
                                <w:szCs w:val="24"/>
                              </w:rPr>
                            </w:pPr>
                            <w:bookmarkStart w:id="256" w:name="_Toc45224217"/>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D30CCC">
                              <w:rPr>
                                <w:i/>
                                <w:iCs/>
                              </w:rPr>
                              <w:t xml:space="preserve"> Giao diện quản lý danh mục thu chi</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BE779A" id="Text Box 205" o:spid="_x0000_s1118" type="#_x0000_t202" style="position:absolute;left:0;text-align:left;margin-left:69.5pt;margin-top:7.05pt;width:258pt;height:.05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" stroked="f">
                <v:textbox style="mso-fit-shape-to-text:t" inset="0,0,0,0">
                  <w:txbxContent>
                    <w:p w14:paraId="2DE62F78" w14:textId="33C38D97" w:rsidR="00805121" w:rsidRPr="00D30CCC" w:rsidRDefault="00805121" w:rsidP="006628C4">
                      <w:pPr>
                        <w:pStyle w:val="Caption"/>
                        <w:rPr>
                          <w:i/>
                          <w:iCs/>
                          <w:noProof/>
                          <w:szCs w:val="24"/>
                        </w:rPr>
                      </w:pPr>
                      <w:bookmarkStart w:id="257" w:name="_Toc45224217"/>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D30CCC">
                        <w:rPr>
                          <w:i/>
                          <w:iCs/>
                        </w:rPr>
                        <w:t xml:space="preserve"> Giao diện quản lý danh mục thu chi</w:t>
                      </w:r>
                      <w:bookmarkEnd w:id="257"/>
                    </w:p>
                  </w:txbxContent>
                </v:textbox>
                <w10:wrap type="square"/>
              </v:shape>
            </w:pict>
          </mc:Fallback>
        </mc:AlternateContent>
      </w:r>
    </w:p>
    <w:p w14:paraId="081FF7F1" w14:textId="07055CD9" w:rsidR="0079179C" w:rsidRDefault="0079179C" w:rsidP="0079179C"/>
    <w:p w14:paraId="004922F1" w14:textId="73177B75" w:rsidR="0079179C" w:rsidRDefault="00DF68A9" w:rsidP="00DF68A9">
      <w:pPr>
        <w:spacing w:line="360" w:lineRule="auto"/>
      </w:pPr>
      <w:r>
        <w:t>Đây là giao diện quản lý các danh mục thu và chi hiện có trong ứng dụng, người dùng có thể thêm danh mục khác nếu cần thiết.</w:t>
      </w:r>
    </w:p>
    <w:p w14:paraId="4E55D43C" w14:textId="42610081" w:rsidR="0079179C" w:rsidRDefault="0079179C" w:rsidP="0079179C"/>
    <w:p w14:paraId="3DADF5DE" w14:textId="35FB45F2" w:rsidR="0079179C" w:rsidRDefault="0079179C" w:rsidP="0079179C"/>
    <w:p w14:paraId="7675167D" w14:textId="559678FE" w:rsidR="0079179C" w:rsidRDefault="0079179C" w:rsidP="0079179C"/>
    <w:p w14:paraId="07FB74D3" w14:textId="39FEE3C2" w:rsidR="0079179C" w:rsidRDefault="0079179C" w:rsidP="0079179C"/>
    <w:p w14:paraId="02D14885" w14:textId="1854528A" w:rsidR="0079179C" w:rsidRDefault="0079179C" w:rsidP="0079179C"/>
    <w:p w14:paraId="08B46E71" w14:textId="3B70C19F" w:rsidR="0079179C" w:rsidRPr="0079179C" w:rsidRDefault="0079179C" w:rsidP="00680674">
      <w:pPr>
        <w:ind w:firstLine="0"/>
      </w:pPr>
    </w:p>
    <w:p w14:paraId="69A8930F" w14:textId="08DA8258" w:rsidR="0079179C" w:rsidRDefault="0079179C" w:rsidP="0079179C">
      <w:pPr>
        <w:pStyle w:val="Heading4"/>
        <w:rPr>
          <w:i/>
          <w:iCs/>
        </w:rPr>
      </w:pPr>
      <w:r w:rsidRPr="0079179C">
        <w:rPr>
          <w:i/>
          <w:iCs/>
        </w:rPr>
        <w:t>Giao diện kế hoạch tiết kiệm</w:t>
      </w:r>
    </w:p>
    <w:p w14:paraId="781081DE" w14:textId="04209CE1" w:rsidR="0079179C" w:rsidRDefault="00E42D91" w:rsidP="0079179C">
      <w:r>
        <w:rPr>
          <w:noProof/>
        </w:rPr>
        <w:drawing>
          <wp:anchor distT="0" distB="0" distL="114300" distR="114300" simplePos="0" relativeHeight="251695616" behindDoc="0" locked="0" layoutInCell="1" allowOverlap="1" wp14:anchorId="06935AE9" wp14:editId="1CE936D0">
            <wp:simplePos x="0" y="0"/>
            <wp:positionH relativeFrom="column">
              <wp:posOffset>1435100</wp:posOffset>
            </wp:positionH>
            <wp:positionV relativeFrom="paragraph">
              <wp:posOffset>7620</wp:posOffset>
            </wp:positionV>
            <wp:extent cx="2171700" cy="4086225"/>
            <wp:effectExtent l="0" t="0" r="0" b="9525"/>
            <wp:wrapSquare wrapText="bothSides"/>
            <wp:docPr id="1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5">
                      <a:extLst>
                        <a:ext uri="{28A0092B-C50C-407E-A947-70E740481C1C}">
                          <a14:useLocalDpi xmlns:a14="http://schemas.microsoft.com/office/drawing/2010/main" val="0"/>
                        </a:ext>
                      </a:extLst>
                    </a:blip>
                    <a:stretch>
                      <a:fillRect/>
                    </a:stretch>
                  </pic:blipFill>
                  <pic:spPr>
                    <a:xfrm>
                      <a:off x="0" y="0"/>
                      <a:ext cx="2171700"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E92C7" w14:textId="3594766F" w:rsidR="0079179C" w:rsidRDefault="0079179C" w:rsidP="0079179C"/>
    <w:p w14:paraId="39F777D1" w14:textId="152C02B9" w:rsidR="0079179C" w:rsidRDefault="0079179C" w:rsidP="0079179C"/>
    <w:p w14:paraId="09490D29" w14:textId="125E09FE" w:rsidR="0079179C" w:rsidRDefault="0079179C" w:rsidP="0079179C"/>
    <w:p w14:paraId="2A874935" w14:textId="26AC4DC3" w:rsidR="0079179C" w:rsidRDefault="0079179C" w:rsidP="0079179C"/>
    <w:p w14:paraId="4430D6A4" w14:textId="4E27E8E8" w:rsidR="0079179C" w:rsidRDefault="0079179C" w:rsidP="0079179C"/>
    <w:p w14:paraId="477EA1F3" w14:textId="0B1842E6" w:rsidR="0079179C" w:rsidRDefault="0079179C" w:rsidP="0079179C"/>
    <w:p w14:paraId="0A2D4F84" w14:textId="328D906A" w:rsidR="0079179C" w:rsidRDefault="0079179C" w:rsidP="0079179C"/>
    <w:p w14:paraId="27C4BE25" w14:textId="53DF96D1" w:rsidR="0079179C" w:rsidRDefault="0079179C" w:rsidP="0079179C"/>
    <w:p w14:paraId="6791DA2E" w14:textId="4DFADCBA" w:rsidR="0079179C" w:rsidRDefault="0079179C" w:rsidP="0079179C"/>
    <w:p w14:paraId="07902506" w14:textId="0AB2B5C3" w:rsidR="0079179C" w:rsidRDefault="0079179C" w:rsidP="0079179C"/>
    <w:p w14:paraId="6B4A7531" w14:textId="76CEFDDC" w:rsidR="0079179C" w:rsidRDefault="0079179C" w:rsidP="0079179C"/>
    <w:p w14:paraId="740D9313" w14:textId="7DEDDD73" w:rsidR="0079179C" w:rsidRDefault="00D30CCC" w:rsidP="0079179C">
      <w:r>
        <w:rPr>
          <w:noProof/>
        </w:rPr>
        <mc:AlternateContent>
          <mc:Choice Requires="wps">
            <w:drawing>
              <wp:anchor distT="0" distB="0" distL="114300" distR="114300" simplePos="0" relativeHeight="251720192" behindDoc="0" locked="0" layoutInCell="1" allowOverlap="1" wp14:anchorId="3EB4513F" wp14:editId="39E8817F">
                <wp:simplePos x="0" y="0"/>
                <wp:positionH relativeFrom="column">
                  <wp:posOffset>977900</wp:posOffset>
                </wp:positionH>
                <wp:positionV relativeFrom="paragraph">
                  <wp:posOffset>17780</wp:posOffset>
                </wp:positionV>
                <wp:extent cx="3067050" cy="635"/>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26710519" w14:textId="5321E5BC" w:rsidR="00805121" w:rsidRPr="00D30CCC" w:rsidRDefault="00805121" w:rsidP="006628C4">
                            <w:pPr>
                              <w:pStyle w:val="Caption"/>
                              <w:rPr>
                                <w:i/>
                                <w:iCs/>
                                <w:noProof/>
                                <w:szCs w:val="24"/>
                              </w:rPr>
                            </w:pPr>
                            <w:bookmarkStart w:id="258" w:name="_Toc45224218"/>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D30CCC">
                              <w:rPr>
                                <w:i/>
                                <w:iCs/>
                              </w:rPr>
                              <w:t xml:space="preserve"> Giao diện kế hoạch tiết kiệm</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4513F" id="Text Box 206" o:spid="_x0000_s1119" type="#_x0000_t202" style="position:absolute;left:0;text-align:left;margin-left:77pt;margin-top:1.4pt;width:241.5pt;height:.0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ANMQIAAGkEAAAOAAAAZHJzL2Uyb0RvYy54bWysVFFv2yAQfp+0/4B4X+wkarZ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" stroked="f">
                <v:textbox style="mso-fit-shape-to-text:t" inset="0,0,0,0">
                  <w:txbxContent>
                    <w:p w14:paraId="26710519" w14:textId="5321E5BC" w:rsidR="00805121" w:rsidRPr="00D30CCC" w:rsidRDefault="00805121" w:rsidP="006628C4">
                      <w:pPr>
                        <w:pStyle w:val="Caption"/>
                        <w:rPr>
                          <w:i/>
                          <w:iCs/>
                          <w:noProof/>
                          <w:szCs w:val="24"/>
                        </w:rPr>
                      </w:pPr>
                      <w:bookmarkStart w:id="259" w:name="_Toc45224218"/>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D30CCC">
                        <w:rPr>
                          <w:i/>
                          <w:iCs/>
                        </w:rPr>
                        <w:t xml:space="preserve"> Giao diện kế hoạch tiết kiệm</w:t>
                      </w:r>
                      <w:bookmarkEnd w:id="259"/>
                    </w:p>
                  </w:txbxContent>
                </v:textbox>
                <w10:wrap type="square"/>
              </v:shape>
            </w:pict>
          </mc:Fallback>
        </mc:AlternateContent>
      </w:r>
    </w:p>
    <w:p w14:paraId="1A384925" w14:textId="0305BD9D" w:rsidR="0079179C" w:rsidRDefault="0079179C" w:rsidP="0079179C"/>
    <w:p w14:paraId="409985DD" w14:textId="26CB0EAE" w:rsidR="0079179C" w:rsidRDefault="006D0B55" w:rsidP="00A12143">
      <w:pPr>
        <w:spacing w:line="360" w:lineRule="auto"/>
      </w:pPr>
      <w:r>
        <w:t>Đây là giao diện hiển thị các kế hoạch tiết kiệm hiện có, mỗi kế hoạch tiết kiệm hiển thị thông tin như tên, số tiền mục tiêu, số tiền đã tiết kiệm được và trạng thái của kế hoạch tiết kiệm.</w:t>
      </w:r>
    </w:p>
    <w:p w14:paraId="174C6DF0" w14:textId="35C7D717" w:rsidR="0079179C" w:rsidRDefault="0079179C" w:rsidP="0079179C"/>
    <w:p w14:paraId="435076FA" w14:textId="75A358DC" w:rsidR="0079179C" w:rsidRDefault="0079179C" w:rsidP="0079179C"/>
    <w:p w14:paraId="3EFCA20D" w14:textId="71FE1843" w:rsidR="0079179C" w:rsidRDefault="0079179C" w:rsidP="0079179C"/>
    <w:p w14:paraId="76894D6A" w14:textId="033A5178" w:rsidR="0079179C" w:rsidRDefault="0079179C" w:rsidP="0079179C"/>
    <w:p w14:paraId="46AA456E" w14:textId="1B60B13D" w:rsidR="0079179C" w:rsidRPr="0079179C" w:rsidRDefault="0079179C" w:rsidP="00680674">
      <w:pPr>
        <w:ind w:firstLine="0"/>
      </w:pPr>
    </w:p>
    <w:p w14:paraId="672AB62D" w14:textId="0A6FAA68" w:rsidR="0079179C" w:rsidRDefault="0079179C" w:rsidP="0079179C">
      <w:pPr>
        <w:pStyle w:val="Heading4"/>
        <w:rPr>
          <w:i/>
          <w:iCs/>
        </w:rPr>
      </w:pPr>
      <w:r w:rsidRPr="0079179C">
        <w:rPr>
          <w:i/>
          <w:iCs/>
        </w:rPr>
        <w:t>Giao diện thêm kế hoạch tiết kiệm</w:t>
      </w:r>
    </w:p>
    <w:p w14:paraId="7C51A9C9" w14:textId="279E8497" w:rsidR="0079179C" w:rsidRDefault="00E42D91" w:rsidP="0079179C">
      <w:r>
        <w:rPr>
          <w:noProof/>
        </w:rPr>
        <w:drawing>
          <wp:anchor distT="0" distB="0" distL="114300" distR="114300" simplePos="0" relativeHeight="251700736" behindDoc="0" locked="0" layoutInCell="1" allowOverlap="1" wp14:anchorId="70F9989B" wp14:editId="27BCC29D">
            <wp:simplePos x="0" y="0"/>
            <wp:positionH relativeFrom="column">
              <wp:posOffset>1330325</wp:posOffset>
            </wp:positionH>
            <wp:positionV relativeFrom="paragraph">
              <wp:posOffset>6985</wp:posOffset>
            </wp:positionV>
            <wp:extent cx="2371725" cy="4276725"/>
            <wp:effectExtent l="0" t="0" r="9525" b="9525"/>
            <wp:wrapSquare wrapText="bothSides"/>
            <wp:docPr id="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06">
                      <a:extLst>
                        <a:ext uri="{28A0092B-C50C-407E-A947-70E740481C1C}">
                          <a14:useLocalDpi xmlns:a14="http://schemas.microsoft.com/office/drawing/2010/main" val="0"/>
                        </a:ext>
                      </a:extLst>
                    </a:blip>
                    <a:stretch>
                      <a:fillRect/>
                    </a:stretch>
                  </pic:blipFill>
                  <pic:spPr>
                    <a:xfrm>
                      <a:off x="0" y="0"/>
                      <a:ext cx="237172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B2C1C" w14:textId="76ECEF5F" w:rsidR="0079179C" w:rsidRDefault="0079179C" w:rsidP="0079179C"/>
    <w:p w14:paraId="5CE4AF67" w14:textId="07008AE8" w:rsidR="0079179C" w:rsidRDefault="0079179C" w:rsidP="0079179C"/>
    <w:p w14:paraId="006BD9B1" w14:textId="5253B084" w:rsidR="0079179C" w:rsidRDefault="0079179C" w:rsidP="0079179C"/>
    <w:p w14:paraId="2494E78C" w14:textId="5D0B2CCD" w:rsidR="0079179C" w:rsidRDefault="0079179C" w:rsidP="0079179C"/>
    <w:p w14:paraId="79DFE468" w14:textId="56AE6110" w:rsidR="0079179C" w:rsidRDefault="0079179C" w:rsidP="0079179C"/>
    <w:p w14:paraId="49DF4528" w14:textId="000D74B3" w:rsidR="0079179C" w:rsidRDefault="0079179C" w:rsidP="0079179C"/>
    <w:p w14:paraId="0F5E4662" w14:textId="0C30E5F4" w:rsidR="0079179C" w:rsidRDefault="0079179C" w:rsidP="0079179C"/>
    <w:p w14:paraId="6B700687" w14:textId="38B90489" w:rsidR="0079179C" w:rsidRDefault="0079179C" w:rsidP="0079179C"/>
    <w:p w14:paraId="6BAFA5D7" w14:textId="5AA009FE" w:rsidR="0079179C" w:rsidRDefault="0079179C" w:rsidP="0079179C"/>
    <w:p w14:paraId="02005685" w14:textId="276BCC1D" w:rsidR="0079179C" w:rsidRDefault="0079179C" w:rsidP="0079179C"/>
    <w:p w14:paraId="4C0045A6" w14:textId="7C9B25FD" w:rsidR="0079179C" w:rsidRDefault="0079179C" w:rsidP="0079179C"/>
    <w:p w14:paraId="6D8F84D5" w14:textId="0751670E" w:rsidR="0079179C" w:rsidRDefault="004B17F2" w:rsidP="0079179C">
      <w:r>
        <w:rPr>
          <w:noProof/>
        </w:rPr>
        <mc:AlternateContent>
          <mc:Choice Requires="wps">
            <w:drawing>
              <wp:anchor distT="0" distB="0" distL="114300" distR="114300" simplePos="0" relativeHeight="251721216" behindDoc="0" locked="0" layoutInCell="1" allowOverlap="1" wp14:anchorId="3A8BAA70" wp14:editId="0F82B830">
                <wp:simplePos x="0" y="0"/>
                <wp:positionH relativeFrom="column">
                  <wp:posOffset>939800</wp:posOffset>
                </wp:positionH>
                <wp:positionV relativeFrom="paragraph">
                  <wp:posOffset>208280</wp:posOffset>
                </wp:positionV>
                <wp:extent cx="316230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57BCCB2" w14:textId="2291A749" w:rsidR="00805121" w:rsidRPr="004B17F2" w:rsidRDefault="00805121" w:rsidP="006628C4">
                            <w:pPr>
                              <w:pStyle w:val="Caption"/>
                              <w:rPr>
                                <w:i/>
                                <w:iCs/>
                                <w:noProof/>
                                <w:szCs w:val="24"/>
                              </w:rPr>
                            </w:pPr>
                            <w:bookmarkStart w:id="260" w:name="_Toc45224219"/>
                            <w:r w:rsidRPr="004B17F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4B17F2">
                              <w:rPr>
                                <w:i/>
                                <w:iCs/>
                              </w:rPr>
                              <w:t xml:space="preserve"> Giao diện thêm kế hoạch tiết kiệm</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BAA70" id="Text Box 207" o:spid="_x0000_s1120" type="#_x0000_t202" style="position:absolute;left:0;text-align:left;margin-left:74pt;margin-top:16.4pt;width:249pt;height:.05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" stroked="f">
                <v:textbox style="mso-fit-shape-to-text:t" inset="0,0,0,0">
                  <w:txbxContent>
                    <w:p w14:paraId="057BCCB2" w14:textId="2291A749" w:rsidR="00805121" w:rsidRPr="004B17F2" w:rsidRDefault="00805121" w:rsidP="006628C4">
                      <w:pPr>
                        <w:pStyle w:val="Caption"/>
                        <w:rPr>
                          <w:i/>
                          <w:iCs/>
                          <w:noProof/>
                          <w:szCs w:val="24"/>
                        </w:rPr>
                      </w:pPr>
                      <w:bookmarkStart w:id="261" w:name="_Toc45224219"/>
                      <w:r w:rsidRPr="004B17F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4B17F2">
                        <w:rPr>
                          <w:i/>
                          <w:iCs/>
                        </w:rPr>
                        <w:t xml:space="preserve"> Giao diện thêm kế hoạch tiết kiệm</w:t>
                      </w:r>
                      <w:bookmarkEnd w:id="261"/>
                    </w:p>
                  </w:txbxContent>
                </v:textbox>
                <w10:wrap type="square"/>
              </v:shape>
            </w:pict>
          </mc:Fallback>
        </mc:AlternateContent>
      </w:r>
    </w:p>
    <w:p w14:paraId="19797FE6" w14:textId="7D36A588" w:rsidR="0079179C" w:rsidRDefault="0079179C" w:rsidP="0079179C"/>
    <w:p w14:paraId="7166A74E" w14:textId="03FAD265" w:rsidR="0079179C" w:rsidRDefault="00512B17" w:rsidP="005100F4">
      <w:pPr>
        <w:spacing w:line="360" w:lineRule="auto"/>
      </w:pPr>
      <w:r>
        <w:t>Đây là giao diện thêm kế hoạch tiết kiệm, người dùng chọn ngày kết thúc, sau đó nhập tên kế hoạch và số tiền dành cho kế hoạch, sau đó nhấ nút Lưu để hoàn tất việc thêm kế hoạch tiết kiệm</w:t>
      </w:r>
      <w:r w:rsidR="00DA0626">
        <w:t>.</w:t>
      </w:r>
    </w:p>
    <w:p w14:paraId="0903B01F" w14:textId="3FAD20DB" w:rsidR="0079179C" w:rsidRDefault="0079179C" w:rsidP="0079179C"/>
    <w:p w14:paraId="222FD741" w14:textId="1630CCC3" w:rsidR="0079179C" w:rsidRDefault="0079179C" w:rsidP="0079179C"/>
    <w:p w14:paraId="5C0B4036" w14:textId="650D9EE9" w:rsidR="0079179C" w:rsidRDefault="0079179C" w:rsidP="0079179C"/>
    <w:p w14:paraId="7D248104" w14:textId="653D2472" w:rsidR="0079179C" w:rsidRPr="0079179C" w:rsidRDefault="0079179C" w:rsidP="00100563">
      <w:pPr>
        <w:ind w:firstLine="0"/>
      </w:pPr>
    </w:p>
    <w:p w14:paraId="633A7E02" w14:textId="1F086181" w:rsidR="00575898" w:rsidRDefault="0079179C" w:rsidP="0079179C">
      <w:pPr>
        <w:pStyle w:val="Heading4"/>
        <w:rPr>
          <w:i/>
          <w:iCs/>
        </w:rPr>
      </w:pPr>
      <w:r w:rsidRPr="0079179C">
        <w:rPr>
          <w:i/>
          <w:iCs/>
        </w:rPr>
        <w:t>Giao diện thống kê thu chi</w:t>
      </w:r>
    </w:p>
    <w:p w14:paraId="669369B5" w14:textId="11D61333" w:rsidR="0079179C" w:rsidRDefault="00E42D91" w:rsidP="0079179C">
      <w:r>
        <w:rPr>
          <w:noProof/>
        </w:rPr>
        <w:drawing>
          <wp:anchor distT="0" distB="0" distL="114300" distR="114300" simplePos="0" relativeHeight="251697664" behindDoc="0" locked="0" layoutInCell="1" allowOverlap="1" wp14:anchorId="4E6F37A3" wp14:editId="24E0B0ED">
            <wp:simplePos x="0" y="0"/>
            <wp:positionH relativeFrom="column">
              <wp:posOffset>1586865</wp:posOffset>
            </wp:positionH>
            <wp:positionV relativeFrom="paragraph">
              <wp:posOffset>7620</wp:posOffset>
            </wp:positionV>
            <wp:extent cx="2390775" cy="4162425"/>
            <wp:effectExtent l="0" t="0" r="9525" b="9525"/>
            <wp:wrapSquare wrapText="bothSides"/>
            <wp:docPr id="1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7">
                      <a:extLst>
                        <a:ext uri="{28A0092B-C50C-407E-A947-70E740481C1C}">
                          <a14:useLocalDpi xmlns:a14="http://schemas.microsoft.com/office/drawing/2010/main" val="0"/>
                        </a:ext>
                      </a:extLst>
                    </a:blip>
                    <a:stretch>
                      <a:fillRect/>
                    </a:stretch>
                  </pic:blipFill>
                  <pic:spPr>
                    <a:xfrm>
                      <a:off x="0" y="0"/>
                      <a:ext cx="2390775"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2C25E" w14:textId="7610177D" w:rsidR="0079179C" w:rsidRDefault="0079179C" w:rsidP="0079179C"/>
    <w:p w14:paraId="26563377" w14:textId="722B39AD" w:rsidR="0079179C" w:rsidRDefault="0079179C" w:rsidP="0079179C"/>
    <w:p w14:paraId="4BA137F0" w14:textId="60EF9C85" w:rsidR="0079179C" w:rsidRDefault="0079179C" w:rsidP="0079179C"/>
    <w:p w14:paraId="2B32B7E3" w14:textId="3E7322E1" w:rsidR="0079179C" w:rsidRDefault="0079179C" w:rsidP="0079179C"/>
    <w:p w14:paraId="55506A63" w14:textId="477FD956" w:rsidR="0079179C" w:rsidRDefault="0079179C" w:rsidP="0079179C"/>
    <w:p w14:paraId="04E0AC3D" w14:textId="1D6EA60A" w:rsidR="0079179C" w:rsidRDefault="0079179C" w:rsidP="0079179C"/>
    <w:p w14:paraId="37BA81E1" w14:textId="519D02A0" w:rsidR="0079179C" w:rsidRDefault="0079179C" w:rsidP="0079179C"/>
    <w:p w14:paraId="1448EC13" w14:textId="52877825" w:rsidR="0079179C" w:rsidRDefault="0079179C" w:rsidP="0079179C"/>
    <w:p w14:paraId="14CD3102" w14:textId="3ED5FA64" w:rsidR="0079179C" w:rsidRDefault="0079179C" w:rsidP="0079179C"/>
    <w:p w14:paraId="42184765" w14:textId="72A7F327" w:rsidR="0079179C" w:rsidRDefault="0079179C" w:rsidP="0079179C"/>
    <w:p w14:paraId="641AB600" w14:textId="24FD2376" w:rsidR="0079179C" w:rsidRDefault="0079179C" w:rsidP="0079179C"/>
    <w:p w14:paraId="77586BBE" w14:textId="5CAB5482" w:rsidR="0079179C" w:rsidRDefault="00326F20" w:rsidP="0079179C">
      <w:r>
        <w:rPr>
          <w:noProof/>
        </w:rPr>
        <mc:AlternateContent>
          <mc:Choice Requires="wps">
            <w:drawing>
              <wp:anchor distT="0" distB="0" distL="114300" distR="114300" simplePos="0" relativeHeight="251723264" behindDoc="0" locked="0" layoutInCell="1" allowOverlap="1" wp14:anchorId="36EB6DBF" wp14:editId="5AF0435F">
                <wp:simplePos x="0" y="0"/>
                <wp:positionH relativeFrom="column">
                  <wp:posOffset>1482725</wp:posOffset>
                </wp:positionH>
                <wp:positionV relativeFrom="paragraph">
                  <wp:posOffset>74930</wp:posOffset>
                </wp:positionV>
                <wp:extent cx="2609850" cy="635"/>
                <wp:effectExtent l="0" t="0" r="0" b="0"/>
                <wp:wrapSquare wrapText="bothSides"/>
                <wp:docPr id="208" name="Text Box 208"/>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06C3A6A9" w14:textId="0B098BA9" w:rsidR="00805121" w:rsidRPr="00326F20" w:rsidRDefault="00805121" w:rsidP="006628C4">
                            <w:pPr>
                              <w:pStyle w:val="Caption"/>
                              <w:rPr>
                                <w:i/>
                                <w:iCs/>
                                <w:noProof/>
                                <w:szCs w:val="24"/>
                              </w:rPr>
                            </w:pPr>
                            <w:bookmarkStart w:id="262" w:name="_Toc45224220"/>
                            <w:r w:rsidRPr="00326F2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326F20">
                              <w:rPr>
                                <w:i/>
                                <w:iCs/>
                              </w:rPr>
                              <w:t xml:space="preserve"> Giao diện thống kê thu chi</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EB6DBF" id="Text Box 208" o:spid="_x0000_s1121" type="#_x0000_t202" style="position:absolute;left:0;text-align:left;margin-left:116.75pt;margin-top:5.9pt;width:205.5pt;height:.05pt;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" stroked="f">
                <v:textbox style="mso-fit-shape-to-text:t" inset="0,0,0,0">
                  <w:txbxContent>
                    <w:p w14:paraId="06C3A6A9" w14:textId="0B098BA9" w:rsidR="00805121" w:rsidRPr="00326F20" w:rsidRDefault="00805121" w:rsidP="006628C4">
                      <w:pPr>
                        <w:pStyle w:val="Caption"/>
                        <w:rPr>
                          <w:i/>
                          <w:iCs/>
                          <w:noProof/>
                          <w:szCs w:val="24"/>
                        </w:rPr>
                      </w:pPr>
                      <w:bookmarkStart w:id="263" w:name="_Toc45224220"/>
                      <w:r w:rsidRPr="00326F2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326F20">
                        <w:rPr>
                          <w:i/>
                          <w:iCs/>
                        </w:rPr>
                        <w:t xml:space="preserve"> Giao diện thống kê thu chi</w:t>
                      </w:r>
                      <w:bookmarkEnd w:id="263"/>
                    </w:p>
                  </w:txbxContent>
                </v:textbox>
                <w10:wrap type="square"/>
              </v:shape>
            </w:pict>
          </mc:Fallback>
        </mc:AlternateContent>
      </w:r>
    </w:p>
    <w:p w14:paraId="6F54142A" w14:textId="1DD09C07" w:rsidR="0079179C" w:rsidRDefault="0079179C" w:rsidP="0079179C"/>
    <w:p w14:paraId="31954708" w14:textId="565A7924" w:rsidR="0079179C" w:rsidRDefault="00100563" w:rsidP="004636DC">
      <w:pPr>
        <w:spacing w:line="360" w:lineRule="auto"/>
      </w:pPr>
      <w:r>
        <w:t>Đây là giao diện sẽ hiển thị tổng thu và tổng chi mà người dùng đã thực hiện việc thu chi, tổng thu và tổng chi tính theo danh mục thu chi, có lựa chọn xem của hôm nay, tháng này và năm nay.</w:t>
      </w:r>
    </w:p>
    <w:p w14:paraId="21A8AC31" w14:textId="7E742FB9" w:rsidR="0079179C" w:rsidRDefault="0079179C" w:rsidP="0079179C"/>
    <w:p w14:paraId="33F95A21" w14:textId="594A7486" w:rsidR="0079179C" w:rsidRDefault="0079179C" w:rsidP="0079179C"/>
    <w:p w14:paraId="1F69B1ED" w14:textId="56E49017" w:rsidR="0079179C" w:rsidRDefault="0079179C" w:rsidP="0079179C"/>
    <w:p w14:paraId="654031F9" w14:textId="69F4EBCF" w:rsidR="0079179C" w:rsidRDefault="0079179C" w:rsidP="0079179C"/>
    <w:p w14:paraId="64839953" w14:textId="75AF8272" w:rsidR="0079179C" w:rsidRDefault="0079179C" w:rsidP="0079179C"/>
    <w:p w14:paraId="3BF28ED2" w14:textId="1D09577D" w:rsidR="0079179C" w:rsidRPr="0079179C" w:rsidRDefault="0079179C" w:rsidP="0079179C"/>
    <w:p w14:paraId="69C62CDD" w14:textId="1E170422" w:rsidR="0079179C" w:rsidRPr="0079179C" w:rsidRDefault="0079179C" w:rsidP="0079179C">
      <w:pPr>
        <w:pStyle w:val="Heading4"/>
        <w:rPr>
          <w:i/>
          <w:iCs/>
        </w:rPr>
      </w:pPr>
      <w:r w:rsidRPr="0079179C">
        <w:rPr>
          <w:i/>
          <w:iCs/>
        </w:rPr>
        <w:t>Giao diện cập nhật thông tin tài khoản</w:t>
      </w:r>
    </w:p>
    <w:p w14:paraId="60258B92" w14:textId="2014FB68" w:rsidR="00575898" w:rsidRDefault="00E42D91" w:rsidP="00575898">
      <w:r>
        <w:rPr>
          <w:noProof/>
        </w:rPr>
        <w:drawing>
          <wp:anchor distT="0" distB="0" distL="114300" distR="114300" simplePos="0" relativeHeight="251710976" behindDoc="0" locked="0" layoutInCell="1" allowOverlap="1" wp14:anchorId="799BA7E4" wp14:editId="4E557418">
            <wp:simplePos x="0" y="0"/>
            <wp:positionH relativeFrom="column">
              <wp:posOffset>1549400</wp:posOffset>
            </wp:positionH>
            <wp:positionV relativeFrom="paragraph">
              <wp:posOffset>6985</wp:posOffset>
            </wp:positionV>
            <wp:extent cx="2476500" cy="4581525"/>
            <wp:effectExtent l="0" t="0" r="0" b="9525"/>
            <wp:wrapSquare wrapText="bothSides"/>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08">
                      <a:extLst>
                        <a:ext uri="{28A0092B-C50C-407E-A947-70E740481C1C}">
                          <a14:useLocalDpi xmlns:a14="http://schemas.microsoft.com/office/drawing/2010/main" val="0"/>
                        </a:ext>
                      </a:extLst>
                    </a:blip>
                    <a:stretch>
                      <a:fillRect/>
                    </a:stretch>
                  </pic:blipFill>
                  <pic:spPr>
                    <a:xfrm>
                      <a:off x="0" y="0"/>
                      <a:ext cx="2476500" cy="458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FCD87" w14:textId="1502D0BF" w:rsidR="00575898" w:rsidRDefault="00575898" w:rsidP="00575898"/>
    <w:p w14:paraId="6B8F91A3" w14:textId="62B769FF" w:rsidR="00575898" w:rsidRPr="00575898" w:rsidRDefault="00575898" w:rsidP="00575898"/>
    <w:p w14:paraId="740D9432" w14:textId="20AA4B20" w:rsidR="006E1F02" w:rsidRDefault="006E1F02">
      <w:pPr>
        <w:spacing w:before="0" w:line="259" w:lineRule="auto"/>
        <w:ind w:firstLine="0"/>
        <w:jc w:val="left"/>
      </w:pPr>
    </w:p>
    <w:p w14:paraId="0C450C73" w14:textId="2F760FCD" w:rsidR="006E1F02" w:rsidRDefault="006E1F02">
      <w:pPr>
        <w:spacing w:before="0" w:line="259" w:lineRule="auto"/>
        <w:ind w:firstLine="0"/>
        <w:jc w:val="left"/>
      </w:pPr>
    </w:p>
    <w:p w14:paraId="76D06ACA" w14:textId="6C7DB41E" w:rsidR="006E1F02" w:rsidRDefault="006E1F02">
      <w:pPr>
        <w:spacing w:before="0" w:line="259" w:lineRule="auto"/>
        <w:ind w:firstLine="0"/>
        <w:jc w:val="left"/>
      </w:pPr>
    </w:p>
    <w:p w14:paraId="247FF159" w14:textId="0327640B" w:rsidR="006E1F02" w:rsidRDefault="006E1F02">
      <w:pPr>
        <w:spacing w:before="0" w:line="259" w:lineRule="auto"/>
        <w:ind w:firstLine="0"/>
        <w:jc w:val="left"/>
      </w:pPr>
    </w:p>
    <w:p w14:paraId="72D1E694" w14:textId="3109585C" w:rsidR="006E1F02" w:rsidRDefault="006E1F02">
      <w:pPr>
        <w:spacing w:before="0" w:line="259" w:lineRule="auto"/>
        <w:ind w:firstLine="0"/>
        <w:jc w:val="left"/>
      </w:pPr>
    </w:p>
    <w:p w14:paraId="652962F3" w14:textId="56A0DF3E" w:rsidR="006E1F02" w:rsidRDefault="006E1F02">
      <w:pPr>
        <w:spacing w:before="0" w:line="259" w:lineRule="auto"/>
        <w:ind w:firstLine="0"/>
        <w:jc w:val="left"/>
      </w:pPr>
    </w:p>
    <w:p w14:paraId="6559F165" w14:textId="2B2D0F25" w:rsidR="006E1F02" w:rsidRDefault="006E1F02">
      <w:pPr>
        <w:spacing w:before="0" w:line="259" w:lineRule="auto"/>
        <w:ind w:firstLine="0"/>
        <w:jc w:val="left"/>
      </w:pPr>
    </w:p>
    <w:p w14:paraId="693E4A09" w14:textId="028BEAA3" w:rsidR="006E1F02" w:rsidRDefault="006E1F02">
      <w:pPr>
        <w:spacing w:before="0" w:line="259" w:lineRule="auto"/>
        <w:ind w:firstLine="0"/>
        <w:jc w:val="left"/>
      </w:pPr>
    </w:p>
    <w:p w14:paraId="639FB370" w14:textId="6C488E98" w:rsidR="006E1F02" w:rsidRDefault="006E1F02">
      <w:pPr>
        <w:spacing w:before="0" w:line="259" w:lineRule="auto"/>
        <w:ind w:firstLine="0"/>
        <w:jc w:val="left"/>
      </w:pPr>
    </w:p>
    <w:p w14:paraId="0CF6329B" w14:textId="516FC2FE" w:rsidR="006E1F02" w:rsidRDefault="006E1F02">
      <w:pPr>
        <w:spacing w:before="0" w:line="259" w:lineRule="auto"/>
        <w:ind w:firstLine="0"/>
        <w:jc w:val="left"/>
      </w:pPr>
    </w:p>
    <w:p w14:paraId="0DDEF1B1" w14:textId="4DDA8507" w:rsidR="006E1F02" w:rsidRDefault="006E1F02">
      <w:pPr>
        <w:spacing w:before="0" w:line="259" w:lineRule="auto"/>
        <w:ind w:firstLine="0"/>
        <w:jc w:val="left"/>
      </w:pPr>
    </w:p>
    <w:p w14:paraId="1717A39D" w14:textId="5FFD9926" w:rsidR="006E1F02" w:rsidRDefault="00326F20">
      <w:pPr>
        <w:spacing w:before="0" w:line="259" w:lineRule="auto"/>
        <w:ind w:firstLine="0"/>
        <w:jc w:val="left"/>
      </w:pPr>
      <w:r>
        <w:rPr>
          <w:noProof/>
        </w:rPr>
        <mc:AlternateContent>
          <mc:Choice Requires="wps">
            <w:drawing>
              <wp:anchor distT="0" distB="0" distL="114300" distR="114300" simplePos="0" relativeHeight="251724288" behindDoc="0" locked="0" layoutInCell="1" allowOverlap="1" wp14:anchorId="793E356F" wp14:editId="3F539BBA">
                <wp:simplePos x="0" y="0"/>
                <wp:positionH relativeFrom="column">
                  <wp:posOffset>1139190</wp:posOffset>
                </wp:positionH>
                <wp:positionV relativeFrom="paragraph">
                  <wp:posOffset>267970</wp:posOffset>
                </wp:positionV>
                <wp:extent cx="3286125" cy="635"/>
                <wp:effectExtent l="0" t="0" r="9525" b="0"/>
                <wp:wrapSquare wrapText="bothSides"/>
                <wp:docPr id="209" name="Text Box 209"/>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7303BBF7" w14:textId="264045E4" w:rsidR="00805121" w:rsidRPr="00326F20" w:rsidRDefault="00805121" w:rsidP="006628C4">
                            <w:pPr>
                              <w:pStyle w:val="Caption"/>
                              <w:rPr>
                                <w:i/>
                                <w:iCs/>
                                <w:noProof/>
                                <w:szCs w:val="24"/>
                              </w:rPr>
                            </w:pPr>
                            <w:bookmarkStart w:id="264" w:name="_Toc45224221"/>
                            <w:r w:rsidRPr="00326F2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326F20">
                              <w:rPr>
                                <w:i/>
                                <w:iCs/>
                              </w:rPr>
                              <w:t xml:space="preserve"> Giao diện cập nhật thông tin tài khoản</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3E356F" id="Text Box 209" o:spid="_x0000_s1122" type="#_x0000_t202" style="position:absolute;margin-left:89.7pt;margin-top:21.1pt;width:258.75pt;height:.0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wguMQIAAGk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" stroked="f">
                <v:textbox style="mso-fit-shape-to-text:t" inset="0,0,0,0">
                  <w:txbxContent>
                    <w:p w14:paraId="7303BBF7" w14:textId="264045E4" w:rsidR="00805121" w:rsidRPr="00326F20" w:rsidRDefault="00805121" w:rsidP="006628C4">
                      <w:pPr>
                        <w:pStyle w:val="Caption"/>
                        <w:rPr>
                          <w:i/>
                          <w:iCs/>
                          <w:noProof/>
                          <w:szCs w:val="24"/>
                        </w:rPr>
                      </w:pPr>
                      <w:bookmarkStart w:id="265" w:name="_Toc45224221"/>
                      <w:r w:rsidRPr="00326F2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326F20">
                        <w:rPr>
                          <w:i/>
                          <w:iCs/>
                        </w:rPr>
                        <w:t xml:space="preserve"> Giao diện cập nhật thông tin tài khoản</w:t>
                      </w:r>
                      <w:bookmarkEnd w:id="265"/>
                    </w:p>
                  </w:txbxContent>
                </v:textbox>
                <w10:wrap type="square"/>
              </v:shape>
            </w:pict>
          </mc:Fallback>
        </mc:AlternateContent>
      </w:r>
    </w:p>
    <w:p w14:paraId="0A2A5BFF" w14:textId="028DCFAD" w:rsidR="006E1F02" w:rsidRDefault="006E1F02">
      <w:pPr>
        <w:spacing w:before="0" w:line="259" w:lineRule="auto"/>
        <w:ind w:firstLine="0"/>
        <w:jc w:val="left"/>
      </w:pPr>
    </w:p>
    <w:p w14:paraId="1B7AB8BA" w14:textId="40239485" w:rsidR="000F319A" w:rsidRPr="00B95C9D" w:rsidRDefault="004636DC" w:rsidP="006F7C24">
      <w:pPr>
        <w:spacing w:line="360" w:lineRule="auto"/>
      </w:pPr>
      <w:r>
        <w:t>Đây là giao diện mà người dùng sẽ cập nhật thông tin cá nhân của mình vào ứng dụng, người dùng nhập vào các thông tin, sau đó nhấn Lưu để hoàn tất việc cập nhật tài khoản.</w:t>
      </w:r>
      <w:r w:rsidR="006E1F02">
        <w:br w:type="page"/>
      </w:r>
    </w:p>
    <w:p w14:paraId="05AAA3EC" w14:textId="07E3CE85" w:rsidR="003D189D" w:rsidRDefault="00B95C9D" w:rsidP="00D14238">
      <w:pPr>
        <w:pStyle w:val="Heading2"/>
      </w:pPr>
      <w:bookmarkStart w:id="266" w:name="_Toc45140964"/>
      <w:r>
        <w:t>Các tình huống kiểm thử</w:t>
      </w:r>
      <w:bookmarkEnd w:id="266"/>
    </w:p>
    <w:tbl>
      <w:tblPr>
        <w:tblStyle w:val="TableGrid"/>
        <w:tblW w:w="0" w:type="auto"/>
        <w:tblLook w:val="04A0" w:firstRow="1" w:lastRow="0" w:firstColumn="1" w:lastColumn="0" w:noHBand="0" w:noVBand="1"/>
      </w:tblPr>
      <w:tblGrid>
        <w:gridCol w:w="2225"/>
        <w:gridCol w:w="2226"/>
        <w:gridCol w:w="3403"/>
        <w:gridCol w:w="1048"/>
      </w:tblGrid>
      <w:tr w:rsidR="00CE2215" w14:paraId="4649DEF3" w14:textId="77777777" w:rsidTr="00855BF2">
        <w:tc>
          <w:tcPr>
            <w:tcW w:w="2225" w:type="dxa"/>
            <w:vAlign w:val="top"/>
          </w:tcPr>
          <w:p w14:paraId="335DE8A6" w14:textId="1F59879B" w:rsidR="003D189D" w:rsidRDefault="003D189D" w:rsidP="003D189D">
            <w:pPr>
              <w:ind w:firstLine="0"/>
              <w:jc w:val="center"/>
            </w:pPr>
            <w:r>
              <w:t>STT</w:t>
            </w:r>
          </w:p>
        </w:tc>
        <w:tc>
          <w:tcPr>
            <w:tcW w:w="2226" w:type="dxa"/>
            <w:vAlign w:val="top"/>
          </w:tcPr>
          <w:p w14:paraId="34B3084A" w14:textId="646F6BD7" w:rsidR="003D189D" w:rsidRDefault="003D189D" w:rsidP="003D189D">
            <w:pPr>
              <w:ind w:firstLine="0"/>
              <w:jc w:val="center"/>
            </w:pPr>
            <w:r>
              <w:t>Dữ liệu nhập</w:t>
            </w:r>
          </w:p>
        </w:tc>
        <w:tc>
          <w:tcPr>
            <w:tcW w:w="3403" w:type="dxa"/>
            <w:vAlign w:val="top"/>
          </w:tcPr>
          <w:p w14:paraId="5351CC82" w14:textId="12FE467B" w:rsidR="003D189D" w:rsidRDefault="003D189D" w:rsidP="003D189D">
            <w:pPr>
              <w:ind w:firstLine="0"/>
              <w:jc w:val="center"/>
            </w:pPr>
            <w:r>
              <w:t>Kết quả mong đợi</w:t>
            </w:r>
          </w:p>
        </w:tc>
        <w:tc>
          <w:tcPr>
            <w:tcW w:w="1048" w:type="dxa"/>
            <w:vAlign w:val="top"/>
          </w:tcPr>
          <w:p w14:paraId="041F77F7" w14:textId="26146DA5" w:rsidR="003D189D" w:rsidRDefault="003D189D" w:rsidP="003D189D">
            <w:pPr>
              <w:ind w:firstLine="0"/>
              <w:jc w:val="center"/>
            </w:pPr>
            <w:r>
              <w:t>Trạng thái</w:t>
            </w:r>
          </w:p>
        </w:tc>
      </w:tr>
      <w:tr w:rsidR="00D51520" w14:paraId="240CF11E" w14:textId="77777777" w:rsidTr="00855BF2">
        <w:tc>
          <w:tcPr>
            <w:tcW w:w="2225" w:type="dxa"/>
            <w:vMerge w:val="restart"/>
            <w:vAlign w:val="top"/>
          </w:tcPr>
          <w:p w14:paraId="1AFAEE2A" w14:textId="6D9AE589" w:rsidR="00D51520" w:rsidRDefault="00D51520" w:rsidP="00C126C4">
            <w:pPr>
              <w:ind w:firstLine="0"/>
            </w:pPr>
            <w:r>
              <w:t>1. Đăng nhập</w:t>
            </w:r>
          </w:p>
        </w:tc>
        <w:tc>
          <w:tcPr>
            <w:tcW w:w="2226" w:type="dxa"/>
            <w:vAlign w:val="top"/>
          </w:tcPr>
          <w:p w14:paraId="278F8B97" w14:textId="2C8957AB" w:rsidR="00D51520" w:rsidRDefault="00D51520" w:rsidP="003D189D">
            <w:pPr>
              <w:ind w:firstLine="0"/>
            </w:pPr>
            <w:r>
              <w:t>1.1 Đăng nhập với tài khoản và mật khẩu hợp lệ</w:t>
            </w:r>
          </w:p>
        </w:tc>
        <w:tc>
          <w:tcPr>
            <w:tcW w:w="3403" w:type="dxa"/>
            <w:vAlign w:val="top"/>
          </w:tcPr>
          <w:p w14:paraId="48EADA86" w14:textId="008F7D24" w:rsidR="00D51520" w:rsidRDefault="00D51520" w:rsidP="003D189D">
            <w:pPr>
              <w:ind w:firstLine="0"/>
            </w:pPr>
            <w:r>
              <w:t>Thông báo “Đăng nhập thành công” và chuyển sang giao diện chính là quản lý thu chi</w:t>
            </w:r>
          </w:p>
        </w:tc>
        <w:tc>
          <w:tcPr>
            <w:tcW w:w="1048" w:type="dxa"/>
            <w:vAlign w:val="top"/>
          </w:tcPr>
          <w:p w14:paraId="74CE2922" w14:textId="44AD1778" w:rsidR="00D51520" w:rsidRDefault="00D51520" w:rsidP="00BA4CC5">
            <w:pPr>
              <w:ind w:firstLine="0"/>
              <w:jc w:val="center"/>
            </w:pPr>
            <w:r>
              <w:t>Đạt</w:t>
            </w:r>
          </w:p>
        </w:tc>
      </w:tr>
      <w:tr w:rsidR="00D51520" w14:paraId="4F591F49" w14:textId="77777777" w:rsidTr="00855BF2">
        <w:tc>
          <w:tcPr>
            <w:tcW w:w="2225" w:type="dxa"/>
            <w:vMerge/>
            <w:vAlign w:val="top"/>
          </w:tcPr>
          <w:p w14:paraId="3C35B687" w14:textId="77777777" w:rsidR="00D51520" w:rsidRDefault="00D51520" w:rsidP="00C126C4">
            <w:pPr>
              <w:ind w:firstLine="0"/>
            </w:pPr>
          </w:p>
        </w:tc>
        <w:tc>
          <w:tcPr>
            <w:tcW w:w="2226" w:type="dxa"/>
            <w:vAlign w:val="top"/>
          </w:tcPr>
          <w:p w14:paraId="73A81D3A" w14:textId="02A7188C" w:rsidR="00D51520" w:rsidRDefault="00D51520" w:rsidP="003D189D">
            <w:pPr>
              <w:ind w:firstLine="0"/>
            </w:pPr>
            <w:r>
              <w:t>1.2 Đăng nhập với tài khoản và mật khẩu không hợp lệ</w:t>
            </w:r>
          </w:p>
        </w:tc>
        <w:tc>
          <w:tcPr>
            <w:tcW w:w="3403" w:type="dxa"/>
            <w:vAlign w:val="top"/>
          </w:tcPr>
          <w:p w14:paraId="13761F27" w14:textId="4CB7F72F" w:rsidR="00D51520" w:rsidRDefault="00D51520" w:rsidP="003D189D">
            <w:pPr>
              <w:ind w:firstLine="0"/>
            </w:pPr>
            <w:r>
              <w:t>Thông báo “Tài khoản này không tồn tại”</w:t>
            </w:r>
          </w:p>
        </w:tc>
        <w:tc>
          <w:tcPr>
            <w:tcW w:w="1048" w:type="dxa"/>
            <w:vAlign w:val="top"/>
          </w:tcPr>
          <w:p w14:paraId="3595CFFE" w14:textId="0E10D584" w:rsidR="00D51520" w:rsidRDefault="00D51520" w:rsidP="00780A9A">
            <w:pPr>
              <w:ind w:firstLine="0"/>
              <w:jc w:val="center"/>
            </w:pPr>
            <w:r>
              <w:t>Đạt</w:t>
            </w:r>
          </w:p>
        </w:tc>
      </w:tr>
      <w:tr w:rsidR="00D51520" w14:paraId="5B9286B2" w14:textId="77777777" w:rsidTr="00855BF2">
        <w:tc>
          <w:tcPr>
            <w:tcW w:w="2225" w:type="dxa"/>
            <w:vMerge/>
            <w:vAlign w:val="top"/>
          </w:tcPr>
          <w:p w14:paraId="32F8B4F9" w14:textId="77777777" w:rsidR="00D51520" w:rsidRDefault="00D51520" w:rsidP="00C126C4">
            <w:pPr>
              <w:ind w:firstLine="0"/>
            </w:pPr>
          </w:p>
        </w:tc>
        <w:tc>
          <w:tcPr>
            <w:tcW w:w="2226" w:type="dxa"/>
            <w:vAlign w:val="top"/>
          </w:tcPr>
          <w:p w14:paraId="0A4383CF" w14:textId="6D85EBD0" w:rsidR="00D51520" w:rsidRDefault="00D51520" w:rsidP="003D189D">
            <w:pPr>
              <w:ind w:firstLine="0"/>
            </w:pPr>
            <w:r>
              <w:t>1.3 Đăng nhập với tài khoản sai và mật khẩu đúng</w:t>
            </w:r>
          </w:p>
        </w:tc>
        <w:tc>
          <w:tcPr>
            <w:tcW w:w="3403" w:type="dxa"/>
            <w:vAlign w:val="top"/>
          </w:tcPr>
          <w:p w14:paraId="5B245D63" w14:textId="7DC303CC" w:rsidR="00D51520" w:rsidRDefault="00D51520" w:rsidP="003D189D">
            <w:pPr>
              <w:ind w:firstLine="0"/>
            </w:pPr>
            <w:r>
              <w:t>Thông báo “Tài khoản này không tồn tại”</w:t>
            </w:r>
          </w:p>
        </w:tc>
        <w:tc>
          <w:tcPr>
            <w:tcW w:w="1048" w:type="dxa"/>
            <w:vAlign w:val="top"/>
          </w:tcPr>
          <w:p w14:paraId="1D1F79DB" w14:textId="176F57D6" w:rsidR="00D51520" w:rsidRDefault="00D51520" w:rsidP="00780A9A">
            <w:pPr>
              <w:ind w:firstLine="0"/>
              <w:jc w:val="center"/>
            </w:pPr>
            <w:r>
              <w:t>Đạt</w:t>
            </w:r>
          </w:p>
        </w:tc>
      </w:tr>
      <w:tr w:rsidR="00D51520" w14:paraId="7DF0FD90" w14:textId="77777777" w:rsidTr="00855BF2">
        <w:tc>
          <w:tcPr>
            <w:tcW w:w="2225" w:type="dxa"/>
            <w:vMerge/>
            <w:vAlign w:val="top"/>
          </w:tcPr>
          <w:p w14:paraId="6F4555FC" w14:textId="77777777" w:rsidR="00D51520" w:rsidRDefault="00D51520" w:rsidP="00C126C4">
            <w:pPr>
              <w:ind w:firstLine="0"/>
            </w:pPr>
          </w:p>
        </w:tc>
        <w:tc>
          <w:tcPr>
            <w:tcW w:w="2226" w:type="dxa"/>
            <w:vAlign w:val="top"/>
          </w:tcPr>
          <w:p w14:paraId="5200A712" w14:textId="6E033903" w:rsidR="00D51520" w:rsidRDefault="00D51520" w:rsidP="003D189D">
            <w:pPr>
              <w:ind w:firstLine="0"/>
            </w:pPr>
            <w:r>
              <w:t>1.4 Đăng nhập với tài khoản đúng và mật khẩu sai</w:t>
            </w:r>
          </w:p>
        </w:tc>
        <w:tc>
          <w:tcPr>
            <w:tcW w:w="3403" w:type="dxa"/>
            <w:vAlign w:val="top"/>
          </w:tcPr>
          <w:p w14:paraId="7E16478F" w14:textId="4C478310" w:rsidR="00D51520" w:rsidRDefault="00D51520" w:rsidP="003D189D">
            <w:pPr>
              <w:ind w:firstLine="0"/>
            </w:pPr>
            <w:r>
              <w:t>Thông báo “Không đúng mật khẩu”</w:t>
            </w:r>
          </w:p>
        </w:tc>
        <w:tc>
          <w:tcPr>
            <w:tcW w:w="1048" w:type="dxa"/>
            <w:vAlign w:val="top"/>
          </w:tcPr>
          <w:p w14:paraId="37C439FA" w14:textId="4F8A14E4" w:rsidR="00D51520" w:rsidRDefault="00D51520" w:rsidP="00780A9A">
            <w:pPr>
              <w:ind w:firstLine="0"/>
              <w:jc w:val="center"/>
            </w:pPr>
            <w:r>
              <w:t>Đạt</w:t>
            </w:r>
          </w:p>
        </w:tc>
      </w:tr>
      <w:tr w:rsidR="00D51520" w14:paraId="6D6A69ED" w14:textId="77777777" w:rsidTr="00855BF2">
        <w:tc>
          <w:tcPr>
            <w:tcW w:w="2225" w:type="dxa"/>
            <w:vMerge/>
            <w:vAlign w:val="top"/>
          </w:tcPr>
          <w:p w14:paraId="4529A62A" w14:textId="77777777" w:rsidR="00D51520" w:rsidRDefault="00D51520" w:rsidP="00C126C4">
            <w:pPr>
              <w:ind w:firstLine="0"/>
            </w:pPr>
          </w:p>
        </w:tc>
        <w:tc>
          <w:tcPr>
            <w:tcW w:w="2226" w:type="dxa"/>
            <w:vAlign w:val="top"/>
          </w:tcPr>
          <w:p w14:paraId="69D863E2" w14:textId="59D12D3B" w:rsidR="00D51520" w:rsidRDefault="00D51520" w:rsidP="003D189D">
            <w:pPr>
              <w:ind w:firstLine="0"/>
            </w:pPr>
            <w:r>
              <w:t>1.5 Đăng nhập với tài khoản và mật khẩu rỗng</w:t>
            </w:r>
          </w:p>
        </w:tc>
        <w:tc>
          <w:tcPr>
            <w:tcW w:w="3403" w:type="dxa"/>
            <w:vAlign w:val="top"/>
          </w:tcPr>
          <w:p w14:paraId="2D7CD202" w14:textId="49BE140D" w:rsidR="00D51520" w:rsidRDefault="00D51520" w:rsidP="003D189D">
            <w:pPr>
              <w:ind w:firstLine="0"/>
            </w:pPr>
            <w:r>
              <w:t>Thông báo “Bạn chưa nhập tên tài khoản”</w:t>
            </w:r>
          </w:p>
        </w:tc>
        <w:tc>
          <w:tcPr>
            <w:tcW w:w="1048" w:type="dxa"/>
            <w:vAlign w:val="top"/>
          </w:tcPr>
          <w:p w14:paraId="289168B3" w14:textId="04E9486E" w:rsidR="00D51520" w:rsidRDefault="00D51520" w:rsidP="00780A9A">
            <w:pPr>
              <w:ind w:firstLine="0"/>
              <w:jc w:val="center"/>
            </w:pPr>
            <w:r>
              <w:t>Đạt</w:t>
            </w:r>
          </w:p>
        </w:tc>
      </w:tr>
      <w:tr w:rsidR="00D51520" w14:paraId="4CF98369" w14:textId="77777777" w:rsidTr="00855BF2">
        <w:tc>
          <w:tcPr>
            <w:tcW w:w="2225" w:type="dxa"/>
            <w:vMerge/>
            <w:vAlign w:val="top"/>
          </w:tcPr>
          <w:p w14:paraId="241EEE06" w14:textId="77777777" w:rsidR="00D51520" w:rsidRDefault="00D51520" w:rsidP="00C126C4">
            <w:pPr>
              <w:ind w:firstLine="0"/>
            </w:pPr>
          </w:p>
        </w:tc>
        <w:tc>
          <w:tcPr>
            <w:tcW w:w="2226" w:type="dxa"/>
            <w:vAlign w:val="top"/>
          </w:tcPr>
          <w:p w14:paraId="519E132D" w14:textId="13D722B0" w:rsidR="00D51520" w:rsidRDefault="00D51520" w:rsidP="003D189D">
            <w:pPr>
              <w:ind w:firstLine="0"/>
            </w:pPr>
            <w:r>
              <w:t>1.6 Đăng nhập với tài khoản rỗng</w:t>
            </w:r>
          </w:p>
        </w:tc>
        <w:tc>
          <w:tcPr>
            <w:tcW w:w="3403" w:type="dxa"/>
            <w:vAlign w:val="top"/>
          </w:tcPr>
          <w:p w14:paraId="38528BA0" w14:textId="5A58DB4F" w:rsidR="00D51520" w:rsidRDefault="00D51520" w:rsidP="003D189D">
            <w:pPr>
              <w:ind w:firstLine="0"/>
            </w:pPr>
            <w:r>
              <w:t>Thông báo “Bạn chưa nhập tên tài khoản”</w:t>
            </w:r>
          </w:p>
        </w:tc>
        <w:tc>
          <w:tcPr>
            <w:tcW w:w="1048" w:type="dxa"/>
            <w:vAlign w:val="top"/>
          </w:tcPr>
          <w:p w14:paraId="51C350A4" w14:textId="5B3E2E41" w:rsidR="00D51520" w:rsidRDefault="00D51520" w:rsidP="00780A9A">
            <w:pPr>
              <w:ind w:firstLine="0"/>
              <w:jc w:val="center"/>
            </w:pPr>
            <w:r>
              <w:t>Đạt</w:t>
            </w:r>
          </w:p>
        </w:tc>
      </w:tr>
      <w:tr w:rsidR="00D51520" w14:paraId="61F10007" w14:textId="77777777" w:rsidTr="00855BF2">
        <w:tc>
          <w:tcPr>
            <w:tcW w:w="2225" w:type="dxa"/>
            <w:vMerge/>
            <w:vAlign w:val="top"/>
          </w:tcPr>
          <w:p w14:paraId="621E8D94" w14:textId="77777777" w:rsidR="00D51520" w:rsidRDefault="00D51520" w:rsidP="00C126C4">
            <w:pPr>
              <w:ind w:firstLine="0"/>
            </w:pPr>
          </w:p>
        </w:tc>
        <w:tc>
          <w:tcPr>
            <w:tcW w:w="2226" w:type="dxa"/>
            <w:vAlign w:val="top"/>
          </w:tcPr>
          <w:p w14:paraId="492A440D" w14:textId="5946C56B" w:rsidR="00D51520" w:rsidRDefault="00D51520" w:rsidP="003D189D">
            <w:pPr>
              <w:ind w:firstLine="0"/>
            </w:pPr>
            <w:r>
              <w:t>1.7 Đăng nhập với mật khẩu rỗng</w:t>
            </w:r>
          </w:p>
        </w:tc>
        <w:tc>
          <w:tcPr>
            <w:tcW w:w="3403" w:type="dxa"/>
            <w:vAlign w:val="top"/>
          </w:tcPr>
          <w:p w14:paraId="75818607" w14:textId="41A00744" w:rsidR="00D51520" w:rsidRDefault="00D51520" w:rsidP="003D189D">
            <w:pPr>
              <w:ind w:firstLine="0"/>
            </w:pPr>
            <w:r>
              <w:t>Thông báo “Bạn chưa nhập mật khẩu”</w:t>
            </w:r>
          </w:p>
        </w:tc>
        <w:tc>
          <w:tcPr>
            <w:tcW w:w="1048" w:type="dxa"/>
            <w:vAlign w:val="top"/>
          </w:tcPr>
          <w:p w14:paraId="04FFBC8C" w14:textId="1327902B" w:rsidR="00D51520" w:rsidRDefault="00D51520" w:rsidP="00780A9A">
            <w:pPr>
              <w:ind w:firstLine="0"/>
              <w:jc w:val="center"/>
            </w:pPr>
            <w:r>
              <w:t>Đạt</w:t>
            </w:r>
          </w:p>
        </w:tc>
      </w:tr>
      <w:tr w:rsidR="00162E39" w14:paraId="39434323" w14:textId="77777777" w:rsidTr="00855BF2">
        <w:tc>
          <w:tcPr>
            <w:tcW w:w="2225" w:type="dxa"/>
            <w:vMerge w:val="restart"/>
            <w:vAlign w:val="top"/>
          </w:tcPr>
          <w:p w14:paraId="4319D557" w14:textId="59FB2C71" w:rsidR="00162E39" w:rsidRDefault="00162E39" w:rsidP="00C126C4">
            <w:pPr>
              <w:ind w:firstLine="0"/>
            </w:pPr>
            <w:r>
              <w:t>2. Đăng ký tài khoản</w:t>
            </w:r>
          </w:p>
        </w:tc>
        <w:tc>
          <w:tcPr>
            <w:tcW w:w="2226" w:type="dxa"/>
            <w:vAlign w:val="top"/>
          </w:tcPr>
          <w:p w14:paraId="511A3323" w14:textId="640B29E4" w:rsidR="00162E39" w:rsidRDefault="00162E39" w:rsidP="00780A9A">
            <w:pPr>
              <w:ind w:firstLine="0"/>
            </w:pPr>
            <w:r>
              <w:t>2.1 Đăng ký với tên tài khoản, mật khẩu, mã số bí mật hợp lệ</w:t>
            </w:r>
          </w:p>
        </w:tc>
        <w:tc>
          <w:tcPr>
            <w:tcW w:w="3403" w:type="dxa"/>
            <w:vAlign w:val="top"/>
          </w:tcPr>
          <w:p w14:paraId="752898F5" w14:textId="6265B147" w:rsidR="00162E39" w:rsidRDefault="00162E39" w:rsidP="003D189D">
            <w:pPr>
              <w:ind w:firstLine="0"/>
            </w:pPr>
            <w:r>
              <w:t>Thông báo “Tạo tài khoản thành công” và trở về giao diện đăng nhập</w:t>
            </w:r>
          </w:p>
        </w:tc>
        <w:tc>
          <w:tcPr>
            <w:tcW w:w="1048" w:type="dxa"/>
            <w:vAlign w:val="top"/>
          </w:tcPr>
          <w:p w14:paraId="3180E7A4" w14:textId="65138036" w:rsidR="00162E39" w:rsidRDefault="00162E39" w:rsidP="00780A9A">
            <w:pPr>
              <w:ind w:firstLine="0"/>
              <w:jc w:val="center"/>
            </w:pPr>
            <w:r>
              <w:t>Đạt</w:t>
            </w:r>
          </w:p>
        </w:tc>
      </w:tr>
      <w:tr w:rsidR="00162E39" w14:paraId="6D9B5812" w14:textId="77777777" w:rsidTr="001A26D5">
        <w:tc>
          <w:tcPr>
            <w:tcW w:w="2225" w:type="dxa"/>
            <w:vMerge/>
            <w:vAlign w:val="top"/>
          </w:tcPr>
          <w:p w14:paraId="2A7691EB" w14:textId="77777777" w:rsidR="00162E39" w:rsidRDefault="00162E39" w:rsidP="00C126C4">
            <w:pPr>
              <w:ind w:firstLine="0"/>
            </w:pPr>
          </w:p>
        </w:tc>
        <w:tc>
          <w:tcPr>
            <w:tcW w:w="2226" w:type="dxa"/>
            <w:vAlign w:val="top"/>
          </w:tcPr>
          <w:p w14:paraId="21C8AE7A" w14:textId="617E6C10" w:rsidR="00162E39" w:rsidRDefault="00162E39" w:rsidP="00780A9A">
            <w:pPr>
              <w:ind w:firstLine="0"/>
            </w:pPr>
            <w:r>
              <w:t>2.2 Đăng ký với tên tài khoản trùng với tài khoản khác</w:t>
            </w:r>
          </w:p>
        </w:tc>
        <w:tc>
          <w:tcPr>
            <w:tcW w:w="3403" w:type="dxa"/>
            <w:vAlign w:val="top"/>
          </w:tcPr>
          <w:p w14:paraId="2ADA4A73" w14:textId="56E290B3" w:rsidR="00162E39" w:rsidRDefault="00162E39" w:rsidP="003D189D">
            <w:pPr>
              <w:ind w:firstLine="0"/>
            </w:pPr>
            <w:r>
              <w:t>Thông báo “Tài khoản này đã tồn tại”</w:t>
            </w:r>
          </w:p>
        </w:tc>
        <w:tc>
          <w:tcPr>
            <w:tcW w:w="1048" w:type="dxa"/>
            <w:vAlign w:val="top"/>
          </w:tcPr>
          <w:p w14:paraId="1366E63C" w14:textId="7B158EE9" w:rsidR="00162E39" w:rsidRDefault="00162E39" w:rsidP="00780A9A">
            <w:pPr>
              <w:ind w:firstLine="0"/>
              <w:jc w:val="center"/>
            </w:pPr>
            <w:r>
              <w:t>Đạt</w:t>
            </w:r>
          </w:p>
        </w:tc>
      </w:tr>
      <w:tr w:rsidR="00162E39" w14:paraId="4655984B" w14:textId="77777777" w:rsidTr="00855BF2">
        <w:tc>
          <w:tcPr>
            <w:tcW w:w="2225" w:type="dxa"/>
            <w:vMerge/>
            <w:vAlign w:val="top"/>
          </w:tcPr>
          <w:p w14:paraId="2DEC2CF0" w14:textId="77777777" w:rsidR="00162E39" w:rsidRDefault="00162E39" w:rsidP="00C126C4">
            <w:pPr>
              <w:ind w:firstLine="0"/>
            </w:pPr>
          </w:p>
        </w:tc>
        <w:tc>
          <w:tcPr>
            <w:tcW w:w="2226" w:type="dxa"/>
            <w:vAlign w:val="top"/>
          </w:tcPr>
          <w:p w14:paraId="5884B0C7" w14:textId="6467E36A" w:rsidR="00162E39" w:rsidRDefault="00162E39" w:rsidP="00780A9A">
            <w:pPr>
              <w:ind w:firstLine="0"/>
            </w:pPr>
            <w:r>
              <w:t>2.3 Đăng ký với mã số bí mật trùng với tài khoản khác</w:t>
            </w:r>
          </w:p>
        </w:tc>
        <w:tc>
          <w:tcPr>
            <w:tcW w:w="3403" w:type="dxa"/>
            <w:vAlign w:val="top"/>
          </w:tcPr>
          <w:p w14:paraId="757EA7F8" w14:textId="33E3841D" w:rsidR="00162E39" w:rsidRDefault="00162E39" w:rsidP="003D189D">
            <w:pPr>
              <w:ind w:firstLine="0"/>
            </w:pPr>
            <w:r>
              <w:t>Thông báo “Hãy chọn mã số bí mật khác”</w:t>
            </w:r>
          </w:p>
        </w:tc>
        <w:tc>
          <w:tcPr>
            <w:tcW w:w="1048" w:type="dxa"/>
            <w:vAlign w:val="top"/>
          </w:tcPr>
          <w:p w14:paraId="16FEC198" w14:textId="41FAE666" w:rsidR="00162E39" w:rsidRDefault="00162E39" w:rsidP="00780A9A">
            <w:pPr>
              <w:ind w:firstLine="0"/>
              <w:jc w:val="center"/>
            </w:pPr>
            <w:r>
              <w:t>Đạt</w:t>
            </w:r>
          </w:p>
        </w:tc>
      </w:tr>
      <w:tr w:rsidR="00993A72" w14:paraId="62FF7A64" w14:textId="77777777" w:rsidTr="00855BF2">
        <w:tc>
          <w:tcPr>
            <w:tcW w:w="2225" w:type="dxa"/>
            <w:vMerge w:val="restart"/>
            <w:vAlign w:val="top"/>
          </w:tcPr>
          <w:p w14:paraId="662E340B" w14:textId="095408F8" w:rsidR="00993A72" w:rsidRDefault="00993A72" w:rsidP="00C126C4">
            <w:pPr>
              <w:ind w:firstLine="0"/>
            </w:pPr>
            <w:r>
              <w:t>3. Quên mật khẩu</w:t>
            </w:r>
          </w:p>
        </w:tc>
        <w:tc>
          <w:tcPr>
            <w:tcW w:w="2226" w:type="dxa"/>
            <w:vAlign w:val="top"/>
          </w:tcPr>
          <w:p w14:paraId="158F79DE" w14:textId="3A9199A3" w:rsidR="00993A72" w:rsidRDefault="00993A72" w:rsidP="00780A9A">
            <w:pPr>
              <w:ind w:firstLine="0"/>
            </w:pPr>
            <w:r>
              <w:t>3.1 Lấy lại mật khẩu với mã số bí mật, mật khẩu mới, nhập lại mật khẩu hợp lệ</w:t>
            </w:r>
          </w:p>
        </w:tc>
        <w:tc>
          <w:tcPr>
            <w:tcW w:w="3403" w:type="dxa"/>
            <w:vAlign w:val="top"/>
          </w:tcPr>
          <w:p w14:paraId="3C42F465" w14:textId="2B4D22D7" w:rsidR="00993A72" w:rsidRDefault="00993A72" w:rsidP="003D189D">
            <w:pPr>
              <w:ind w:firstLine="0"/>
            </w:pPr>
            <w:r>
              <w:t>Thông báo “Tạo mật khẩu thành công”</w:t>
            </w:r>
          </w:p>
        </w:tc>
        <w:tc>
          <w:tcPr>
            <w:tcW w:w="1048" w:type="dxa"/>
            <w:vAlign w:val="top"/>
          </w:tcPr>
          <w:p w14:paraId="6FA689C0" w14:textId="1B916807" w:rsidR="00993A72" w:rsidRDefault="00993A72" w:rsidP="00780A9A">
            <w:pPr>
              <w:ind w:firstLine="0"/>
              <w:jc w:val="center"/>
            </w:pPr>
            <w:r>
              <w:t>Đạt</w:t>
            </w:r>
          </w:p>
        </w:tc>
      </w:tr>
      <w:tr w:rsidR="00993A72" w14:paraId="2BB28174" w14:textId="77777777" w:rsidTr="00855BF2">
        <w:tc>
          <w:tcPr>
            <w:tcW w:w="2225" w:type="dxa"/>
            <w:vMerge/>
            <w:vAlign w:val="top"/>
          </w:tcPr>
          <w:p w14:paraId="7D5C68F5" w14:textId="77777777" w:rsidR="00993A72" w:rsidRDefault="00993A72" w:rsidP="00C126C4">
            <w:pPr>
              <w:ind w:firstLine="0"/>
            </w:pPr>
          </w:p>
        </w:tc>
        <w:tc>
          <w:tcPr>
            <w:tcW w:w="2226" w:type="dxa"/>
            <w:vAlign w:val="top"/>
          </w:tcPr>
          <w:p w14:paraId="5D33880C" w14:textId="733838CD" w:rsidR="00993A72" w:rsidRDefault="00993A72" w:rsidP="00780A9A">
            <w:pPr>
              <w:ind w:firstLine="0"/>
            </w:pPr>
            <w:r>
              <w:t>3.2 Lấy lại mật khẩu với mã số bí mật không hợp lệ</w:t>
            </w:r>
          </w:p>
        </w:tc>
        <w:tc>
          <w:tcPr>
            <w:tcW w:w="3403" w:type="dxa"/>
            <w:vAlign w:val="top"/>
          </w:tcPr>
          <w:p w14:paraId="1CF716BE" w14:textId="726C1239" w:rsidR="00993A72" w:rsidRDefault="00993A72" w:rsidP="003D189D">
            <w:pPr>
              <w:ind w:firstLine="0"/>
            </w:pPr>
            <w:r>
              <w:t>Thông báo “Mã số bí mật sai”</w:t>
            </w:r>
          </w:p>
        </w:tc>
        <w:tc>
          <w:tcPr>
            <w:tcW w:w="1048" w:type="dxa"/>
            <w:vAlign w:val="top"/>
          </w:tcPr>
          <w:p w14:paraId="4E303D75" w14:textId="7D9F622E" w:rsidR="00993A72" w:rsidRDefault="00993A72" w:rsidP="00780A9A">
            <w:pPr>
              <w:ind w:firstLine="0"/>
              <w:jc w:val="center"/>
            </w:pPr>
            <w:r>
              <w:t>Đạt</w:t>
            </w:r>
          </w:p>
        </w:tc>
      </w:tr>
      <w:tr w:rsidR="00993A72" w14:paraId="1B8FF00C" w14:textId="77777777" w:rsidTr="00855BF2">
        <w:tc>
          <w:tcPr>
            <w:tcW w:w="2225" w:type="dxa"/>
            <w:vMerge/>
            <w:vAlign w:val="top"/>
          </w:tcPr>
          <w:p w14:paraId="17577FB7" w14:textId="77777777" w:rsidR="00993A72" w:rsidRDefault="00993A72" w:rsidP="00C126C4">
            <w:pPr>
              <w:ind w:firstLine="0"/>
            </w:pPr>
          </w:p>
        </w:tc>
        <w:tc>
          <w:tcPr>
            <w:tcW w:w="2226" w:type="dxa"/>
            <w:vAlign w:val="top"/>
          </w:tcPr>
          <w:p w14:paraId="12CB5FA8" w14:textId="5A6D6D59" w:rsidR="00993A72" w:rsidRDefault="00993A72" w:rsidP="00780A9A">
            <w:pPr>
              <w:ind w:firstLine="0"/>
            </w:pPr>
            <w:r>
              <w:t>3.3 Lấy lại mật khẩu với nhập lại mật khẩu không khớp với mật khẩu mới</w:t>
            </w:r>
          </w:p>
        </w:tc>
        <w:tc>
          <w:tcPr>
            <w:tcW w:w="3403" w:type="dxa"/>
            <w:vAlign w:val="top"/>
          </w:tcPr>
          <w:p w14:paraId="1F217125" w14:textId="51DF3275" w:rsidR="00993A72" w:rsidRDefault="00993A72" w:rsidP="003D189D">
            <w:pPr>
              <w:ind w:firstLine="0"/>
            </w:pPr>
            <w:r>
              <w:t>Thông báo “Mật khẩu không khớp”</w:t>
            </w:r>
          </w:p>
        </w:tc>
        <w:tc>
          <w:tcPr>
            <w:tcW w:w="1048" w:type="dxa"/>
            <w:vAlign w:val="top"/>
          </w:tcPr>
          <w:p w14:paraId="60FE6C5C" w14:textId="3E7C016D" w:rsidR="00993A72" w:rsidRDefault="00993A72" w:rsidP="00780A9A">
            <w:pPr>
              <w:ind w:firstLine="0"/>
              <w:jc w:val="center"/>
            </w:pPr>
            <w:r>
              <w:t>Đạt</w:t>
            </w:r>
          </w:p>
        </w:tc>
      </w:tr>
      <w:tr w:rsidR="00282E49" w14:paraId="0DC3A353" w14:textId="77777777" w:rsidTr="00855BF2">
        <w:tc>
          <w:tcPr>
            <w:tcW w:w="2225" w:type="dxa"/>
            <w:vMerge w:val="restart"/>
            <w:vAlign w:val="top"/>
          </w:tcPr>
          <w:p w14:paraId="11BCBC46" w14:textId="44B9DEEA" w:rsidR="00282E49" w:rsidRDefault="00282E49" w:rsidP="00C126C4">
            <w:pPr>
              <w:ind w:firstLine="0"/>
            </w:pPr>
            <w:r>
              <w:t>4. Thống kê thu chi</w:t>
            </w:r>
          </w:p>
        </w:tc>
        <w:tc>
          <w:tcPr>
            <w:tcW w:w="2226" w:type="dxa"/>
            <w:vAlign w:val="top"/>
          </w:tcPr>
          <w:p w14:paraId="108F8573" w14:textId="61CCB91C" w:rsidR="00282E49" w:rsidRDefault="00282E49" w:rsidP="00780A9A">
            <w:pPr>
              <w:ind w:firstLine="0"/>
            </w:pPr>
            <w:r>
              <w:t>4.1 Không có khoản thu chi nào được thực hiện</w:t>
            </w:r>
          </w:p>
        </w:tc>
        <w:tc>
          <w:tcPr>
            <w:tcW w:w="3403" w:type="dxa"/>
            <w:vAlign w:val="top"/>
          </w:tcPr>
          <w:p w14:paraId="6CFF5335" w14:textId="09FA2B8C" w:rsidR="00282E49" w:rsidRDefault="00282E49" w:rsidP="003D189D">
            <w:pPr>
              <w:ind w:firstLine="0"/>
            </w:pPr>
            <w:r>
              <w:t>Không hiển thị tổng thu và tổng chi</w:t>
            </w:r>
          </w:p>
        </w:tc>
        <w:tc>
          <w:tcPr>
            <w:tcW w:w="1048" w:type="dxa"/>
            <w:vAlign w:val="top"/>
          </w:tcPr>
          <w:p w14:paraId="1A280E91" w14:textId="77CE7E0B" w:rsidR="00282E49" w:rsidRDefault="00282E49" w:rsidP="00780A9A">
            <w:pPr>
              <w:ind w:firstLine="0"/>
              <w:jc w:val="center"/>
            </w:pPr>
            <w:r>
              <w:t>Đạt</w:t>
            </w:r>
          </w:p>
        </w:tc>
      </w:tr>
      <w:tr w:rsidR="00282E49" w14:paraId="42C720DC" w14:textId="77777777" w:rsidTr="00855BF2">
        <w:tc>
          <w:tcPr>
            <w:tcW w:w="2225" w:type="dxa"/>
            <w:vMerge/>
            <w:vAlign w:val="top"/>
          </w:tcPr>
          <w:p w14:paraId="1018AA45" w14:textId="77777777" w:rsidR="00282E49" w:rsidRDefault="00282E49" w:rsidP="00C126C4">
            <w:pPr>
              <w:ind w:firstLine="0"/>
            </w:pPr>
          </w:p>
        </w:tc>
        <w:tc>
          <w:tcPr>
            <w:tcW w:w="2226" w:type="dxa"/>
            <w:vAlign w:val="top"/>
          </w:tcPr>
          <w:p w14:paraId="1D48C02E" w14:textId="5A9B3991" w:rsidR="00282E49" w:rsidRDefault="00282E49" w:rsidP="00780A9A">
            <w:pPr>
              <w:ind w:firstLine="0"/>
            </w:pPr>
            <w:r>
              <w:t>4.2 Có khoản thu hoặc khoản chi được thực hiện</w:t>
            </w:r>
          </w:p>
        </w:tc>
        <w:tc>
          <w:tcPr>
            <w:tcW w:w="3403" w:type="dxa"/>
            <w:vAlign w:val="top"/>
          </w:tcPr>
          <w:p w14:paraId="0B017783" w14:textId="376D5831" w:rsidR="00282E49" w:rsidRDefault="00282E49" w:rsidP="003D189D">
            <w:pPr>
              <w:ind w:firstLine="0"/>
            </w:pPr>
            <w:r>
              <w:t>Hiển thị tổng thu và tổng chi</w:t>
            </w:r>
          </w:p>
        </w:tc>
        <w:tc>
          <w:tcPr>
            <w:tcW w:w="1048" w:type="dxa"/>
            <w:vAlign w:val="top"/>
          </w:tcPr>
          <w:p w14:paraId="5252850D" w14:textId="32C19CC8" w:rsidR="00282E49" w:rsidRDefault="00282E49" w:rsidP="00780A9A">
            <w:pPr>
              <w:ind w:firstLine="0"/>
              <w:jc w:val="center"/>
            </w:pPr>
            <w:r>
              <w:t>Đạt</w:t>
            </w:r>
          </w:p>
        </w:tc>
      </w:tr>
      <w:tr w:rsidR="005F10BA" w14:paraId="057DFCD9" w14:textId="77777777" w:rsidTr="00855BF2">
        <w:tc>
          <w:tcPr>
            <w:tcW w:w="2225" w:type="dxa"/>
            <w:vMerge w:val="restart"/>
            <w:vAlign w:val="top"/>
          </w:tcPr>
          <w:p w14:paraId="7121FD17" w14:textId="77DA782F" w:rsidR="005F10BA" w:rsidRDefault="005F10BA" w:rsidP="00C126C4">
            <w:pPr>
              <w:ind w:firstLine="0"/>
            </w:pPr>
            <w:r>
              <w:t>5. Xem thông tin tài khoản</w:t>
            </w:r>
          </w:p>
        </w:tc>
        <w:tc>
          <w:tcPr>
            <w:tcW w:w="2226" w:type="dxa"/>
            <w:vAlign w:val="top"/>
          </w:tcPr>
          <w:p w14:paraId="3FF7424F" w14:textId="1D6108C7" w:rsidR="005F10BA" w:rsidRDefault="005F10BA" w:rsidP="00780A9A">
            <w:pPr>
              <w:ind w:firstLine="0"/>
            </w:pPr>
            <w:r>
              <w:t>5.1 Xem lần đầu tiên, chưa cập nhật thông tin tài khoản</w:t>
            </w:r>
          </w:p>
        </w:tc>
        <w:tc>
          <w:tcPr>
            <w:tcW w:w="3403" w:type="dxa"/>
            <w:vAlign w:val="top"/>
          </w:tcPr>
          <w:p w14:paraId="0BB79A5B" w14:textId="1B2EEEB7" w:rsidR="005F10BA" w:rsidRDefault="005F10BA" w:rsidP="003D189D">
            <w:pPr>
              <w:ind w:firstLine="0"/>
            </w:pPr>
            <w:r>
              <w:t>Không hiển thị thông tin tài khoản</w:t>
            </w:r>
          </w:p>
        </w:tc>
        <w:tc>
          <w:tcPr>
            <w:tcW w:w="1048" w:type="dxa"/>
            <w:vAlign w:val="top"/>
          </w:tcPr>
          <w:p w14:paraId="1DA95DBE" w14:textId="1A99D90A" w:rsidR="005F10BA" w:rsidRDefault="005F10BA" w:rsidP="00780A9A">
            <w:pPr>
              <w:ind w:firstLine="0"/>
              <w:jc w:val="center"/>
            </w:pPr>
            <w:r>
              <w:t>Đạt</w:t>
            </w:r>
          </w:p>
        </w:tc>
      </w:tr>
      <w:tr w:rsidR="005F10BA" w14:paraId="13A85223" w14:textId="77777777" w:rsidTr="00855BF2">
        <w:tc>
          <w:tcPr>
            <w:tcW w:w="2225" w:type="dxa"/>
            <w:vMerge/>
            <w:vAlign w:val="top"/>
          </w:tcPr>
          <w:p w14:paraId="0767D96A" w14:textId="77777777" w:rsidR="005F10BA" w:rsidRDefault="005F10BA" w:rsidP="00C126C4">
            <w:pPr>
              <w:ind w:firstLine="0"/>
            </w:pPr>
          </w:p>
        </w:tc>
        <w:tc>
          <w:tcPr>
            <w:tcW w:w="2226" w:type="dxa"/>
            <w:vAlign w:val="top"/>
          </w:tcPr>
          <w:p w14:paraId="360C70C1" w14:textId="16F4848C" w:rsidR="005F10BA" w:rsidRDefault="005F10BA" w:rsidP="00993A72">
            <w:pPr>
              <w:ind w:firstLine="0"/>
            </w:pPr>
            <w:r>
              <w:t>5.2 Đã cập nhật thông tin tài khoản</w:t>
            </w:r>
          </w:p>
        </w:tc>
        <w:tc>
          <w:tcPr>
            <w:tcW w:w="3403" w:type="dxa"/>
            <w:vAlign w:val="top"/>
          </w:tcPr>
          <w:p w14:paraId="164E6D43" w14:textId="0A312660" w:rsidR="005F10BA" w:rsidRDefault="005F10BA" w:rsidP="003D189D">
            <w:pPr>
              <w:ind w:firstLine="0"/>
            </w:pPr>
            <w:r>
              <w:t>Hiển thị thông tin tài khoản đã cập nhật</w:t>
            </w:r>
          </w:p>
        </w:tc>
        <w:tc>
          <w:tcPr>
            <w:tcW w:w="1048" w:type="dxa"/>
            <w:vAlign w:val="top"/>
          </w:tcPr>
          <w:p w14:paraId="59C27250" w14:textId="11BFB2BE" w:rsidR="005F10BA" w:rsidRDefault="005F10BA" w:rsidP="00780A9A">
            <w:pPr>
              <w:ind w:firstLine="0"/>
              <w:jc w:val="center"/>
            </w:pPr>
            <w:r>
              <w:t>Đạt</w:t>
            </w:r>
          </w:p>
        </w:tc>
      </w:tr>
      <w:tr w:rsidR="00993A72" w14:paraId="26BBBB1E" w14:textId="77777777" w:rsidTr="00855BF2">
        <w:tc>
          <w:tcPr>
            <w:tcW w:w="2225" w:type="dxa"/>
            <w:vAlign w:val="top"/>
          </w:tcPr>
          <w:p w14:paraId="5B92F8A5" w14:textId="6B37A63D" w:rsidR="00993A72" w:rsidRDefault="005F10BA" w:rsidP="00C126C4">
            <w:pPr>
              <w:ind w:firstLine="0"/>
            </w:pPr>
            <w:r>
              <w:t xml:space="preserve">6. Cập nhật </w:t>
            </w:r>
            <w:r w:rsidR="00DA2A49">
              <w:t>thông tin tài khoản</w:t>
            </w:r>
          </w:p>
        </w:tc>
        <w:tc>
          <w:tcPr>
            <w:tcW w:w="2226" w:type="dxa"/>
            <w:vAlign w:val="top"/>
          </w:tcPr>
          <w:p w14:paraId="3059C51C" w14:textId="54A37CE3" w:rsidR="00993A72" w:rsidRDefault="001A26D5" w:rsidP="00993A72">
            <w:pPr>
              <w:ind w:firstLine="0"/>
            </w:pPr>
            <w:r>
              <w:t xml:space="preserve">6.1 </w:t>
            </w:r>
            <w:r w:rsidR="00D02BF9">
              <w:t>Nhập các thông tin tài khoản hợp lệ</w:t>
            </w:r>
          </w:p>
        </w:tc>
        <w:tc>
          <w:tcPr>
            <w:tcW w:w="3403" w:type="dxa"/>
            <w:vAlign w:val="top"/>
          </w:tcPr>
          <w:p w14:paraId="7EEB7D9D" w14:textId="4CEBCA0B" w:rsidR="00993A72" w:rsidRDefault="00D02BF9" w:rsidP="003D189D">
            <w:pPr>
              <w:ind w:firstLine="0"/>
            </w:pPr>
            <w:r>
              <w:t>Hiển thị thông báo “Cập nhật thành công”</w:t>
            </w:r>
          </w:p>
        </w:tc>
        <w:tc>
          <w:tcPr>
            <w:tcW w:w="1048" w:type="dxa"/>
            <w:vAlign w:val="top"/>
          </w:tcPr>
          <w:p w14:paraId="2B3EE3F3" w14:textId="38C1998B" w:rsidR="00993A72" w:rsidRDefault="00D02BF9" w:rsidP="00780A9A">
            <w:pPr>
              <w:ind w:firstLine="0"/>
              <w:jc w:val="center"/>
            </w:pPr>
            <w:r>
              <w:t>Đạt</w:t>
            </w:r>
          </w:p>
        </w:tc>
      </w:tr>
      <w:tr w:rsidR="004D4AD3" w14:paraId="1DAC8254" w14:textId="77777777" w:rsidTr="00855BF2">
        <w:tc>
          <w:tcPr>
            <w:tcW w:w="2225" w:type="dxa"/>
            <w:vMerge w:val="restart"/>
            <w:vAlign w:val="top"/>
          </w:tcPr>
          <w:p w14:paraId="62F637C7" w14:textId="30ABA453" w:rsidR="004D4AD3" w:rsidRDefault="004D4AD3" w:rsidP="004D4AD3">
            <w:pPr>
              <w:ind w:firstLine="0"/>
            </w:pPr>
            <w:r>
              <w:t>7. Đổi mật khẩu</w:t>
            </w:r>
          </w:p>
        </w:tc>
        <w:tc>
          <w:tcPr>
            <w:tcW w:w="2226" w:type="dxa"/>
            <w:vAlign w:val="top"/>
          </w:tcPr>
          <w:p w14:paraId="1AC6AE2E" w14:textId="799D959B" w:rsidR="004D4AD3" w:rsidRDefault="004D4AD3" w:rsidP="004D4AD3">
            <w:pPr>
              <w:ind w:firstLine="0"/>
            </w:pPr>
            <w:r>
              <w:t>7.1 Đổi mật khẩu với mã số bí mật, mật khẩu mới, nhập lại mật khẩu hợp lệ</w:t>
            </w:r>
          </w:p>
        </w:tc>
        <w:tc>
          <w:tcPr>
            <w:tcW w:w="3403" w:type="dxa"/>
            <w:vAlign w:val="top"/>
          </w:tcPr>
          <w:p w14:paraId="5314C8DE" w14:textId="2B6C77F6" w:rsidR="004D4AD3" w:rsidRDefault="004D4AD3" w:rsidP="004D4AD3">
            <w:pPr>
              <w:ind w:firstLine="0"/>
            </w:pPr>
            <w:r>
              <w:t>Thông báo “Tạo mật khẩu thành công”</w:t>
            </w:r>
          </w:p>
        </w:tc>
        <w:tc>
          <w:tcPr>
            <w:tcW w:w="1048" w:type="dxa"/>
            <w:vAlign w:val="top"/>
          </w:tcPr>
          <w:p w14:paraId="5F6AC24A" w14:textId="1E41DE16" w:rsidR="004D4AD3" w:rsidRDefault="004D4AD3" w:rsidP="004D4AD3">
            <w:pPr>
              <w:ind w:firstLine="0"/>
              <w:jc w:val="center"/>
            </w:pPr>
            <w:r>
              <w:t>Đạt</w:t>
            </w:r>
          </w:p>
        </w:tc>
      </w:tr>
      <w:tr w:rsidR="004D4AD3" w14:paraId="066B9F37" w14:textId="77777777" w:rsidTr="00855BF2">
        <w:tc>
          <w:tcPr>
            <w:tcW w:w="2225" w:type="dxa"/>
            <w:vMerge/>
            <w:vAlign w:val="top"/>
          </w:tcPr>
          <w:p w14:paraId="4CCD3E55" w14:textId="77777777" w:rsidR="004D4AD3" w:rsidRDefault="004D4AD3" w:rsidP="004D4AD3">
            <w:pPr>
              <w:ind w:firstLine="0"/>
            </w:pPr>
          </w:p>
        </w:tc>
        <w:tc>
          <w:tcPr>
            <w:tcW w:w="2226" w:type="dxa"/>
            <w:vAlign w:val="top"/>
          </w:tcPr>
          <w:p w14:paraId="78DD2435" w14:textId="200E3548" w:rsidR="004D4AD3" w:rsidRDefault="004D4AD3" w:rsidP="004D4AD3">
            <w:pPr>
              <w:ind w:firstLine="0"/>
            </w:pPr>
            <w:r>
              <w:t>7.2 Đổi mật khẩu với mã số bí mật không hợp lệ</w:t>
            </w:r>
          </w:p>
        </w:tc>
        <w:tc>
          <w:tcPr>
            <w:tcW w:w="3403" w:type="dxa"/>
            <w:vAlign w:val="top"/>
          </w:tcPr>
          <w:p w14:paraId="56C30395" w14:textId="7B42EC22" w:rsidR="004D4AD3" w:rsidRDefault="004D4AD3" w:rsidP="004D4AD3">
            <w:pPr>
              <w:ind w:firstLine="0"/>
            </w:pPr>
            <w:r>
              <w:t>Thông báo “Mã số bí mật sai”</w:t>
            </w:r>
          </w:p>
        </w:tc>
        <w:tc>
          <w:tcPr>
            <w:tcW w:w="1048" w:type="dxa"/>
            <w:vAlign w:val="top"/>
          </w:tcPr>
          <w:p w14:paraId="126D4E90" w14:textId="40C0CA48" w:rsidR="004D4AD3" w:rsidRDefault="004D4AD3" w:rsidP="004D4AD3">
            <w:pPr>
              <w:ind w:firstLine="0"/>
              <w:jc w:val="center"/>
            </w:pPr>
            <w:r>
              <w:t>Đạt</w:t>
            </w:r>
          </w:p>
        </w:tc>
      </w:tr>
      <w:tr w:rsidR="004D4AD3" w14:paraId="2E897644" w14:textId="77777777" w:rsidTr="00855BF2">
        <w:tc>
          <w:tcPr>
            <w:tcW w:w="2225" w:type="dxa"/>
            <w:vMerge/>
            <w:vAlign w:val="top"/>
          </w:tcPr>
          <w:p w14:paraId="3C54624D" w14:textId="77777777" w:rsidR="004D4AD3" w:rsidRDefault="004D4AD3" w:rsidP="004D4AD3">
            <w:pPr>
              <w:ind w:firstLine="0"/>
            </w:pPr>
          </w:p>
        </w:tc>
        <w:tc>
          <w:tcPr>
            <w:tcW w:w="2226" w:type="dxa"/>
            <w:vAlign w:val="top"/>
          </w:tcPr>
          <w:p w14:paraId="0C4BE83C" w14:textId="4CDE7AC9" w:rsidR="004D4AD3" w:rsidRDefault="004D4AD3" w:rsidP="004D4AD3">
            <w:pPr>
              <w:ind w:firstLine="0"/>
            </w:pPr>
            <w:r>
              <w:t>7.3 Đổi mật khẩu với nhập lại mật khẩu không khớp với mật khẩu mới</w:t>
            </w:r>
          </w:p>
        </w:tc>
        <w:tc>
          <w:tcPr>
            <w:tcW w:w="3403" w:type="dxa"/>
            <w:vAlign w:val="top"/>
          </w:tcPr>
          <w:p w14:paraId="57190B7B" w14:textId="5169D767" w:rsidR="004D4AD3" w:rsidRDefault="004D4AD3" w:rsidP="004D4AD3">
            <w:pPr>
              <w:ind w:firstLine="0"/>
            </w:pPr>
            <w:r>
              <w:t>Thông báo “Mật khẩu không khớp”</w:t>
            </w:r>
          </w:p>
        </w:tc>
        <w:tc>
          <w:tcPr>
            <w:tcW w:w="1048" w:type="dxa"/>
            <w:vAlign w:val="top"/>
          </w:tcPr>
          <w:p w14:paraId="76DA44AC" w14:textId="6D290AF8" w:rsidR="004D4AD3" w:rsidRDefault="004D4AD3" w:rsidP="004D4AD3">
            <w:pPr>
              <w:ind w:firstLine="0"/>
              <w:jc w:val="center"/>
            </w:pPr>
            <w:r>
              <w:t>Đạt</w:t>
            </w:r>
          </w:p>
        </w:tc>
      </w:tr>
      <w:tr w:rsidR="00A14BC0" w14:paraId="7F2032F6" w14:textId="77777777" w:rsidTr="00855BF2">
        <w:tc>
          <w:tcPr>
            <w:tcW w:w="2225" w:type="dxa"/>
            <w:vMerge w:val="restart"/>
            <w:vAlign w:val="top"/>
          </w:tcPr>
          <w:p w14:paraId="0CECF1CE" w14:textId="5F6A1ABA" w:rsidR="00A14BC0" w:rsidRDefault="00A14BC0" w:rsidP="004D4AD3">
            <w:pPr>
              <w:ind w:firstLine="0"/>
            </w:pPr>
            <w:r>
              <w:t>8. Đăng xuất</w:t>
            </w:r>
          </w:p>
        </w:tc>
        <w:tc>
          <w:tcPr>
            <w:tcW w:w="2226" w:type="dxa"/>
            <w:vAlign w:val="top"/>
          </w:tcPr>
          <w:p w14:paraId="7905350A" w14:textId="79F9BC37" w:rsidR="00A14BC0" w:rsidRDefault="00A14BC0" w:rsidP="004D4AD3">
            <w:pPr>
              <w:ind w:firstLine="0"/>
            </w:pPr>
            <w:r>
              <w:t>8.1 Nhấn nút Đăng xuất</w:t>
            </w:r>
          </w:p>
        </w:tc>
        <w:tc>
          <w:tcPr>
            <w:tcW w:w="3403" w:type="dxa"/>
            <w:vAlign w:val="top"/>
          </w:tcPr>
          <w:p w14:paraId="57D0AC3B" w14:textId="0F418CE3" w:rsidR="00A14BC0" w:rsidRDefault="00A14BC0" w:rsidP="004D4AD3">
            <w:pPr>
              <w:ind w:firstLine="0"/>
            </w:pPr>
            <w:r>
              <w:t>Trở về giao diện đăng nhập</w:t>
            </w:r>
          </w:p>
        </w:tc>
        <w:tc>
          <w:tcPr>
            <w:tcW w:w="1048" w:type="dxa"/>
            <w:vAlign w:val="top"/>
          </w:tcPr>
          <w:p w14:paraId="7B6C26FA" w14:textId="3B519705" w:rsidR="00A14BC0" w:rsidRDefault="00A14BC0" w:rsidP="004D4AD3">
            <w:pPr>
              <w:ind w:firstLine="0"/>
              <w:jc w:val="center"/>
            </w:pPr>
            <w:r>
              <w:t>Đạt</w:t>
            </w:r>
          </w:p>
        </w:tc>
      </w:tr>
      <w:tr w:rsidR="00A14BC0" w14:paraId="648036F0" w14:textId="77777777" w:rsidTr="00855BF2">
        <w:tc>
          <w:tcPr>
            <w:tcW w:w="2225" w:type="dxa"/>
            <w:vMerge/>
            <w:vAlign w:val="top"/>
          </w:tcPr>
          <w:p w14:paraId="4D3F00FE" w14:textId="77777777" w:rsidR="00A14BC0" w:rsidRDefault="00A14BC0" w:rsidP="004D4AD3">
            <w:pPr>
              <w:ind w:firstLine="0"/>
            </w:pPr>
          </w:p>
        </w:tc>
        <w:tc>
          <w:tcPr>
            <w:tcW w:w="2226" w:type="dxa"/>
            <w:vAlign w:val="top"/>
          </w:tcPr>
          <w:p w14:paraId="0515DE94" w14:textId="3934F6E5" w:rsidR="00A14BC0" w:rsidRDefault="00A14BC0" w:rsidP="004D4AD3">
            <w:pPr>
              <w:ind w:firstLine="0"/>
            </w:pPr>
            <w:r>
              <w:t>8.2 Nhấn nút trở về của điện thoại</w:t>
            </w:r>
          </w:p>
        </w:tc>
        <w:tc>
          <w:tcPr>
            <w:tcW w:w="3403" w:type="dxa"/>
            <w:vAlign w:val="top"/>
          </w:tcPr>
          <w:p w14:paraId="33088020" w14:textId="4DC9438C" w:rsidR="00A14BC0" w:rsidRDefault="00A14BC0" w:rsidP="004D4AD3">
            <w:pPr>
              <w:ind w:firstLine="0"/>
            </w:pPr>
            <w:r>
              <w:t>Nhấn chọn ứng dụng từ menu của điện thoại, ứng dụng hiển thị giao diện đăng nhập</w:t>
            </w:r>
          </w:p>
        </w:tc>
        <w:tc>
          <w:tcPr>
            <w:tcW w:w="1048" w:type="dxa"/>
            <w:vAlign w:val="top"/>
          </w:tcPr>
          <w:p w14:paraId="6828137B" w14:textId="058090E0" w:rsidR="00A14BC0" w:rsidRDefault="00A14BC0" w:rsidP="004D4AD3">
            <w:pPr>
              <w:ind w:firstLine="0"/>
              <w:jc w:val="center"/>
            </w:pPr>
            <w:r>
              <w:t>Đạt</w:t>
            </w:r>
          </w:p>
        </w:tc>
      </w:tr>
      <w:tr w:rsidR="00A14BC0" w14:paraId="1B494BE8" w14:textId="77777777" w:rsidTr="00855BF2">
        <w:tc>
          <w:tcPr>
            <w:tcW w:w="2225" w:type="dxa"/>
            <w:vMerge/>
            <w:vAlign w:val="top"/>
          </w:tcPr>
          <w:p w14:paraId="3124C7C1" w14:textId="77777777" w:rsidR="00A14BC0" w:rsidRDefault="00A14BC0" w:rsidP="004D4AD3">
            <w:pPr>
              <w:ind w:firstLine="0"/>
            </w:pPr>
          </w:p>
        </w:tc>
        <w:tc>
          <w:tcPr>
            <w:tcW w:w="2226" w:type="dxa"/>
            <w:vAlign w:val="top"/>
          </w:tcPr>
          <w:p w14:paraId="6B100F4D" w14:textId="72111877" w:rsidR="00A14BC0" w:rsidRDefault="00A14BC0" w:rsidP="004D4AD3">
            <w:pPr>
              <w:ind w:firstLine="0"/>
            </w:pPr>
            <w:r>
              <w:t>8.3 Nhấn nút đa nhiệm, tắt ứng dụng</w:t>
            </w:r>
          </w:p>
        </w:tc>
        <w:tc>
          <w:tcPr>
            <w:tcW w:w="3403" w:type="dxa"/>
            <w:vAlign w:val="top"/>
          </w:tcPr>
          <w:p w14:paraId="6227F528" w14:textId="5F94111E" w:rsidR="00A14BC0" w:rsidRDefault="00A14BC0" w:rsidP="004D4AD3">
            <w:pPr>
              <w:ind w:firstLine="0"/>
            </w:pPr>
            <w:r>
              <w:t>Nhấn chọn ứng dụng từ menu của điện thoại, ứng dụng hiển thị giao diện đăng nhập</w:t>
            </w:r>
          </w:p>
        </w:tc>
        <w:tc>
          <w:tcPr>
            <w:tcW w:w="1048" w:type="dxa"/>
            <w:vAlign w:val="top"/>
          </w:tcPr>
          <w:p w14:paraId="31F4E6DC" w14:textId="0759675B" w:rsidR="00A14BC0" w:rsidRDefault="00A14BC0" w:rsidP="004D4AD3">
            <w:pPr>
              <w:ind w:firstLine="0"/>
              <w:jc w:val="center"/>
            </w:pPr>
            <w:r>
              <w:t>Đạt</w:t>
            </w:r>
          </w:p>
        </w:tc>
      </w:tr>
      <w:tr w:rsidR="00DB5110" w14:paraId="3AB6A4E3" w14:textId="77777777" w:rsidTr="00855BF2">
        <w:tc>
          <w:tcPr>
            <w:tcW w:w="2225" w:type="dxa"/>
            <w:vMerge w:val="restart"/>
            <w:vAlign w:val="top"/>
          </w:tcPr>
          <w:p w14:paraId="7379480D" w14:textId="4766BBB6" w:rsidR="00DB5110" w:rsidRDefault="00DB5110" w:rsidP="004D4AD3">
            <w:pPr>
              <w:ind w:firstLine="0"/>
            </w:pPr>
            <w:r>
              <w:t>9. Thêm ví</w:t>
            </w:r>
          </w:p>
        </w:tc>
        <w:tc>
          <w:tcPr>
            <w:tcW w:w="2226" w:type="dxa"/>
            <w:vAlign w:val="top"/>
          </w:tcPr>
          <w:p w14:paraId="0ECE178E" w14:textId="203D87B3" w:rsidR="00DB5110" w:rsidRDefault="00DB5110" w:rsidP="004D4AD3">
            <w:pPr>
              <w:ind w:firstLine="0"/>
            </w:pPr>
            <w:r>
              <w:t xml:space="preserve">9.1 Thêm ví với các thông tin hợp lệ và số ví chưa đạt tối đa </w:t>
            </w:r>
          </w:p>
        </w:tc>
        <w:tc>
          <w:tcPr>
            <w:tcW w:w="3403" w:type="dxa"/>
            <w:vAlign w:val="top"/>
          </w:tcPr>
          <w:p w14:paraId="136A6DBE" w14:textId="1B5530F6" w:rsidR="00DB5110" w:rsidRDefault="00DB5110" w:rsidP="004D4AD3">
            <w:pPr>
              <w:ind w:firstLine="0"/>
            </w:pPr>
            <w:r>
              <w:t>Thông báo “</w:t>
            </w:r>
            <w:r w:rsidR="004477D5">
              <w:t>Thêm ví thành công</w:t>
            </w:r>
            <w:r>
              <w:t>”</w:t>
            </w:r>
          </w:p>
        </w:tc>
        <w:tc>
          <w:tcPr>
            <w:tcW w:w="1048" w:type="dxa"/>
            <w:vAlign w:val="top"/>
          </w:tcPr>
          <w:p w14:paraId="7500CC9D" w14:textId="2030CD30" w:rsidR="00DB5110" w:rsidRDefault="005274C9" w:rsidP="004D4AD3">
            <w:pPr>
              <w:ind w:firstLine="0"/>
              <w:jc w:val="center"/>
            </w:pPr>
            <w:r>
              <w:t>Đạt</w:t>
            </w:r>
          </w:p>
        </w:tc>
      </w:tr>
      <w:tr w:rsidR="00DB5110" w14:paraId="61B112AB" w14:textId="77777777" w:rsidTr="00855BF2">
        <w:tc>
          <w:tcPr>
            <w:tcW w:w="2225" w:type="dxa"/>
            <w:vMerge/>
            <w:vAlign w:val="top"/>
          </w:tcPr>
          <w:p w14:paraId="0AD08B2B" w14:textId="77777777" w:rsidR="00DB5110" w:rsidRDefault="00DB5110" w:rsidP="004D4AD3">
            <w:pPr>
              <w:ind w:firstLine="0"/>
            </w:pPr>
          </w:p>
        </w:tc>
        <w:tc>
          <w:tcPr>
            <w:tcW w:w="2226" w:type="dxa"/>
            <w:vAlign w:val="top"/>
          </w:tcPr>
          <w:p w14:paraId="7D77ADFC" w14:textId="5EBE390C" w:rsidR="00DB5110" w:rsidRDefault="00DB5110" w:rsidP="004D4AD3">
            <w:pPr>
              <w:ind w:firstLine="0"/>
            </w:pPr>
            <w:r>
              <w:t>9.2 Thêm ví với thông tin hợp lệ và số ví đã đạt tối đa</w:t>
            </w:r>
          </w:p>
        </w:tc>
        <w:tc>
          <w:tcPr>
            <w:tcW w:w="3403" w:type="dxa"/>
            <w:vAlign w:val="top"/>
          </w:tcPr>
          <w:p w14:paraId="735A93AE" w14:textId="7AEEDC2A" w:rsidR="00DB5110" w:rsidRDefault="00DB5110" w:rsidP="004D4AD3">
            <w:pPr>
              <w:ind w:firstLine="0"/>
            </w:pPr>
            <w:r>
              <w:t>Thông báo “</w:t>
            </w:r>
            <w:r w:rsidR="00CC6C27">
              <w:t>Số ví đã đạt tối đa</w:t>
            </w:r>
            <w:r>
              <w:t>”</w:t>
            </w:r>
          </w:p>
        </w:tc>
        <w:tc>
          <w:tcPr>
            <w:tcW w:w="1048" w:type="dxa"/>
            <w:vAlign w:val="top"/>
          </w:tcPr>
          <w:p w14:paraId="74E07338" w14:textId="50E2E778" w:rsidR="00DB5110" w:rsidRDefault="005274C9" w:rsidP="004D4AD3">
            <w:pPr>
              <w:ind w:firstLine="0"/>
              <w:jc w:val="center"/>
            </w:pPr>
            <w:r>
              <w:t>Đạt</w:t>
            </w:r>
          </w:p>
        </w:tc>
      </w:tr>
      <w:tr w:rsidR="00DB5110" w14:paraId="2E672BDB" w14:textId="77777777" w:rsidTr="00855BF2">
        <w:tc>
          <w:tcPr>
            <w:tcW w:w="2225" w:type="dxa"/>
            <w:vMerge/>
            <w:vAlign w:val="top"/>
          </w:tcPr>
          <w:p w14:paraId="4666FCF2" w14:textId="77777777" w:rsidR="00DB5110" w:rsidRDefault="00DB5110" w:rsidP="004D4AD3">
            <w:pPr>
              <w:ind w:firstLine="0"/>
            </w:pPr>
          </w:p>
        </w:tc>
        <w:tc>
          <w:tcPr>
            <w:tcW w:w="2226" w:type="dxa"/>
            <w:vAlign w:val="top"/>
          </w:tcPr>
          <w:p w14:paraId="7802A69A" w14:textId="235B0F40" w:rsidR="00DB5110" w:rsidRDefault="00DB5110" w:rsidP="004D4AD3">
            <w:pPr>
              <w:ind w:firstLine="0"/>
            </w:pPr>
            <w:r>
              <w:t>9.3 Thêm ví với tên ví trùng với tên ví đã có sẵn trước đó và số ví đã đạt tối đa</w:t>
            </w:r>
          </w:p>
        </w:tc>
        <w:tc>
          <w:tcPr>
            <w:tcW w:w="3403" w:type="dxa"/>
            <w:vAlign w:val="top"/>
          </w:tcPr>
          <w:p w14:paraId="18BE6838" w14:textId="294FAAFD" w:rsidR="00DB5110" w:rsidRDefault="00DB5110" w:rsidP="004D4AD3">
            <w:pPr>
              <w:ind w:firstLine="0"/>
            </w:pPr>
            <w:r>
              <w:t>Thông báo “</w:t>
            </w:r>
            <w:r w:rsidR="00CC6C27">
              <w:t>Tên ví này đã tồn tại</w:t>
            </w:r>
            <w:r>
              <w:t>”</w:t>
            </w:r>
          </w:p>
        </w:tc>
        <w:tc>
          <w:tcPr>
            <w:tcW w:w="1048" w:type="dxa"/>
            <w:vAlign w:val="top"/>
          </w:tcPr>
          <w:p w14:paraId="5BB0F300" w14:textId="6FBB3546" w:rsidR="00DB5110" w:rsidRDefault="005274C9" w:rsidP="004D4AD3">
            <w:pPr>
              <w:ind w:firstLine="0"/>
              <w:jc w:val="center"/>
            </w:pPr>
            <w:r>
              <w:t>Đạt</w:t>
            </w:r>
          </w:p>
        </w:tc>
      </w:tr>
      <w:tr w:rsidR="00DB5110" w14:paraId="4BF25BD7" w14:textId="77777777" w:rsidTr="005274C9">
        <w:tc>
          <w:tcPr>
            <w:tcW w:w="2225" w:type="dxa"/>
            <w:vMerge/>
            <w:vAlign w:val="top"/>
          </w:tcPr>
          <w:p w14:paraId="6A703259" w14:textId="77777777" w:rsidR="00DB5110" w:rsidRDefault="00DB5110" w:rsidP="004D4AD3">
            <w:pPr>
              <w:ind w:firstLine="0"/>
            </w:pPr>
          </w:p>
        </w:tc>
        <w:tc>
          <w:tcPr>
            <w:tcW w:w="2226" w:type="dxa"/>
            <w:vAlign w:val="top"/>
          </w:tcPr>
          <w:p w14:paraId="6D4870F2" w14:textId="0FA8B89E" w:rsidR="00DB5110" w:rsidRDefault="00DB5110" w:rsidP="004D4AD3">
            <w:pPr>
              <w:ind w:firstLine="0"/>
            </w:pPr>
            <w:r>
              <w:t xml:space="preserve">9.4 </w:t>
            </w:r>
            <w:r w:rsidR="00F1138A">
              <w:t>T</w:t>
            </w:r>
            <w:r>
              <w:t>hêm ví với tên ví trùng với tên ví đã có sẵn trước đó và số ví chưa đạt tối đa</w:t>
            </w:r>
          </w:p>
        </w:tc>
        <w:tc>
          <w:tcPr>
            <w:tcW w:w="3403" w:type="dxa"/>
            <w:vAlign w:val="top"/>
          </w:tcPr>
          <w:p w14:paraId="0F21F458" w14:textId="57650603" w:rsidR="00DB5110" w:rsidRDefault="00DB5110" w:rsidP="004D4AD3">
            <w:pPr>
              <w:ind w:firstLine="0"/>
            </w:pPr>
            <w:r>
              <w:t>Thông báo “</w:t>
            </w:r>
            <w:r w:rsidR="00CC6C27">
              <w:t>Tên ví này đã tồn tại</w:t>
            </w:r>
            <w:r>
              <w:t>”</w:t>
            </w:r>
          </w:p>
        </w:tc>
        <w:tc>
          <w:tcPr>
            <w:tcW w:w="1048" w:type="dxa"/>
            <w:vAlign w:val="top"/>
          </w:tcPr>
          <w:p w14:paraId="24A79456" w14:textId="2953CE59" w:rsidR="00DB5110" w:rsidRDefault="005274C9" w:rsidP="004D4AD3">
            <w:pPr>
              <w:ind w:firstLine="0"/>
              <w:jc w:val="center"/>
            </w:pPr>
            <w:r>
              <w:t>Đạt</w:t>
            </w:r>
          </w:p>
        </w:tc>
      </w:tr>
      <w:tr w:rsidR="00B644C7" w14:paraId="50524663" w14:textId="77777777" w:rsidTr="00855BF2">
        <w:tc>
          <w:tcPr>
            <w:tcW w:w="2225" w:type="dxa"/>
            <w:vMerge w:val="restart"/>
            <w:vAlign w:val="top"/>
          </w:tcPr>
          <w:p w14:paraId="27CD71F6" w14:textId="49FB21B0" w:rsidR="00B644C7" w:rsidRDefault="00B644C7" w:rsidP="004D4AD3">
            <w:pPr>
              <w:ind w:firstLine="0"/>
            </w:pPr>
            <w:r>
              <w:t>10. Cập nhật ví</w:t>
            </w:r>
          </w:p>
        </w:tc>
        <w:tc>
          <w:tcPr>
            <w:tcW w:w="2226" w:type="dxa"/>
            <w:vAlign w:val="top"/>
          </w:tcPr>
          <w:p w14:paraId="0F99BD77" w14:textId="03E316EF" w:rsidR="00B644C7" w:rsidRDefault="00B644C7" w:rsidP="004D4AD3">
            <w:pPr>
              <w:ind w:firstLine="0"/>
            </w:pPr>
            <w:r>
              <w:t>10.1 Cập nhật ví với thông tin hợp lệ</w:t>
            </w:r>
          </w:p>
        </w:tc>
        <w:tc>
          <w:tcPr>
            <w:tcW w:w="3403" w:type="dxa"/>
            <w:vAlign w:val="top"/>
          </w:tcPr>
          <w:p w14:paraId="18064291" w14:textId="7001D30A" w:rsidR="00B644C7" w:rsidRDefault="00B644C7" w:rsidP="004D4AD3">
            <w:pPr>
              <w:ind w:firstLine="0"/>
            </w:pPr>
            <w:r>
              <w:t>Thông báo “Cập nhật thành công”</w:t>
            </w:r>
          </w:p>
        </w:tc>
        <w:tc>
          <w:tcPr>
            <w:tcW w:w="1048" w:type="dxa"/>
            <w:vAlign w:val="top"/>
          </w:tcPr>
          <w:p w14:paraId="43348154" w14:textId="5A2DA2B3" w:rsidR="00B644C7" w:rsidRDefault="004477D5" w:rsidP="004D4AD3">
            <w:pPr>
              <w:ind w:firstLine="0"/>
              <w:jc w:val="center"/>
            </w:pPr>
            <w:r>
              <w:t>Đạt</w:t>
            </w:r>
          </w:p>
        </w:tc>
      </w:tr>
      <w:tr w:rsidR="00B644C7" w14:paraId="7C45BF16" w14:textId="77777777" w:rsidTr="00855BF2">
        <w:tc>
          <w:tcPr>
            <w:tcW w:w="2225" w:type="dxa"/>
            <w:vMerge/>
            <w:vAlign w:val="top"/>
          </w:tcPr>
          <w:p w14:paraId="6DD664A5" w14:textId="77777777" w:rsidR="00B644C7" w:rsidRDefault="00B644C7" w:rsidP="004D4AD3">
            <w:pPr>
              <w:ind w:firstLine="0"/>
            </w:pPr>
          </w:p>
        </w:tc>
        <w:tc>
          <w:tcPr>
            <w:tcW w:w="2226" w:type="dxa"/>
            <w:vAlign w:val="top"/>
          </w:tcPr>
          <w:p w14:paraId="54DFFA83" w14:textId="0B8308D2" w:rsidR="00B644C7" w:rsidRDefault="00B644C7" w:rsidP="004D4AD3">
            <w:pPr>
              <w:ind w:firstLine="0"/>
            </w:pPr>
            <w:r>
              <w:t>10.2 Cập nhật ví với tên ví trùng với tên ví đã có sẵn trước đó</w:t>
            </w:r>
          </w:p>
        </w:tc>
        <w:tc>
          <w:tcPr>
            <w:tcW w:w="3403" w:type="dxa"/>
            <w:vAlign w:val="top"/>
          </w:tcPr>
          <w:p w14:paraId="2F9A5513" w14:textId="7B65F6E2" w:rsidR="00B644C7" w:rsidRDefault="00B644C7" w:rsidP="004D4AD3">
            <w:pPr>
              <w:ind w:firstLine="0"/>
            </w:pPr>
            <w:r>
              <w:t>Thông báo “tên ví này đã tồn tại”</w:t>
            </w:r>
          </w:p>
        </w:tc>
        <w:tc>
          <w:tcPr>
            <w:tcW w:w="1048" w:type="dxa"/>
            <w:vAlign w:val="top"/>
          </w:tcPr>
          <w:p w14:paraId="4EBE7971" w14:textId="74114055" w:rsidR="00B644C7" w:rsidRDefault="004477D5" w:rsidP="004D4AD3">
            <w:pPr>
              <w:ind w:firstLine="0"/>
              <w:jc w:val="center"/>
            </w:pPr>
            <w:r>
              <w:t>Đạt</w:t>
            </w:r>
          </w:p>
        </w:tc>
      </w:tr>
      <w:tr w:rsidR="004477D5" w14:paraId="6E544B13" w14:textId="77777777" w:rsidTr="00855BF2">
        <w:tc>
          <w:tcPr>
            <w:tcW w:w="2225" w:type="dxa"/>
            <w:vMerge w:val="restart"/>
            <w:vAlign w:val="top"/>
          </w:tcPr>
          <w:p w14:paraId="04268793" w14:textId="3CD52501" w:rsidR="004477D5" w:rsidRDefault="004477D5" w:rsidP="004D4AD3">
            <w:pPr>
              <w:ind w:firstLine="0"/>
            </w:pPr>
            <w:r>
              <w:t>11. Xóa ví</w:t>
            </w:r>
          </w:p>
        </w:tc>
        <w:tc>
          <w:tcPr>
            <w:tcW w:w="2226" w:type="dxa"/>
            <w:vAlign w:val="top"/>
          </w:tcPr>
          <w:p w14:paraId="552BB7DE" w14:textId="6A9F9910" w:rsidR="004477D5" w:rsidRDefault="004477D5" w:rsidP="004D4AD3">
            <w:pPr>
              <w:ind w:firstLine="0"/>
            </w:pPr>
            <w:r>
              <w:t>11.1 Xóa ví có sẵn</w:t>
            </w:r>
          </w:p>
        </w:tc>
        <w:tc>
          <w:tcPr>
            <w:tcW w:w="3403" w:type="dxa"/>
            <w:vAlign w:val="top"/>
          </w:tcPr>
          <w:p w14:paraId="09399299" w14:textId="6B9B76F6" w:rsidR="004477D5" w:rsidRDefault="004477D5" w:rsidP="004D4AD3">
            <w:pPr>
              <w:ind w:firstLine="0"/>
            </w:pPr>
            <w:r>
              <w:t>Thông báo “Ví mặc định không thể xóa”</w:t>
            </w:r>
          </w:p>
        </w:tc>
        <w:tc>
          <w:tcPr>
            <w:tcW w:w="1048" w:type="dxa"/>
            <w:vAlign w:val="top"/>
          </w:tcPr>
          <w:p w14:paraId="00B9ADFC" w14:textId="4AB12727" w:rsidR="004477D5" w:rsidRDefault="004477D5" w:rsidP="004D4AD3">
            <w:pPr>
              <w:ind w:firstLine="0"/>
              <w:jc w:val="center"/>
            </w:pPr>
            <w:r>
              <w:t>Đạt</w:t>
            </w:r>
          </w:p>
        </w:tc>
      </w:tr>
      <w:tr w:rsidR="004477D5" w14:paraId="7EBB6EA7" w14:textId="77777777" w:rsidTr="00855BF2">
        <w:tc>
          <w:tcPr>
            <w:tcW w:w="2225" w:type="dxa"/>
            <w:vMerge/>
            <w:vAlign w:val="top"/>
          </w:tcPr>
          <w:p w14:paraId="15424269" w14:textId="77777777" w:rsidR="004477D5" w:rsidRDefault="004477D5" w:rsidP="004D4AD3">
            <w:pPr>
              <w:ind w:firstLine="0"/>
            </w:pPr>
          </w:p>
        </w:tc>
        <w:tc>
          <w:tcPr>
            <w:tcW w:w="2226" w:type="dxa"/>
            <w:vAlign w:val="top"/>
          </w:tcPr>
          <w:p w14:paraId="29FA6DAB" w14:textId="1A41E7DD" w:rsidR="004477D5" w:rsidRDefault="004477D5" w:rsidP="004D4AD3">
            <w:pPr>
              <w:ind w:firstLine="0"/>
            </w:pPr>
            <w:r>
              <w:t>11.2 Xóa ví do người dùng thêm</w:t>
            </w:r>
          </w:p>
        </w:tc>
        <w:tc>
          <w:tcPr>
            <w:tcW w:w="3403" w:type="dxa"/>
            <w:vAlign w:val="top"/>
          </w:tcPr>
          <w:p w14:paraId="074E0374" w14:textId="1BC70F1E" w:rsidR="004477D5" w:rsidRDefault="004477D5" w:rsidP="004D4AD3">
            <w:pPr>
              <w:ind w:firstLine="0"/>
            </w:pPr>
            <w:r>
              <w:t>Thông báo “Xóa thành công”</w:t>
            </w:r>
          </w:p>
        </w:tc>
        <w:tc>
          <w:tcPr>
            <w:tcW w:w="1048" w:type="dxa"/>
            <w:vAlign w:val="top"/>
          </w:tcPr>
          <w:p w14:paraId="56E733CF" w14:textId="179C24AC" w:rsidR="004477D5" w:rsidRDefault="004477D5" w:rsidP="004D4AD3">
            <w:pPr>
              <w:ind w:firstLine="0"/>
              <w:jc w:val="center"/>
            </w:pPr>
            <w:r>
              <w:t>Đạt</w:t>
            </w:r>
          </w:p>
        </w:tc>
      </w:tr>
      <w:tr w:rsidR="00866FCD" w14:paraId="024ECFEE" w14:textId="77777777" w:rsidTr="00855BF2">
        <w:tc>
          <w:tcPr>
            <w:tcW w:w="2225" w:type="dxa"/>
            <w:vMerge w:val="restart"/>
            <w:vAlign w:val="top"/>
          </w:tcPr>
          <w:p w14:paraId="7843DC30" w14:textId="50FA46E9" w:rsidR="00866FCD" w:rsidRDefault="00866FCD" w:rsidP="004D4AD3">
            <w:pPr>
              <w:ind w:firstLine="0"/>
            </w:pPr>
            <w:r>
              <w:t>12. Chuyển tiền</w:t>
            </w:r>
          </w:p>
        </w:tc>
        <w:tc>
          <w:tcPr>
            <w:tcW w:w="2226" w:type="dxa"/>
            <w:vAlign w:val="top"/>
          </w:tcPr>
          <w:p w14:paraId="5E630E34" w14:textId="21B6A804" w:rsidR="00866FCD" w:rsidRDefault="00866FCD" w:rsidP="004D4AD3">
            <w:pPr>
              <w:ind w:firstLine="0"/>
            </w:pPr>
            <w:r>
              <w:t>12.1 Khi chuyển tiền với mọi thông tin đều hợp lệ</w:t>
            </w:r>
          </w:p>
        </w:tc>
        <w:tc>
          <w:tcPr>
            <w:tcW w:w="3403" w:type="dxa"/>
            <w:vAlign w:val="top"/>
          </w:tcPr>
          <w:p w14:paraId="1924C8F8" w14:textId="4450230F" w:rsidR="00866FCD" w:rsidRDefault="00866FCD" w:rsidP="004D4AD3">
            <w:pPr>
              <w:ind w:firstLine="0"/>
            </w:pPr>
            <w:r>
              <w:t>Thông báo “Chuyển tiền thành công”</w:t>
            </w:r>
          </w:p>
        </w:tc>
        <w:tc>
          <w:tcPr>
            <w:tcW w:w="1048" w:type="dxa"/>
            <w:vAlign w:val="top"/>
          </w:tcPr>
          <w:p w14:paraId="333E9109" w14:textId="545C98B4" w:rsidR="00866FCD" w:rsidRDefault="00866FCD" w:rsidP="004D4AD3">
            <w:pPr>
              <w:ind w:firstLine="0"/>
              <w:jc w:val="center"/>
            </w:pPr>
            <w:r>
              <w:t>Đạt</w:t>
            </w:r>
          </w:p>
        </w:tc>
      </w:tr>
      <w:tr w:rsidR="00866FCD" w14:paraId="5C2D93BA" w14:textId="77777777" w:rsidTr="00855BF2">
        <w:tc>
          <w:tcPr>
            <w:tcW w:w="2225" w:type="dxa"/>
            <w:vMerge/>
            <w:vAlign w:val="top"/>
          </w:tcPr>
          <w:p w14:paraId="6323CBB3" w14:textId="77777777" w:rsidR="00866FCD" w:rsidRDefault="00866FCD" w:rsidP="001B578A">
            <w:pPr>
              <w:ind w:firstLine="0"/>
            </w:pPr>
          </w:p>
        </w:tc>
        <w:tc>
          <w:tcPr>
            <w:tcW w:w="2226" w:type="dxa"/>
            <w:vAlign w:val="top"/>
          </w:tcPr>
          <w:p w14:paraId="6F4A8856" w14:textId="1146BB28" w:rsidR="00866FCD" w:rsidRDefault="00866FCD" w:rsidP="001B578A">
            <w:pPr>
              <w:ind w:firstLine="0"/>
            </w:pPr>
            <w:r>
              <w:t>12.2 Khi chuyển tiền chọn ví nhận trùng với ví chuyển</w:t>
            </w:r>
          </w:p>
        </w:tc>
        <w:tc>
          <w:tcPr>
            <w:tcW w:w="3403" w:type="dxa"/>
            <w:vAlign w:val="top"/>
          </w:tcPr>
          <w:p w14:paraId="195D442E" w14:textId="6C4170C4" w:rsidR="00866FCD" w:rsidRDefault="00866FCD" w:rsidP="001B578A">
            <w:pPr>
              <w:ind w:firstLine="0"/>
            </w:pPr>
            <w:r>
              <w:t>Thông báo “Tên ví nhận bị trùng”</w:t>
            </w:r>
          </w:p>
        </w:tc>
        <w:tc>
          <w:tcPr>
            <w:tcW w:w="1048" w:type="dxa"/>
            <w:vAlign w:val="top"/>
          </w:tcPr>
          <w:p w14:paraId="2A0D52C8" w14:textId="7BC4B072" w:rsidR="00866FCD" w:rsidRDefault="00866FCD" w:rsidP="001B578A">
            <w:pPr>
              <w:ind w:firstLine="0"/>
              <w:jc w:val="center"/>
            </w:pPr>
            <w:r>
              <w:t>Đạt</w:t>
            </w:r>
          </w:p>
        </w:tc>
      </w:tr>
      <w:tr w:rsidR="00866FCD" w14:paraId="6FFD2707" w14:textId="77777777" w:rsidTr="00855BF2">
        <w:tc>
          <w:tcPr>
            <w:tcW w:w="2225" w:type="dxa"/>
            <w:vMerge/>
            <w:vAlign w:val="top"/>
          </w:tcPr>
          <w:p w14:paraId="3BF8D975" w14:textId="77777777" w:rsidR="00866FCD" w:rsidRDefault="00866FCD" w:rsidP="001B578A">
            <w:pPr>
              <w:ind w:firstLine="0"/>
            </w:pPr>
          </w:p>
        </w:tc>
        <w:tc>
          <w:tcPr>
            <w:tcW w:w="2226" w:type="dxa"/>
            <w:vAlign w:val="top"/>
          </w:tcPr>
          <w:p w14:paraId="54BB3FBC" w14:textId="067F4885" w:rsidR="00866FCD" w:rsidRDefault="00866FCD" w:rsidP="001B578A">
            <w:pPr>
              <w:ind w:firstLine="0"/>
            </w:pPr>
            <w:r>
              <w:t>12.3 Khi chuyển tiền nhập số tiền chuyển quá mức số tiền ví chuyển đang có</w:t>
            </w:r>
          </w:p>
        </w:tc>
        <w:tc>
          <w:tcPr>
            <w:tcW w:w="3403" w:type="dxa"/>
            <w:vAlign w:val="top"/>
          </w:tcPr>
          <w:p w14:paraId="2E88EE28" w14:textId="25900332" w:rsidR="00866FCD" w:rsidRDefault="00866FCD" w:rsidP="001B578A">
            <w:pPr>
              <w:ind w:firstLine="0"/>
            </w:pPr>
            <w:r>
              <w:t>Thông báo “Số tiền chuyển vượt quá số tiền có trong ví” và tự động nhập số tiền chuyển bằng với số tiền có trong ví</w:t>
            </w:r>
          </w:p>
        </w:tc>
        <w:tc>
          <w:tcPr>
            <w:tcW w:w="1048" w:type="dxa"/>
            <w:vAlign w:val="top"/>
          </w:tcPr>
          <w:p w14:paraId="56254CB9" w14:textId="5AE92D4D" w:rsidR="00866FCD" w:rsidRDefault="00866FCD" w:rsidP="001B578A">
            <w:pPr>
              <w:ind w:firstLine="0"/>
              <w:jc w:val="center"/>
            </w:pPr>
            <w:r>
              <w:t>Đạt</w:t>
            </w:r>
          </w:p>
        </w:tc>
      </w:tr>
      <w:tr w:rsidR="001B578A" w14:paraId="5277FF69" w14:textId="77777777" w:rsidTr="00855BF2">
        <w:tc>
          <w:tcPr>
            <w:tcW w:w="2225" w:type="dxa"/>
            <w:vAlign w:val="top"/>
          </w:tcPr>
          <w:p w14:paraId="64DB9F7D" w14:textId="7E1ADB17" w:rsidR="001B578A" w:rsidRDefault="001B578A" w:rsidP="001B578A">
            <w:pPr>
              <w:ind w:firstLine="0"/>
            </w:pPr>
            <w:r>
              <w:t>13. Xem lịch sử chuyển tiền</w:t>
            </w:r>
          </w:p>
        </w:tc>
        <w:tc>
          <w:tcPr>
            <w:tcW w:w="2226" w:type="dxa"/>
            <w:vAlign w:val="top"/>
          </w:tcPr>
          <w:p w14:paraId="58826210" w14:textId="092E7B01" w:rsidR="001B578A" w:rsidRDefault="00E82B2B" w:rsidP="001B578A">
            <w:pPr>
              <w:ind w:firstLine="0"/>
            </w:pPr>
            <w:r>
              <w:t>13.1 Chuyển một số tiền nhất định từ ví cá nhân sang ví gia đình</w:t>
            </w:r>
          </w:p>
        </w:tc>
        <w:tc>
          <w:tcPr>
            <w:tcW w:w="3403" w:type="dxa"/>
            <w:vAlign w:val="top"/>
          </w:tcPr>
          <w:p w14:paraId="1CF8EFFC" w14:textId="2D6F3E8C" w:rsidR="001B578A" w:rsidRDefault="00E82B2B" w:rsidP="001B578A">
            <w:pPr>
              <w:ind w:firstLine="0"/>
            </w:pPr>
            <w:r>
              <w:t>Ví gia đình nhận được số tiền tương ứng, ví cá nhân trừ đi số tiền tương ứng</w:t>
            </w:r>
          </w:p>
        </w:tc>
        <w:tc>
          <w:tcPr>
            <w:tcW w:w="1048" w:type="dxa"/>
            <w:vAlign w:val="top"/>
          </w:tcPr>
          <w:p w14:paraId="151B46CE" w14:textId="77B9362B" w:rsidR="001B578A" w:rsidRDefault="00BD2EDB" w:rsidP="001B578A">
            <w:pPr>
              <w:ind w:firstLine="0"/>
              <w:jc w:val="center"/>
            </w:pPr>
            <w:r>
              <w:t>Đạt</w:t>
            </w:r>
          </w:p>
        </w:tc>
      </w:tr>
      <w:tr w:rsidR="005857B2" w14:paraId="0C57A57D" w14:textId="77777777" w:rsidTr="00855BF2">
        <w:tc>
          <w:tcPr>
            <w:tcW w:w="2225" w:type="dxa"/>
            <w:vMerge w:val="restart"/>
            <w:vAlign w:val="top"/>
          </w:tcPr>
          <w:p w14:paraId="57A90595" w14:textId="063172EA" w:rsidR="005857B2" w:rsidRDefault="005857B2" w:rsidP="001B578A">
            <w:pPr>
              <w:ind w:firstLine="0"/>
            </w:pPr>
            <w:r>
              <w:t>14. Thêm thu chi</w:t>
            </w:r>
          </w:p>
        </w:tc>
        <w:tc>
          <w:tcPr>
            <w:tcW w:w="2226" w:type="dxa"/>
            <w:vAlign w:val="top"/>
          </w:tcPr>
          <w:p w14:paraId="0A48105B" w14:textId="328D6AEB" w:rsidR="005857B2" w:rsidRDefault="005857B2" w:rsidP="001B578A">
            <w:pPr>
              <w:ind w:firstLine="0"/>
            </w:pPr>
            <w:r>
              <w:t>14.1 Thêm thu chi với mọi thông tin đều hợp lệ</w:t>
            </w:r>
          </w:p>
        </w:tc>
        <w:tc>
          <w:tcPr>
            <w:tcW w:w="3403" w:type="dxa"/>
            <w:vAlign w:val="top"/>
          </w:tcPr>
          <w:p w14:paraId="09A823C4" w14:textId="5ABEAACB" w:rsidR="005857B2" w:rsidRDefault="005857B2" w:rsidP="001B578A">
            <w:pPr>
              <w:ind w:firstLine="0"/>
            </w:pPr>
            <w:r>
              <w:t>Thông báo “Lưu thành công” và hiển thị khoản thu chi vừa</w:t>
            </w:r>
          </w:p>
        </w:tc>
        <w:tc>
          <w:tcPr>
            <w:tcW w:w="1048" w:type="dxa"/>
            <w:vAlign w:val="top"/>
          </w:tcPr>
          <w:p w14:paraId="1270CC3B" w14:textId="2EFA01EC" w:rsidR="005857B2" w:rsidRDefault="005857B2" w:rsidP="001B578A">
            <w:pPr>
              <w:ind w:firstLine="0"/>
              <w:jc w:val="center"/>
            </w:pPr>
            <w:r>
              <w:t>Đạt</w:t>
            </w:r>
          </w:p>
        </w:tc>
      </w:tr>
      <w:tr w:rsidR="005857B2" w14:paraId="7FA1CFB4" w14:textId="77777777" w:rsidTr="00855BF2">
        <w:tc>
          <w:tcPr>
            <w:tcW w:w="2225" w:type="dxa"/>
            <w:vMerge/>
            <w:vAlign w:val="top"/>
          </w:tcPr>
          <w:p w14:paraId="3B71D6E9" w14:textId="77777777" w:rsidR="005857B2" w:rsidRDefault="005857B2" w:rsidP="001B578A">
            <w:pPr>
              <w:ind w:firstLine="0"/>
            </w:pPr>
          </w:p>
        </w:tc>
        <w:tc>
          <w:tcPr>
            <w:tcW w:w="2226" w:type="dxa"/>
            <w:vAlign w:val="top"/>
          </w:tcPr>
          <w:p w14:paraId="194E7F6A" w14:textId="2D70BFCE" w:rsidR="005857B2" w:rsidRDefault="005857B2" w:rsidP="00D27A69">
            <w:pPr>
              <w:ind w:firstLine="0"/>
            </w:pPr>
            <w:r>
              <w:t>14.2 Thêm thu chi với số tiền nhập quá lớn</w:t>
            </w:r>
          </w:p>
        </w:tc>
        <w:tc>
          <w:tcPr>
            <w:tcW w:w="3403" w:type="dxa"/>
            <w:vAlign w:val="top"/>
          </w:tcPr>
          <w:p w14:paraId="737AC605" w14:textId="0B075C2F" w:rsidR="005857B2" w:rsidRDefault="005857B2" w:rsidP="001B578A">
            <w:pPr>
              <w:ind w:firstLine="0"/>
            </w:pPr>
            <w:r>
              <w:t>Thông báo “Số tiền nhập quá lớn”</w:t>
            </w:r>
          </w:p>
        </w:tc>
        <w:tc>
          <w:tcPr>
            <w:tcW w:w="1048" w:type="dxa"/>
            <w:vAlign w:val="top"/>
          </w:tcPr>
          <w:p w14:paraId="480B96B7" w14:textId="08F8E666" w:rsidR="005857B2" w:rsidRDefault="005857B2" w:rsidP="001B578A">
            <w:pPr>
              <w:ind w:firstLine="0"/>
              <w:jc w:val="center"/>
            </w:pPr>
            <w:r>
              <w:t>Đạt</w:t>
            </w:r>
          </w:p>
        </w:tc>
      </w:tr>
      <w:tr w:rsidR="005857B2" w14:paraId="5286C8FB" w14:textId="77777777" w:rsidTr="00643C61">
        <w:tc>
          <w:tcPr>
            <w:tcW w:w="2225" w:type="dxa"/>
            <w:vMerge/>
            <w:vAlign w:val="top"/>
          </w:tcPr>
          <w:p w14:paraId="5CC039BF" w14:textId="77777777" w:rsidR="005857B2" w:rsidRDefault="005857B2" w:rsidP="001B578A">
            <w:pPr>
              <w:ind w:firstLine="0"/>
            </w:pPr>
          </w:p>
        </w:tc>
        <w:tc>
          <w:tcPr>
            <w:tcW w:w="2226" w:type="dxa"/>
            <w:vAlign w:val="top"/>
          </w:tcPr>
          <w:p w14:paraId="55743305" w14:textId="20E77978" w:rsidR="005857B2" w:rsidRDefault="005857B2" w:rsidP="00D27A69">
            <w:pPr>
              <w:ind w:firstLine="0"/>
            </w:pPr>
            <w:r>
              <w:t>14.3 Thêm khoản chi với số tiền lớn hơn số tiền hiện có trong ví đang chọn</w:t>
            </w:r>
          </w:p>
        </w:tc>
        <w:tc>
          <w:tcPr>
            <w:tcW w:w="3403" w:type="dxa"/>
            <w:vAlign w:val="top"/>
          </w:tcPr>
          <w:p w14:paraId="65D63BED" w14:textId="19E7C200" w:rsidR="005857B2" w:rsidRDefault="005857B2" w:rsidP="001B578A">
            <w:pPr>
              <w:ind w:firstLine="0"/>
            </w:pPr>
            <w:r>
              <w:t>Thông báo “Số tiền chi vượt quá số tiền ví” và tự động gán số tiền bằng số tiền hiện có trong ví</w:t>
            </w:r>
          </w:p>
        </w:tc>
        <w:tc>
          <w:tcPr>
            <w:tcW w:w="1048" w:type="dxa"/>
            <w:vAlign w:val="top"/>
          </w:tcPr>
          <w:p w14:paraId="66C5EFA0" w14:textId="6B0A4B5F" w:rsidR="005857B2" w:rsidRDefault="005857B2" w:rsidP="001B578A">
            <w:pPr>
              <w:ind w:firstLine="0"/>
              <w:jc w:val="center"/>
            </w:pPr>
            <w:r>
              <w:t>Đạt</w:t>
            </w:r>
          </w:p>
        </w:tc>
      </w:tr>
      <w:tr w:rsidR="001B578A" w14:paraId="6FE57028" w14:textId="77777777" w:rsidTr="00855BF2">
        <w:tc>
          <w:tcPr>
            <w:tcW w:w="2225" w:type="dxa"/>
            <w:vAlign w:val="top"/>
          </w:tcPr>
          <w:p w14:paraId="30F05CCF" w14:textId="013DD598" w:rsidR="001B578A" w:rsidRDefault="001B578A" w:rsidP="001B578A">
            <w:pPr>
              <w:ind w:firstLine="0"/>
            </w:pPr>
            <w:r>
              <w:t>15. Cập nhật thu chi</w:t>
            </w:r>
          </w:p>
        </w:tc>
        <w:tc>
          <w:tcPr>
            <w:tcW w:w="2226" w:type="dxa"/>
            <w:vAlign w:val="top"/>
          </w:tcPr>
          <w:p w14:paraId="10254A11" w14:textId="5525441C" w:rsidR="001B578A" w:rsidRDefault="005A2989" w:rsidP="001B578A">
            <w:pPr>
              <w:ind w:firstLine="0"/>
            </w:pPr>
            <w:r>
              <w:t>15.1 Cập nhật thu chi với các thông tin hợp lệ</w:t>
            </w:r>
          </w:p>
        </w:tc>
        <w:tc>
          <w:tcPr>
            <w:tcW w:w="3403" w:type="dxa"/>
            <w:vAlign w:val="top"/>
          </w:tcPr>
          <w:p w14:paraId="019731FD" w14:textId="2A46A8F5" w:rsidR="001B578A" w:rsidRDefault="00256AB1" w:rsidP="001B578A">
            <w:pPr>
              <w:ind w:firstLine="0"/>
            </w:pPr>
            <w:r>
              <w:t>Thông báo “Cập nhật thành công”</w:t>
            </w:r>
          </w:p>
        </w:tc>
        <w:tc>
          <w:tcPr>
            <w:tcW w:w="1048" w:type="dxa"/>
            <w:vAlign w:val="top"/>
          </w:tcPr>
          <w:p w14:paraId="20657926" w14:textId="5B91439B" w:rsidR="001B578A" w:rsidRDefault="004A3A8A" w:rsidP="001B578A">
            <w:pPr>
              <w:ind w:firstLine="0"/>
              <w:jc w:val="center"/>
            </w:pPr>
            <w:r>
              <w:t>Đạt</w:t>
            </w:r>
          </w:p>
        </w:tc>
      </w:tr>
      <w:tr w:rsidR="001B578A" w14:paraId="24E695EE" w14:textId="77777777" w:rsidTr="00855BF2">
        <w:tc>
          <w:tcPr>
            <w:tcW w:w="2225" w:type="dxa"/>
            <w:vAlign w:val="top"/>
          </w:tcPr>
          <w:p w14:paraId="1CFD29AC" w14:textId="09AD6CB3" w:rsidR="001B578A" w:rsidRDefault="001B578A" w:rsidP="001B578A">
            <w:pPr>
              <w:ind w:firstLine="0"/>
            </w:pPr>
            <w:r>
              <w:t>16. Xóa thu chi</w:t>
            </w:r>
          </w:p>
        </w:tc>
        <w:tc>
          <w:tcPr>
            <w:tcW w:w="2226" w:type="dxa"/>
            <w:vAlign w:val="top"/>
          </w:tcPr>
          <w:p w14:paraId="3734707F" w14:textId="53AD83B5" w:rsidR="001B578A" w:rsidRDefault="000E7867" w:rsidP="001B578A">
            <w:pPr>
              <w:ind w:firstLine="0"/>
            </w:pPr>
            <w:r>
              <w:t>16.1 Xóa một khoản thu chi bất kỳ</w:t>
            </w:r>
          </w:p>
        </w:tc>
        <w:tc>
          <w:tcPr>
            <w:tcW w:w="3403" w:type="dxa"/>
            <w:vAlign w:val="top"/>
          </w:tcPr>
          <w:p w14:paraId="71CC76C6" w14:textId="00053A78" w:rsidR="001B578A" w:rsidRDefault="000E7867" w:rsidP="001B578A">
            <w:pPr>
              <w:ind w:firstLine="0"/>
            </w:pPr>
            <w:r>
              <w:t>Thông báo “Xóa thành công”</w:t>
            </w:r>
          </w:p>
        </w:tc>
        <w:tc>
          <w:tcPr>
            <w:tcW w:w="1048" w:type="dxa"/>
            <w:vAlign w:val="top"/>
          </w:tcPr>
          <w:p w14:paraId="4BF58470" w14:textId="55964F9F" w:rsidR="001B578A" w:rsidRDefault="000E7867" w:rsidP="001B578A">
            <w:pPr>
              <w:ind w:firstLine="0"/>
              <w:jc w:val="center"/>
            </w:pPr>
            <w:r>
              <w:t>Đạt</w:t>
            </w:r>
          </w:p>
        </w:tc>
      </w:tr>
      <w:tr w:rsidR="00624A71" w14:paraId="780B6961" w14:textId="77777777" w:rsidTr="00855BF2">
        <w:tc>
          <w:tcPr>
            <w:tcW w:w="2225" w:type="dxa"/>
            <w:vMerge w:val="restart"/>
            <w:vAlign w:val="top"/>
          </w:tcPr>
          <w:p w14:paraId="7628D31E" w14:textId="5D2FCE1E" w:rsidR="00624A71" w:rsidRDefault="00624A71" w:rsidP="001B578A">
            <w:pPr>
              <w:ind w:firstLine="0"/>
            </w:pPr>
            <w:r>
              <w:t>17. Xem lịch sử thu chi</w:t>
            </w:r>
          </w:p>
        </w:tc>
        <w:tc>
          <w:tcPr>
            <w:tcW w:w="2226" w:type="dxa"/>
            <w:vAlign w:val="top"/>
          </w:tcPr>
          <w:p w14:paraId="17380A88" w14:textId="4B1F0C61" w:rsidR="00624A71" w:rsidRDefault="00624A71" w:rsidP="001B578A">
            <w:pPr>
              <w:ind w:firstLine="0"/>
            </w:pPr>
            <w:r>
              <w:t>17.1 Chọn xem tất cả lịch sử thu chi</w:t>
            </w:r>
          </w:p>
        </w:tc>
        <w:tc>
          <w:tcPr>
            <w:tcW w:w="3403" w:type="dxa"/>
            <w:vAlign w:val="top"/>
          </w:tcPr>
          <w:p w14:paraId="5BF8B4C8" w14:textId="5EFE355F" w:rsidR="00624A71" w:rsidRDefault="00624A71" w:rsidP="001B578A">
            <w:pPr>
              <w:ind w:firstLine="0"/>
            </w:pPr>
            <w:r>
              <w:t>Hiển thị tất cả khoản thu chi đã thực hiện</w:t>
            </w:r>
          </w:p>
        </w:tc>
        <w:tc>
          <w:tcPr>
            <w:tcW w:w="1048" w:type="dxa"/>
            <w:vAlign w:val="top"/>
          </w:tcPr>
          <w:p w14:paraId="6F3C5164" w14:textId="2309E837" w:rsidR="00624A71" w:rsidRDefault="00624A71" w:rsidP="001B578A">
            <w:pPr>
              <w:ind w:firstLine="0"/>
              <w:jc w:val="center"/>
            </w:pPr>
            <w:r>
              <w:t>Đạt</w:t>
            </w:r>
          </w:p>
        </w:tc>
      </w:tr>
      <w:tr w:rsidR="00624A71" w14:paraId="1A95868E" w14:textId="77777777" w:rsidTr="00855BF2">
        <w:tc>
          <w:tcPr>
            <w:tcW w:w="2225" w:type="dxa"/>
            <w:vMerge/>
            <w:vAlign w:val="top"/>
          </w:tcPr>
          <w:p w14:paraId="3B2E8004" w14:textId="77777777" w:rsidR="00624A71" w:rsidRDefault="00624A71" w:rsidP="001B578A">
            <w:pPr>
              <w:ind w:firstLine="0"/>
            </w:pPr>
          </w:p>
        </w:tc>
        <w:tc>
          <w:tcPr>
            <w:tcW w:w="2226" w:type="dxa"/>
            <w:vAlign w:val="top"/>
          </w:tcPr>
          <w:p w14:paraId="01F1DFE4" w14:textId="67249D6F" w:rsidR="00624A71" w:rsidRDefault="00624A71" w:rsidP="001B578A">
            <w:pPr>
              <w:ind w:firstLine="0"/>
            </w:pPr>
            <w:r>
              <w:t>17.2 Chọn xem lịch sử thu chi theo một ngày nào đó</w:t>
            </w:r>
          </w:p>
        </w:tc>
        <w:tc>
          <w:tcPr>
            <w:tcW w:w="3403" w:type="dxa"/>
            <w:vAlign w:val="top"/>
          </w:tcPr>
          <w:p w14:paraId="3726D76A" w14:textId="0D2B51D1" w:rsidR="00624A71" w:rsidRDefault="00624A71" w:rsidP="001B578A">
            <w:pPr>
              <w:ind w:firstLine="0"/>
            </w:pPr>
            <w:r>
              <w:t>Hiển thị các khoản thu chi được thực hiện trong ngày đã chọn</w:t>
            </w:r>
          </w:p>
        </w:tc>
        <w:tc>
          <w:tcPr>
            <w:tcW w:w="1048" w:type="dxa"/>
            <w:vAlign w:val="top"/>
          </w:tcPr>
          <w:p w14:paraId="6822D014" w14:textId="6A7FE7D1" w:rsidR="00624A71" w:rsidRDefault="00624A71" w:rsidP="001B578A">
            <w:pPr>
              <w:ind w:firstLine="0"/>
              <w:jc w:val="center"/>
            </w:pPr>
            <w:r>
              <w:t>Đạt</w:t>
            </w:r>
          </w:p>
        </w:tc>
      </w:tr>
      <w:tr w:rsidR="00D36D7F" w14:paraId="4CCBA806" w14:textId="77777777" w:rsidTr="00855BF2">
        <w:tc>
          <w:tcPr>
            <w:tcW w:w="2225" w:type="dxa"/>
            <w:vMerge w:val="restart"/>
            <w:vAlign w:val="top"/>
          </w:tcPr>
          <w:p w14:paraId="15C6471D" w14:textId="5C74FCA0" w:rsidR="00D36D7F" w:rsidRDefault="00D36D7F" w:rsidP="001B578A">
            <w:pPr>
              <w:ind w:firstLine="0"/>
            </w:pPr>
            <w:r>
              <w:t>18. Thêm kế hoạch tiết kiệm</w:t>
            </w:r>
          </w:p>
        </w:tc>
        <w:tc>
          <w:tcPr>
            <w:tcW w:w="2226" w:type="dxa"/>
            <w:vAlign w:val="top"/>
          </w:tcPr>
          <w:p w14:paraId="72A2EF23" w14:textId="1BCFB228" w:rsidR="00D36D7F" w:rsidRDefault="00D36D7F" w:rsidP="001B578A">
            <w:pPr>
              <w:ind w:firstLine="0"/>
            </w:pPr>
            <w:r>
              <w:t>18.1 Thêm kế hoạch tiết kiệm với mọi thông tin hợp lệ</w:t>
            </w:r>
          </w:p>
        </w:tc>
        <w:tc>
          <w:tcPr>
            <w:tcW w:w="3403" w:type="dxa"/>
            <w:vAlign w:val="top"/>
          </w:tcPr>
          <w:p w14:paraId="6FBCF61E" w14:textId="4D5CAB0A" w:rsidR="00D36D7F" w:rsidRDefault="00D36D7F" w:rsidP="001B578A">
            <w:pPr>
              <w:ind w:firstLine="0"/>
            </w:pPr>
            <w:r>
              <w:t>Thông báo “thêm kế hoạch tiết kiệm thành công”</w:t>
            </w:r>
          </w:p>
        </w:tc>
        <w:tc>
          <w:tcPr>
            <w:tcW w:w="1048" w:type="dxa"/>
            <w:vAlign w:val="top"/>
          </w:tcPr>
          <w:p w14:paraId="3F3AC606" w14:textId="6ECC89E4" w:rsidR="00D36D7F" w:rsidRDefault="00D36D7F" w:rsidP="001B578A">
            <w:pPr>
              <w:ind w:firstLine="0"/>
              <w:jc w:val="center"/>
            </w:pPr>
            <w:r>
              <w:t>Đạt</w:t>
            </w:r>
          </w:p>
        </w:tc>
      </w:tr>
      <w:tr w:rsidR="00D36D7F" w14:paraId="155E3788" w14:textId="77777777" w:rsidTr="00855BF2">
        <w:tc>
          <w:tcPr>
            <w:tcW w:w="2225" w:type="dxa"/>
            <w:vMerge/>
            <w:vAlign w:val="top"/>
          </w:tcPr>
          <w:p w14:paraId="5DA8C70A" w14:textId="77777777" w:rsidR="00D36D7F" w:rsidRDefault="00D36D7F" w:rsidP="001B578A">
            <w:pPr>
              <w:ind w:firstLine="0"/>
            </w:pPr>
          </w:p>
        </w:tc>
        <w:tc>
          <w:tcPr>
            <w:tcW w:w="2226" w:type="dxa"/>
            <w:vAlign w:val="top"/>
          </w:tcPr>
          <w:p w14:paraId="2EE8A393" w14:textId="5CF91D94" w:rsidR="00D36D7F" w:rsidRDefault="00D36D7F" w:rsidP="001B578A">
            <w:pPr>
              <w:ind w:firstLine="0"/>
            </w:pPr>
            <w:r>
              <w:t>18.2 Thêm kế hoạch tiết kiệm với tên kế hoạch trùng với tên kế hoạch đã thêm trước đó</w:t>
            </w:r>
          </w:p>
        </w:tc>
        <w:tc>
          <w:tcPr>
            <w:tcW w:w="3403" w:type="dxa"/>
            <w:vAlign w:val="top"/>
          </w:tcPr>
          <w:p w14:paraId="2DD8092F" w14:textId="3423BBEC" w:rsidR="00D36D7F" w:rsidRDefault="00D36D7F" w:rsidP="001B578A">
            <w:pPr>
              <w:ind w:firstLine="0"/>
            </w:pPr>
            <w:r>
              <w:t>Thông báo “Tên kế hoạch tiết kiệm này đã tồn tại”</w:t>
            </w:r>
          </w:p>
        </w:tc>
        <w:tc>
          <w:tcPr>
            <w:tcW w:w="1048" w:type="dxa"/>
            <w:vAlign w:val="top"/>
          </w:tcPr>
          <w:p w14:paraId="53E50E30" w14:textId="20B78F78" w:rsidR="00D36D7F" w:rsidRDefault="00D36D7F" w:rsidP="001B578A">
            <w:pPr>
              <w:ind w:firstLine="0"/>
              <w:jc w:val="center"/>
            </w:pPr>
            <w:r>
              <w:t>Đạt</w:t>
            </w:r>
          </w:p>
        </w:tc>
      </w:tr>
      <w:tr w:rsidR="00D36D7F" w14:paraId="4D203642" w14:textId="77777777" w:rsidTr="00855BF2">
        <w:tc>
          <w:tcPr>
            <w:tcW w:w="2225" w:type="dxa"/>
            <w:vMerge/>
            <w:vAlign w:val="top"/>
          </w:tcPr>
          <w:p w14:paraId="03C40881" w14:textId="77777777" w:rsidR="00D36D7F" w:rsidRDefault="00D36D7F" w:rsidP="001B578A">
            <w:pPr>
              <w:ind w:firstLine="0"/>
            </w:pPr>
          </w:p>
        </w:tc>
        <w:tc>
          <w:tcPr>
            <w:tcW w:w="2226" w:type="dxa"/>
            <w:vAlign w:val="top"/>
          </w:tcPr>
          <w:p w14:paraId="1286DEF5" w14:textId="70304954" w:rsidR="00D36D7F" w:rsidRDefault="00D36D7F" w:rsidP="001B578A">
            <w:pPr>
              <w:ind w:firstLine="0"/>
            </w:pPr>
            <w:r>
              <w:t>18.3 Thêm kế hoạch tiết kiệm với ngày kết thúc trước ngày bắt đầu</w:t>
            </w:r>
          </w:p>
        </w:tc>
        <w:tc>
          <w:tcPr>
            <w:tcW w:w="3403" w:type="dxa"/>
            <w:vAlign w:val="top"/>
          </w:tcPr>
          <w:p w14:paraId="5B242948" w14:textId="148A3028" w:rsidR="00D36D7F" w:rsidRDefault="00D36D7F" w:rsidP="001B578A">
            <w:pPr>
              <w:ind w:firstLine="0"/>
            </w:pPr>
            <w:r>
              <w:t>Thông báo “Ngày kết thúc phải sau ngày bắt đầu”</w:t>
            </w:r>
          </w:p>
        </w:tc>
        <w:tc>
          <w:tcPr>
            <w:tcW w:w="1048" w:type="dxa"/>
            <w:vAlign w:val="top"/>
          </w:tcPr>
          <w:p w14:paraId="1550858D" w14:textId="17FD3793" w:rsidR="00D36D7F" w:rsidRDefault="00541CFD" w:rsidP="001B578A">
            <w:pPr>
              <w:ind w:firstLine="0"/>
              <w:jc w:val="center"/>
            </w:pPr>
            <w:r>
              <w:t>Đạt</w:t>
            </w:r>
          </w:p>
        </w:tc>
      </w:tr>
      <w:tr w:rsidR="00541CFD" w14:paraId="31204C8D" w14:textId="77777777" w:rsidTr="00855BF2">
        <w:tc>
          <w:tcPr>
            <w:tcW w:w="2225" w:type="dxa"/>
            <w:vMerge w:val="restart"/>
            <w:vAlign w:val="top"/>
          </w:tcPr>
          <w:p w14:paraId="360BFAE0" w14:textId="48F87968" w:rsidR="00541CFD" w:rsidRDefault="00541CFD" w:rsidP="001B578A">
            <w:pPr>
              <w:ind w:firstLine="0"/>
            </w:pPr>
            <w:r>
              <w:t>19. Thu chi cho kế hoạch tiết kiệm</w:t>
            </w:r>
          </w:p>
        </w:tc>
        <w:tc>
          <w:tcPr>
            <w:tcW w:w="2226" w:type="dxa"/>
            <w:vAlign w:val="top"/>
          </w:tcPr>
          <w:p w14:paraId="04A439D9" w14:textId="09A3E717" w:rsidR="00541CFD" w:rsidRDefault="00541CFD" w:rsidP="001B578A">
            <w:pPr>
              <w:ind w:firstLine="0"/>
            </w:pPr>
            <w:r>
              <w:t>19.1 Thực hiện thu chi cho kế hoạch tiết kiệm có trạng thái Đang thực hiện</w:t>
            </w:r>
          </w:p>
        </w:tc>
        <w:tc>
          <w:tcPr>
            <w:tcW w:w="3403" w:type="dxa"/>
            <w:vAlign w:val="top"/>
          </w:tcPr>
          <w:p w14:paraId="2B4BDE79" w14:textId="141E8104" w:rsidR="00541CFD" w:rsidRDefault="00541CFD" w:rsidP="001B578A">
            <w:pPr>
              <w:ind w:firstLine="0"/>
            </w:pPr>
            <w:r>
              <w:t>Thêm thành công các khoản thu chi</w:t>
            </w:r>
          </w:p>
        </w:tc>
        <w:tc>
          <w:tcPr>
            <w:tcW w:w="1048" w:type="dxa"/>
            <w:vAlign w:val="top"/>
          </w:tcPr>
          <w:p w14:paraId="18A29AFB" w14:textId="7EAB8D45" w:rsidR="00541CFD" w:rsidRDefault="00541CFD" w:rsidP="001B578A">
            <w:pPr>
              <w:ind w:firstLine="0"/>
              <w:jc w:val="center"/>
            </w:pPr>
            <w:r>
              <w:t>Đạt</w:t>
            </w:r>
          </w:p>
        </w:tc>
      </w:tr>
      <w:tr w:rsidR="00541CFD" w14:paraId="685C0342" w14:textId="77777777" w:rsidTr="00855BF2">
        <w:tc>
          <w:tcPr>
            <w:tcW w:w="2225" w:type="dxa"/>
            <w:vMerge/>
            <w:vAlign w:val="top"/>
          </w:tcPr>
          <w:p w14:paraId="6FFB1981" w14:textId="77777777" w:rsidR="00541CFD" w:rsidRDefault="00541CFD" w:rsidP="001B578A">
            <w:pPr>
              <w:ind w:firstLine="0"/>
            </w:pPr>
          </w:p>
        </w:tc>
        <w:tc>
          <w:tcPr>
            <w:tcW w:w="2226" w:type="dxa"/>
            <w:vAlign w:val="top"/>
          </w:tcPr>
          <w:p w14:paraId="0F0E5D42" w14:textId="719029B3" w:rsidR="00541CFD" w:rsidRDefault="00541CFD" w:rsidP="001B578A">
            <w:pPr>
              <w:ind w:firstLine="0"/>
            </w:pPr>
            <w:r>
              <w:t>19.2 Thực hiện thu chi cho kế hoạch tiết kiệm có trạng thái Đã kết thúc – Thành công hoặc thất bại</w:t>
            </w:r>
          </w:p>
        </w:tc>
        <w:tc>
          <w:tcPr>
            <w:tcW w:w="3403" w:type="dxa"/>
            <w:vAlign w:val="top"/>
          </w:tcPr>
          <w:p w14:paraId="351C55F7" w14:textId="23B109F2" w:rsidR="00541CFD" w:rsidRDefault="00541CFD" w:rsidP="001B578A">
            <w:pPr>
              <w:ind w:firstLine="0"/>
            </w:pPr>
            <w:r>
              <w:t>Thông báo “Kế hoạch đã kết thúc”</w:t>
            </w:r>
          </w:p>
        </w:tc>
        <w:tc>
          <w:tcPr>
            <w:tcW w:w="1048" w:type="dxa"/>
            <w:vAlign w:val="top"/>
          </w:tcPr>
          <w:p w14:paraId="1B1AA5EC" w14:textId="16578F99" w:rsidR="00541CFD" w:rsidRDefault="00541CFD" w:rsidP="001B578A">
            <w:pPr>
              <w:ind w:firstLine="0"/>
              <w:jc w:val="center"/>
            </w:pPr>
            <w:r>
              <w:t>Đạt</w:t>
            </w:r>
          </w:p>
        </w:tc>
      </w:tr>
      <w:tr w:rsidR="001B578A" w14:paraId="617B2CBC" w14:textId="77777777" w:rsidTr="00855BF2">
        <w:tc>
          <w:tcPr>
            <w:tcW w:w="2225" w:type="dxa"/>
            <w:vAlign w:val="top"/>
          </w:tcPr>
          <w:p w14:paraId="3B3918D8" w14:textId="386BEA57" w:rsidR="001B578A" w:rsidRDefault="001B578A" w:rsidP="001B578A">
            <w:pPr>
              <w:ind w:firstLine="0"/>
            </w:pPr>
            <w:r>
              <w:t>20. Xem chi tiết kế hoạch tiết kiệm</w:t>
            </w:r>
          </w:p>
        </w:tc>
        <w:tc>
          <w:tcPr>
            <w:tcW w:w="2226" w:type="dxa"/>
            <w:vAlign w:val="top"/>
          </w:tcPr>
          <w:p w14:paraId="187ADDF4" w14:textId="139D5D75" w:rsidR="001B578A" w:rsidRDefault="00A645B9" w:rsidP="001B578A">
            <w:pPr>
              <w:ind w:firstLine="0"/>
            </w:pPr>
            <w:r>
              <w:t>20.1 Chọn xem chi tiết kế hoạch tiết kiệm</w:t>
            </w:r>
          </w:p>
        </w:tc>
        <w:tc>
          <w:tcPr>
            <w:tcW w:w="3403" w:type="dxa"/>
            <w:vAlign w:val="top"/>
          </w:tcPr>
          <w:p w14:paraId="3CA1A385" w14:textId="2DC5320E" w:rsidR="001B578A" w:rsidRDefault="00A645B9" w:rsidP="001B578A">
            <w:pPr>
              <w:ind w:firstLine="0"/>
            </w:pPr>
            <w:r>
              <w:t>Hiển thị chi tiết thông tin của kế hoạch đã chọn</w:t>
            </w:r>
          </w:p>
        </w:tc>
        <w:tc>
          <w:tcPr>
            <w:tcW w:w="1048" w:type="dxa"/>
            <w:vAlign w:val="top"/>
          </w:tcPr>
          <w:p w14:paraId="200B02E7" w14:textId="1425DEE5" w:rsidR="001B578A" w:rsidRDefault="00A645B9" w:rsidP="001B578A">
            <w:pPr>
              <w:ind w:firstLine="0"/>
              <w:jc w:val="center"/>
            </w:pPr>
            <w:r>
              <w:t>Đạt</w:t>
            </w:r>
          </w:p>
        </w:tc>
      </w:tr>
      <w:tr w:rsidR="001B578A" w14:paraId="2A3DC73C" w14:textId="77777777" w:rsidTr="00855BF2">
        <w:tc>
          <w:tcPr>
            <w:tcW w:w="2225" w:type="dxa"/>
            <w:vAlign w:val="top"/>
          </w:tcPr>
          <w:p w14:paraId="210FCABA" w14:textId="06482AFD" w:rsidR="001B578A" w:rsidRDefault="001B578A" w:rsidP="001B578A">
            <w:pPr>
              <w:ind w:firstLine="0"/>
            </w:pPr>
            <w:r>
              <w:t>21. Xem lịch sử thu chi cho kế hoạch tiết kiệm</w:t>
            </w:r>
          </w:p>
        </w:tc>
        <w:tc>
          <w:tcPr>
            <w:tcW w:w="2226" w:type="dxa"/>
            <w:vAlign w:val="top"/>
          </w:tcPr>
          <w:p w14:paraId="75E1138A" w14:textId="16C78394" w:rsidR="001B578A" w:rsidRDefault="00A645B9" w:rsidP="001B578A">
            <w:pPr>
              <w:ind w:firstLine="0"/>
            </w:pPr>
            <w:r>
              <w:t>21.1 Chọn xem lịch sử thu chi của một kế hoạch tiết kiệm</w:t>
            </w:r>
          </w:p>
        </w:tc>
        <w:tc>
          <w:tcPr>
            <w:tcW w:w="3403" w:type="dxa"/>
            <w:vAlign w:val="top"/>
          </w:tcPr>
          <w:p w14:paraId="56B78A65" w14:textId="36C20474" w:rsidR="001B578A" w:rsidRDefault="00A645B9" w:rsidP="001B578A">
            <w:pPr>
              <w:ind w:firstLine="0"/>
            </w:pPr>
            <w:r>
              <w:t>Hiển thị các khoản thu chi của kế hoạch tiết kiệm đã chọn</w:t>
            </w:r>
          </w:p>
        </w:tc>
        <w:tc>
          <w:tcPr>
            <w:tcW w:w="1048" w:type="dxa"/>
            <w:vAlign w:val="top"/>
          </w:tcPr>
          <w:p w14:paraId="5A4528DF" w14:textId="4EF715C7" w:rsidR="001B578A" w:rsidRDefault="003C107D" w:rsidP="001B578A">
            <w:pPr>
              <w:ind w:firstLine="0"/>
              <w:jc w:val="center"/>
            </w:pPr>
            <w:r>
              <w:t>Đạt</w:t>
            </w:r>
          </w:p>
        </w:tc>
      </w:tr>
      <w:tr w:rsidR="001B578A" w14:paraId="66E424A3" w14:textId="77777777" w:rsidTr="00855BF2">
        <w:tc>
          <w:tcPr>
            <w:tcW w:w="2225" w:type="dxa"/>
            <w:vAlign w:val="top"/>
          </w:tcPr>
          <w:p w14:paraId="67B12D34" w14:textId="4721F0B7" w:rsidR="001B578A" w:rsidRDefault="001B578A" w:rsidP="001B578A">
            <w:pPr>
              <w:ind w:firstLine="0"/>
            </w:pPr>
            <w:r>
              <w:t>22. Xóa kế hoạch tiết kiệm</w:t>
            </w:r>
          </w:p>
        </w:tc>
        <w:tc>
          <w:tcPr>
            <w:tcW w:w="2226" w:type="dxa"/>
            <w:vAlign w:val="top"/>
          </w:tcPr>
          <w:p w14:paraId="13200839" w14:textId="7460F28F" w:rsidR="001B578A" w:rsidRDefault="003C107D" w:rsidP="001B578A">
            <w:pPr>
              <w:ind w:firstLine="0"/>
            </w:pPr>
            <w:r>
              <w:t>22.1</w:t>
            </w:r>
            <w:r w:rsidR="000301B5">
              <w:t xml:space="preserve"> Thực hiện xóa một kế hoạch tiết kiệm</w:t>
            </w:r>
          </w:p>
        </w:tc>
        <w:tc>
          <w:tcPr>
            <w:tcW w:w="3403" w:type="dxa"/>
            <w:vAlign w:val="top"/>
          </w:tcPr>
          <w:p w14:paraId="4EE82E80" w14:textId="46926542" w:rsidR="001B578A" w:rsidRDefault="000301B5" w:rsidP="001B578A">
            <w:pPr>
              <w:ind w:firstLine="0"/>
            </w:pPr>
            <w:r>
              <w:t>Thông báo “Xóa thành công”</w:t>
            </w:r>
          </w:p>
        </w:tc>
        <w:tc>
          <w:tcPr>
            <w:tcW w:w="1048" w:type="dxa"/>
            <w:vAlign w:val="top"/>
          </w:tcPr>
          <w:p w14:paraId="3C4CBC64" w14:textId="0FF27ED2" w:rsidR="001B578A" w:rsidRDefault="00217F80" w:rsidP="001B578A">
            <w:pPr>
              <w:ind w:firstLine="0"/>
              <w:jc w:val="center"/>
            </w:pPr>
            <w:r>
              <w:t>Đạt</w:t>
            </w:r>
          </w:p>
        </w:tc>
      </w:tr>
      <w:tr w:rsidR="00D31336" w14:paraId="4BFDE8B3" w14:textId="77777777" w:rsidTr="00855BF2">
        <w:tc>
          <w:tcPr>
            <w:tcW w:w="2225" w:type="dxa"/>
            <w:vMerge w:val="restart"/>
            <w:vAlign w:val="top"/>
          </w:tcPr>
          <w:p w14:paraId="24EBDFAD" w14:textId="4661411B" w:rsidR="00D31336" w:rsidRDefault="00D31336" w:rsidP="001B578A">
            <w:pPr>
              <w:ind w:firstLine="0"/>
            </w:pPr>
            <w:r>
              <w:t>23. Thêm danh mục thu chi</w:t>
            </w:r>
          </w:p>
        </w:tc>
        <w:tc>
          <w:tcPr>
            <w:tcW w:w="2226" w:type="dxa"/>
            <w:vAlign w:val="top"/>
          </w:tcPr>
          <w:p w14:paraId="07F0AAE5" w14:textId="233D608B" w:rsidR="00D31336" w:rsidRDefault="00D31336" w:rsidP="001B578A">
            <w:pPr>
              <w:ind w:firstLine="0"/>
            </w:pPr>
            <w:r>
              <w:t>23.1 Thêm danh mục thu chi với các thông tin hợp lệ</w:t>
            </w:r>
          </w:p>
        </w:tc>
        <w:tc>
          <w:tcPr>
            <w:tcW w:w="3403" w:type="dxa"/>
            <w:vAlign w:val="top"/>
          </w:tcPr>
          <w:p w14:paraId="36D8CBC3" w14:textId="50A50800" w:rsidR="00D31336" w:rsidRDefault="00D31336" w:rsidP="001B578A">
            <w:pPr>
              <w:ind w:firstLine="0"/>
            </w:pPr>
            <w:r>
              <w:t>Thông báo “Thêm danh mục thành công”</w:t>
            </w:r>
          </w:p>
        </w:tc>
        <w:tc>
          <w:tcPr>
            <w:tcW w:w="1048" w:type="dxa"/>
            <w:vAlign w:val="top"/>
          </w:tcPr>
          <w:p w14:paraId="360DD700" w14:textId="64A85ECB" w:rsidR="00D31336" w:rsidRDefault="00D31336" w:rsidP="001B578A">
            <w:pPr>
              <w:ind w:firstLine="0"/>
              <w:jc w:val="center"/>
            </w:pPr>
            <w:r>
              <w:t>Đạt</w:t>
            </w:r>
          </w:p>
        </w:tc>
      </w:tr>
      <w:tr w:rsidR="00D31336" w14:paraId="0BCC7438" w14:textId="77777777" w:rsidTr="00855BF2">
        <w:tc>
          <w:tcPr>
            <w:tcW w:w="2225" w:type="dxa"/>
            <w:vMerge/>
            <w:vAlign w:val="top"/>
          </w:tcPr>
          <w:p w14:paraId="192A6887" w14:textId="77777777" w:rsidR="00D31336" w:rsidRDefault="00D31336" w:rsidP="001B578A">
            <w:pPr>
              <w:ind w:firstLine="0"/>
            </w:pPr>
          </w:p>
        </w:tc>
        <w:tc>
          <w:tcPr>
            <w:tcW w:w="2226" w:type="dxa"/>
            <w:vAlign w:val="top"/>
          </w:tcPr>
          <w:p w14:paraId="0AF8BC71" w14:textId="0DC3E53A" w:rsidR="00D31336" w:rsidRDefault="00D31336" w:rsidP="001B578A">
            <w:pPr>
              <w:ind w:firstLine="0"/>
            </w:pPr>
            <w:r>
              <w:t>23.2 Thêm danh mục thu chi với tên danh mục trùng với tên danh mục đã thêm trước đó</w:t>
            </w:r>
          </w:p>
        </w:tc>
        <w:tc>
          <w:tcPr>
            <w:tcW w:w="3403" w:type="dxa"/>
            <w:vAlign w:val="top"/>
          </w:tcPr>
          <w:p w14:paraId="0361F3C7" w14:textId="1F5BE92B" w:rsidR="00D31336" w:rsidRDefault="00D31336" w:rsidP="001B578A">
            <w:pPr>
              <w:ind w:firstLine="0"/>
            </w:pPr>
            <w:r>
              <w:t>Thông báo “Tên danh mục này đã tồn tại”</w:t>
            </w:r>
          </w:p>
        </w:tc>
        <w:tc>
          <w:tcPr>
            <w:tcW w:w="1048" w:type="dxa"/>
            <w:vAlign w:val="top"/>
          </w:tcPr>
          <w:p w14:paraId="5FD1B9A9" w14:textId="240CD5B6" w:rsidR="00D31336" w:rsidRDefault="00D31336" w:rsidP="001B578A">
            <w:pPr>
              <w:ind w:firstLine="0"/>
              <w:jc w:val="center"/>
            </w:pPr>
            <w:r>
              <w:t>Đạt</w:t>
            </w:r>
          </w:p>
        </w:tc>
      </w:tr>
      <w:tr w:rsidR="001B578A" w14:paraId="089A1C72" w14:textId="77777777" w:rsidTr="00855BF2">
        <w:tc>
          <w:tcPr>
            <w:tcW w:w="2225" w:type="dxa"/>
            <w:vAlign w:val="top"/>
          </w:tcPr>
          <w:p w14:paraId="6AA764D4" w14:textId="162C0252" w:rsidR="001B578A" w:rsidRDefault="001B578A" w:rsidP="001B578A">
            <w:pPr>
              <w:ind w:firstLine="0"/>
            </w:pPr>
            <w:r>
              <w:t>24. Xóa danh mục thu chi</w:t>
            </w:r>
          </w:p>
        </w:tc>
        <w:tc>
          <w:tcPr>
            <w:tcW w:w="2226" w:type="dxa"/>
            <w:vAlign w:val="top"/>
          </w:tcPr>
          <w:p w14:paraId="32D3FCAC" w14:textId="2491AEEF" w:rsidR="001B578A" w:rsidRDefault="00A72545" w:rsidP="001B578A">
            <w:pPr>
              <w:ind w:firstLine="0"/>
            </w:pPr>
            <w:r>
              <w:t>24.1 Chọn xóa danh mục thu chi do người dùng thêm</w:t>
            </w:r>
          </w:p>
        </w:tc>
        <w:tc>
          <w:tcPr>
            <w:tcW w:w="3403" w:type="dxa"/>
            <w:vAlign w:val="top"/>
          </w:tcPr>
          <w:p w14:paraId="09911C4B" w14:textId="708D5CAA" w:rsidR="001B578A" w:rsidRDefault="00A72545" w:rsidP="001B578A">
            <w:pPr>
              <w:ind w:firstLine="0"/>
            </w:pPr>
            <w:r>
              <w:t>Thông báo “Xóa thành công”</w:t>
            </w:r>
          </w:p>
        </w:tc>
        <w:tc>
          <w:tcPr>
            <w:tcW w:w="1048" w:type="dxa"/>
            <w:vAlign w:val="top"/>
          </w:tcPr>
          <w:p w14:paraId="1EF71981" w14:textId="0F9DBE6D" w:rsidR="001B578A" w:rsidRDefault="00A72545" w:rsidP="001B578A">
            <w:pPr>
              <w:ind w:firstLine="0"/>
              <w:jc w:val="center"/>
            </w:pPr>
            <w:r>
              <w:t>Đạt</w:t>
            </w:r>
          </w:p>
        </w:tc>
      </w:tr>
      <w:tr w:rsidR="00A72545" w14:paraId="58BF71D8" w14:textId="77777777" w:rsidTr="00855BF2">
        <w:tc>
          <w:tcPr>
            <w:tcW w:w="2225" w:type="dxa"/>
            <w:vAlign w:val="top"/>
          </w:tcPr>
          <w:p w14:paraId="4B0331EC" w14:textId="77777777" w:rsidR="00A72545" w:rsidRDefault="00A72545" w:rsidP="001B578A">
            <w:pPr>
              <w:ind w:firstLine="0"/>
            </w:pPr>
          </w:p>
        </w:tc>
        <w:tc>
          <w:tcPr>
            <w:tcW w:w="2226" w:type="dxa"/>
            <w:vAlign w:val="top"/>
          </w:tcPr>
          <w:p w14:paraId="549F0745" w14:textId="70B845B9" w:rsidR="00A72545" w:rsidRDefault="00A72545" w:rsidP="001B578A">
            <w:pPr>
              <w:ind w:firstLine="0"/>
            </w:pPr>
            <w:r>
              <w:t>24.2 Chọn xóa danh mục thu chi mặc định của ứng dụng</w:t>
            </w:r>
          </w:p>
        </w:tc>
        <w:tc>
          <w:tcPr>
            <w:tcW w:w="3403" w:type="dxa"/>
            <w:vAlign w:val="top"/>
          </w:tcPr>
          <w:p w14:paraId="73E6C86A" w14:textId="1C888018" w:rsidR="00A72545" w:rsidRDefault="00A72545" w:rsidP="001B578A">
            <w:pPr>
              <w:ind w:firstLine="0"/>
            </w:pPr>
            <w:r>
              <w:t>Thông báo “Danh mục mặc định không thể xóa”</w:t>
            </w:r>
          </w:p>
        </w:tc>
        <w:tc>
          <w:tcPr>
            <w:tcW w:w="1048" w:type="dxa"/>
            <w:vAlign w:val="top"/>
          </w:tcPr>
          <w:p w14:paraId="77A38F5A" w14:textId="148F822A" w:rsidR="00A72545" w:rsidRDefault="00A72545" w:rsidP="001B578A">
            <w:pPr>
              <w:ind w:firstLine="0"/>
              <w:jc w:val="center"/>
            </w:pPr>
            <w:r>
              <w:t>Đạt</w:t>
            </w:r>
          </w:p>
        </w:tc>
      </w:tr>
      <w:tr w:rsidR="001B578A" w14:paraId="7DD7B9B7" w14:textId="77777777" w:rsidTr="00855BF2">
        <w:tc>
          <w:tcPr>
            <w:tcW w:w="2225" w:type="dxa"/>
            <w:vAlign w:val="top"/>
          </w:tcPr>
          <w:p w14:paraId="083277CB" w14:textId="2498399C" w:rsidR="001B578A" w:rsidRDefault="001B578A" w:rsidP="001B578A">
            <w:pPr>
              <w:ind w:firstLine="0"/>
            </w:pPr>
            <w:r>
              <w:t>25. Cập nhật danh mục thu chi</w:t>
            </w:r>
          </w:p>
        </w:tc>
        <w:tc>
          <w:tcPr>
            <w:tcW w:w="2226" w:type="dxa"/>
            <w:vAlign w:val="top"/>
          </w:tcPr>
          <w:p w14:paraId="132A4F83" w14:textId="7D88F94A" w:rsidR="001B578A" w:rsidRDefault="00BC76FD" w:rsidP="001B578A">
            <w:pPr>
              <w:ind w:firstLine="0"/>
            </w:pPr>
            <w:r>
              <w:t>25.1 Cập nhật danh mục thu chi với các thông tin hợp lệ</w:t>
            </w:r>
          </w:p>
        </w:tc>
        <w:tc>
          <w:tcPr>
            <w:tcW w:w="3403" w:type="dxa"/>
            <w:vAlign w:val="top"/>
          </w:tcPr>
          <w:p w14:paraId="593900DF" w14:textId="68EDF80B" w:rsidR="001B578A" w:rsidRDefault="00BC76FD" w:rsidP="001B578A">
            <w:pPr>
              <w:ind w:firstLine="0"/>
            </w:pPr>
            <w:r>
              <w:t>Thông báo “Cập nhật thành công”</w:t>
            </w:r>
          </w:p>
        </w:tc>
        <w:tc>
          <w:tcPr>
            <w:tcW w:w="1048" w:type="dxa"/>
            <w:vAlign w:val="top"/>
          </w:tcPr>
          <w:p w14:paraId="7AE35242" w14:textId="5D897BBF" w:rsidR="001B578A" w:rsidRDefault="004105E9" w:rsidP="00866FCD">
            <w:pPr>
              <w:keepNext/>
              <w:ind w:firstLine="0"/>
              <w:jc w:val="center"/>
            </w:pPr>
            <w:r>
              <w:t>Đạt</w:t>
            </w:r>
          </w:p>
        </w:tc>
      </w:tr>
      <w:tr w:rsidR="004105E9" w14:paraId="051B1C98" w14:textId="77777777" w:rsidTr="00855BF2">
        <w:tc>
          <w:tcPr>
            <w:tcW w:w="2225" w:type="dxa"/>
            <w:vAlign w:val="top"/>
          </w:tcPr>
          <w:p w14:paraId="6651E32C" w14:textId="77777777" w:rsidR="004105E9" w:rsidRDefault="004105E9" w:rsidP="001B578A">
            <w:pPr>
              <w:ind w:firstLine="0"/>
            </w:pPr>
          </w:p>
        </w:tc>
        <w:tc>
          <w:tcPr>
            <w:tcW w:w="2226" w:type="dxa"/>
            <w:vAlign w:val="top"/>
          </w:tcPr>
          <w:p w14:paraId="6E850B23" w14:textId="06D9BD9B" w:rsidR="004105E9" w:rsidRDefault="004105E9" w:rsidP="001B578A">
            <w:pPr>
              <w:ind w:firstLine="0"/>
            </w:pPr>
            <w:r>
              <w:t xml:space="preserve">25.2 Cập nhật danh mục thu chi với tên danh mục trùng với tên danh mục đã thêm trước đó </w:t>
            </w:r>
          </w:p>
        </w:tc>
        <w:tc>
          <w:tcPr>
            <w:tcW w:w="3403" w:type="dxa"/>
            <w:vAlign w:val="top"/>
          </w:tcPr>
          <w:p w14:paraId="01093D19" w14:textId="78275A60" w:rsidR="004105E9" w:rsidRDefault="004105E9" w:rsidP="001B578A">
            <w:pPr>
              <w:ind w:firstLine="0"/>
            </w:pPr>
            <w:r>
              <w:t>Thông báo “Tên danh mục này đã tồn tại”</w:t>
            </w:r>
          </w:p>
        </w:tc>
        <w:tc>
          <w:tcPr>
            <w:tcW w:w="1048" w:type="dxa"/>
            <w:vAlign w:val="top"/>
          </w:tcPr>
          <w:p w14:paraId="5A799377" w14:textId="6E7CBCB4" w:rsidR="004105E9" w:rsidRDefault="004105E9" w:rsidP="00866FCD">
            <w:pPr>
              <w:keepNext/>
              <w:ind w:firstLine="0"/>
              <w:jc w:val="center"/>
            </w:pPr>
            <w:r>
              <w:t>Đạt</w:t>
            </w:r>
          </w:p>
        </w:tc>
      </w:tr>
    </w:tbl>
    <w:p w14:paraId="35E8E0CD" w14:textId="44B46796" w:rsidR="003D189D" w:rsidRPr="00866FCD" w:rsidRDefault="00866FCD" w:rsidP="00866FCD">
      <w:pPr>
        <w:pStyle w:val="Caption"/>
        <w:rPr>
          <w:i/>
          <w:iCs/>
        </w:rPr>
        <w:sectPr w:rsidR="003D189D" w:rsidRPr="00866FCD" w:rsidSect="000D5C31">
          <w:pgSz w:w="11907" w:h="16840"/>
          <w:pgMar w:top="1701" w:right="1134" w:bottom="1701" w:left="1985" w:header="709" w:footer="709" w:gutter="0"/>
          <w:cols w:space="708"/>
          <w:docGrid w:linePitch="360"/>
        </w:sectPr>
      </w:pPr>
      <w:bookmarkStart w:id="267" w:name="_Toc45224249"/>
      <w:r w:rsidRPr="00866FCD">
        <w:rPr>
          <w:i/>
          <w:iCs/>
        </w:rPr>
        <w:t xml:space="preserve">Bảng </w:t>
      </w:r>
      <w:r w:rsidRPr="00866FCD">
        <w:rPr>
          <w:i/>
          <w:iCs/>
        </w:rPr>
        <w:fldChar w:fldCharType="begin"/>
      </w:r>
      <w:r w:rsidRPr="00866FCD">
        <w:rPr>
          <w:i/>
          <w:iCs/>
        </w:rPr>
        <w:instrText xml:space="preserve"> STYLEREF 1 \s </w:instrText>
      </w:r>
      <w:r w:rsidRPr="00866FCD">
        <w:rPr>
          <w:i/>
          <w:iCs/>
        </w:rPr>
        <w:fldChar w:fldCharType="separate"/>
      </w:r>
      <w:r w:rsidR="00863F5E">
        <w:rPr>
          <w:i/>
          <w:iCs/>
          <w:noProof/>
        </w:rPr>
        <w:t>4</w:t>
      </w:r>
      <w:r w:rsidRPr="00866FCD">
        <w:rPr>
          <w:i/>
          <w:iCs/>
        </w:rPr>
        <w:fldChar w:fldCharType="end"/>
      </w:r>
      <w:r w:rsidRPr="00866FCD">
        <w:rPr>
          <w:i/>
          <w:iCs/>
        </w:rPr>
        <w:t>.</w:t>
      </w:r>
      <w:r w:rsidRPr="00866FCD">
        <w:rPr>
          <w:i/>
          <w:iCs/>
        </w:rPr>
        <w:fldChar w:fldCharType="begin"/>
      </w:r>
      <w:r w:rsidRPr="00866FCD">
        <w:rPr>
          <w:i/>
          <w:iCs/>
        </w:rPr>
        <w:instrText xml:space="preserve"> SEQ Bảng \* ARABIC \s 1 </w:instrText>
      </w:r>
      <w:r w:rsidRPr="00866FCD">
        <w:rPr>
          <w:i/>
          <w:iCs/>
        </w:rPr>
        <w:fldChar w:fldCharType="separate"/>
      </w:r>
      <w:r w:rsidR="00863F5E">
        <w:rPr>
          <w:i/>
          <w:iCs/>
          <w:noProof/>
        </w:rPr>
        <w:t>1</w:t>
      </w:r>
      <w:r w:rsidRPr="00866FCD">
        <w:rPr>
          <w:i/>
          <w:iCs/>
        </w:rPr>
        <w:fldChar w:fldCharType="end"/>
      </w:r>
      <w:r w:rsidRPr="00866FCD">
        <w:rPr>
          <w:i/>
          <w:iCs/>
        </w:rPr>
        <w:t xml:space="preserve"> Danh sách các tình huống kiểm thử</w:t>
      </w:r>
      <w:bookmarkEnd w:id="267"/>
    </w:p>
    <w:p w14:paraId="4204DA43" w14:textId="77777777" w:rsidR="003867BF" w:rsidRDefault="0095530E">
      <w:pPr>
        <w:pStyle w:val="Heading1"/>
        <w:ind w:left="0"/>
      </w:pPr>
      <w:bookmarkStart w:id="268" w:name="_Toc169424253"/>
      <w:bookmarkStart w:id="269" w:name="_Toc45140965"/>
      <w:r>
        <w:t>: KẾT LUẬN</w:t>
      </w:r>
      <w:bookmarkEnd w:id="268"/>
      <w:bookmarkEnd w:id="269"/>
    </w:p>
    <w:p w14:paraId="4F36023F" w14:textId="73520E83" w:rsidR="003867BF" w:rsidRDefault="0095530E">
      <w:pPr>
        <w:pStyle w:val="Heading2"/>
      </w:pPr>
      <w:bookmarkStart w:id="270" w:name="_Toc45140966"/>
      <w:r>
        <w:t>Kết quả đạt được</w:t>
      </w:r>
      <w:bookmarkEnd w:id="270"/>
    </w:p>
    <w:p w14:paraId="2E03A4FD" w14:textId="57B75B05" w:rsidR="003A6BA9" w:rsidRDefault="003A6BA9" w:rsidP="00FA2CEA">
      <w:pPr>
        <w:spacing w:line="360" w:lineRule="auto"/>
      </w:pPr>
      <w:r>
        <w:t>Những chức năng đã hoàn thành trong ứng dụng:</w:t>
      </w:r>
    </w:p>
    <w:p w14:paraId="70A75CB8" w14:textId="77777777" w:rsidR="00FA2CEA" w:rsidRDefault="003A6BA9" w:rsidP="00AF2EDA">
      <w:pPr>
        <w:pStyle w:val="ListParagraph"/>
        <w:numPr>
          <w:ilvl w:val="0"/>
          <w:numId w:val="16"/>
        </w:numPr>
        <w:spacing w:line="360" w:lineRule="auto"/>
        <w:ind w:left="709" w:hanging="142"/>
      </w:pPr>
      <w:r>
        <w:t xml:space="preserve">Quản lý thu chi: </w:t>
      </w:r>
    </w:p>
    <w:p w14:paraId="2DDF8866" w14:textId="3EACD183" w:rsidR="00FA2CEA" w:rsidRDefault="00FA2CEA" w:rsidP="00AF2EDA">
      <w:pPr>
        <w:pStyle w:val="ListParagraph"/>
        <w:numPr>
          <w:ilvl w:val="0"/>
          <w:numId w:val="17"/>
        </w:numPr>
        <w:spacing w:line="360" w:lineRule="auto"/>
      </w:pPr>
      <w:r>
        <w:t>T</w:t>
      </w:r>
      <w:r w:rsidR="003A6BA9">
        <w:t>hêm</w:t>
      </w:r>
      <w:r w:rsidR="00995D9F">
        <w:t xml:space="preserve"> khoản</w:t>
      </w:r>
      <w:r w:rsidR="003A6BA9">
        <w:t xml:space="preserve"> thu chi</w:t>
      </w:r>
      <w:r>
        <w:t>.</w:t>
      </w:r>
    </w:p>
    <w:p w14:paraId="7CEDDDDE" w14:textId="164E9647" w:rsidR="00FA2CEA" w:rsidRDefault="00FA2CEA" w:rsidP="00AF2EDA">
      <w:pPr>
        <w:pStyle w:val="ListParagraph"/>
        <w:numPr>
          <w:ilvl w:val="0"/>
          <w:numId w:val="17"/>
        </w:numPr>
        <w:spacing w:line="360" w:lineRule="auto"/>
      </w:pPr>
      <w:r>
        <w:t>C</w:t>
      </w:r>
      <w:r w:rsidR="003A6BA9">
        <w:t>ập nhật</w:t>
      </w:r>
      <w:r w:rsidR="00995D9F">
        <w:t xml:space="preserve"> khoản</w:t>
      </w:r>
      <w:r w:rsidR="003A6BA9">
        <w:t xml:space="preserve"> thu chi</w:t>
      </w:r>
      <w:r>
        <w:t>.</w:t>
      </w:r>
    </w:p>
    <w:p w14:paraId="302BC475" w14:textId="578D7CFA" w:rsidR="003A6BA9" w:rsidRDefault="00FA2CEA" w:rsidP="00AF2EDA">
      <w:pPr>
        <w:pStyle w:val="ListParagraph"/>
        <w:numPr>
          <w:ilvl w:val="0"/>
          <w:numId w:val="17"/>
        </w:numPr>
        <w:spacing w:line="360" w:lineRule="auto"/>
      </w:pPr>
      <w:r>
        <w:t>X</w:t>
      </w:r>
      <w:r w:rsidR="003A6BA9">
        <w:t>óa</w:t>
      </w:r>
      <w:r w:rsidR="00995D9F">
        <w:t xml:space="preserve"> khoản</w:t>
      </w:r>
      <w:r w:rsidR="003A6BA9">
        <w:t xml:space="preserve"> thu chi.</w:t>
      </w:r>
    </w:p>
    <w:p w14:paraId="56AD9F8D" w14:textId="77777777" w:rsidR="00FA2CEA" w:rsidRDefault="003A6BA9" w:rsidP="00AF2EDA">
      <w:pPr>
        <w:pStyle w:val="ListParagraph"/>
        <w:numPr>
          <w:ilvl w:val="0"/>
          <w:numId w:val="16"/>
        </w:numPr>
        <w:spacing w:line="360" w:lineRule="auto"/>
        <w:ind w:left="709" w:hanging="142"/>
      </w:pPr>
      <w:r>
        <w:t xml:space="preserve">Quản lý ví: </w:t>
      </w:r>
    </w:p>
    <w:p w14:paraId="4424E8A9" w14:textId="095700F6" w:rsidR="00FA2CEA" w:rsidRDefault="00FA2CEA" w:rsidP="00AF2EDA">
      <w:pPr>
        <w:pStyle w:val="ListParagraph"/>
        <w:numPr>
          <w:ilvl w:val="0"/>
          <w:numId w:val="18"/>
        </w:numPr>
        <w:spacing w:line="360" w:lineRule="auto"/>
      </w:pPr>
      <w:r>
        <w:t>T</w:t>
      </w:r>
      <w:r w:rsidR="003A6BA9">
        <w:t>hêm ví</w:t>
      </w:r>
      <w:r>
        <w:t>.</w:t>
      </w:r>
    </w:p>
    <w:p w14:paraId="354F6AAE" w14:textId="05225D99" w:rsidR="00FA2CEA" w:rsidRDefault="00FA2CEA" w:rsidP="00AF2EDA">
      <w:pPr>
        <w:pStyle w:val="ListParagraph"/>
        <w:numPr>
          <w:ilvl w:val="0"/>
          <w:numId w:val="18"/>
        </w:numPr>
        <w:spacing w:line="360" w:lineRule="auto"/>
      </w:pPr>
      <w:r>
        <w:t>C</w:t>
      </w:r>
      <w:r w:rsidR="003A6BA9">
        <w:t>ập nhật ví</w:t>
      </w:r>
      <w:r>
        <w:t>.</w:t>
      </w:r>
    </w:p>
    <w:p w14:paraId="06B8CA19" w14:textId="658BCD23" w:rsidR="00FA2CEA" w:rsidRDefault="00FA2CEA" w:rsidP="00AF2EDA">
      <w:pPr>
        <w:pStyle w:val="ListParagraph"/>
        <w:numPr>
          <w:ilvl w:val="0"/>
          <w:numId w:val="18"/>
        </w:numPr>
        <w:spacing w:line="360" w:lineRule="auto"/>
      </w:pPr>
      <w:r>
        <w:t>X</w:t>
      </w:r>
      <w:r w:rsidR="003A6BA9">
        <w:t>óa ví</w:t>
      </w:r>
      <w:r>
        <w:t>.</w:t>
      </w:r>
    </w:p>
    <w:p w14:paraId="581A041C" w14:textId="7BD3DF43" w:rsidR="003A6BA9" w:rsidRDefault="00FA2CEA" w:rsidP="00AF2EDA">
      <w:pPr>
        <w:pStyle w:val="ListParagraph"/>
        <w:numPr>
          <w:ilvl w:val="0"/>
          <w:numId w:val="18"/>
        </w:numPr>
        <w:spacing w:line="360" w:lineRule="auto"/>
      </w:pPr>
      <w:r>
        <w:t>C</w:t>
      </w:r>
      <w:r w:rsidR="003A6BA9">
        <w:t>huyển tiền.</w:t>
      </w:r>
    </w:p>
    <w:p w14:paraId="65C6372E" w14:textId="77777777" w:rsidR="00FA2CEA" w:rsidRDefault="003A6BA9" w:rsidP="00AF2EDA">
      <w:pPr>
        <w:pStyle w:val="ListParagraph"/>
        <w:numPr>
          <w:ilvl w:val="0"/>
          <w:numId w:val="16"/>
        </w:numPr>
        <w:spacing w:line="360" w:lineRule="auto"/>
        <w:ind w:left="709" w:hanging="142"/>
      </w:pPr>
      <w:r>
        <w:t xml:space="preserve">Quản lý tài khoản: </w:t>
      </w:r>
    </w:p>
    <w:p w14:paraId="4B9D8A88" w14:textId="0A822484" w:rsidR="00FA2CEA" w:rsidRDefault="00FA2CEA" w:rsidP="00AF2EDA">
      <w:pPr>
        <w:pStyle w:val="ListParagraph"/>
        <w:numPr>
          <w:ilvl w:val="0"/>
          <w:numId w:val="19"/>
        </w:numPr>
        <w:spacing w:line="360" w:lineRule="auto"/>
      </w:pPr>
      <w:r>
        <w:t>C</w:t>
      </w:r>
      <w:r w:rsidR="003A6BA9">
        <w:t>ập nhật thông tin tài khoản</w:t>
      </w:r>
      <w:r>
        <w:t>.</w:t>
      </w:r>
    </w:p>
    <w:p w14:paraId="208CCF16" w14:textId="620027CA" w:rsidR="00FA2CEA" w:rsidRDefault="00FA2CEA" w:rsidP="00AF2EDA">
      <w:pPr>
        <w:pStyle w:val="ListParagraph"/>
        <w:numPr>
          <w:ilvl w:val="0"/>
          <w:numId w:val="19"/>
        </w:numPr>
        <w:spacing w:line="360" w:lineRule="auto"/>
      </w:pPr>
      <w:r>
        <w:t>Đ</w:t>
      </w:r>
      <w:r w:rsidR="003A6BA9">
        <w:t>ổi mật khẩu</w:t>
      </w:r>
      <w:r>
        <w:t>.</w:t>
      </w:r>
    </w:p>
    <w:p w14:paraId="42B0B0B8" w14:textId="01BA2E2B" w:rsidR="00FA2CEA" w:rsidRDefault="00FA2CEA" w:rsidP="00AF2EDA">
      <w:pPr>
        <w:pStyle w:val="ListParagraph"/>
        <w:numPr>
          <w:ilvl w:val="0"/>
          <w:numId w:val="19"/>
        </w:numPr>
        <w:spacing w:line="360" w:lineRule="auto"/>
      </w:pPr>
      <w:r>
        <w:t>Đ</w:t>
      </w:r>
      <w:r w:rsidR="003A6BA9">
        <w:t>ăng nhập</w:t>
      </w:r>
      <w:r>
        <w:t>.</w:t>
      </w:r>
    </w:p>
    <w:p w14:paraId="5C97452F" w14:textId="3E8A3B05" w:rsidR="003A6BA9" w:rsidRDefault="00FA2CEA" w:rsidP="00AF2EDA">
      <w:pPr>
        <w:pStyle w:val="ListParagraph"/>
        <w:numPr>
          <w:ilvl w:val="0"/>
          <w:numId w:val="19"/>
        </w:numPr>
        <w:spacing w:line="360" w:lineRule="auto"/>
      </w:pPr>
      <w:r>
        <w:t>Đ</w:t>
      </w:r>
      <w:r w:rsidR="003A6BA9">
        <w:t>ăng ký tài khoản.</w:t>
      </w:r>
    </w:p>
    <w:p w14:paraId="0D1BA081" w14:textId="77777777" w:rsidR="00FA2CEA" w:rsidRDefault="003A6BA9" w:rsidP="00AF2EDA">
      <w:pPr>
        <w:pStyle w:val="ListParagraph"/>
        <w:numPr>
          <w:ilvl w:val="0"/>
          <w:numId w:val="16"/>
        </w:numPr>
        <w:spacing w:line="360" w:lineRule="auto"/>
        <w:ind w:left="709" w:hanging="142"/>
      </w:pPr>
      <w:r>
        <w:t xml:space="preserve">Quản lý danh mục thu chi: </w:t>
      </w:r>
    </w:p>
    <w:p w14:paraId="44C659E9" w14:textId="7B2C2847" w:rsidR="00FA2CEA" w:rsidRDefault="00FA2CEA" w:rsidP="00AF2EDA">
      <w:pPr>
        <w:pStyle w:val="ListParagraph"/>
        <w:numPr>
          <w:ilvl w:val="0"/>
          <w:numId w:val="20"/>
        </w:numPr>
        <w:spacing w:line="360" w:lineRule="auto"/>
      </w:pPr>
      <w:r>
        <w:t>T</w:t>
      </w:r>
      <w:r w:rsidR="003A6BA9">
        <w:t>hêm danh mục thu chi</w:t>
      </w:r>
      <w:r>
        <w:t>.</w:t>
      </w:r>
    </w:p>
    <w:p w14:paraId="67CC09AF" w14:textId="45F5AD91" w:rsidR="00FA2CEA" w:rsidRDefault="00FA2CEA" w:rsidP="00AF2EDA">
      <w:pPr>
        <w:pStyle w:val="ListParagraph"/>
        <w:numPr>
          <w:ilvl w:val="0"/>
          <w:numId w:val="20"/>
        </w:numPr>
        <w:spacing w:line="360" w:lineRule="auto"/>
      </w:pPr>
      <w:r>
        <w:t>C</w:t>
      </w:r>
      <w:r w:rsidR="003A6BA9">
        <w:t>ập nhật danh mục thu chi</w:t>
      </w:r>
      <w:r>
        <w:t>.</w:t>
      </w:r>
    </w:p>
    <w:p w14:paraId="2687D76F" w14:textId="56287B32" w:rsidR="003A6BA9" w:rsidRDefault="00FA2CEA" w:rsidP="00AF2EDA">
      <w:pPr>
        <w:pStyle w:val="ListParagraph"/>
        <w:numPr>
          <w:ilvl w:val="0"/>
          <w:numId w:val="20"/>
        </w:numPr>
        <w:spacing w:line="360" w:lineRule="auto"/>
      </w:pPr>
      <w:r>
        <w:t>X</w:t>
      </w:r>
      <w:r w:rsidR="003A6BA9">
        <w:t>óa danh mục thu chi.</w:t>
      </w:r>
    </w:p>
    <w:p w14:paraId="1F7A6E09" w14:textId="77777777" w:rsidR="00FA2CEA" w:rsidRDefault="003A6BA9" w:rsidP="00AF2EDA">
      <w:pPr>
        <w:pStyle w:val="ListParagraph"/>
        <w:numPr>
          <w:ilvl w:val="0"/>
          <w:numId w:val="16"/>
        </w:numPr>
        <w:spacing w:line="360" w:lineRule="auto"/>
        <w:ind w:left="709" w:hanging="142"/>
      </w:pPr>
      <w:r>
        <w:t xml:space="preserve">Quản lý kế hoạch tiết kiệm: </w:t>
      </w:r>
    </w:p>
    <w:p w14:paraId="0FDCFA0E" w14:textId="0E879E05" w:rsidR="00FA2CEA" w:rsidRDefault="00FA2CEA" w:rsidP="00AF2EDA">
      <w:pPr>
        <w:pStyle w:val="ListParagraph"/>
        <w:numPr>
          <w:ilvl w:val="0"/>
          <w:numId w:val="21"/>
        </w:numPr>
        <w:spacing w:line="360" w:lineRule="auto"/>
      </w:pPr>
      <w:r>
        <w:t>T</w:t>
      </w:r>
      <w:r w:rsidR="003A6BA9">
        <w:t>hêm kế hoạch tiết kiệm</w:t>
      </w:r>
      <w:r>
        <w:t>.</w:t>
      </w:r>
    </w:p>
    <w:p w14:paraId="50F763C4" w14:textId="385F7978" w:rsidR="00FA2CEA" w:rsidRDefault="00FA2CEA" w:rsidP="00AF2EDA">
      <w:pPr>
        <w:pStyle w:val="ListParagraph"/>
        <w:numPr>
          <w:ilvl w:val="0"/>
          <w:numId w:val="21"/>
        </w:numPr>
        <w:spacing w:line="360" w:lineRule="auto"/>
      </w:pPr>
      <w:r>
        <w:t>T</w:t>
      </w:r>
      <w:r w:rsidR="003A6BA9">
        <w:t>hu chi cho kế hoạch tiết kiệm</w:t>
      </w:r>
      <w:r>
        <w:t>.</w:t>
      </w:r>
    </w:p>
    <w:p w14:paraId="7E8C82DD" w14:textId="316057CC" w:rsidR="00FA2CEA" w:rsidRDefault="00FA2CEA" w:rsidP="00AF2EDA">
      <w:pPr>
        <w:pStyle w:val="ListParagraph"/>
        <w:numPr>
          <w:ilvl w:val="0"/>
          <w:numId w:val="21"/>
        </w:numPr>
        <w:spacing w:line="360" w:lineRule="auto"/>
      </w:pPr>
      <w:r>
        <w:t>X</w:t>
      </w:r>
      <w:r w:rsidR="003A6BA9">
        <w:t>em chi tiết kế hoạch tiết kiệm</w:t>
      </w:r>
      <w:r>
        <w:t>.</w:t>
      </w:r>
    </w:p>
    <w:p w14:paraId="2DC70D01" w14:textId="7155433F" w:rsidR="00FA2CEA" w:rsidRDefault="00FA2CEA" w:rsidP="00AF2EDA">
      <w:pPr>
        <w:pStyle w:val="ListParagraph"/>
        <w:numPr>
          <w:ilvl w:val="0"/>
          <w:numId w:val="21"/>
        </w:numPr>
        <w:spacing w:line="360" w:lineRule="auto"/>
      </w:pPr>
      <w:r>
        <w:t>X</w:t>
      </w:r>
      <w:r w:rsidR="003A6BA9">
        <w:t>em lịch sử thu chi cho kế hoạch tiết kiệm</w:t>
      </w:r>
      <w:r>
        <w:t>.</w:t>
      </w:r>
    </w:p>
    <w:p w14:paraId="427222CE" w14:textId="669A10EE" w:rsidR="003A6BA9" w:rsidRDefault="00FA2CEA" w:rsidP="00AF2EDA">
      <w:pPr>
        <w:pStyle w:val="ListParagraph"/>
        <w:numPr>
          <w:ilvl w:val="0"/>
          <w:numId w:val="21"/>
        </w:numPr>
        <w:spacing w:line="360" w:lineRule="auto"/>
        <w:ind w:left="1281" w:hanging="357"/>
      </w:pPr>
      <w:r>
        <w:t>X</w:t>
      </w:r>
      <w:r w:rsidR="00812CD0">
        <w:t>óa kế hoạch tiết kiệm.</w:t>
      </w:r>
    </w:p>
    <w:p w14:paraId="55AF35B2" w14:textId="77777777" w:rsidR="00FA2CEA" w:rsidRDefault="00812CD0" w:rsidP="003A6BA9">
      <w:r>
        <w:t>Thống kê thu chi:</w:t>
      </w:r>
    </w:p>
    <w:p w14:paraId="63221A6D" w14:textId="3001E634" w:rsidR="00812CD0" w:rsidRDefault="00FA2CEA" w:rsidP="00AF2EDA">
      <w:pPr>
        <w:pStyle w:val="ListParagraph"/>
        <w:numPr>
          <w:ilvl w:val="0"/>
          <w:numId w:val="22"/>
        </w:numPr>
      </w:pPr>
      <w:r>
        <w:t>T</w:t>
      </w:r>
      <w:r w:rsidR="00812CD0">
        <w:t>ổng thu và chi theo danh mục trong ngày, tháng, năm.</w:t>
      </w:r>
    </w:p>
    <w:p w14:paraId="53E928FD" w14:textId="77777777" w:rsidR="009E6DD8" w:rsidRPr="003A6BA9" w:rsidRDefault="009E6DD8" w:rsidP="009E6DD8">
      <w:pPr>
        <w:ind w:left="927" w:firstLine="0"/>
      </w:pPr>
    </w:p>
    <w:p w14:paraId="52D3E613" w14:textId="1407D870" w:rsidR="003867BF" w:rsidRDefault="0095530E">
      <w:pPr>
        <w:pStyle w:val="Heading2"/>
      </w:pPr>
      <w:bookmarkStart w:id="271" w:name="_Toc45140967"/>
      <w:r>
        <w:t>Hạn chế của đồ án</w:t>
      </w:r>
      <w:bookmarkEnd w:id="271"/>
    </w:p>
    <w:p w14:paraId="0C06F5AA" w14:textId="0E15A785" w:rsidR="009E6DD8" w:rsidRDefault="009E6DD8" w:rsidP="000D2C2A">
      <w:pPr>
        <w:spacing w:line="360" w:lineRule="auto"/>
      </w:pPr>
      <w:r>
        <w:t>Dữ liệu chỉ nằm ở một tài khoản của một thiết bị, không sử dụng nhiều thiết bị cùng chung một tài khoản được.</w:t>
      </w:r>
    </w:p>
    <w:p w14:paraId="6FC85FAC" w14:textId="5DDDCCDA" w:rsidR="009E6DD8" w:rsidRDefault="009E6DD8" w:rsidP="000D2C2A">
      <w:pPr>
        <w:spacing w:line="360" w:lineRule="auto"/>
      </w:pPr>
      <w:r>
        <w:t>Giao diện ít hình ảnh minh họa</w:t>
      </w:r>
      <w:r w:rsidR="006D01A2">
        <w:t xml:space="preserve"> cho người dùng.</w:t>
      </w:r>
    </w:p>
    <w:p w14:paraId="2108C274" w14:textId="6F204261" w:rsidR="006D01A2" w:rsidRDefault="006D01A2" w:rsidP="000D2C2A">
      <w:pPr>
        <w:spacing w:line="360" w:lineRule="auto"/>
      </w:pPr>
      <w:r>
        <w:t>Chức năng quản lý tài khoản còn khá sơ sài.</w:t>
      </w:r>
    </w:p>
    <w:p w14:paraId="439F7CFF" w14:textId="3C354A9E" w:rsidR="006D01A2" w:rsidRDefault="006D01A2" w:rsidP="000D2C2A">
      <w:pPr>
        <w:spacing w:line="360" w:lineRule="auto"/>
      </w:pPr>
      <w:r>
        <w:t>Chức năng kế hoạch tiết còn sơ sài, chưa đưa ra lời khuyên tiết kiệm cho người dùng</w:t>
      </w:r>
      <w:r w:rsidR="00B903D1">
        <w:t>.</w:t>
      </w:r>
    </w:p>
    <w:p w14:paraId="128E85D7" w14:textId="18FB25FC" w:rsidR="000B2121" w:rsidRDefault="000B2121" w:rsidP="000D2C2A">
      <w:pPr>
        <w:spacing w:line="360" w:lineRule="auto"/>
      </w:pPr>
      <w:r>
        <w:t>Chức năng thống kê thu chi chưa thể hiện được sự chi tiết việc thu chi của khách hàng, chỉ mới tính tổng thu và tổng chi qua ngày, tháng, năm.</w:t>
      </w:r>
    </w:p>
    <w:p w14:paraId="75ED064A" w14:textId="77777777" w:rsidR="000D2C2A" w:rsidRPr="009E6DD8" w:rsidRDefault="000D2C2A" w:rsidP="000D2C2A">
      <w:pPr>
        <w:spacing w:line="360" w:lineRule="auto"/>
      </w:pPr>
    </w:p>
    <w:p w14:paraId="58092419" w14:textId="5DFE0B17" w:rsidR="003867BF" w:rsidRDefault="0095530E">
      <w:pPr>
        <w:pStyle w:val="Heading2"/>
      </w:pPr>
      <w:bookmarkStart w:id="272" w:name="_Toc45140968"/>
      <w:r>
        <w:t>Hướng phát triển</w:t>
      </w:r>
      <w:bookmarkEnd w:id="272"/>
    </w:p>
    <w:p w14:paraId="2476E9A7" w14:textId="72A45CED" w:rsidR="003867BF" w:rsidRDefault="000D2C2A">
      <w:r>
        <w:t>Sử dụng cơ sở dữ liệu firebase cho ứng dụng.</w:t>
      </w:r>
    </w:p>
    <w:p w14:paraId="268DD75A" w14:textId="5E8F11C4" w:rsidR="000D2C2A" w:rsidRDefault="000D2C2A">
      <w:r>
        <w:t>Có thể đăng nhập bằng tài khoản Gmail và Facebook.</w:t>
      </w:r>
    </w:p>
    <w:p w14:paraId="31A96D16" w14:textId="13BDFEAA" w:rsidR="000D2C2A" w:rsidRDefault="000D2C2A">
      <w:r>
        <w:t>Sử dụng nhiều thiết bị chung một tài khoản.</w:t>
      </w:r>
    </w:p>
    <w:p w14:paraId="7ADF7B8C" w14:textId="6CED2F5D" w:rsidR="000D2C2A" w:rsidRDefault="00AF546F">
      <w:r>
        <w:t>Làm kỹ hơn về chức năng quản lý tài khoản, kế hoạch tiết kiệm.</w:t>
      </w:r>
    </w:p>
    <w:p w14:paraId="623F036F" w14:textId="194E9265" w:rsidR="00AF546F" w:rsidRDefault="00AF546F">
      <w:r>
        <w:t>Chức năng thống kê thu chi sẽ có thêm các biểu đồ giúp người dùng hình dung được việc thu chi của mình rõ, trực quan hơn.</w:t>
      </w:r>
    </w:p>
    <w:p w14:paraId="7652D9DF" w14:textId="4B658A2B" w:rsidR="00E35530" w:rsidRDefault="00E35530">
      <w:r>
        <w:t>Cải thiện giao diện ứng dụng đẹp hơn, sử dụng nhiều hình ảnh minh họa cho người dùng.</w:t>
      </w:r>
    </w:p>
    <w:p w14:paraId="11726599" w14:textId="7E7D2A3A" w:rsidR="00CA0EFA" w:rsidRDefault="00CA0EFA">
      <w:r>
        <w:t>Thêm một số chức năng để ứng dụng hỗ trợ nhiều hơn cho người dùng.</w:t>
      </w:r>
    </w:p>
    <w:p w14:paraId="27F09FCC" w14:textId="77777777" w:rsidR="000D2C2A" w:rsidRDefault="000D2C2A"/>
    <w:p w14:paraId="34855133" w14:textId="77777777" w:rsidR="00772318" w:rsidRDefault="00772318" w:rsidP="0082465D">
      <w:pPr>
        <w:ind w:left="567" w:firstLine="0"/>
      </w:pPr>
      <w:bookmarkStart w:id="273"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00EE83B6" w14:textId="6811464A" w:rsidR="003867BF" w:rsidRDefault="003867BF" w:rsidP="006D309A">
      <w:pPr>
        <w:ind w:firstLine="0"/>
      </w:pPr>
    </w:p>
    <w:p w14:paraId="79C2732D" w14:textId="53D90470" w:rsidR="00964B65" w:rsidRDefault="00964B65" w:rsidP="006D309A">
      <w:pPr>
        <w:ind w:firstLine="0"/>
      </w:pPr>
    </w:p>
    <w:p w14:paraId="478C285C" w14:textId="7DC93203" w:rsidR="00964B65" w:rsidRDefault="00964B65" w:rsidP="006D309A">
      <w:pPr>
        <w:ind w:firstLine="0"/>
      </w:pPr>
    </w:p>
    <w:p w14:paraId="2A908CBC" w14:textId="525F7D09" w:rsidR="00964B65" w:rsidRDefault="00964B65" w:rsidP="006D309A">
      <w:pPr>
        <w:ind w:firstLine="0"/>
      </w:pPr>
    </w:p>
    <w:p w14:paraId="344C99C9" w14:textId="4A787203" w:rsidR="00964B65" w:rsidRDefault="00964B65" w:rsidP="006D309A">
      <w:pPr>
        <w:ind w:firstLine="0"/>
      </w:pPr>
    </w:p>
    <w:p w14:paraId="09BAB0DD" w14:textId="77777777" w:rsidR="00964B65" w:rsidRPr="0082465D" w:rsidRDefault="00964B65" w:rsidP="006D309A">
      <w:pPr>
        <w:ind w:firstLine="0"/>
      </w:pPr>
    </w:p>
    <w:p w14:paraId="155DF079" w14:textId="10680BFA" w:rsidR="00B36A6D" w:rsidRDefault="0095530E" w:rsidP="00B95C9D">
      <w:pPr>
        <w:pStyle w:val="Heading1"/>
        <w:numPr>
          <w:ilvl w:val="0"/>
          <w:numId w:val="0"/>
        </w:numPr>
      </w:pPr>
      <w:bookmarkStart w:id="274" w:name="_Toc45140969"/>
      <w:r>
        <w:t>TÀI LIỆU THAM KHẢO</w:t>
      </w:r>
      <w:bookmarkEnd w:id="273"/>
      <w:bookmarkEnd w:id="274"/>
    </w:p>
    <w:p w14:paraId="3C932450" w14:textId="0D450585" w:rsidR="0066200A" w:rsidRDefault="0066200A" w:rsidP="00BE0F1A">
      <w:pPr>
        <w:pStyle w:val="Like-Numbering"/>
      </w:pPr>
      <w:r>
        <w:t>Tài liệu Tiếng Anh</w:t>
      </w:r>
    </w:p>
    <w:p w14:paraId="2BF16621" w14:textId="0E221312" w:rsidR="0066200A" w:rsidRDefault="0066200A" w:rsidP="000D55F0">
      <w:pPr>
        <w:pStyle w:val="Like-Numbering"/>
        <w:numPr>
          <w:ilvl w:val="0"/>
          <w:numId w:val="24"/>
        </w:numPr>
        <w:ind w:hanging="720"/>
        <w:rPr>
          <w:b w:val="0"/>
          <w:bCs/>
        </w:rPr>
      </w:pPr>
      <w:r>
        <w:rPr>
          <w:b w:val="0"/>
          <w:bCs/>
        </w:rPr>
        <w:t>J. F. DiMarzio</w:t>
      </w:r>
      <w:r w:rsidR="000D55F0">
        <w:rPr>
          <w:b w:val="0"/>
          <w:bCs/>
        </w:rPr>
        <w:t xml:space="preserve"> </w:t>
      </w:r>
      <w:r>
        <w:rPr>
          <w:b w:val="0"/>
          <w:bCs/>
        </w:rPr>
        <w:t>(2016)</w:t>
      </w:r>
      <w:r w:rsidR="000D55F0">
        <w:rPr>
          <w:b w:val="0"/>
          <w:bCs/>
        </w:rPr>
        <w:t xml:space="preserve">, </w:t>
      </w:r>
      <w:r w:rsidR="000D55F0">
        <w:rPr>
          <w:b w:val="0"/>
          <w:bCs/>
          <w:i/>
          <w:iCs/>
        </w:rPr>
        <w:t>Beginning Android Programming with Android Studio</w:t>
      </w:r>
      <w:r w:rsidR="000D55F0">
        <w:rPr>
          <w:b w:val="0"/>
          <w:bCs/>
        </w:rPr>
        <w:t>, John Wiley &amp; Sons, 10475 Crosspoint Boulevard, Indianapolis, Indiana, IN 46256, USA.</w:t>
      </w:r>
    </w:p>
    <w:p w14:paraId="4C425F5F" w14:textId="77777777" w:rsidR="000B6631" w:rsidRPr="000D55F0" w:rsidRDefault="000B6631" w:rsidP="000B6631">
      <w:pPr>
        <w:pStyle w:val="Like-Numbering"/>
        <w:ind w:left="720"/>
        <w:rPr>
          <w:b w:val="0"/>
          <w:bCs/>
        </w:rPr>
      </w:pPr>
    </w:p>
    <w:p w14:paraId="4B52A165" w14:textId="11712488" w:rsidR="00731FFD" w:rsidRDefault="0095530E" w:rsidP="00BE0F1A">
      <w:pPr>
        <w:pStyle w:val="Like-Numbering"/>
      </w:pPr>
      <w:r>
        <w:t>Các tài liệu từ Internet</w:t>
      </w:r>
    </w:p>
    <w:p w14:paraId="46B448BA" w14:textId="45CCC1FF" w:rsidR="00572387" w:rsidRPr="00572387" w:rsidRDefault="00572387"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Mindx Technology &amp; Startup School (Apr 2019), </w:t>
      </w:r>
      <w:hyperlink r:id="rId209" w:history="1">
        <w:r w:rsidRPr="00572387">
          <w:rPr>
            <w:rStyle w:val="Hyperlink"/>
            <w:b w:val="0"/>
            <w:bCs/>
          </w:rPr>
          <w:t>https://mindx.edu.vn/blog/post/lap-trinh-android?fbclid=IwAR1BO4bYtV8LiXjcTbxvRYiGOt1nJECvGLiVRrhJMr1IzS4FZE0OAACA1to</w:t>
        </w:r>
      </w:hyperlink>
    </w:p>
    <w:p w14:paraId="3B434AE4" w14:textId="5B3B34F8" w:rsidR="007E17EA" w:rsidRPr="007E17EA" w:rsidRDefault="00572387"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DevPro VietNam (Jun 2019), </w:t>
      </w:r>
      <w:hyperlink r:id="rId210" w:history="1">
        <w:r w:rsidRPr="00572387">
          <w:rPr>
            <w:rStyle w:val="Hyperlink"/>
            <w:b w:val="0"/>
            <w:bCs/>
          </w:rPr>
          <w:t>https://www.devpro.edu.vn/loi-ich-doanh-nghiep-co-duoc-khi-su-dung-ung-dung-android?fbclid=IwAR1Fq6LqVtQJAuLKSXcLjBiW7FxmV-gp5HfLw8srrg4MYSjs9Vq5I4iU-UY</w:t>
        </w:r>
      </w:hyperlink>
    </w:p>
    <w:p w14:paraId="392EDFC4" w14:textId="77777777" w:rsidR="00B67F60" w:rsidRPr="00B67F60" w:rsidRDefault="00CE39E9" w:rsidP="007C06CB">
      <w:pPr>
        <w:pStyle w:val="Like-Numbering"/>
        <w:numPr>
          <w:ilvl w:val="0"/>
          <w:numId w:val="24"/>
        </w:numPr>
        <w:spacing w:line="360" w:lineRule="auto"/>
        <w:ind w:hanging="720"/>
        <w:rPr>
          <w:rFonts w:eastAsiaTheme="minorHAnsi" w:cstheme="minorBidi"/>
          <w:b w:val="0"/>
          <w:noProof/>
          <w:sz w:val="20"/>
          <w:szCs w:val="20"/>
        </w:rPr>
      </w:pPr>
      <w:r>
        <w:rPr>
          <w:b w:val="0"/>
          <w:bCs/>
        </w:rPr>
        <w:t>Viblo (Jul 2018)</w:t>
      </w:r>
      <w:r w:rsidR="00B67F60">
        <w:rPr>
          <w:b w:val="0"/>
          <w:bCs/>
        </w:rPr>
        <w:t xml:space="preserve">, </w:t>
      </w:r>
      <w:hyperlink r:id="rId211" w:history="1">
        <w:r w:rsidR="00B67F60" w:rsidRPr="00B67F60">
          <w:rPr>
            <w:rStyle w:val="Hyperlink"/>
            <w:b w:val="0"/>
            <w:bCs/>
          </w:rPr>
          <w:t>https://viblo.asia/p/activity-va-vong-doi-cua-activity-bWrZngRwlxw?fbclid=IwAR1SRSqZKalog_-0wdvLLmJ5qQ_81L4qArAT2OfjogAu3DGvv_Db1FBOrOI</w:t>
        </w:r>
      </w:hyperlink>
    </w:p>
    <w:p w14:paraId="407A9254" w14:textId="77777777" w:rsidR="00B67F60" w:rsidRPr="00B67F60" w:rsidRDefault="00B67F60"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Viblo (Apr 2018), </w:t>
      </w:r>
      <w:hyperlink r:id="rId212" w:history="1">
        <w:r w:rsidRPr="00B67F60">
          <w:rPr>
            <w:rStyle w:val="Hyperlink"/>
            <w:b w:val="0"/>
            <w:bCs/>
          </w:rPr>
          <w:t>https://viblo.asia/p/android-co-the-ban-chua-biet-fragment-eW65GxXLKDO?fbclid=IwAR1Yoxj3lOsO_e6bSEfA5MYI99VcA3rp3nFQb6GogJIEB2X3ZrPGveYc-b4</w:t>
        </w:r>
      </w:hyperlink>
      <w:r w:rsidRPr="00B67F60">
        <w:rPr>
          <w:b w:val="0"/>
          <w:bCs/>
        </w:rPr>
        <w:t xml:space="preserve"> </w:t>
      </w:r>
    </w:p>
    <w:p w14:paraId="2228361E" w14:textId="77777777" w:rsidR="00B67F60" w:rsidRPr="00B67F60" w:rsidRDefault="00B67F60"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FreeTuts (Apr 2019), </w:t>
      </w:r>
      <w:hyperlink r:id="rId213" w:anchor=":~:text=SQLite%20l%C3%A0%20m%E1%BB%99t%20th%C6%B0%20vi%E1%BB%87n,trong%20h%E1%BB%87%20th%E1%BB%91ng%20c%E1%BB%A7a%20m%C3%ACnh" w:history="1">
        <w:r w:rsidRPr="00B67F60">
          <w:rPr>
            <w:rStyle w:val="Hyperlink"/>
            <w:b w:val="0"/>
            <w:bCs/>
          </w:rPr>
          <w:t>https://freetuts.net/gioi-thieu-sqlite-sqlite-la-gi-1719.html?fbclid=IwAR2m5wA2-uSjYiKOD460YPz8j1fVA8MR2xLzqfD-Z-mRIdoOFrJFeZNQkDY#:~:text=SQLite%20l%C3%A0%20m%E1%BB%99t%20th%C6%B0%20vi%E1%BB%87n,trong%20h%E1%BB%87%20th%E1%BB%91ng%20c%E1%BB%A7a%20m%C3%ACnh</w:t>
        </w:r>
      </w:hyperlink>
      <w:r w:rsidRPr="00B67F60">
        <w:rPr>
          <w:b w:val="0"/>
          <w:bCs/>
        </w:rPr>
        <w:t xml:space="preserve"> </w:t>
      </w:r>
    </w:p>
    <w:p w14:paraId="3B04C89A" w14:textId="77777777" w:rsidR="0045244A" w:rsidRPr="0045244A" w:rsidRDefault="00B67F60" w:rsidP="007C06CB">
      <w:pPr>
        <w:pStyle w:val="Like-Numbering"/>
        <w:numPr>
          <w:ilvl w:val="0"/>
          <w:numId w:val="24"/>
        </w:numPr>
        <w:spacing w:line="360" w:lineRule="auto"/>
        <w:ind w:hanging="720"/>
        <w:rPr>
          <w:rFonts w:eastAsiaTheme="minorHAnsi" w:cstheme="minorBidi"/>
          <w:b w:val="0"/>
          <w:bCs/>
          <w:noProof/>
          <w:sz w:val="20"/>
          <w:szCs w:val="20"/>
        </w:rPr>
      </w:pPr>
      <w:r>
        <w:rPr>
          <w:b w:val="0"/>
          <w:bCs/>
        </w:rPr>
        <w:t>Viblo (Mar 2018)</w:t>
      </w:r>
      <w:r w:rsidR="0045244A">
        <w:rPr>
          <w:b w:val="0"/>
          <w:bCs/>
        </w:rPr>
        <w:t>,</w:t>
      </w:r>
      <w:r w:rsidR="0045244A" w:rsidRPr="0045244A">
        <w:rPr>
          <w:b w:val="0"/>
          <w:bCs/>
        </w:rPr>
        <w:t xml:space="preserve"> </w:t>
      </w:r>
      <w:hyperlink r:id="rId214" w:history="1">
        <w:r w:rsidR="0045244A" w:rsidRPr="0045244A">
          <w:rPr>
            <w:rStyle w:val="Hyperlink"/>
            <w:b w:val="0"/>
            <w:bCs/>
          </w:rPr>
          <w:t>https://viblo.asia/p/shared-preferences-trong-android-1Je5EEvY5nL?fbclid=IwAR2yK3N-EPNW7MJubPV0uFT6CNs1ud9R4WXhUVM4Ey2_ZZVal9rO7E-dNtM</w:t>
        </w:r>
      </w:hyperlink>
      <w:r w:rsidR="0045244A" w:rsidRPr="0045244A">
        <w:rPr>
          <w:b w:val="0"/>
          <w:bCs/>
        </w:rPr>
        <w:t xml:space="preserve"> </w:t>
      </w:r>
    </w:p>
    <w:p w14:paraId="05FC2616" w14:textId="77777777" w:rsidR="0045244A" w:rsidRPr="0045244A"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VNTalking (Jan 2020), </w:t>
      </w:r>
      <w:hyperlink r:id="rId215" w:history="1">
        <w:r w:rsidRPr="0045244A">
          <w:rPr>
            <w:rStyle w:val="Hyperlink"/>
            <w:b w:val="0"/>
            <w:bCs/>
          </w:rPr>
          <w:t>https://vntalking.com/alarm-manager-trong-android.html?fbclid=IwAR3G52Sf6gig0XXay-n7XZwt97cp-cC7IG_ZIqT7MaY9PsXXbqs7CRzi2Qw</w:t>
        </w:r>
      </w:hyperlink>
      <w:r w:rsidRPr="0045244A">
        <w:rPr>
          <w:b w:val="0"/>
          <w:bCs/>
        </w:rPr>
        <w:t xml:space="preserve"> </w:t>
      </w:r>
    </w:p>
    <w:p w14:paraId="136710AD" w14:textId="77777777" w:rsidR="0045244A" w:rsidRPr="0045244A"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QuanTriMang (Apr 2018), </w:t>
      </w:r>
      <w:hyperlink r:id="rId216" w:history="1">
        <w:r w:rsidRPr="0045244A">
          <w:rPr>
            <w:rStyle w:val="Hyperlink"/>
            <w:b w:val="0"/>
            <w:bCs/>
          </w:rPr>
          <w:t>https://quantrimang.com/android-studio-la-gi-149713?fbclid=IwAR2vT-3OZ-UWwOI9KFwkppgF98cklVujZr_Bui1U8ZmSf3oc0OrEX95SnFo</w:t>
        </w:r>
      </w:hyperlink>
      <w:r w:rsidRPr="0045244A">
        <w:rPr>
          <w:b w:val="0"/>
          <w:bCs/>
        </w:rPr>
        <w:t xml:space="preserve"> </w:t>
      </w:r>
    </w:p>
    <w:p w14:paraId="55673949" w14:textId="56B8A260" w:rsidR="0045244A" w:rsidRPr="002C319D"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TopDev (Nov 2019), </w:t>
      </w:r>
      <w:hyperlink r:id="rId217" w:history="1">
        <w:r w:rsidRPr="0045244A">
          <w:rPr>
            <w:rStyle w:val="Hyperlink"/>
            <w:b w:val="0"/>
            <w:bCs/>
          </w:rPr>
          <w:t>https://topdev.vn/blog/github-la-gi/</w:t>
        </w:r>
      </w:hyperlink>
      <w:r w:rsidRPr="0045244A">
        <w:rPr>
          <w:b w:val="0"/>
          <w:bCs/>
        </w:rPr>
        <w:t xml:space="preserve"> </w:t>
      </w:r>
    </w:p>
    <w:p w14:paraId="043A29F9" w14:textId="19680679" w:rsidR="002C319D" w:rsidRPr="0045244A" w:rsidRDefault="002C319D"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Sparx Systems, </w:t>
      </w:r>
      <w:hyperlink r:id="rId218" w:history="1">
        <w:r w:rsidRPr="002C319D">
          <w:rPr>
            <w:rStyle w:val="Hyperlink"/>
            <w:b w:val="0"/>
            <w:bCs/>
          </w:rPr>
          <w:t>https://sparxsystems.com/</w:t>
        </w:r>
      </w:hyperlink>
    </w:p>
    <w:p w14:paraId="69E2DF26" w14:textId="3D04453A" w:rsidR="00731FFD" w:rsidRPr="00B67F60"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Softonic</w:t>
      </w:r>
      <w:r w:rsidR="000B6631">
        <w:rPr>
          <w:b w:val="0"/>
          <w:bCs/>
        </w:rPr>
        <w:t xml:space="preserve">, </w:t>
      </w:r>
      <w:hyperlink r:id="rId219" w:history="1">
        <w:r w:rsidR="000B6631" w:rsidRPr="000B6631">
          <w:rPr>
            <w:rStyle w:val="Hyperlink"/>
            <w:b w:val="0"/>
            <w:bCs/>
          </w:rPr>
          <w:t>https://genymotion.softonic.vn/</w:t>
        </w:r>
      </w:hyperlink>
      <w:r w:rsidR="000B6631" w:rsidRPr="000B6631">
        <w:rPr>
          <w:b w:val="0"/>
          <w:bCs/>
        </w:rPr>
        <w:t xml:space="preserve"> </w:t>
      </w:r>
      <w:r w:rsidR="00712B1E" w:rsidRPr="00B67F60">
        <w:rPr>
          <w:b w:val="0"/>
          <w:bCs/>
        </w:rPr>
        <w:fldChar w:fldCharType="begin"/>
      </w:r>
      <w:r w:rsidR="00712B1E" w:rsidRPr="00B67F60">
        <w:rPr>
          <w:b w:val="0"/>
          <w:bCs/>
        </w:rPr>
        <w:instrText xml:space="preserve"> BIBLIOGRAPHY  \l 1033 </w:instrText>
      </w:r>
      <w:r w:rsidR="00712B1E" w:rsidRPr="00B67F60">
        <w:rPr>
          <w:b w:val="0"/>
          <w:bCs/>
        </w:rPr>
        <w:fldChar w:fldCharType="separate"/>
      </w:r>
    </w:p>
    <w:p w14:paraId="61120725" w14:textId="0A449226" w:rsidR="003867BF" w:rsidRDefault="00712B1E" w:rsidP="007C06CB">
      <w:pPr>
        <w:pStyle w:val="Like-Numbering"/>
        <w:ind w:hanging="720"/>
      </w:pPr>
      <w:r w:rsidRPr="00B67F60">
        <w:rPr>
          <w:b w:val="0"/>
          <w:bCs/>
        </w:rPr>
        <w:fldChar w:fldCharType="end"/>
      </w:r>
    </w:p>
    <w:p w14:paraId="0D22A449" w14:textId="77777777" w:rsidR="003867BF" w:rsidRDefault="003867BF" w:rsidP="00832D74">
      <w:pPr>
        <w:ind w:firstLine="0"/>
      </w:pPr>
    </w:p>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275" w:name="_Toc169424255"/>
      <w:bookmarkStart w:id="276" w:name="_Toc45140970"/>
      <w:r>
        <w:t>PHỤ LỤC</w:t>
      </w:r>
      <w:bookmarkEnd w:id="275"/>
      <w:bookmarkEnd w:id="276"/>
    </w:p>
    <w:p w14:paraId="4348AAB0" w14:textId="77777777" w:rsidR="00B95C9D" w:rsidRPr="00B95C9D" w:rsidRDefault="00B95C9D" w:rsidP="00B95C9D">
      <w:pPr>
        <w:pStyle w:val="ListParagraph"/>
        <w:keepNext/>
        <w:numPr>
          <w:ilvl w:val="0"/>
          <w:numId w:val="1"/>
        </w:numPr>
        <w:spacing w:before="60" w:after="480" w:line="288" w:lineRule="auto"/>
        <w:contextualSpacing w:val="0"/>
        <w:jc w:val="center"/>
        <w:outlineLvl w:val="0"/>
        <w:rPr>
          <w:rFonts w:cs="Arial"/>
          <w:b/>
          <w:bCs/>
          <w:vanish/>
          <w:kern w:val="32"/>
          <w:sz w:val="32"/>
          <w:szCs w:val="32"/>
        </w:rPr>
      </w:pPr>
      <w:bookmarkStart w:id="277" w:name="_Toc44604319"/>
      <w:bookmarkStart w:id="278" w:name="_Toc44666206"/>
      <w:bookmarkStart w:id="279" w:name="_Toc44791481"/>
      <w:bookmarkStart w:id="280" w:name="_Toc45140971"/>
      <w:bookmarkEnd w:id="277"/>
      <w:bookmarkEnd w:id="278"/>
      <w:bookmarkEnd w:id="279"/>
      <w:bookmarkEnd w:id="280"/>
    </w:p>
    <w:p w14:paraId="3651EC56" w14:textId="19A8B319" w:rsidR="003867BF" w:rsidRDefault="00B95C9D" w:rsidP="00B95C9D">
      <w:pPr>
        <w:pStyle w:val="Heading2"/>
      </w:pPr>
      <w:bookmarkStart w:id="281" w:name="_Toc45140972"/>
      <w:r>
        <w:t>Kế hoạch thực hiện</w:t>
      </w:r>
      <w:bookmarkEnd w:id="281"/>
    </w:p>
    <w:p w14:paraId="77EB90EF" w14:textId="460B09B4" w:rsidR="00FD3322" w:rsidRDefault="0041515C" w:rsidP="00FD3322">
      <w:r>
        <w:t>Tên ứng dụng: Ứng dụng quản lý tài chính cá nhân cho sinh viên trên thiết bị di động.</w:t>
      </w:r>
    </w:p>
    <w:p w14:paraId="308008B9" w14:textId="2982DCA8" w:rsidR="0041515C" w:rsidRDefault="0041515C" w:rsidP="00FD3322">
      <w:r>
        <w:t>Giảng viên hướng dẫn: Cô Trần Thị Anh Thi.</w:t>
      </w:r>
    </w:p>
    <w:tbl>
      <w:tblPr>
        <w:tblStyle w:val="TableGrid"/>
        <w:tblW w:w="4976" w:type="pct"/>
        <w:tblLook w:val="04A0" w:firstRow="1" w:lastRow="0" w:firstColumn="1" w:lastColumn="0" w:noHBand="0" w:noVBand="1"/>
      </w:tblPr>
      <w:tblGrid>
        <w:gridCol w:w="2390"/>
        <w:gridCol w:w="6469"/>
      </w:tblGrid>
      <w:tr w:rsidR="00BF5B11" w:rsidRPr="00465888" w14:paraId="7FACF225" w14:textId="77777777" w:rsidTr="00BF5B11">
        <w:trPr>
          <w:trHeight w:val="340"/>
          <w:tblHeader/>
        </w:trPr>
        <w:tc>
          <w:tcPr>
            <w:tcW w:w="1349" w:type="pct"/>
          </w:tcPr>
          <w:p w14:paraId="6D184BE4" w14:textId="47B2765D" w:rsidR="00BF5B11" w:rsidRPr="00465888" w:rsidRDefault="00BF5B11" w:rsidP="00BF5B11">
            <w:pPr>
              <w:ind w:firstLine="0"/>
              <w:jc w:val="center"/>
              <w:rPr>
                <w:b/>
                <w:i/>
                <w:szCs w:val="26"/>
              </w:rPr>
            </w:pPr>
            <w:r>
              <w:rPr>
                <w:b/>
                <w:i/>
                <w:szCs w:val="26"/>
              </w:rPr>
              <w:t>Thời gian</w:t>
            </w:r>
          </w:p>
        </w:tc>
        <w:tc>
          <w:tcPr>
            <w:tcW w:w="3651" w:type="pct"/>
          </w:tcPr>
          <w:p w14:paraId="5824610A" w14:textId="77777777" w:rsidR="00BF5B11" w:rsidRPr="00465888" w:rsidRDefault="00BF5B11" w:rsidP="0096050D">
            <w:pPr>
              <w:ind w:firstLine="0"/>
              <w:jc w:val="center"/>
              <w:rPr>
                <w:b/>
                <w:i/>
                <w:szCs w:val="26"/>
              </w:rPr>
            </w:pPr>
            <w:r w:rsidRPr="00465888">
              <w:rPr>
                <w:b/>
                <w:i/>
                <w:szCs w:val="26"/>
              </w:rPr>
              <w:t>Công việc</w:t>
            </w:r>
          </w:p>
        </w:tc>
      </w:tr>
      <w:tr w:rsidR="00BF5B11" w:rsidRPr="00465888" w14:paraId="7FDA13E1" w14:textId="77777777" w:rsidTr="0096050D">
        <w:trPr>
          <w:trHeight w:val="2162"/>
        </w:trPr>
        <w:tc>
          <w:tcPr>
            <w:tcW w:w="1349" w:type="pct"/>
          </w:tcPr>
          <w:p w14:paraId="28D25F51" w14:textId="77777777" w:rsidR="00BF5B11" w:rsidRPr="00465888" w:rsidRDefault="00BF5B11" w:rsidP="004604AA">
            <w:pPr>
              <w:rPr>
                <w:b/>
                <w:szCs w:val="26"/>
              </w:rPr>
            </w:pPr>
            <w:r w:rsidRPr="00465888">
              <w:rPr>
                <w:b/>
                <w:szCs w:val="26"/>
              </w:rPr>
              <w:t>Tuần 01</w:t>
            </w:r>
          </w:p>
        </w:tc>
        <w:tc>
          <w:tcPr>
            <w:tcW w:w="3651" w:type="pct"/>
          </w:tcPr>
          <w:p w14:paraId="299F733B" w14:textId="7FDC2922" w:rsidR="00BF5B11" w:rsidRPr="00226A52" w:rsidRDefault="00BF5B11" w:rsidP="00226A52">
            <w:pPr>
              <w:spacing w:beforeAutospacing="0" w:after="160" w:afterAutospacing="0" w:line="360" w:lineRule="auto"/>
              <w:ind w:firstLine="0"/>
              <w:rPr>
                <w:szCs w:val="26"/>
              </w:rPr>
            </w:pPr>
            <w:r w:rsidRPr="00226A52">
              <w:rPr>
                <w:szCs w:val="26"/>
              </w:rPr>
              <w:t>Chuẩn bị file</w:t>
            </w:r>
            <w:r w:rsidR="0096050D" w:rsidRPr="00226A52">
              <w:rPr>
                <w:szCs w:val="26"/>
              </w:rPr>
              <w:t xml:space="preserve"> kế hoạch,</w:t>
            </w:r>
            <w:r w:rsidRPr="00226A52">
              <w:rPr>
                <w:szCs w:val="26"/>
              </w:rPr>
              <w:t xml:space="preserve"> nhật ký hàng tuần</w:t>
            </w:r>
          </w:p>
          <w:p w14:paraId="651458E0" w14:textId="77777777" w:rsidR="00BF5B11" w:rsidRPr="00226A52" w:rsidRDefault="00BF5B11" w:rsidP="00226A52">
            <w:pPr>
              <w:spacing w:beforeAutospacing="0" w:after="160" w:afterAutospacing="0" w:line="360" w:lineRule="auto"/>
              <w:ind w:firstLine="0"/>
              <w:rPr>
                <w:szCs w:val="26"/>
              </w:rPr>
            </w:pPr>
            <w:r w:rsidRPr="00226A52">
              <w:rPr>
                <w:szCs w:val="26"/>
              </w:rPr>
              <w:t>Tiếp nhận yêu cầu của giảng viên</w:t>
            </w:r>
          </w:p>
          <w:p w14:paraId="58A27D4A" w14:textId="77777777" w:rsidR="00BF5B11" w:rsidRPr="00226A52" w:rsidRDefault="00BF5B11" w:rsidP="00226A52">
            <w:pPr>
              <w:spacing w:beforeAutospacing="0" w:after="160" w:afterAutospacing="0" w:line="360" w:lineRule="auto"/>
              <w:ind w:firstLine="0"/>
              <w:rPr>
                <w:szCs w:val="26"/>
              </w:rPr>
            </w:pPr>
            <w:r w:rsidRPr="00226A52">
              <w:rPr>
                <w:szCs w:val="26"/>
              </w:rPr>
              <w:t>Giới thiệu nội dung đề tài</w:t>
            </w:r>
          </w:p>
          <w:p w14:paraId="54959588" w14:textId="77777777" w:rsidR="00226A52" w:rsidRDefault="00BF5B11" w:rsidP="00226A52">
            <w:pPr>
              <w:spacing w:beforeAutospacing="0" w:after="160" w:afterAutospacing="0" w:line="360" w:lineRule="auto"/>
              <w:ind w:firstLine="0"/>
              <w:rPr>
                <w:szCs w:val="26"/>
              </w:rPr>
            </w:pPr>
            <w:r w:rsidRPr="00226A52">
              <w:rPr>
                <w:szCs w:val="26"/>
              </w:rPr>
              <w:t>Lập kế hoạch</w:t>
            </w:r>
            <w:r w:rsidR="0096050D" w:rsidRPr="00226A52">
              <w:rPr>
                <w:szCs w:val="26"/>
              </w:rPr>
              <w:t xml:space="preserve"> công việc</w:t>
            </w:r>
            <w:r w:rsidRPr="00226A52">
              <w:rPr>
                <w:szCs w:val="26"/>
              </w:rPr>
              <w:t xml:space="preserve"> cho các tuần</w:t>
            </w:r>
          </w:p>
          <w:p w14:paraId="51550002" w14:textId="083E2EC9" w:rsidR="00BF5B11" w:rsidRPr="00226A52" w:rsidRDefault="00BF5B11" w:rsidP="00226A52">
            <w:pPr>
              <w:spacing w:beforeAutospacing="0" w:after="160" w:afterAutospacing="0" w:line="360" w:lineRule="auto"/>
              <w:ind w:firstLine="0"/>
              <w:rPr>
                <w:szCs w:val="26"/>
              </w:rPr>
            </w:pPr>
            <w:r w:rsidRPr="00226A52">
              <w:rPr>
                <w:szCs w:val="26"/>
              </w:rPr>
              <w:t>Phân công cơ bản công việc cho các thành viên trong nhóm</w:t>
            </w:r>
          </w:p>
        </w:tc>
      </w:tr>
      <w:tr w:rsidR="00BF5B11" w:rsidRPr="00465888" w14:paraId="22236DEC" w14:textId="77777777" w:rsidTr="00BF5B11">
        <w:trPr>
          <w:trHeight w:val="894"/>
        </w:trPr>
        <w:tc>
          <w:tcPr>
            <w:tcW w:w="1349" w:type="pct"/>
          </w:tcPr>
          <w:p w14:paraId="6C399041" w14:textId="77777777" w:rsidR="00BF5B11" w:rsidRPr="00465888" w:rsidRDefault="00BF5B11" w:rsidP="004604AA">
            <w:pPr>
              <w:rPr>
                <w:szCs w:val="26"/>
              </w:rPr>
            </w:pPr>
            <w:r w:rsidRPr="00465888">
              <w:rPr>
                <w:b/>
                <w:szCs w:val="26"/>
              </w:rPr>
              <w:t>Tuần 02</w:t>
            </w:r>
            <w:r w:rsidRPr="00465888">
              <w:rPr>
                <w:szCs w:val="26"/>
              </w:rPr>
              <w:t xml:space="preserve"> </w:t>
            </w:r>
          </w:p>
        </w:tc>
        <w:tc>
          <w:tcPr>
            <w:tcW w:w="3651" w:type="pct"/>
          </w:tcPr>
          <w:p w14:paraId="775FEEA4" w14:textId="77777777" w:rsidR="00BF5B11" w:rsidRPr="003836D8" w:rsidRDefault="00BF5B11" w:rsidP="003836D8">
            <w:pPr>
              <w:spacing w:before="0" w:after="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36531279" w14:textId="77777777" w:rsidR="00BF5B11" w:rsidRPr="003836D8" w:rsidRDefault="00BF5B11" w:rsidP="003836D8">
            <w:pPr>
              <w:spacing w:before="0" w:after="0" w:line="360" w:lineRule="auto"/>
              <w:ind w:firstLine="0"/>
              <w:rPr>
                <w:szCs w:val="26"/>
              </w:rPr>
            </w:pPr>
            <w:r w:rsidRPr="003836D8">
              <w:rPr>
                <w:szCs w:val="26"/>
              </w:rPr>
              <w:t>Tổng quan lại các ứng dụng đã dùng</w:t>
            </w:r>
          </w:p>
          <w:p w14:paraId="2BF88067" w14:textId="15D63CDF" w:rsidR="00BF5B11" w:rsidRPr="003836D8" w:rsidRDefault="00BF5B11" w:rsidP="003836D8">
            <w:pPr>
              <w:spacing w:before="0" w:after="0" w:line="360" w:lineRule="auto"/>
              <w:ind w:firstLine="0"/>
              <w:rPr>
                <w:szCs w:val="26"/>
              </w:rPr>
            </w:pPr>
            <w:r w:rsidRPr="003836D8">
              <w:rPr>
                <w:szCs w:val="26"/>
              </w:rPr>
              <w:t>Xem lại các kiến thức nền phục vụ cho khóa luận tốt nghiệp</w:t>
            </w:r>
            <w:r w:rsidR="00C92227" w:rsidRPr="003836D8">
              <w:rPr>
                <w:szCs w:val="26"/>
              </w:rPr>
              <w:t xml:space="preserve"> và</w:t>
            </w:r>
            <w:r w:rsidR="004744C7" w:rsidRPr="003836D8">
              <w:rPr>
                <w:szCs w:val="26"/>
              </w:rPr>
              <w:t xml:space="preserve"> thự</w:t>
            </w:r>
            <w:r w:rsidR="00C92227" w:rsidRPr="003836D8">
              <w:rPr>
                <w:szCs w:val="26"/>
              </w:rPr>
              <w:t>c</w:t>
            </w:r>
            <w:r w:rsidR="004744C7" w:rsidRPr="003836D8">
              <w:rPr>
                <w:szCs w:val="26"/>
              </w:rPr>
              <w:t xml:space="preserve"> hiện chương 2 cơ sở lý thuyết</w:t>
            </w:r>
          </w:p>
        </w:tc>
      </w:tr>
      <w:tr w:rsidR="00BF5B11" w:rsidRPr="00465888" w14:paraId="6C6CAB2E" w14:textId="77777777" w:rsidTr="00BF5B11">
        <w:trPr>
          <w:trHeight w:val="70"/>
        </w:trPr>
        <w:tc>
          <w:tcPr>
            <w:tcW w:w="1349" w:type="pct"/>
          </w:tcPr>
          <w:p w14:paraId="443CAA0F" w14:textId="77777777" w:rsidR="00BF5B11" w:rsidRPr="00465888" w:rsidRDefault="00BF5B11" w:rsidP="004604AA">
            <w:pPr>
              <w:rPr>
                <w:szCs w:val="26"/>
              </w:rPr>
            </w:pPr>
            <w:r w:rsidRPr="00465888">
              <w:rPr>
                <w:b/>
                <w:szCs w:val="26"/>
              </w:rPr>
              <w:t>Tuần 03</w:t>
            </w:r>
            <w:r w:rsidRPr="00465888">
              <w:rPr>
                <w:szCs w:val="26"/>
              </w:rPr>
              <w:t xml:space="preserve"> </w:t>
            </w:r>
          </w:p>
        </w:tc>
        <w:tc>
          <w:tcPr>
            <w:tcW w:w="3651" w:type="pct"/>
          </w:tcPr>
          <w:p w14:paraId="6654EB8C" w14:textId="77777777" w:rsidR="00BF5B11" w:rsidRPr="003836D8" w:rsidRDefault="00BF5B11" w:rsidP="003836D8">
            <w:pPr>
              <w:spacing w:before="0" w:after="0" w:line="360" w:lineRule="auto"/>
              <w:ind w:firstLine="0"/>
              <w:rPr>
                <w:szCs w:val="26"/>
              </w:rPr>
            </w:pPr>
            <w:r w:rsidRPr="003836D8">
              <w:rPr>
                <w:szCs w:val="26"/>
              </w:rPr>
              <w:t>Chuẩn bị phần phân tích, thiết kế hệ thống (đặc tả chức năng,  chuẩn bị phần vẽ sơ đồ Usecase, Activity Diagram, Sequence Diagram,…)</w:t>
            </w:r>
          </w:p>
          <w:p w14:paraId="62DD3B7D" w14:textId="77777777" w:rsidR="00BF5B11" w:rsidRPr="003836D8" w:rsidRDefault="00BF5B11" w:rsidP="003836D8">
            <w:pPr>
              <w:spacing w:before="0" w:after="0" w:line="360" w:lineRule="auto"/>
              <w:ind w:firstLine="0"/>
              <w:rPr>
                <w:szCs w:val="26"/>
              </w:rPr>
            </w:pPr>
            <w:r w:rsidRPr="003836D8">
              <w:rPr>
                <w:szCs w:val="26"/>
              </w:rPr>
              <w:t>Phân tích các yêu cầu chức năng và phi chức năng</w:t>
            </w:r>
          </w:p>
          <w:p w14:paraId="5C401E3F" w14:textId="77777777" w:rsidR="00BF5B11" w:rsidRPr="003836D8" w:rsidRDefault="00BF5B11" w:rsidP="003836D8">
            <w:pPr>
              <w:spacing w:before="0" w:after="0" w:line="360" w:lineRule="auto"/>
              <w:ind w:firstLine="0"/>
              <w:rPr>
                <w:szCs w:val="26"/>
              </w:rPr>
            </w:pPr>
            <w:r w:rsidRPr="003836D8">
              <w:rPr>
                <w:szCs w:val="26"/>
              </w:rPr>
              <w:t>Chuẩn bị phần thiết kế Mockup giao diện</w:t>
            </w:r>
          </w:p>
        </w:tc>
      </w:tr>
      <w:tr w:rsidR="00BF5B11" w:rsidRPr="00465888" w14:paraId="4E0BFB2D" w14:textId="77777777" w:rsidTr="00BF5B11">
        <w:trPr>
          <w:trHeight w:val="246"/>
        </w:trPr>
        <w:tc>
          <w:tcPr>
            <w:tcW w:w="1349" w:type="pct"/>
          </w:tcPr>
          <w:p w14:paraId="1FF00736" w14:textId="77777777" w:rsidR="00BF5B11" w:rsidRPr="00465888" w:rsidRDefault="00BF5B11" w:rsidP="004604AA">
            <w:pPr>
              <w:rPr>
                <w:szCs w:val="26"/>
              </w:rPr>
            </w:pPr>
            <w:r w:rsidRPr="00465888">
              <w:rPr>
                <w:b/>
                <w:szCs w:val="26"/>
              </w:rPr>
              <w:t>Tuần 04</w:t>
            </w:r>
            <w:r w:rsidRPr="00465888">
              <w:rPr>
                <w:szCs w:val="26"/>
              </w:rPr>
              <w:t xml:space="preserve"> </w:t>
            </w:r>
          </w:p>
        </w:tc>
        <w:tc>
          <w:tcPr>
            <w:tcW w:w="3651" w:type="pct"/>
          </w:tcPr>
          <w:p w14:paraId="56517410"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0DDE74AA" w14:textId="77777777" w:rsidR="00BF5B11" w:rsidRPr="003836D8" w:rsidRDefault="00BF5B11" w:rsidP="003836D8">
            <w:pPr>
              <w:spacing w:beforeAutospacing="0" w:after="160" w:afterAutospacing="0" w:line="360" w:lineRule="auto"/>
              <w:ind w:firstLine="0"/>
              <w:rPr>
                <w:szCs w:val="26"/>
              </w:rPr>
            </w:pPr>
            <w:r w:rsidRPr="003836D8">
              <w:rPr>
                <w:szCs w:val="26"/>
              </w:rPr>
              <w:t>Thiết kế Mockup giao diện</w:t>
            </w:r>
          </w:p>
        </w:tc>
      </w:tr>
      <w:tr w:rsidR="00BF5B11" w:rsidRPr="00465888" w14:paraId="436B1C8F" w14:textId="77777777" w:rsidTr="00BF5B11">
        <w:trPr>
          <w:trHeight w:val="876"/>
        </w:trPr>
        <w:tc>
          <w:tcPr>
            <w:tcW w:w="1349" w:type="pct"/>
          </w:tcPr>
          <w:p w14:paraId="3CAFC3E4" w14:textId="77777777" w:rsidR="00BF5B11" w:rsidRPr="00465888" w:rsidRDefault="00BF5B11" w:rsidP="004604AA">
            <w:pPr>
              <w:rPr>
                <w:szCs w:val="26"/>
              </w:rPr>
            </w:pPr>
            <w:r w:rsidRPr="00465888">
              <w:rPr>
                <w:b/>
                <w:szCs w:val="26"/>
              </w:rPr>
              <w:t>Tuần 05</w:t>
            </w:r>
          </w:p>
        </w:tc>
        <w:tc>
          <w:tcPr>
            <w:tcW w:w="3651" w:type="pct"/>
          </w:tcPr>
          <w:p w14:paraId="3DFAD3CD"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5A9C2E5F" w14:textId="77777777" w:rsidR="00BF5B11" w:rsidRPr="003836D8" w:rsidRDefault="00BF5B11" w:rsidP="003836D8">
            <w:pPr>
              <w:spacing w:beforeAutospacing="0" w:after="160" w:afterAutospacing="0" w:line="360" w:lineRule="auto"/>
              <w:ind w:firstLine="0"/>
              <w:rPr>
                <w:szCs w:val="26"/>
              </w:rPr>
            </w:pPr>
            <w:r w:rsidRPr="003836D8">
              <w:rPr>
                <w:szCs w:val="26"/>
              </w:rPr>
              <w:t>Thiết kế cơ sở dữ liệu</w:t>
            </w:r>
          </w:p>
          <w:p w14:paraId="34ABD69E" w14:textId="77777777" w:rsidR="00BF5B11" w:rsidRPr="003836D8" w:rsidRDefault="00BF5B11" w:rsidP="003836D8">
            <w:pPr>
              <w:spacing w:beforeAutospacing="0" w:after="160" w:afterAutospacing="0" w:line="360" w:lineRule="auto"/>
              <w:ind w:firstLine="0"/>
              <w:rPr>
                <w:szCs w:val="26"/>
              </w:rPr>
            </w:pPr>
            <w:r w:rsidRPr="003836D8">
              <w:rPr>
                <w:szCs w:val="26"/>
              </w:rPr>
              <w:t>Xem xét các ràng buộc dữ liệu</w:t>
            </w:r>
          </w:p>
        </w:tc>
      </w:tr>
      <w:tr w:rsidR="00BF5B11" w:rsidRPr="00465888" w14:paraId="727E211F" w14:textId="77777777" w:rsidTr="00BF5B11">
        <w:trPr>
          <w:trHeight w:val="480"/>
        </w:trPr>
        <w:tc>
          <w:tcPr>
            <w:tcW w:w="1349" w:type="pct"/>
          </w:tcPr>
          <w:p w14:paraId="7F337522" w14:textId="77777777" w:rsidR="00BF5B11" w:rsidRPr="00465888" w:rsidRDefault="00BF5B11" w:rsidP="004604AA">
            <w:pPr>
              <w:rPr>
                <w:szCs w:val="26"/>
              </w:rPr>
            </w:pPr>
            <w:r w:rsidRPr="00465888">
              <w:rPr>
                <w:b/>
                <w:szCs w:val="26"/>
              </w:rPr>
              <w:t>Tuần 06</w:t>
            </w:r>
          </w:p>
        </w:tc>
        <w:tc>
          <w:tcPr>
            <w:tcW w:w="3651" w:type="pct"/>
          </w:tcPr>
          <w:p w14:paraId="74219BB9" w14:textId="77777777" w:rsidR="00BF5B11" w:rsidRPr="003836D8" w:rsidRDefault="00BF5B11" w:rsidP="003836D8">
            <w:pPr>
              <w:spacing w:beforeAutospacing="0" w:after="160" w:afterAutospacing="0" w:line="360" w:lineRule="auto"/>
              <w:ind w:firstLine="0"/>
              <w:rPr>
                <w:szCs w:val="26"/>
              </w:rPr>
            </w:pPr>
            <w:r w:rsidRPr="003836D8">
              <w:rPr>
                <w:szCs w:val="26"/>
              </w:rPr>
              <w:t>Thực hiện code giao diện chương trình</w:t>
            </w:r>
          </w:p>
          <w:p w14:paraId="48600A82"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1447A91E" w14:textId="77777777" w:rsidTr="00BF5B11">
        <w:trPr>
          <w:trHeight w:val="372"/>
        </w:trPr>
        <w:tc>
          <w:tcPr>
            <w:tcW w:w="1349" w:type="pct"/>
          </w:tcPr>
          <w:p w14:paraId="6BC99D37" w14:textId="77777777" w:rsidR="00BF5B11" w:rsidRPr="00465888" w:rsidRDefault="00BF5B11" w:rsidP="004604AA">
            <w:pPr>
              <w:rPr>
                <w:szCs w:val="26"/>
              </w:rPr>
            </w:pPr>
            <w:r w:rsidRPr="00465888">
              <w:rPr>
                <w:b/>
                <w:szCs w:val="26"/>
              </w:rPr>
              <w:t>Tuần 07</w:t>
            </w:r>
          </w:p>
        </w:tc>
        <w:tc>
          <w:tcPr>
            <w:tcW w:w="3651" w:type="pct"/>
          </w:tcPr>
          <w:p w14:paraId="30A14A08"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công việc code giao diện chương trình</w:t>
            </w:r>
          </w:p>
          <w:p w14:paraId="36A1E2E8"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7759D197" w14:textId="77777777" w:rsidTr="00BF5B11">
        <w:trPr>
          <w:trHeight w:val="588"/>
        </w:trPr>
        <w:tc>
          <w:tcPr>
            <w:tcW w:w="1349" w:type="pct"/>
          </w:tcPr>
          <w:p w14:paraId="1C2F9D5F" w14:textId="77777777" w:rsidR="00BF5B11" w:rsidRPr="00465888" w:rsidRDefault="00BF5B11" w:rsidP="004604AA">
            <w:pPr>
              <w:rPr>
                <w:szCs w:val="26"/>
              </w:rPr>
            </w:pPr>
            <w:r w:rsidRPr="00465888">
              <w:rPr>
                <w:b/>
                <w:szCs w:val="26"/>
              </w:rPr>
              <w:t>Tuần 08</w:t>
            </w:r>
          </w:p>
        </w:tc>
        <w:tc>
          <w:tcPr>
            <w:tcW w:w="3651" w:type="pct"/>
          </w:tcPr>
          <w:p w14:paraId="69B50533" w14:textId="77777777" w:rsidR="00BF5B11" w:rsidRPr="003836D8" w:rsidRDefault="00BF5B11" w:rsidP="003836D8">
            <w:pPr>
              <w:spacing w:beforeAutospacing="0" w:after="160" w:afterAutospacing="0" w:line="360" w:lineRule="auto"/>
              <w:ind w:firstLine="0"/>
              <w:rPr>
                <w:szCs w:val="26"/>
              </w:rPr>
            </w:pPr>
            <w:r w:rsidRPr="003836D8">
              <w:rPr>
                <w:szCs w:val="26"/>
              </w:rPr>
              <w:t xml:space="preserve">Bắt đầu thực hiện code các chức năng đã lên kế hoạch </w:t>
            </w:r>
          </w:p>
          <w:p w14:paraId="60955E80" w14:textId="77777777" w:rsidR="00BF5B11" w:rsidRPr="003836D8" w:rsidRDefault="00BF5B11" w:rsidP="003836D8">
            <w:pPr>
              <w:spacing w:beforeAutospacing="0" w:after="160" w:afterAutospacing="0" w:line="360" w:lineRule="auto"/>
              <w:ind w:firstLine="0"/>
              <w:rPr>
                <w:szCs w:val="26"/>
              </w:rPr>
            </w:pPr>
            <w:r w:rsidRPr="003836D8">
              <w:rPr>
                <w:szCs w:val="26"/>
              </w:rPr>
              <w:t>Hoàn thiện giao diện đã lên kế hoạch</w:t>
            </w:r>
          </w:p>
        </w:tc>
      </w:tr>
      <w:tr w:rsidR="00BF5B11" w:rsidRPr="00465888" w14:paraId="57A4C4FD" w14:textId="77777777" w:rsidTr="00BF5B11">
        <w:trPr>
          <w:trHeight w:val="498"/>
        </w:trPr>
        <w:tc>
          <w:tcPr>
            <w:tcW w:w="1349" w:type="pct"/>
          </w:tcPr>
          <w:p w14:paraId="4BCA8165" w14:textId="77777777" w:rsidR="00BF5B11" w:rsidRPr="00465888" w:rsidRDefault="00BF5B11" w:rsidP="004604AA">
            <w:pPr>
              <w:rPr>
                <w:szCs w:val="26"/>
              </w:rPr>
            </w:pPr>
            <w:r w:rsidRPr="00465888">
              <w:rPr>
                <w:b/>
                <w:szCs w:val="26"/>
              </w:rPr>
              <w:t>Tuần 09</w:t>
            </w:r>
          </w:p>
        </w:tc>
        <w:tc>
          <w:tcPr>
            <w:tcW w:w="3651" w:type="pct"/>
          </w:tcPr>
          <w:p w14:paraId="32D2DD21"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5E7A01DE"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3049A2E7" w14:textId="77777777" w:rsidTr="00BF5B11">
        <w:trPr>
          <w:trHeight w:val="93"/>
        </w:trPr>
        <w:tc>
          <w:tcPr>
            <w:tcW w:w="1349" w:type="pct"/>
          </w:tcPr>
          <w:p w14:paraId="67260070" w14:textId="77777777" w:rsidR="00BF5B11" w:rsidRPr="00465888" w:rsidRDefault="00BF5B11" w:rsidP="004604AA">
            <w:pPr>
              <w:rPr>
                <w:szCs w:val="26"/>
              </w:rPr>
            </w:pPr>
            <w:r w:rsidRPr="00465888">
              <w:rPr>
                <w:b/>
                <w:szCs w:val="26"/>
              </w:rPr>
              <w:t>Tuần 10</w:t>
            </w:r>
          </w:p>
          <w:p w14:paraId="37EBC36C" w14:textId="77777777" w:rsidR="00BF5B11" w:rsidRPr="00465888" w:rsidRDefault="00BF5B11" w:rsidP="004604AA">
            <w:pPr>
              <w:rPr>
                <w:szCs w:val="26"/>
              </w:rPr>
            </w:pPr>
          </w:p>
        </w:tc>
        <w:tc>
          <w:tcPr>
            <w:tcW w:w="3651" w:type="pct"/>
          </w:tcPr>
          <w:p w14:paraId="6AB4CDF0"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354D69DF"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429140B8" w14:textId="77777777" w:rsidTr="00BF5B11">
        <w:trPr>
          <w:trHeight w:val="93"/>
        </w:trPr>
        <w:tc>
          <w:tcPr>
            <w:tcW w:w="1349" w:type="pct"/>
          </w:tcPr>
          <w:p w14:paraId="13FB4C11" w14:textId="77777777" w:rsidR="00BF5B11" w:rsidRPr="00465888" w:rsidRDefault="00BF5B11" w:rsidP="004604AA">
            <w:pPr>
              <w:rPr>
                <w:b/>
                <w:szCs w:val="26"/>
              </w:rPr>
            </w:pPr>
            <w:r>
              <w:rPr>
                <w:b/>
                <w:szCs w:val="26"/>
              </w:rPr>
              <w:t>Tuần 11</w:t>
            </w:r>
          </w:p>
        </w:tc>
        <w:tc>
          <w:tcPr>
            <w:tcW w:w="3651" w:type="pct"/>
          </w:tcPr>
          <w:p w14:paraId="2AA1DAFB"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1E5A8882"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p w14:paraId="123394FB" w14:textId="77777777" w:rsidR="00BF5B11" w:rsidRPr="003836D8" w:rsidRDefault="00BF5B11" w:rsidP="003836D8">
            <w:pPr>
              <w:spacing w:beforeAutospacing="0" w:after="160" w:afterAutospacing="0" w:line="360" w:lineRule="auto"/>
              <w:ind w:firstLine="0"/>
              <w:rPr>
                <w:szCs w:val="26"/>
              </w:rPr>
            </w:pPr>
            <w:r w:rsidRPr="003836D8">
              <w:rPr>
                <w:szCs w:val="26"/>
              </w:rPr>
              <w:t xml:space="preserve">Kiểm tra và khắc phục các lỗi phát sinh để phù hợp với kế hoạch </w:t>
            </w:r>
          </w:p>
        </w:tc>
      </w:tr>
      <w:tr w:rsidR="00BF5B11" w:rsidRPr="00465888" w14:paraId="0EC66BA3" w14:textId="77777777" w:rsidTr="00BF5B11">
        <w:trPr>
          <w:trHeight w:val="93"/>
        </w:trPr>
        <w:tc>
          <w:tcPr>
            <w:tcW w:w="1349" w:type="pct"/>
          </w:tcPr>
          <w:p w14:paraId="596C9873" w14:textId="77777777" w:rsidR="00BF5B11" w:rsidRPr="00465888" w:rsidRDefault="00BF5B11" w:rsidP="004604AA">
            <w:pPr>
              <w:rPr>
                <w:b/>
                <w:szCs w:val="26"/>
              </w:rPr>
            </w:pPr>
            <w:r>
              <w:rPr>
                <w:b/>
                <w:szCs w:val="26"/>
              </w:rPr>
              <w:t>Tuần 12</w:t>
            </w:r>
          </w:p>
          <w:p w14:paraId="36216A2A" w14:textId="77777777" w:rsidR="00BF5B11" w:rsidRPr="00465888" w:rsidRDefault="00BF5B11" w:rsidP="004604AA">
            <w:pPr>
              <w:rPr>
                <w:b/>
                <w:szCs w:val="26"/>
              </w:rPr>
            </w:pPr>
          </w:p>
        </w:tc>
        <w:tc>
          <w:tcPr>
            <w:tcW w:w="3651" w:type="pct"/>
          </w:tcPr>
          <w:p w14:paraId="3AF2A6CC"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09F5BC46"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p w14:paraId="33448CF1" w14:textId="77777777" w:rsidR="00BF5B11" w:rsidRPr="003836D8" w:rsidRDefault="00BF5B11" w:rsidP="003836D8">
            <w:pPr>
              <w:spacing w:beforeAutospacing="0" w:after="160" w:afterAutospacing="0" w:line="360" w:lineRule="auto"/>
              <w:ind w:firstLine="0"/>
              <w:rPr>
                <w:szCs w:val="26"/>
              </w:rPr>
            </w:pPr>
            <w:r w:rsidRPr="003836D8">
              <w:rPr>
                <w:szCs w:val="26"/>
              </w:rPr>
              <w:t>Kiểm tra và khắc phục các lỗi phát sinh để phù hợp với kế hoạch</w:t>
            </w:r>
          </w:p>
        </w:tc>
      </w:tr>
      <w:tr w:rsidR="00BF5B11" w:rsidRPr="00465888" w14:paraId="5B1D7B58" w14:textId="77777777" w:rsidTr="00BF5B11">
        <w:trPr>
          <w:trHeight w:val="93"/>
        </w:trPr>
        <w:tc>
          <w:tcPr>
            <w:tcW w:w="1349" w:type="pct"/>
          </w:tcPr>
          <w:p w14:paraId="6D1BF785" w14:textId="77777777" w:rsidR="00BF5B11" w:rsidRPr="00465888" w:rsidRDefault="00BF5B11" w:rsidP="004604AA">
            <w:pPr>
              <w:rPr>
                <w:b/>
                <w:szCs w:val="26"/>
              </w:rPr>
            </w:pPr>
            <w:r>
              <w:rPr>
                <w:b/>
                <w:szCs w:val="26"/>
              </w:rPr>
              <w:t>Tuần 13</w:t>
            </w:r>
          </w:p>
        </w:tc>
        <w:tc>
          <w:tcPr>
            <w:tcW w:w="3651" w:type="pct"/>
          </w:tcPr>
          <w:p w14:paraId="64F3A911" w14:textId="77777777" w:rsidR="00BF5B11" w:rsidRPr="003836D8" w:rsidRDefault="00BF5B11" w:rsidP="003836D8">
            <w:pPr>
              <w:spacing w:beforeAutospacing="0" w:after="160" w:afterAutospacing="0" w:line="360" w:lineRule="auto"/>
              <w:ind w:firstLine="0"/>
              <w:rPr>
                <w:szCs w:val="26"/>
              </w:rPr>
            </w:pPr>
            <w:r w:rsidRPr="003836D8">
              <w:rPr>
                <w:szCs w:val="26"/>
              </w:rPr>
              <w:t>Chuẩn bị hoàn tất công việc code chương trình</w:t>
            </w:r>
          </w:p>
          <w:p w14:paraId="72A9E5D6" w14:textId="77777777" w:rsidR="00BF5B11" w:rsidRPr="003836D8" w:rsidRDefault="00BF5B11" w:rsidP="003836D8">
            <w:pPr>
              <w:spacing w:beforeAutospacing="0" w:after="160" w:afterAutospacing="0" w:line="360" w:lineRule="auto"/>
              <w:ind w:firstLine="0"/>
              <w:rPr>
                <w:szCs w:val="26"/>
              </w:rPr>
            </w:pPr>
            <w:r w:rsidRPr="003836D8">
              <w:rPr>
                <w:szCs w:val="26"/>
              </w:rPr>
              <w:t>Kiểm tra và khắc phục các lỗi phát sinh để phù hợp với kế hoạch</w:t>
            </w:r>
          </w:p>
          <w:p w14:paraId="7AE33BD3" w14:textId="77777777" w:rsidR="00BF5B11" w:rsidRPr="003836D8" w:rsidRDefault="00BF5B11" w:rsidP="003836D8">
            <w:pPr>
              <w:spacing w:beforeAutospacing="0" w:after="160" w:afterAutospacing="0" w:line="360" w:lineRule="auto"/>
              <w:ind w:firstLine="0"/>
              <w:rPr>
                <w:szCs w:val="26"/>
              </w:rPr>
            </w:pPr>
            <w:r w:rsidRPr="003836D8">
              <w:rPr>
                <w:szCs w:val="26"/>
              </w:rPr>
              <w:t>Tiến hành việc kiểm thử chương trình</w:t>
            </w:r>
          </w:p>
        </w:tc>
      </w:tr>
      <w:tr w:rsidR="00BF5B11" w:rsidRPr="00465888" w14:paraId="3F7347D7" w14:textId="77777777" w:rsidTr="00BF5B11">
        <w:trPr>
          <w:trHeight w:val="93"/>
        </w:trPr>
        <w:tc>
          <w:tcPr>
            <w:tcW w:w="1349" w:type="pct"/>
          </w:tcPr>
          <w:p w14:paraId="1511B703" w14:textId="77777777" w:rsidR="00BF5B11" w:rsidRPr="00465888" w:rsidRDefault="00BF5B11" w:rsidP="004604AA">
            <w:pPr>
              <w:rPr>
                <w:b/>
                <w:szCs w:val="26"/>
              </w:rPr>
            </w:pPr>
            <w:r>
              <w:rPr>
                <w:b/>
                <w:szCs w:val="26"/>
              </w:rPr>
              <w:t>Tuần 14</w:t>
            </w:r>
          </w:p>
        </w:tc>
        <w:tc>
          <w:tcPr>
            <w:tcW w:w="3651" w:type="pct"/>
          </w:tcPr>
          <w:p w14:paraId="63A6B1F9" w14:textId="77777777" w:rsidR="00BF5B11" w:rsidRPr="003836D8" w:rsidRDefault="00BF5B11" w:rsidP="003836D8">
            <w:pPr>
              <w:spacing w:beforeAutospacing="0" w:after="160" w:afterAutospacing="0" w:line="360" w:lineRule="auto"/>
              <w:ind w:firstLine="0"/>
              <w:rPr>
                <w:szCs w:val="26"/>
              </w:rPr>
            </w:pPr>
            <w:r w:rsidRPr="003836D8">
              <w:rPr>
                <w:szCs w:val="26"/>
              </w:rPr>
              <w:t>Hoàn tất việc kiểm thử chương trình</w:t>
            </w:r>
          </w:p>
          <w:p w14:paraId="0D068D07" w14:textId="77777777" w:rsidR="00BF5B11" w:rsidRPr="003836D8" w:rsidRDefault="00BF5B11" w:rsidP="003836D8">
            <w:pPr>
              <w:spacing w:beforeAutospacing="0" w:after="160" w:afterAutospacing="0" w:line="360" w:lineRule="auto"/>
              <w:ind w:firstLine="0"/>
              <w:rPr>
                <w:szCs w:val="26"/>
              </w:rPr>
            </w:pPr>
            <w:r w:rsidRPr="003836D8">
              <w:rPr>
                <w:szCs w:val="26"/>
              </w:rPr>
              <w:t>Viết báo cáo, chuẩn bị các tài liệu cho việc báo cáo</w:t>
            </w:r>
          </w:p>
        </w:tc>
      </w:tr>
      <w:tr w:rsidR="00BF5B11" w:rsidRPr="00465888" w14:paraId="440A4E57" w14:textId="77777777" w:rsidTr="00BF5B11">
        <w:trPr>
          <w:trHeight w:val="93"/>
        </w:trPr>
        <w:tc>
          <w:tcPr>
            <w:tcW w:w="1349" w:type="pct"/>
          </w:tcPr>
          <w:p w14:paraId="4497CAE3" w14:textId="77777777" w:rsidR="00BF5B11" w:rsidRPr="00465888" w:rsidRDefault="00BF5B11" w:rsidP="004604AA">
            <w:pPr>
              <w:rPr>
                <w:b/>
                <w:szCs w:val="26"/>
              </w:rPr>
            </w:pPr>
            <w:r>
              <w:rPr>
                <w:b/>
                <w:szCs w:val="26"/>
              </w:rPr>
              <w:t>Tuần 15</w:t>
            </w:r>
          </w:p>
        </w:tc>
        <w:tc>
          <w:tcPr>
            <w:tcW w:w="3651" w:type="pct"/>
          </w:tcPr>
          <w:p w14:paraId="0E4F40C2" w14:textId="7B094283" w:rsidR="00BF5B11" w:rsidRPr="003836D8" w:rsidRDefault="00BF5B11" w:rsidP="003836D8">
            <w:pPr>
              <w:spacing w:beforeAutospacing="0" w:after="160" w:afterAutospacing="0" w:line="360" w:lineRule="auto"/>
              <w:ind w:firstLine="0"/>
              <w:rPr>
                <w:szCs w:val="26"/>
              </w:rPr>
            </w:pPr>
            <w:r w:rsidRPr="003836D8">
              <w:rPr>
                <w:szCs w:val="26"/>
              </w:rPr>
              <w:t>Hoàn tất ứng dụng</w:t>
            </w:r>
          </w:p>
          <w:p w14:paraId="2D49974C" w14:textId="2FC955A3" w:rsidR="00E540A5" w:rsidRPr="003836D8" w:rsidRDefault="00E540A5" w:rsidP="003836D8">
            <w:pPr>
              <w:spacing w:beforeAutospacing="0" w:after="160" w:afterAutospacing="0" w:line="360" w:lineRule="auto"/>
              <w:ind w:firstLine="0"/>
              <w:rPr>
                <w:szCs w:val="26"/>
              </w:rPr>
            </w:pPr>
            <w:r w:rsidRPr="003836D8">
              <w:rPr>
                <w:szCs w:val="26"/>
              </w:rPr>
              <w:t>Chuẩn bị slide thuyết trình, tài liệu</w:t>
            </w:r>
            <w:r w:rsidR="005A2219" w:rsidRPr="003836D8">
              <w:rPr>
                <w:szCs w:val="26"/>
              </w:rPr>
              <w:t xml:space="preserve"> chính</w:t>
            </w:r>
            <w:r w:rsidRPr="003836D8">
              <w:rPr>
                <w:szCs w:val="26"/>
              </w:rPr>
              <w:t xml:space="preserve"> hoàn chỉnh, các tài liệu có liên quan</w:t>
            </w:r>
          </w:p>
          <w:p w14:paraId="1174013C" w14:textId="5E2D98D9" w:rsidR="00BF5B11" w:rsidRPr="003836D8" w:rsidRDefault="00BF5B11" w:rsidP="003836D8">
            <w:pPr>
              <w:spacing w:beforeAutospacing="0" w:after="160" w:afterAutospacing="0" w:line="360" w:lineRule="auto"/>
              <w:ind w:firstLine="0"/>
              <w:rPr>
                <w:szCs w:val="26"/>
              </w:rPr>
            </w:pPr>
            <w:r w:rsidRPr="003836D8">
              <w:rPr>
                <w:szCs w:val="26"/>
              </w:rPr>
              <w:t>Báo cáo đồ án trước hội đồng</w:t>
            </w:r>
            <w:r w:rsidR="00E540A5" w:rsidRPr="003836D8">
              <w:rPr>
                <w:szCs w:val="26"/>
              </w:rPr>
              <w:t>, đánh giá kết quả thực hiện khóa luận tốt nghiệp</w:t>
            </w:r>
          </w:p>
        </w:tc>
      </w:tr>
    </w:tbl>
    <w:p w14:paraId="1C57D2E1" w14:textId="0FE96508" w:rsidR="0041515C" w:rsidRDefault="0041515C" w:rsidP="00FD3322"/>
    <w:p w14:paraId="07D5A2ED" w14:textId="29D8085C" w:rsidR="003D407F" w:rsidRDefault="003D407F" w:rsidP="00FD3322"/>
    <w:p w14:paraId="42C3487D" w14:textId="77777777" w:rsidR="003D407F" w:rsidRPr="00FD3322" w:rsidRDefault="003D407F" w:rsidP="003836D8">
      <w:pPr>
        <w:ind w:firstLine="0"/>
      </w:pPr>
    </w:p>
    <w:p w14:paraId="025C326A" w14:textId="76B709FA" w:rsidR="00C352DE" w:rsidRDefault="00C352DE" w:rsidP="00C352DE">
      <w:pPr>
        <w:pStyle w:val="Heading2"/>
      </w:pPr>
      <w:bookmarkStart w:id="282" w:name="_Toc45140973"/>
      <w:r>
        <w:t>Nhật ký thực hiện</w:t>
      </w:r>
      <w:bookmarkEnd w:id="282"/>
    </w:p>
    <w:tbl>
      <w:tblPr>
        <w:tblStyle w:val="TableGrid"/>
        <w:tblW w:w="5411" w:type="pct"/>
        <w:tblLook w:val="04A0" w:firstRow="1" w:lastRow="0" w:firstColumn="1" w:lastColumn="0" w:noHBand="0" w:noVBand="1"/>
      </w:tblPr>
      <w:tblGrid>
        <w:gridCol w:w="1273"/>
        <w:gridCol w:w="6804"/>
        <w:gridCol w:w="1557"/>
      </w:tblGrid>
      <w:tr w:rsidR="00226A52" w:rsidRPr="00465888" w14:paraId="74C80EB4" w14:textId="77777777" w:rsidTr="00226A52">
        <w:trPr>
          <w:trHeight w:val="340"/>
          <w:tblHeader/>
        </w:trPr>
        <w:tc>
          <w:tcPr>
            <w:tcW w:w="661" w:type="pct"/>
          </w:tcPr>
          <w:p w14:paraId="07C9EAF8" w14:textId="5496C6D0" w:rsidR="00226A52" w:rsidRPr="00465888" w:rsidRDefault="00226A52" w:rsidP="00226A52">
            <w:pPr>
              <w:ind w:firstLine="0"/>
              <w:jc w:val="center"/>
              <w:rPr>
                <w:b/>
                <w:i/>
                <w:szCs w:val="26"/>
              </w:rPr>
            </w:pPr>
            <w:r>
              <w:rPr>
                <w:b/>
                <w:i/>
                <w:szCs w:val="26"/>
              </w:rPr>
              <w:t>Thời gian</w:t>
            </w:r>
          </w:p>
        </w:tc>
        <w:tc>
          <w:tcPr>
            <w:tcW w:w="3531" w:type="pct"/>
          </w:tcPr>
          <w:p w14:paraId="6847DB99" w14:textId="77777777" w:rsidR="00226A52" w:rsidRPr="00465888" w:rsidRDefault="00226A52" w:rsidP="00226A52">
            <w:pPr>
              <w:ind w:firstLine="0"/>
              <w:jc w:val="center"/>
              <w:rPr>
                <w:b/>
                <w:i/>
                <w:szCs w:val="26"/>
              </w:rPr>
            </w:pPr>
            <w:r w:rsidRPr="00465888">
              <w:rPr>
                <w:b/>
                <w:i/>
                <w:szCs w:val="26"/>
              </w:rPr>
              <w:t>Công việc</w:t>
            </w:r>
          </w:p>
        </w:tc>
        <w:tc>
          <w:tcPr>
            <w:tcW w:w="808" w:type="pct"/>
          </w:tcPr>
          <w:p w14:paraId="27C05C91" w14:textId="77777777" w:rsidR="00226A52" w:rsidRPr="00465888" w:rsidRDefault="00226A52" w:rsidP="00226A52">
            <w:pPr>
              <w:ind w:firstLine="0"/>
              <w:rPr>
                <w:b/>
                <w:i/>
                <w:szCs w:val="26"/>
              </w:rPr>
            </w:pPr>
            <w:r>
              <w:rPr>
                <w:b/>
                <w:i/>
                <w:szCs w:val="26"/>
              </w:rPr>
              <w:t>Mức độ hoàn thành</w:t>
            </w:r>
          </w:p>
        </w:tc>
      </w:tr>
      <w:tr w:rsidR="00226A52" w:rsidRPr="00465888" w14:paraId="737A7AE5" w14:textId="77777777" w:rsidTr="00226A52">
        <w:trPr>
          <w:trHeight w:val="696"/>
        </w:trPr>
        <w:tc>
          <w:tcPr>
            <w:tcW w:w="661" w:type="pct"/>
          </w:tcPr>
          <w:p w14:paraId="39E8FC56" w14:textId="77777777" w:rsidR="00226A52" w:rsidRPr="00465888" w:rsidRDefault="00226A52" w:rsidP="00226A52">
            <w:pPr>
              <w:ind w:firstLine="0"/>
              <w:rPr>
                <w:b/>
                <w:szCs w:val="26"/>
              </w:rPr>
            </w:pPr>
            <w:r w:rsidRPr="00465888">
              <w:rPr>
                <w:b/>
                <w:szCs w:val="26"/>
              </w:rPr>
              <w:t>Tuần 01</w:t>
            </w:r>
          </w:p>
        </w:tc>
        <w:tc>
          <w:tcPr>
            <w:tcW w:w="3531" w:type="pct"/>
          </w:tcPr>
          <w:p w14:paraId="3A254D47" w14:textId="5B6435B3" w:rsidR="00226A52" w:rsidRPr="003836D8" w:rsidRDefault="00226A52" w:rsidP="000753F5">
            <w:pPr>
              <w:spacing w:beforeAutospacing="0" w:after="160" w:afterAutospacing="0" w:line="360" w:lineRule="auto"/>
              <w:ind w:firstLine="0"/>
              <w:rPr>
                <w:szCs w:val="26"/>
              </w:rPr>
            </w:pPr>
            <w:r w:rsidRPr="003836D8">
              <w:rPr>
                <w:szCs w:val="26"/>
              </w:rPr>
              <w:t>Chuẩn bị file</w:t>
            </w:r>
            <w:r w:rsidR="003836D8">
              <w:rPr>
                <w:szCs w:val="26"/>
              </w:rPr>
              <w:t xml:space="preserve"> kế hoạch,</w:t>
            </w:r>
            <w:r w:rsidRPr="003836D8">
              <w:rPr>
                <w:szCs w:val="26"/>
              </w:rPr>
              <w:t xml:space="preserve"> nhật ký hàng tuần</w:t>
            </w:r>
          </w:p>
          <w:p w14:paraId="4412750F" w14:textId="77777777" w:rsidR="00226A52" w:rsidRPr="003836D8" w:rsidRDefault="00226A52" w:rsidP="000753F5">
            <w:pPr>
              <w:spacing w:beforeAutospacing="0" w:after="160" w:afterAutospacing="0" w:line="360" w:lineRule="auto"/>
              <w:ind w:firstLine="0"/>
              <w:rPr>
                <w:szCs w:val="26"/>
              </w:rPr>
            </w:pPr>
            <w:r w:rsidRPr="003836D8">
              <w:rPr>
                <w:szCs w:val="26"/>
              </w:rPr>
              <w:t>Tiếp nhận yêu cầu của giảng viên thông qua Zalo</w:t>
            </w:r>
          </w:p>
          <w:p w14:paraId="1321993E" w14:textId="77777777" w:rsidR="00226A52" w:rsidRPr="003836D8" w:rsidRDefault="00226A52" w:rsidP="000753F5">
            <w:pPr>
              <w:spacing w:beforeAutospacing="0" w:after="160" w:afterAutospacing="0" w:line="360" w:lineRule="auto"/>
              <w:ind w:firstLine="0"/>
              <w:rPr>
                <w:szCs w:val="26"/>
              </w:rPr>
            </w:pPr>
            <w:r w:rsidRPr="003836D8">
              <w:rPr>
                <w:szCs w:val="26"/>
              </w:rPr>
              <w:t>Giới thiệu nội dung đề tài</w:t>
            </w:r>
          </w:p>
          <w:p w14:paraId="0B009C5E" w14:textId="77777777" w:rsidR="00226A52" w:rsidRPr="003836D8" w:rsidRDefault="00226A52" w:rsidP="000753F5">
            <w:pPr>
              <w:spacing w:beforeAutospacing="0" w:after="160" w:afterAutospacing="0" w:line="360" w:lineRule="auto"/>
              <w:ind w:firstLine="0"/>
              <w:rPr>
                <w:szCs w:val="26"/>
              </w:rPr>
            </w:pPr>
            <w:r w:rsidRPr="003836D8">
              <w:rPr>
                <w:szCs w:val="26"/>
              </w:rPr>
              <w:t>Lập kế hoạch cho các tuần</w:t>
            </w:r>
          </w:p>
          <w:p w14:paraId="317B8882" w14:textId="77777777" w:rsidR="00226A52" w:rsidRPr="003836D8" w:rsidRDefault="00226A52" w:rsidP="000753F5">
            <w:pPr>
              <w:spacing w:beforeAutospacing="0" w:after="160" w:afterAutospacing="0" w:line="360" w:lineRule="auto"/>
              <w:ind w:firstLine="0"/>
              <w:rPr>
                <w:szCs w:val="26"/>
              </w:rPr>
            </w:pPr>
            <w:r w:rsidRPr="003836D8">
              <w:rPr>
                <w:szCs w:val="26"/>
              </w:rPr>
              <w:t>Phân công cơ bản công việc cho các thành viên trong nhóm</w:t>
            </w:r>
          </w:p>
        </w:tc>
        <w:tc>
          <w:tcPr>
            <w:tcW w:w="808" w:type="pct"/>
          </w:tcPr>
          <w:p w14:paraId="6B30AC34" w14:textId="5E2B9F9D" w:rsidR="00226A52" w:rsidRPr="00AA4E9D" w:rsidRDefault="00592231" w:rsidP="00592231">
            <w:pPr>
              <w:rPr>
                <w:szCs w:val="26"/>
              </w:rPr>
            </w:pPr>
            <w:r>
              <w:rPr>
                <w:szCs w:val="26"/>
              </w:rPr>
              <w:t>90%</w:t>
            </w:r>
          </w:p>
        </w:tc>
      </w:tr>
      <w:tr w:rsidR="00226A52" w:rsidRPr="00465888" w14:paraId="50AE6DF9" w14:textId="77777777" w:rsidTr="00226A52">
        <w:trPr>
          <w:trHeight w:val="894"/>
        </w:trPr>
        <w:tc>
          <w:tcPr>
            <w:tcW w:w="661" w:type="pct"/>
          </w:tcPr>
          <w:p w14:paraId="3CC9972E" w14:textId="77777777" w:rsidR="00226A52" w:rsidRPr="00465888" w:rsidRDefault="00226A52" w:rsidP="00226A52">
            <w:pPr>
              <w:ind w:firstLine="0"/>
              <w:rPr>
                <w:szCs w:val="26"/>
              </w:rPr>
            </w:pPr>
            <w:r w:rsidRPr="00465888">
              <w:rPr>
                <w:b/>
                <w:szCs w:val="26"/>
              </w:rPr>
              <w:t>Tuần 02</w:t>
            </w:r>
          </w:p>
        </w:tc>
        <w:tc>
          <w:tcPr>
            <w:tcW w:w="3531" w:type="pct"/>
          </w:tcPr>
          <w:p w14:paraId="1CB9A072" w14:textId="77777777" w:rsidR="00226A52" w:rsidRPr="003836D8" w:rsidRDefault="00226A52" w:rsidP="000753F5">
            <w:pPr>
              <w:spacing w:beforeAutospacing="0" w:after="160" w:afterAutospacing="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184CFC00" w14:textId="77777777" w:rsidR="00226A52" w:rsidRPr="003836D8" w:rsidRDefault="00226A52" w:rsidP="000753F5">
            <w:pPr>
              <w:spacing w:beforeAutospacing="0" w:after="160" w:afterAutospacing="0" w:line="360" w:lineRule="auto"/>
              <w:ind w:firstLine="0"/>
              <w:rPr>
                <w:szCs w:val="26"/>
              </w:rPr>
            </w:pPr>
            <w:r w:rsidRPr="003836D8">
              <w:rPr>
                <w:szCs w:val="26"/>
              </w:rPr>
              <w:t>Tổng quan lại các ứng dụng đã dùng</w:t>
            </w:r>
          </w:p>
          <w:p w14:paraId="5C6C4385" w14:textId="77777777" w:rsidR="00226A52" w:rsidRPr="003836D8" w:rsidRDefault="00226A52" w:rsidP="000753F5">
            <w:pPr>
              <w:spacing w:beforeAutospacing="0" w:after="160" w:afterAutospacing="0" w:line="360" w:lineRule="auto"/>
              <w:ind w:firstLine="0"/>
              <w:rPr>
                <w:szCs w:val="26"/>
              </w:rPr>
            </w:pPr>
            <w:r w:rsidRPr="003836D8">
              <w:rPr>
                <w:szCs w:val="26"/>
              </w:rPr>
              <w:t>Xem lại các kiến thức nền phục vụ cho khóa luận tốt nghiệp</w:t>
            </w:r>
          </w:p>
          <w:p w14:paraId="40673602" w14:textId="77777777" w:rsidR="00226A52" w:rsidRPr="003836D8" w:rsidRDefault="00226A52" w:rsidP="000753F5">
            <w:pPr>
              <w:spacing w:beforeAutospacing="0" w:after="160" w:afterAutospacing="0" w:line="360" w:lineRule="auto"/>
              <w:ind w:firstLine="0"/>
              <w:rPr>
                <w:szCs w:val="26"/>
              </w:rPr>
            </w:pPr>
            <w:r w:rsidRPr="003836D8">
              <w:rPr>
                <w:szCs w:val="26"/>
              </w:rPr>
              <w:t xml:space="preserve">Nộp lại cho giáo viên những gì đã làm để giáo viên nắm được tình hình công việc </w:t>
            </w:r>
          </w:p>
        </w:tc>
        <w:tc>
          <w:tcPr>
            <w:tcW w:w="808" w:type="pct"/>
          </w:tcPr>
          <w:p w14:paraId="7188B3EE" w14:textId="7F9FDFA1" w:rsidR="00226A52" w:rsidRPr="00465888" w:rsidRDefault="007C05D9" w:rsidP="007C05D9">
            <w:pPr>
              <w:rPr>
                <w:szCs w:val="26"/>
              </w:rPr>
            </w:pPr>
            <w:r>
              <w:rPr>
                <w:szCs w:val="26"/>
              </w:rPr>
              <w:t>80%</w:t>
            </w:r>
          </w:p>
        </w:tc>
      </w:tr>
      <w:tr w:rsidR="00226A52" w:rsidRPr="00465888" w14:paraId="7BD83381" w14:textId="77777777" w:rsidTr="00226A52">
        <w:trPr>
          <w:trHeight w:val="1218"/>
        </w:trPr>
        <w:tc>
          <w:tcPr>
            <w:tcW w:w="661" w:type="pct"/>
          </w:tcPr>
          <w:p w14:paraId="4EBDC35F" w14:textId="77777777" w:rsidR="00226A52" w:rsidRPr="00465888" w:rsidRDefault="00226A52" w:rsidP="00226A52">
            <w:pPr>
              <w:ind w:firstLine="0"/>
              <w:rPr>
                <w:szCs w:val="26"/>
              </w:rPr>
            </w:pPr>
            <w:r w:rsidRPr="00465888">
              <w:rPr>
                <w:b/>
                <w:szCs w:val="26"/>
              </w:rPr>
              <w:t>Tuần 03</w:t>
            </w:r>
          </w:p>
        </w:tc>
        <w:tc>
          <w:tcPr>
            <w:tcW w:w="3531" w:type="pct"/>
          </w:tcPr>
          <w:p w14:paraId="60FCEC26" w14:textId="77777777" w:rsidR="00226A52" w:rsidRPr="003836D8" w:rsidRDefault="00226A52" w:rsidP="000753F5">
            <w:pPr>
              <w:spacing w:beforeAutospacing="0" w:after="160" w:afterAutospacing="0" w:line="360" w:lineRule="auto"/>
              <w:ind w:firstLine="0"/>
              <w:rPr>
                <w:szCs w:val="26"/>
              </w:rPr>
            </w:pPr>
            <w:r w:rsidRPr="003836D8">
              <w:rPr>
                <w:szCs w:val="26"/>
              </w:rPr>
              <w:t>Chuẩn bị phần phân tích, thiết kế hệ thống (đặc tả chức năng, vẽ sơ đồ Usecase, Activity Diagram, Sequence Diagram)</w:t>
            </w:r>
          </w:p>
          <w:p w14:paraId="61FC696F" w14:textId="77777777" w:rsidR="00226A52" w:rsidRPr="003836D8" w:rsidRDefault="00226A52" w:rsidP="000753F5">
            <w:pPr>
              <w:spacing w:beforeAutospacing="0" w:after="160" w:afterAutospacing="0" w:line="360" w:lineRule="auto"/>
              <w:ind w:firstLine="0"/>
              <w:rPr>
                <w:szCs w:val="26"/>
              </w:rPr>
            </w:pPr>
            <w:r w:rsidRPr="003836D8">
              <w:rPr>
                <w:szCs w:val="26"/>
              </w:rPr>
              <w:t>Phân tích các yêu cầu chức năng và phi chức năng</w:t>
            </w:r>
          </w:p>
          <w:p w14:paraId="21FF2519" w14:textId="77777777" w:rsidR="00226A52" w:rsidRDefault="00226A52" w:rsidP="000753F5">
            <w:pPr>
              <w:spacing w:beforeAutospacing="0" w:after="160" w:afterAutospacing="0" w:line="360" w:lineRule="auto"/>
              <w:ind w:firstLine="0"/>
              <w:rPr>
                <w:szCs w:val="26"/>
              </w:rPr>
            </w:pPr>
            <w:r w:rsidRPr="003836D8">
              <w:rPr>
                <w:szCs w:val="26"/>
              </w:rPr>
              <w:t>Giáo viên</w:t>
            </w:r>
            <w:r w:rsidR="00CE3E1A">
              <w:rPr>
                <w:szCs w:val="26"/>
              </w:rPr>
              <w:t xml:space="preserve"> hướng dẫn</w:t>
            </w:r>
            <w:r w:rsidRPr="003836D8">
              <w:rPr>
                <w:szCs w:val="26"/>
              </w:rPr>
              <w:t xml:space="preserve"> tổ chức họp online thông qua Zoom, sửa bài và góp ý phần làm việc của nhóm và các nhóm khác</w:t>
            </w:r>
          </w:p>
          <w:p w14:paraId="2B65BC4A" w14:textId="1D092AAC" w:rsidR="00AE7E4C" w:rsidRPr="003836D8" w:rsidRDefault="00AE7E4C" w:rsidP="000753F5">
            <w:pPr>
              <w:spacing w:beforeAutospacing="0" w:after="160" w:afterAutospacing="0" w:line="360" w:lineRule="auto"/>
              <w:ind w:firstLine="0"/>
              <w:rPr>
                <w:szCs w:val="26"/>
              </w:rPr>
            </w:pPr>
            <w:r>
              <w:rPr>
                <w:szCs w:val="26"/>
              </w:rPr>
              <w:t>Chuẩn bị phần thiết kế Mockup giao diện</w:t>
            </w:r>
          </w:p>
        </w:tc>
        <w:tc>
          <w:tcPr>
            <w:tcW w:w="808" w:type="pct"/>
          </w:tcPr>
          <w:p w14:paraId="7083D545" w14:textId="2885C096" w:rsidR="00226A52" w:rsidRPr="00465888" w:rsidRDefault="007C05D9" w:rsidP="007C05D9">
            <w:pPr>
              <w:rPr>
                <w:szCs w:val="26"/>
              </w:rPr>
            </w:pPr>
            <w:r>
              <w:rPr>
                <w:szCs w:val="26"/>
              </w:rPr>
              <w:t>70%</w:t>
            </w:r>
          </w:p>
        </w:tc>
      </w:tr>
      <w:tr w:rsidR="00226A52" w:rsidRPr="00465888" w14:paraId="5B9FBDBF" w14:textId="77777777" w:rsidTr="00226A52">
        <w:trPr>
          <w:trHeight w:val="246"/>
        </w:trPr>
        <w:tc>
          <w:tcPr>
            <w:tcW w:w="661" w:type="pct"/>
          </w:tcPr>
          <w:p w14:paraId="303CE6C8" w14:textId="77777777" w:rsidR="00226A52" w:rsidRPr="00465888" w:rsidRDefault="00226A52" w:rsidP="00226A52">
            <w:pPr>
              <w:ind w:firstLine="0"/>
              <w:rPr>
                <w:szCs w:val="26"/>
              </w:rPr>
            </w:pPr>
            <w:r w:rsidRPr="00465888">
              <w:rPr>
                <w:b/>
                <w:szCs w:val="26"/>
              </w:rPr>
              <w:t>Tuần 04</w:t>
            </w:r>
          </w:p>
        </w:tc>
        <w:tc>
          <w:tcPr>
            <w:tcW w:w="3531" w:type="pct"/>
          </w:tcPr>
          <w:p w14:paraId="22176103" w14:textId="2EEA4813" w:rsidR="00226A52" w:rsidRDefault="007C05D9" w:rsidP="000753F5">
            <w:pPr>
              <w:spacing w:beforeAutospacing="0" w:after="160" w:afterAutospacing="0" w:line="360" w:lineRule="auto"/>
              <w:ind w:firstLine="0"/>
              <w:rPr>
                <w:szCs w:val="26"/>
              </w:rPr>
            </w:pPr>
            <w:r>
              <w:rPr>
                <w:szCs w:val="26"/>
              </w:rPr>
              <w:t>Nhờ giáo viên đánh giá, nhận xét các</w:t>
            </w:r>
            <w:r w:rsidR="007B69EC">
              <w:rPr>
                <w:szCs w:val="26"/>
              </w:rPr>
              <w:t xml:space="preserve"> đặc tả,</w:t>
            </w:r>
            <w:r>
              <w:rPr>
                <w:szCs w:val="26"/>
              </w:rPr>
              <w:t xml:space="preserve"> sơ đồ</w:t>
            </w:r>
            <w:r w:rsidR="007B69EC">
              <w:rPr>
                <w:szCs w:val="26"/>
              </w:rPr>
              <w:t xml:space="preserve"> </w:t>
            </w:r>
            <w:r>
              <w:rPr>
                <w:szCs w:val="26"/>
              </w:rPr>
              <w:t>c</w:t>
            </w:r>
            <w:r w:rsidR="007B69EC">
              <w:rPr>
                <w:szCs w:val="26"/>
              </w:rPr>
              <w:t>ơ</w:t>
            </w:r>
            <w:r>
              <w:rPr>
                <w:szCs w:val="26"/>
              </w:rPr>
              <w:t xml:space="preserve"> bản đã hoàn thành</w:t>
            </w:r>
          </w:p>
          <w:p w14:paraId="6CDBD33F" w14:textId="484409A1" w:rsidR="007B69EC" w:rsidRDefault="007B69EC" w:rsidP="000753F5">
            <w:pPr>
              <w:spacing w:beforeAutospacing="0" w:after="160" w:afterAutospacing="0" w:line="360" w:lineRule="auto"/>
              <w:ind w:firstLine="0"/>
              <w:rPr>
                <w:szCs w:val="26"/>
              </w:rPr>
            </w:pPr>
            <w:r>
              <w:rPr>
                <w:szCs w:val="26"/>
              </w:rPr>
              <w:t>Viết cơ sở dữ liệu cho đề tài</w:t>
            </w:r>
          </w:p>
          <w:p w14:paraId="42EBCA23" w14:textId="77777777" w:rsidR="007C05D9" w:rsidRDefault="007C05D9" w:rsidP="000753F5">
            <w:pPr>
              <w:spacing w:beforeAutospacing="0" w:after="160" w:afterAutospacing="0" w:line="360" w:lineRule="auto"/>
              <w:ind w:firstLine="0"/>
              <w:rPr>
                <w:szCs w:val="26"/>
              </w:rPr>
            </w:pPr>
            <w:r>
              <w:rPr>
                <w:szCs w:val="26"/>
              </w:rPr>
              <w:t>Tiếp thu nhận xét của giáo viên, chỉnh sửa lại cho phù hợp hơn</w:t>
            </w:r>
          </w:p>
          <w:p w14:paraId="2B6E5781" w14:textId="414D08D9" w:rsidR="007B69EC" w:rsidRPr="00647FBF" w:rsidRDefault="006B54A5" w:rsidP="000753F5">
            <w:pPr>
              <w:spacing w:beforeAutospacing="0" w:after="160" w:afterAutospacing="0" w:line="360" w:lineRule="auto"/>
              <w:ind w:firstLine="0"/>
              <w:rPr>
                <w:szCs w:val="26"/>
              </w:rPr>
            </w:pPr>
            <w:r>
              <w:rPr>
                <w:szCs w:val="26"/>
              </w:rPr>
              <w:t>Tiếp tục thiết kế Mockup giao diện</w:t>
            </w:r>
          </w:p>
        </w:tc>
        <w:tc>
          <w:tcPr>
            <w:tcW w:w="808" w:type="pct"/>
          </w:tcPr>
          <w:p w14:paraId="431FC954" w14:textId="3F25786A" w:rsidR="00226A52" w:rsidRPr="00465888" w:rsidRDefault="007C05D9" w:rsidP="004604AA">
            <w:pPr>
              <w:rPr>
                <w:szCs w:val="26"/>
              </w:rPr>
            </w:pPr>
            <w:r>
              <w:rPr>
                <w:szCs w:val="26"/>
              </w:rPr>
              <w:t>75%</w:t>
            </w:r>
          </w:p>
        </w:tc>
      </w:tr>
      <w:tr w:rsidR="00226A52" w:rsidRPr="00465888" w14:paraId="617BE48E" w14:textId="77777777" w:rsidTr="00226A52">
        <w:trPr>
          <w:trHeight w:val="876"/>
        </w:trPr>
        <w:tc>
          <w:tcPr>
            <w:tcW w:w="661" w:type="pct"/>
          </w:tcPr>
          <w:p w14:paraId="1A3F3B1B" w14:textId="77777777" w:rsidR="00226A52" w:rsidRPr="00465888" w:rsidRDefault="00226A52" w:rsidP="00226A52">
            <w:pPr>
              <w:ind w:firstLine="0"/>
              <w:rPr>
                <w:szCs w:val="26"/>
              </w:rPr>
            </w:pPr>
            <w:r w:rsidRPr="00465888">
              <w:rPr>
                <w:b/>
                <w:szCs w:val="26"/>
              </w:rPr>
              <w:t>Tuần 05</w:t>
            </w:r>
          </w:p>
        </w:tc>
        <w:tc>
          <w:tcPr>
            <w:tcW w:w="3531" w:type="pct"/>
          </w:tcPr>
          <w:p w14:paraId="445AFB80" w14:textId="43593C68" w:rsidR="00226A52" w:rsidRDefault="0039444F" w:rsidP="000753F5">
            <w:pPr>
              <w:spacing w:beforeAutospacing="0" w:after="160" w:afterAutospacing="0" w:line="360" w:lineRule="auto"/>
              <w:ind w:firstLine="0"/>
              <w:rPr>
                <w:szCs w:val="26"/>
              </w:rPr>
            </w:pPr>
            <w:r>
              <w:rPr>
                <w:szCs w:val="26"/>
              </w:rPr>
              <w:t xml:space="preserve">Giáo viên hướng dẫn tổ chức họp online trên Zoom, trao đổi và nhận xét </w:t>
            </w:r>
            <w:r w:rsidR="009C2A66">
              <w:rPr>
                <w:szCs w:val="26"/>
              </w:rPr>
              <w:t>phần làm việc của nhóm và các nhóm khác</w:t>
            </w:r>
          </w:p>
          <w:p w14:paraId="516F37E0" w14:textId="69A23696" w:rsidR="007B69EC" w:rsidRDefault="007B69EC" w:rsidP="000753F5">
            <w:pPr>
              <w:spacing w:beforeAutospacing="0" w:after="160" w:afterAutospacing="0" w:line="360" w:lineRule="auto"/>
              <w:ind w:firstLine="0"/>
              <w:rPr>
                <w:szCs w:val="26"/>
              </w:rPr>
            </w:pPr>
            <w:r>
              <w:rPr>
                <w:szCs w:val="26"/>
              </w:rPr>
              <w:t>Tiếp tục viết cơ sở dữ liệu cho đề tài</w:t>
            </w:r>
          </w:p>
          <w:p w14:paraId="06CB31CF" w14:textId="571F2D1E" w:rsidR="000F2293" w:rsidRPr="00647FBF" w:rsidRDefault="000F2293" w:rsidP="000753F5">
            <w:pPr>
              <w:spacing w:beforeAutospacing="0" w:after="160" w:afterAutospacing="0" w:line="360" w:lineRule="auto"/>
              <w:ind w:firstLine="0"/>
              <w:rPr>
                <w:szCs w:val="26"/>
              </w:rPr>
            </w:pPr>
            <w:r>
              <w:rPr>
                <w:szCs w:val="26"/>
              </w:rPr>
              <w:t>Ghi chép lại những nhận xét của giáo viên, chỉnh sửa lại cho phù hợp hơn</w:t>
            </w:r>
          </w:p>
        </w:tc>
        <w:tc>
          <w:tcPr>
            <w:tcW w:w="808" w:type="pct"/>
          </w:tcPr>
          <w:p w14:paraId="3C42921D" w14:textId="31D03269" w:rsidR="00226A52" w:rsidRPr="00465888" w:rsidRDefault="000F2293" w:rsidP="004604AA">
            <w:pPr>
              <w:rPr>
                <w:szCs w:val="26"/>
              </w:rPr>
            </w:pPr>
            <w:r>
              <w:rPr>
                <w:szCs w:val="26"/>
              </w:rPr>
              <w:t>85%</w:t>
            </w:r>
          </w:p>
        </w:tc>
      </w:tr>
      <w:tr w:rsidR="00226A52" w:rsidRPr="00465888" w14:paraId="0A4FA8D6" w14:textId="77777777" w:rsidTr="00226A52">
        <w:trPr>
          <w:trHeight w:val="480"/>
        </w:trPr>
        <w:tc>
          <w:tcPr>
            <w:tcW w:w="661" w:type="pct"/>
          </w:tcPr>
          <w:p w14:paraId="68FC01A3" w14:textId="77777777" w:rsidR="00226A52" w:rsidRPr="00465888" w:rsidRDefault="00226A52" w:rsidP="00226A52">
            <w:pPr>
              <w:ind w:firstLine="0"/>
              <w:rPr>
                <w:szCs w:val="26"/>
              </w:rPr>
            </w:pPr>
            <w:r w:rsidRPr="00465888">
              <w:rPr>
                <w:b/>
                <w:szCs w:val="26"/>
              </w:rPr>
              <w:t>Tuần 06</w:t>
            </w:r>
          </w:p>
        </w:tc>
        <w:tc>
          <w:tcPr>
            <w:tcW w:w="3531" w:type="pct"/>
          </w:tcPr>
          <w:p w14:paraId="26D7B331" w14:textId="71E21C10" w:rsidR="00226A52" w:rsidRPr="00647FBF" w:rsidRDefault="00AE7E4C" w:rsidP="000753F5">
            <w:pPr>
              <w:spacing w:beforeAutospacing="0" w:after="160" w:afterAutospacing="0" w:line="360" w:lineRule="auto"/>
              <w:ind w:firstLine="0"/>
              <w:rPr>
                <w:szCs w:val="26"/>
              </w:rPr>
            </w:pPr>
            <w:r>
              <w:rPr>
                <w:szCs w:val="26"/>
              </w:rPr>
              <w:t xml:space="preserve">Tiến hành việc code giao diện theo </w:t>
            </w:r>
            <w:r w:rsidR="00363E2D">
              <w:rPr>
                <w:szCs w:val="26"/>
              </w:rPr>
              <w:t>thiết kế Mockup</w:t>
            </w:r>
            <w:r>
              <w:rPr>
                <w:szCs w:val="26"/>
              </w:rPr>
              <w:t xml:space="preserve"> nhóm đã đề ra</w:t>
            </w:r>
            <w:r w:rsidR="00363E2D">
              <w:rPr>
                <w:szCs w:val="26"/>
              </w:rPr>
              <w:t xml:space="preserve"> trước đó</w:t>
            </w:r>
          </w:p>
        </w:tc>
        <w:tc>
          <w:tcPr>
            <w:tcW w:w="808" w:type="pct"/>
          </w:tcPr>
          <w:p w14:paraId="3C0224A2" w14:textId="3DF79443" w:rsidR="00226A52" w:rsidRPr="00465888" w:rsidRDefault="00EA19E2" w:rsidP="004604AA">
            <w:pPr>
              <w:rPr>
                <w:szCs w:val="26"/>
              </w:rPr>
            </w:pPr>
            <w:r>
              <w:rPr>
                <w:szCs w:val="26"/>
              </w:rPr>
              <w:t>80%</w:t>
            </w:r>
          </w:p>
        </w:tc>
      </w:tr>
      <w:tr w:rsidR="00226A52" w:rsidRPr="00465888" w14:paraId="42401464" w14:textId="77777777" w:rsidTr="00226A52">
        <w:trPr>
          <w:trHeight w:val="372"/>
        </w:trPr>
        <w:tc>
          <w:tcPr>
            <w:tcW w:w="661" w:type="pct"/>
          </w:tcPr>
          <w:p w14:paraId="2D0CD0AB" w14:textId="77777777" w:rsidR="00226A52" w:rsidRPr="00465888" w:rsidRDefault="00226A52" w:rsidP="00226A52">
            <w:pPr>
              <w:ind w:firstLine="0"/>
              <w:rPr>
                <w:szCs w:val="26"/>
              </w:rPr>
            </w:pPr>
            <w:r w:rsidRPr="00465888">
              <w:rPr>
                <w:b/>
                <w:szCs w:val="26"/>
              </w:rPr>
              <w:t>Tuần 07</w:t>
            </w:r>
          </w:p>
        </w:tc>
        <w:tc>
          <w:tcPr>
            <w:tcW w:w="3531" w:type="pct"/>
          </w:tcPr>
          <w:p w14:paraId="5FADE911" w14:textId="4345F362" w:rsidR="00226A52" w:rsidRPr="00647FBF" w:rsidRDefault="00EA19E2" w:rsidP="000753F5">
            <w:pPr>
              <w:spacing w:beforeAutospacing="0" w:after="160" w:afterAutospacing="0" w:line="360" w:lineRule="auto"/>
              <w:ind w:firstLine="0"/>
              <w:rPr>
                <w:szCs w:val="26"/>
              </w:rPr>
            </w:pPr>
            <w:r>
              <w:rPr>
                <w:szCs w:val="26"/>
              </w:rPr>
              <w:t>Tiếp tục thực hiện công việc code giao diện theo thiết kế Mockup</w:t>
            </w:r>
          </w:p>
        </w:tc>
        <w:tc>
          <w:tcPr>
            <w:tcW w:w="808" w:type="pct"/>
          </w:tcPr>
          <w:p w14:paraId="2DD30CD1" w14:textId="21C617F0" w:rsidR="00226A52" w:rsidRPr="00465888" w:rsidRDefault="00470DB5" w:rsidP="004604AA">
            <w:pPr>
              <w:rPr>
                <w:szCs w:val="26"/>
              </w:rPr>
            </w:pPr>
            <w:r>
              <w:rPr>
                <w:szCs w:val="26"/>
              </w:rPr>
              <w:t>80%</w:t>
            </w:r>
          </w:p>
        </w:tc>
      </w:tr>
      <w:tr w:rsidR="00226A52" w:rsidRPr="00465888" w14:paraId="6A299D16" w14:textId="77777777" w:rsidTr="00226A52">
        <w:trPr>
          <w:trHeight w:val="588"/>
        </w:trPr>
        <w:tc>
          <w:tcPr>
            <w:tcW w:w="661" w:type="pct"/>
          </w:tcPr>
          <w:p w14:paraId="2F5B178C" w14:textId="77777777" w:rsidR="00226A52" w:rsidRPr="00465888" w:rsidRDefault="00226A52" w:rsidP="00226A52">
            <w:pPr>
              <w:ind w:firstLine="0"/>
              <w:rPr>
                <w:szCs w:val="26"/>
              </w:rPr>
            </w:pPr>
            <w:r w:rsidRPr="00465888">
              <w:rPr>
                <w:b/>
                <w:szCs w:val="26"/>
              </w:rPr>
              <w:t>Tuần 08</w:t>
            </w:r>
          </w:p>
          <w:p w14:paraId="54A319D2" w14:textId="77777777" w:rsidR="00226A52" w:rsidRPr="00465888" w:rsidRDefault="00226A52" w:rsidP="004604AA">
            <w:pPr>
              <w:rPr>
                <w:szCs w:val="26"/>
              </w:rPr>
            </w:pPr>
          </w:p>
        </w:tc>
        <w:tc>
          <w:tcPr>
            <w:tcW w:w="3531" w:type="pct"/>
          </w:tcPr>
          <w:p w14:paraId="74314912" w14:textId="5B74FA06" w:rsidR="00757CC9" w:rsidRDefault="00757CC9" w:rsidP="000753F5">
            <w:pPr>
              <w:spacing w:beforeAutospacing="0" w:after="160" w:afterAutospacing="0" w:line="360" w:lineRule="auto"/>
              <w:ind w:firstLine="0"/>
              <w:rPr>
                <w:szCs w:val="26"/>
              </w:rPr>
            </w:pPr>
            <w:r>
              <w:rPr>
                <w:szCs w:val="26"/>
              </w:rPr>
              <w:t>Hoàn tất cơ bản các giao diện đã lên kế hoạch</w:t>
            </w:r>
          </w:p>
          <w:p w14:paraId="31A8A50D" w14:textId="11F96FB1" w:rsidR="005B6A36" w:rsidRDefault="005B6A36" w:rsidP="000753F5">
            <w:pPr>
              <w:spacing w:beforeAutospacing="0" w:after="160" w:afterAutospacing="0" w:line="360" w:lineRule="auto"/>
              <w:ind w:firstLine="0"/>
              <w:rPr>
                <w:szCs w:val="26"/>
              </w:rPr>
            </w:pPr>
            <w:r>
              <w:rPr>
                <w:szCs w:val="26"/>
              </w:rPr>
              <w:t>Hoàn tất các sơ đồ phân tích (Activity, Sequence)</w:t>
            </w:r>
          </w:p>
          <w:p w14:paraId="10225D77" w14:textId="6D586BED" w:rsidR="00226A52" w:rsidRPr="00647FBF" w:rsidRDefault="00A23AE3" w:rsidP="000753F5">
            <w:pPr>
              <w:spacing w:beforeAutospacing="0" w:after="160" w:afterAutospacing="0" w:line="360" w:lineRule="auto"/>
              <w:ind w:firstLine="0"/>
              <w:rPr>
                <w:szCs w:val="26"/>
              </w:rPr>
            </w:pPr>
            <w:r>
              <w:rPr>
                <w:szCs w:val="26"/>
              </w:rPr>
              <w:t>Bắt đầu thực hiện việc code các chức năng từ đặc tả và sơ đồ đã làm và được giáo viên hướng dẫn góp ý</w:t>
            </w:r>
          </w:p>
        </w:tc>
        <w:tc>
          <w:tcPr>
            <w:tcW w:w="808" w:type="pct"/>
          </w:tcPr>
          <w:p w14:paraId="11685F59" w14:textId="082EEF72" w:rsidR="00226A52" w:rsidRPr="00465888" w:rsidRDefault="00676BB2" w:rsidP="004604AA">
            <w:pPr>
              <w:rPr>
                <w:szCs w:val="26"/>
              </w:rPr>
            </w:pPr>
            <w:r>
              <w:rPr>
                <w:szCs w:val="26"/>
              </w:rPr>
              <w:t>75%</w:t>
            </w:r>
          </w:p>
        </w:tc>
      </w:tr>
      <w:tr w:rsidR="00226A52" w:rsidRPr="00465888" w14:paraId="33FB83A1" w14:textId="77777777" w:rsidTr="00226A52">
        <w:trPr>
          <w:trHeight w:val="498"/>
        </w:trPr>
        <w:tc>
          <w:tcPr>
            <w:tcW w:w="661" w:type="pct"/>
          </w:tcPr>
          <w:p w14:paraId="597C411D" w14:textId="77777777" w:rsidR="00226A52" w:rsidRPr="00465888" w:rsidRDefault="00226A52" w:rsidP="00226A52">
            <w:pPr>
              <w:ind w:firstLine="0"/>
              <w:rPr>
                <w:szCs w:val="26"/>
              </w:rPr>
            </w:pPr>
            <w:r w:rsidRPr="00465888">
              <w:rPr>
                <w:b/>
                <w:szCs w:val="26"/>
              </w:rPr>
              <w:t>Tuần 09</w:t>
            </w:r>
          </w:p>
        </w:tc>
        <w:tc>
          <w:tcPr>
            <w:tcW w:w="3531" w:type="pct"/>
          </w:tcPr>
          <w:p w14:paraId="0EDAD380" w14:textId="52BC53E8" w:rsidR="00FE3B2A" w:rsidRPr="00647FBF" w:rsidRDefault="00FE3B2A" w:rsidP="000753F5">
            <w:pPr>
              <w:spacing w:beforeAutospacing="0" w:after="160" w:afterAutospacing="0" w:line="360" w:lineRule="auto"/>
              <w:ind w:firstLine="0"/>
              <w:rPr>
                <w:szCs w:val="26"/>
              </w:rPr>
            </w:pPr>
            <w:r>
              <w:rPr>
                <w:szCs w:val="26"/>
              </w:rPr>
              <w:t>Tiếp tục thục hiện công việc code các chức năng từ đặc tả và sơ đồ</w:t>
            </w:r>
          </w:p>
        </w:tc>
        <w:tc>
          <w:tcPr>
            <w:tcW w:w="808" w:type="pct"/>
          </w:tcPr>
          <w:p w14:paraId="7BF0806E" w14:textId="42FA2F6A" w:rsidR="00226A52" w:rsidRPr="00465888" w:rsidRDefault="00FE3B2A" w:rsidP="004604AA">
            <w:pPr>
              <w:rPr>
                <w:szCs w:val="26"/>
              </w:rPr>
            </w:pPr>
            <w:r>
              <w:rPr>
                <w:szCs w:val="26"/>
              </w:rPr>
              <w:t>80%</w:t>
            </w:r>
          </w:p>
        </w:tc>
      </w:tr>
      <w:tr w:rsidR="00FE3B2A" w:rsidRPr="00465888" w14:paraId="58F58EAE" w14:textId="77777777" w:rsidTr="00226A52">
        <w:trPr>
          <w:trHeight w:val="93"/>
        </w:trPr>
        <w:tc>
          <w:tcPr>
            <w:tcW w:w="661" w:type="pct"/>
          </w:tcPr>
          <w:p w14:paraId="52F5815E" w14:textId="77777777" w:rsidR="00FE3B2A" w:rsidRPr="00465888" w:rsidRDefault="00FE3B2A" w:rsidP="00FE3B2A">
            <w:pPr>
              <w:ind w:firstLine="0"/>
              <w:rPr>
                <w:szCs w:val="26"/>
              </w:rPr>
            </w:pPr>
            <w:r w:rsidRPr="00465888">
              <w:rPr>
                <w:b/>
                <w:szCs w:val="26"/>
              </w:rPr>
              <w:t>Tuần 10</w:t>
            </w:r>
          </w:p>
        </w:tc>
        <w:tc>
          <w:tcPr>
            <w:tcW w:w="3531" w:type="pct"/>
          </w:tcPr>
          <w:p w14:paraId="440BA387" w14:textId="77777777" w:rsidR="00FE3B2A" w:rsidRDefault="00FE3B2A"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2F70D0BC" w14:textId="56E3387B" w:rsidR="00FE3B2A" w:rsidRPr="00647FBF" w:rsidRDefault="00FE3B2A" w:rsidP="000753F5">
            <w:pPr>
              <w:spacing w:beforeAutospacing="0" w:after="160" w:afterAutospacing="0" w:line="360" w:lineRule="auto"/>
              <w:ind w:firstLine="0"/>
              <w:rPr>
                <w:szCs w:val="26"/>
              </w:rPr>
            </w:pPr>
            <w:r>
              <w:rPr>
                <w:szCs w:val="26"/>
              </w:rPr>
              <w:t>Tiến hành gộp code của các thành viên trong nhóm để kiểm tra xem có lỗi phát sinh nào hay không, vì thường gộp code sẽ xảy ra tình trạng conflict (hai người cùng code trên 1 đoạn)</w:t>
            </w:r>
          </w:p>
        </w:tc>
        <w:tc>
          <w:tcPr>
            <w:tcW w:w="808" w:type="pct"/>
          </w:tcPr>
          <w:p w14:paraId="1604911E" w14:textId="5880E0E4" w:rsidR="00FE3B2A" w:rsidRPr="00465888" w:rsidRDefault="003B67CD" w:rsidP="00FE3B2A">
            <w:pPr>
              <w:rPr>
                <w:szCs w:val="26"/>
              </w:rPr>
            </w:pPr>
            <w:r>
              <w:rPr>
                <w:szCs w:val="26"/>
              </w:rPr>
              <w:t>80%</w:t>
            </w:r>
          </w:p>
        </w:tc>
      </w:tr>
      <w:tr w:rsidR="00FE3B2A" w:rsidRPr="00465888" w14:paraId="1A0B096F" w14:textId="77777777" w:rsidTr="00226A52">
        <w:trPr>
          <w:trHeight w:val="93"/>
        </w:trPr>
        <w:tc>
          <w:tcPr>
            <w:tcW w:w="661" w:type="pct"/>
          </w:tcPr>
          <w:p w14:paraId="5F6F84B2" w14:textId="77777777" w:rsidR="00FE3B2A" w:rsidRPr="00465888" w:rsidRDefault="00FE3B2A" w:rsidP="00FE3B2A">
            <w:pPr>
              <w:ind w:firstLine="0"/>
              <w:rPr>
                <w:b/>
                <w:szCs w:val="26"/>
              </w:rPr>
            </w:pPr>
            <w:r>
              <w:rPr>
                <w:b/>
                <w:szCs w:val="26"/>
              </w:rPr>
              <w:t>Tuần 11</w:t>
            </w:r>
          </w:p>
        </w:tc>
        <w:tc>
          <w:tcPr>
            <w:tcW w:w="3531" w:type="pct"/>
          </w:tcPr>
          <w:p w14:paraId="5442988C" w14:textId="6ABD1D88" w:rsidR="00FE3B2A" w:rsidRPr="00647FBF"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tc>
        <w:tc>
          <w:tcPr>
            <w:tcW w:w="808" w:type="pct"/>
          </w:tcPr>
          <w:p w14:paraId="19E324AE" w14:textId="6EDCD759" w:rsidR="00FE3B2A" w:rsidRDefault="007B69EC" w:rsidP="00FE3B2A">
            <w:pPr>
              <w:rPr>
                <w:szCs w:val="26"/>
              </w:rPr>
            </w:pPr>
            <w:r>
              <w:rPr>
                <w:szCs w:val="26"/>
              </w:rPr>
              <w:t>75%</w:t>
            </w:r>
          </w:p>
        </w:tc>
      </w:tr>
      <w:tr w:rsidR="00FE3B2A" w:rsidRPr="00465888" w14:paraId="62939C7B" w14:textId="77777777" w:rsidTr="00226A52">
        <w:trPr>
          <w:trHeight w:val="93"/>
        </w:trPr>
        <w:tc>
          <w:tcPr>
            <w:tcW w:w="661" w:type="pct"/>
          </w:tcPr>
          <w:p w14:paraId="347593FC" w14:textId="77777777" w:rsidR="00FE3B2A" w:rsidRPr="00465888" w:rsidRDefault="00FE3B2A" w:rsidP="00FE3B2A">
            <w:pPr>
              <w:ind w:firstLine="0"/>
              <w:rPr>
                <w:b/>
                <w:szCs w:val="26"/>
              </w:rPr>
            </w:pPr>
            <w:r>
              <w:rPr>
                <w:b/>
                <w:szCs w:val="26"/>
              </w:rPr>
              <w:t>Tuần 12</w:t>
            </w:r>
          </w:p>
        </w:tc>
        <w:tc>
          <w:tcPr>
            <w:tcW w:w="3531" w:type="pct"/>
          </w:tcPr>
          <w:p w14:paraId="245E0501" w14:textId="77777777" w:rsidR="00FE3B2A"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1DBAE7EA" w14:textId="58CC635A" w:rsidR="007B69EC" w:rsidRPr="007061ED" w:rsidRDefault="007B69EC"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265FCCC8" w14:textId="48E9369B" w:rsidR="00FE3B2A" w:rsidRDefault="003D5F3B" w:rsidP="00FE3B2A">
            <w:pPr>
              <w:rPr>
                <w:szCs w:val="26"/>
              </w:rPr>
            </w:pPr>
            <w:r>
              <w:rPr>
                <w:szCs w:val="26"/>
              </w:rPr>
              <w:t>80%</w:t>
            </w:r>
          </w:p>
        </w:tc>
      </w:tr>
      <w:tr w:rsidR="00FE3B2A" w:rsidRPr="00465888" w14:paraId="45E1F383" w14:textId="77777777" w:rsidTr="00226A52">
        <w:trPr>
          <w:trHeight w:val="93"/>
        </w:trPr>
        <w:tc>
          <w:tcPr>
            <w:tcW w:w="661" w:type="pct"/>
          </w:tcPr>
          <w:p w14:paraId="53E7084E" w14:textId="77777777" w:rsidR="00FE3B2A" w:rsidRPr="00465888" w:rsidRDefault="00FE3B2A" w:rsidP="00FE3B2A">
            <w:pPr>
              <w:ind w:firstLine="0"/>
              <w:rPr>
                <w:b/>
                <w:szCs w:val="26"/>
              </w:rPr>
            </w:pPr>
            <w:r>
              <w:rPr>
                <w:b/>
                <w:szCs w:val="26"/>
              </w:rPr>
              <w:t>Tuần 13</w:t>
            </w:r>
          </w:p>
        </w:tc>
        <w:tc>
          <w:tcPr>
            <w:tcW w:w="3531" w:type="pct"/>
          </w:tcPr>
          <w:p w14:paraId="22FB8B1D"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61366835" w14:textId="2714902F"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7F48AB37" w14:textId="58868D55" w:rsidR="00FE3B2A" w:rsidRDefault="003D5F3B" w:rsidP="00FE3B2A">
            <w:pPr>
              <w:rPr>
                <w:szCs w:val="26"/>
              </w:rPr>
            </w:pPr>
            <w:r>
              <w:rPr>
                <w:szCs w:val="26"/>
              </w:rPr>
              <w:t>80%</w:t>
            </w:r>
          </w:p>
        </w:tc>
      </w:tr>
      <w:tr w:rsidR="00FE3B2A" w:rsidRPr="00465888" w14:paraId="7E00279C" w14:textId="77777777" w:rsidTr="00226A52">
        <w:trPr>
          <w:trHeight w:val="93"/>
        </w:trPr>
        <w:tc>
          <w:tcPr>
            <w:tcW w:w="661" w:type="pct"/>
          </w:tcPr>
          <w:p w14:paraId="0847BC5D" w14:textId="77777777" w:rsidR="00FE3B2A" w:rsidRPr="00465888" w:rsidRDefault="00FE3B2A" w:rsidP="00FE3B2A">
            <w:pPr>
              <w:ind w:firstLine="0"/>
              <w:rPr>
                <w:b/>
                <w:szCs w:val="26"/>
              </w:rPr>
            </w:pPr>
            <w:r>
              <w:rPr>
                <w:b/>
                <w:szCs w:val="26"/>
              </w:rPr>
              <w:t>Tuần 14</w:t>
            </w:r>
          </w:p>
        </w:tc>
        <w:tc>
          <w:tcPr>
            <w:tcW w:w="3531" w:type="pct"/>
          </w:tcPr>
          <w:p w14:paraId="0C6E28F6"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4311F21C" w14:textId="79261459"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2281EA19" w14:textId="3372846E" w:rsidR="00FE3B2A" w:rsidRDefault="003D5F3B" w:rsidP="00FE3B2A">
            <w:pPr>
              <w:rPr>
                <w:szCs w:val="26"/>
              </w:rPr>
            </w:pPr>
            <w:r>
              <w:rPr>
                <w:szCs w:val="26"/>
              </w:rPr>
              <w:t>75%</w:t>
            </w:r>
          </w:p>
        </w:tc>
      </w:tr>
      <w:tr w:rsidR="00FE3B2A" w:rsidRPr="00465888" w14:paraId="37D5F7D3" w14:textId="77777777" w:rsidTr="00226A52">
        <w:trPr>
          <w:trHeight w:val="93"/>
        </w:trPr>
        <w:tc>
          <w:tcPr>
            <w:tcW w:w="661" w:type="pct"/>
          </w:tcPr>
          <w:p w14:paraId="66FC9191" w14:textId="77777777" w:rsidR="00FE3B2A" w:rsidRPr="00465888" w:rsidRDefault="00FE3B2A" w:rsidP="00FE3B2A">
            <w:pPr>
              <w:ind w:firstLine="0"/>
              <w:rPr>
                <w:b/>
                <w:szCs w:val="26"/>
              </w:rPr>
            </w:pPr>
            <w:r>
              <w:rPr>
                <w:b/>
                <w:szCs w:val="26"/>
              </w:rPr>
              <w:t>Tuần 15</w:t>
            </w:r>
          </w:p>
        </w:tc>
        <w:tc>
          <w:tcPr>
            <w:tcW w:w="3531" w:type="pct"/>
          </w:tcPr>
          <w:p w14:paraId="40AA0B50"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326D822B" w14:textId="77777777" w:rsidR="00FE3B2A"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0269584C" w14:textId="2E276EF2" w:rsidR="0008287C" w:rsidRPr="007061ED" w:rsidRDefault="0008287C" w:rsidP="000753F5">
            <w:pPr>
              <w:spacing w:beforeAutospacing="0" w:after="160" w:afterAutospacing="0" w:line="360" w:lineRule="auto"/>
              <w:ind w:firstLine="0"/>
              <w:rPr>
                <w:szCs w:val="26"/>
              </w:rPr>
            </w:pPr>
            <w:r>
              <w:rPr>
                <w:szCs w:val="26"/>
              </w:rPr>
              <w:t>Tiến hành kiểm thử chương trình, ghi chép lại kết quả kiểm thử</w:t>
            </w:r>
          </w:p>
        </w:tc>
        <w:tc>
          <w:tcPr>
            <w:tcW w:w="808" w:type="pct"/>
          </w:tcPr>
          <w:p w14:paraId="1E6D0F50" w14:textId="272B532D" w:rsidR="00FE3B2A" w:rsidRDefault="003D5F3B" w:rsidP="00FE3B2A">
            <w:pPr>
              <w:rPr>
                <w:szCs w:val="26"/>
              </w:rPr>
            </w:pPr>
            <w:r>
              <w:rPr>
                <w:szCs w:val="26"/>
              </w:rPr>
              <w:t>75%</w:t>
            </w:r>
          </w:p>
        </w:tc>
      </w:tr>
      <w:tr w:rsidR="00FE3B2A" w:rsidRPr="00465888" w14:paraId="4B0A3486" w14:textId="77777777" w:rsidTr="00226A52">
        <w:trPr>
          <w:trHeight w:val="93"/>
        </w:trPr>
        <w:tc>
          <w:tcPr>
            <w:tcW w:w="661" w:type="pct"/>
          </w:tcPr>
          <w:p w14:paraId="014B730B" w14:textId="574DB6FE" w:rsidR="00FE3B2A" w:rsidRDefault="00FE3B2A" w:rsidP="00FE3B2A">
            <w:pPr>
              <w:ind w:firstLine="0"/>
              <w:rPr>
                <w:b/>
                <w:szCs w:val="26"/>
              </w:rPr>
            </w:pPr>
            <w:r>
              <w:rPr>
                <w:b/>
                <w:szCs w:val="26"/>
              </w:rPr>
              <w:t>Tuần 16</w:t>
            </w:r>
          </w:p>
        </w:tc>
        <w:tc>
          <w:tcPr>
            <w:tcW w:w="3531" w:type="pct"/>
          </w:tcPr>
          <w:p w14:paraId="20C94ABB"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618AB186" w14:textId="6544B4BC"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46891562" w14:textId="37BB6CB8" w:rsidR="00FE3B2A" w:rsidRPr="007061ED" w:rsidRDefault="0008287C" w:rsidP="000753F5">
            <w:pPr>
              <w:spacing w:beforeAutospacing="0" w:after="160" w:afterAutospacing="0" w:line="360" w:lineRule="auto"/>
              <w:ind w:firstLine="0"/>
              <w:rPr>
                <w:szCs w:val="26"/>
              </w:rPr>
            </w:pPr>
            <w:r>
              <w:rPr>
                <w:szCs w:val="26"/>
              </w:rPr>
              <w:t>Tiếp tục kiểm thử chương trình, ghi chép lại kết quả kiểm thử</w:t>
            </w:r>
          </w:p>
        </w:tc>
        <w:tc>
          <w:tcPr>
            <w:tcW w:w="808" w:type="pct"/>
          </w:tcPr>
          <w:p w14:paraId="140626C6" w14:textId="2462BF08" w:rsidR="00FE3B2A" w:rsidRDefault="0008287C" w:rsidP="00FE3B2A">
            <w:pPr>
              <w:rPr>
                <w:szCs w:val="26"/>
              </w:rPr>
            </w:pPr>
            <w:r>
              <w:rPr>
                <w:szCs w:val="26"/>
              </w:rPr>
              <w:t>80%</w:t>
            </w:r>
          </w:p>
        </w:tc>
      </w:tr>
      <w:tr w:rsidR="00FE3B2A" w:rsidRPr="00465888" w14:paraId="5C9A2AA1" w14:textId="77777777" w:rsidTr="00226A52">
        <w:trPr>
          <w:trHeight w:val="93"/>
        </w:trPr>
        <w:tc>
          <w:tcPr>
            <w:tcW w:w="661" w:type="pct"/>
          </w:tcPr>
          <w:p w14:paraId="129824A9" w14:textId="59A8A6E5" w:rsidR="00FE3B2A" w:rsidRDefault="00FE3B2A" w:rsidP="00FE3B2A">
            <w:pPr>
              <w:ind w:firstLine="0"/>
              <w:rPr>
                <w:b/>
                <w:szCs w:val="26"/>
              </w:rPr>
            </w:pPr>
            <w:r>
              <w:rPr>
                <w:b/>
                <w:szCs w:val="26"/>
              </w:rPr>
              <w:t>Tuần 17</w:t>
            </w:r>
          </w:p>
        </w:tc>
        <w:tc>
          <w:tcPr>
            <w:tcW w:w="3531" w:type="pct"/>
          </w:tcPr>
          <w:p w14:paraId="5A6D102A"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2512067B" w14:textId="77777777"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71C33265" w14:textId="3748F834" w:rsidR="00FE3B2A" w:rsidRPr="007061ED" w:rsidRDefault="00D132EE" w:rsidP="0008287C">
            <w:pPr>
              <w:spacing w:beforeAutospacing="0" w:after="160" w:afterAutospacing="0" w:line="360" w:lineRule="auto"/>
              <w:ind w:firstLine="0"/>
              <w:rPr>
                <w:szCs w:val="26"/>
              </w:rPr>
            </w:pPr>
            <w:r>
              <w:rPr>
                <w:szCs w:val="26"/>
              </w:rPr>
              <w:t>Hoàn tất</w:t>
            </w:r>
            <w:r w:rsidR="0008287C">
              <w:rPr>
                <w:szCs w:val="26"/>
              </w:rPr>
              <w:t xml:space="preserve"> kiểm thử chương trình, ghi chép lại kết quả kiểm thử</w:t>
            </w:r>
          </w:p>
        </w:tc>
        <w:tc>
          <w:tcPr>
            <w:tcW w:w="808" w:type="pct"/>
          </w:tcPr>
          <w:p w14:paraId="68714613" w14:textId="618FBD83" w:rsidR="00FE3B2A" w:rsidRDefault="00EA66B0" w:rsidP="00FE3B2A">
            <w:pPr>
              <w:rPr>
                <w:szCs w:val="26"/>
              </w:rPr>
            </w:pPr>
            <w:r>
              <w:rPr>
                <w:szCs w:val="26"/>
              </w:rPr>
              <w:t>70%</w:t>
            </w:r>
          </w:p>
        </w:tc>
      </w:tr>
      <w:tr w:rsidR="00FE3B2A" w:rsidRPr="00465888" w14:paraId="03CA6896" w14:textId="77777777" w:rsidTr="00226A52">
        <w:trPr>
          <w:trHeight w:val="93"/>
        </w:trPr>
        <w:tc>
          <w:tcPr>
            <w:tcW w:w="661" w:type="pct"/>
          </w:tcPr>
          <w:p w14:paraId="6F048885" w14:textId="0401C6EF" w:rsidR="00FE3B2A" w:rsidRDefault="00FE3B2A" w:rsidP="00FE3B2A">
            <w:pPr>
              <w:ind w:firstLine="0"/>
              <w:rPr>
                <w:b/>
                <w:szCs w:val="26"/>
              </w:rPr>
            </w:pPr>
            <w:r>
              <w:rPr>
                <w:b/>
                <w:szCs w:val="26"/>
              </w:rPr>
              <w:t>Tuần 18</w:t>
            </w:r>
          </w:p>
        </w:tc>
        <w:tc>
          <w:tcPr>
            <w:tcW w:w="3531" w:type="pct"/>
          </w:tcPr>
          <w:p w14:paraId="1BF64C8E" w14:textId="4233F282" w:rsidR="00FE3B2A" w:rsidRPr="007061ED" w:rsidRDefault="003D5F3B" w:rsidP="000753F5">
            <w:pPr>
              <w:spacing w:beforeAutospacing="0" w:after="160" w:afterAutospacing="0" w:line="360" w:lineRule="auto"/>
              <w:ind w:firstLine="0"/>
              <w:rPr>
                <w:szCs w:val="26"/>
              </w:rPr>
            </w:pPr>
            <w:r>
              <w:rPr>
                <w:szCs w:val="26"/>
              </w:rPr>
              <w:t>Chuẩn bị hoàn tất chương trình, chuẩn bị hoàn tất</w:t>
            </w:r>
            <w:r w:rsidR="00BE0F78">
              <w:rPr>
                <w:szCs w:val="26"/>
              </w:rPr>
              <w:t xml:space="preserve"> các</w:t>
            </w:r>
            <w:r>
              <w:rPr>
                <w:szCs w:val="26"/>
              </w:rPr>
              <w:t xml:space="preserve"> tài liệu</w:t>
            </w:r>
            <w:r w:rsidR="00BE0F78">
              <w:rPr>
                <w:szCs w:val="26"/>
              </w:rPr>
              <w:t xml:space="preserve"> có liên quan</w:t>
            </w:r>
          </w:p>
        </w:tc>
        <w:tc>
          <w:tcPr>
            <w:tcW w:w="808" w:type="pct"/>
          </w:tcPr>
          <w:p w14:paraId="52E3AF56" w14:textId="36FFC945" w:rsidR="00FE3B2A" w:rsidRDefault="0008287C" w:rsidP="00FE3B2A">
            <w:pPr>
              <w:rPr>
                <w:szCs w:val="26"/>
              </w:rPr>
            </w:pPr>
            <w:r>
              <w:rPr>
                <w:szCs w:val="26"/>
              </w:rPr>
              <w:t>80%</w:t>
            </w:r>
          </w:p>
        </w:tc>
      </w:tr>
      <w:tr w:rsidR="00FE3B2A" w:rsidRPr="00465888" w14:paraId="60C51BFB" w14:textId="77777777" w:rsidTr="00226A52">
        <w:trPr>
          <w:trHeight w:val="93"/>
        </w:trPr>
        <w:tc>
          <w:tcPr>
            <w:tcW w:w="661" w:type="pct"/>
          </w:tcPr>
          <w:p w14:paraId="1B4B3C82" w14:textId="77C321F9" w:rsidR="00FE3B2A" w:rsidRDefault="00FE3B2A" w:rsidP="00FE3B2A">
            <w:pPr>
              <w:ind w:firstLine="0"/>
              <w:rPr>
                <w:b/>
                <w:szCs w:val="26"/>
              </w:rPr>
            </w:pPr>
            <w:r>
              <w:rPr>
                <w:b/>
                <w:szCs w:val="26"/>
              </w:rPr>
              <w:t>Tuần 19</w:t>
            </w:r>
          </w:p>
        </w:tc>
        <w:tc>
          <w:tcPr>
            <w:tcW w:w="3531" w:type="pct"/>
          </w:tcPr>
          <w:p w14:paraId="3008BB96" w14:textId="77777777" w:rsidR="00FE3B2A" w:rsidRDefault="003D5F3B" w:rsidP="000753F5">
            <w:pPr>
              <w:spacing w:beforeAutospacing="0" w:after="160" w:afterAutospacing="0" w:line="360" w:lineRule="auto"/>
              <w:ind w:firstLine="0"/>
              <w:rPr>
                <w:szCs w:val="26"/>
              </w:rPr>
            </w:pPr>
            <w:r>
              <w:rPr>
                <w:szCs w:val="26"/>
              </w:rPr>
              <w:t>Hoàn tất chương trình, hoàn tất các tài liệu có liên quan</w:t>
            </w:r>
          </w:p>
          <w:p w14:paraId="4948EF43" w14:textId="77777777" w:rsidR="003D5F3B" w:rsidRDefault="003D5F3B" w:rsidP="000753F5">
            <w:pPr>
              <w:spacing w:beforeAutospacing="0" w:after="160" w:afterAutospacing="0" w:line="360" w:lineRule="auto"/>
              <w:ind w:firstLine="0"/>
              <w:rPr>
                <w:szCs w:val="26"/>
              </w:rPr>
            </w:pPr>
            <w:r>
              <w:rPr>
                <w:szCs w:val="26"/>
              </w:rPr>
              <w:t>Thực hiện làm slide thuyết trình</w:t>
            </w:r>
          </w:p>
          <w:p w14:paraId="305CFADA" w14:textId="059E3E20" w:rsidR="00446826" w:rsidRPr="007061ED" w:rsidRDefault="00446826" w:rsidP="000753F5">
            <w:pPr>
              <w:spacing w:beforeAutospacing="0" w:after="160" w:afterAutospacing="0" w:line="360" w:lineRule="auto"/>
              <w:ind w:firstLine="0"/>
              <w:rPr>
                <w:szCs w:val="26"/>
              </w:rPr>
            </w:pPr>
            <w:r>
              <w:rPr>
                <w:szCs w:val="26"/>
              </w:rPr>
              <w:t>Báo cáo cho giáo viên hướng dẫn và giáo viên phản biện</w:t>
            </w:r>
          </w:p>
        </w:tc>
        <w:tc>
          <w:tcPr>
            <w:tcW w:w="808" w:type="pct"/>
          </w:tcPr>
          <w:p w14:paraId="7A105CCD" w14:textId="70F8A381" w:rsidR="00FE3B2A" w:rsidRDefault="0008287C" w:rsidP="00FE3B2A">
            <w:pPr>
              <w:rPr>
                <w:szCs w:val="26"/>
              </w:rPr>
            </w:pPr>
            <w:r>
              <w:rPr>
                <w:szCs w:val="26"/>
              </w:rPr>
              <w:t>95%</w:t>
            </w:r>
          </w:p>
        </w:tc>
      </w:tr>
    </w:tbl>
    <w:p w14:paraId="6706B7E6" w14:textId="77777777" w:rsidR="00226A52" w:rsidRPr="00226A52" w:rsidRDefault="00226A52" w:rsidP="00226A52"/>
    <w:sectPr w:rsidR="00226A52" w:rsidRPr="00226A52" w:rsidSect="000D5C31">
      <w:headerReference w:type="even" r:id="rId220"/>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B6B39" w14:textId="77777777" w:rsidR="00BB1288" w:rsidRDefault="00BB1288">
      <w:pPr>
        <w:spacing w:before="0" w:after="0" w:line="240" w:lineRule="auto"/>
      </w:pPr>
      <w:r>
        <w:separator/>
      </w:r>
    </w:p>
  </w:endnote>
  <w:endnote w:type="continuationSeparator" w:id="0">
    <w:p w14:paraId="57C2AFA2" w14:textId="77777777" w:rsidR="00BB1288" w:rsidRDefault="00BB12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Slab">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805121" w:rsidRDefault="008051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805121" w:rsidRDefault="008051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805121" w14:paraId="0F879970" w14:textId="77777777" w:rsidTr="00356447">
      <w:tc>
        <w:tcPr>
          <w:tcW w:w="2979" w:type="dxa"/>
          <w:shd w:val="clear" w:color="auto" w:fill="FAFAFA"/>
        </w:tcPr>
        <w:p w14:paraId="07ACBB45" w14:textId="77777777" w:rsidR="00805121" w:rsidRDefault="00805121"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805121" w:rsidRDefault="00805121">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805121" w:rsidRDefault="00805121"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805121" w:rsidRDefault="0080512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10F91" w14:textId="77777777" w:rsidR="00BB1288" w:rsidRDefault="00BB1288">
      <w:pPr>
        <w:spacing w:before="0" w:after="0" w:line="240" w:lineRule="auto"/>
      </w:pPr>
      <w:r>
        <w:separator/>
      </w:r>
    </w:p>
  </w:footnote>
  <w:footnote w:type="continuationSeparator" w:id="0">
    <w:p w14:paraId="2FD0713E" w14:textId="77777777" w:rsidR="00BB1288" w:rsidRDefault="00BB128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805121" w:rsidRDefault="00805121">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805121" w14:paraId="75F628BB" w14:textId="77777777">
      <w:tc>
        <w:tcPr>
          <w:tcW w:w="9004" w:type="dxa"/>
          <w:shd w:val="clear" w:color="auto" w:fill="FAFAFA"/>
        </w:tcPr>
        <w:p w14:paraId="035F3162" w14:textId="77777777" w:rsidR="00805121" w:rsidRDefault="00805121">
          <w:pPr>
            <w:pStyle w:val="Header"/>
            <w:spacing w:before="0" w:line="240" w:lineRule="auto"/>
            <w:ind w:firstLine="0"/>
            <w:rPr>
              <w:i/>
              <w:sz w:val="24"/>
            </w:rPr>
          </w:pPr>
          <w:r>
            <w:rPr>
              <w:i/>
              <w:sz w:val="24"/>
            </w:rPr>
            <w:t>Khóa luận tốt nghiệp chuyên ngành Kỹ Thuật Phần Mềm</w:t>
          </w:r>
        </w:p>
      </w:tc>
    </w:tr>
  </w:tbl>
  <w:p w14:paraId="7F858D9C" w14:textId="77777777" w:rsidR="00805121" w:rsidRDefault="00805121">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805121" w:rsidRDefault="008051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5181B"/>
    <w:multiLevelType w:val="hybridMultilevel"/>
    <w:tmpl w:val="08F032D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0DEA7B8A"/>
    <w:multiLevelType w:val="hybridMultilevel"/>
    <w:tmpl w:val="ACE097FE"/>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E2593"/>
    <w:multiLevelType w:val="hybridMultilevel"/>
    <w:tmpl w:val="8012C04C"/>
    <w:lvl w:ilvl="0" w:tplc="1716280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E740AB0"/>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915DC"/>
    <w:multiLevelType w:val="hybridMultilevel"/>
    <w:tmpl w:val="961C28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A067527"/>
    <w:multiLevelType w:val="hybridMultilevel"/>
    <w:tmpl w:val="5C6E3D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E418B3"/>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3638C"/>
    <w:multiLevelType w:val="hybridMultilevel"/>
    <w:tmpl w:val="6D7231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FDC279A"/>
    <w:multiLevelType w:val="hybridMultilevel"/>
    <w:tmpl w:val="FF1097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6722C6"/>
    <w:multiLevelType w:val="hybridMultilevel"/>
    <w:tmpl w:val="7D324D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51045781"/>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A37C29"/>
    <w:multiLevelType w:val="hybridMultilevel"/>
    <w:tmpl w:val="4A8C42B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7D39CA"/>
    <w:multiLevelType w:val="multilevel"/>
    <w:tmpl w:val="701C7E6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5F3E95"/>
    <w:multiLevelType w:val="hybridMultilevel"/>
    <w:tmpl w:val="1870E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16"/>
  </w:num>
  <w:num w:numId="3">
    <w:abstractNumId w:val="22"/>
  </w:num>
  <w:num w:numId="4">
    <w:abstractNumId w:val="10"/>
  </w:num>
  <w:num w:numId="5">
    <w:abstractNumId w:val="3"/>
  </w:num>
  <w:num w:numId="6">
    <w:abstractNumId w:val="18"/>
  </w:num>
  <w:num w:numId="7">
    <w:abstractNumId w:val="4"/>
  </w:num>
  <w:num w:numId="8">
    <w:abstractNumId w:val="9"/>
  </w:num>
  <w:num w:numId="9">
    <w:abstractNumId w:val="20"/>
  </w:num>
  <w:num w:numId="10">
    <w:abstractNumId w:val="11"/>
  </w:num>
  <w:num w:numId="11">
    <w:abstractNumId w:val="6"/>
  </w:num>
  <w:num w:numId="12">
    <w:abstractNumId w:val="17"/>
  </w:num>
  <w:num w:numId="13">
    <w:abstractNumId w:val="12"/>
  </w:num>
  <w:num w:numId="14">
    <w:abstractNumId w:val="21"/>
  </w:num>
  <w:num w:numId="15">
    <w:abstractNumId w:val="19"/>
  </w:num>
  <w:num w:numId="16">
    <w:abstractNumId w:val="5"/>
  </w:num>
  <w:num w:numId="17">
    <w:abstractNumId w:val="13"/>
  </w:num>
  <w:num w:numId="18">
    <w:abstractNumId w:val="7"/>
  </w:num>
  <w:num w:numId="19">
    <w:abstractNumId w:val="15"/>
  </w:num>
  <w:num w:numId="20">
    <w:abstractNumId w:val="8"/>
  </w:num>
  <w:num w:numId="21">
    <w:abstractNumId w:val="23"/>
  </w:num>
  <w:num w:numId="22">
    <w:abstractNumId w:val="14"/>
  </w:num>
  <w:num w:numId="23">
    <w:abstractNumId w:val="0"/>
  </w:num>
  <w:num w:numId="2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0D5D"/>
    <w:rsid w:val="0000420E"/>
    <w:rsid w:val="000043ED"/>
    <w:rsid w:val="00005DC5"/>
    <w:rsid w:val="00005E35"/>
    <w:rsid w:val="000119D1"/>
    <w:rsid w:val="00012A9E"/>
    <w:rsid w:val="00013098"/>
    <w:rsid w:val="00013B1B"/>
    <w:rsid w:val="000158C5"/>
    <w:rsid w:val="00022ABE"/>
    <w:rsid w:val="00024659"/>
    <w:rsid w:val="00024F8B"/>
    <w:rsid w:val="000301B5"/>
    <w:rsid w:val="000304AA"/>
    <w:rsid w:val="000317B1"/>
    <w:rsid w:val="000320E1"/>
    <w:rsid w:val="000323FD"/>
    <w:rsid w:val="00032E6B"/>
    <w:rsid w:val="000344C7"/>
    <w:rsid w:val="00035A31"/>
    <w:rsid w:val="00037191"/>
    <w:rsid w:val="00037464"/>
    <w:rsid w:val="000374A5"/>
    <w:rsid w:val="00040E9B"/>
    <w:rsid w:val="00041E78"/>
    <w:rsid w:val="000423CC"/>
    <w:rsid w:val="000438DE"/>
    <w:rsid w:val="00043F6B"/>
    <w:rsid w:val="000445A7"/>
    <w:rsid w:val="000451AA"/>
    <w:rsid w:val="00045E23"/>
    <w:rsid w:val="000461A9"/>
    <w:rsid w:val="00050069"/>
    <w:rsid w:val="0005007F"/>
    <w:rsid w:val="00050586"/>
    <w:rsid w:val="00053A31"/>
    <w:rsid w:val="00054911"/>
    <w:rsid w:val="000579D9"/>
    <w:rsid w:val="00061253"/>
    <w:rsid w:val="00061855"/>
    <w:rsid w:val="000619E5"/>
    <w:rsid w:val="00062963"/>
    <w:rsid w:val="00062F61"/>
    <w:rsid w:val="00064250"/>
    <w:rsid w:val="000657FB"/>
    <w:rsid w:val="0006659C"/>
    <w:rsid w:val="00066A27"/>
    <w:rsid w:val="00066F1F"/>
    <w:rsid w:val="00067156"/>
    <w:rsid w:val="00067C16"/>
    <w:rsid w:val="0007281B"/>
    <w:rsid w:val="0007352A"/>
    <w:rsid w:val="00073B16"/>
    <w:rsid w:val="0007417D"/>
    <w:rsid w:val="00074683"/>
    <w:rsid w:val="0007475A"/>
    <w:rsid w:val="000753F5"/>
    <w:rsid w:val="00075B4D"/>
    <w:rsid w:val="000763FB"/>
    <w:rsid w:val="0007657D"/>
    <w:rsid w:val="00076599"/>
    <w:rsid w:val="0007676C"/>
    <w:rsid w:val="00076840"/>
    <w:rsid w:val="0008185A"/>
    <w:rsid w:val="00081FD5"/>
    <w:rsid w:val="000820E8"/>
    <w:rsid w:val="0008287C"/>
    <w:rsid w:val="00085667"/>
    <w:rsid w:val="0008653A"/>
    <w:rsid w:val="00087E68"/>
    <w:rsid w:val="000904E5"/>
    <w:rsid w:val="000925C5"/>
    <w:rsid w:val="000936DA"/>
    <w:rsid w:val="00093D3A"/>
    <w:rsid w:val="00093DEE"/>
    <w:rsid w:val="00093EDE"/>
    <w:rsid w:val="00095C75"/>
    <w:rsid w:val="000968D4"/>
    <w:rsid w:val="000969D9"/>
    <w:rsid w:val="00096EE3"/>
    <w:rsid w:val="0009706A"/>
    <w:rsid w:val="000A0D58"/>
    <w:rsid w:val="000A10F2"/>
    <w:rsid w:val="000A1958"/>
    <w:rsid w:val="000A1D36"/>
    <w:rsid w:val="000A2B8C"/>
    <w:rsid w:val="000A3240"/>
    <w:rsid w:val="000A4748"/>
    <w:rsid w:val="000A4934"/>
    <w:rsid w:val="000A64CE"/>
    <w:rsid w:val="000A70C7"/>
    <w:rsid w:val="000A75D2"/>
    <w:rsid w:val="000A7CF0"/>
    <w:rsid w:val="000B0178"/>
    <w:rsid w:val="000B0778"/>
    <w:rsid w:val="000B1B67"/>
    <w:rsid w:val="000B2121"/>
    <w:rsid w:val="000B519B"/>
    <w:rsid w:val="000B5EA0"/>
    <w:rsid w:val="000B60C4"/>
    <w:rsid w:val="000B6365"/>
    <w:rsid w:val="000B6631"/>
    <w:rsid w:val="000B66C0"/>
    <w:rsid w:val="000B6B71"/>
    <w:rsid w:val="000B6FBD"/>
    <w:rsid w:val="000B75A4"/>
    <w:rsid w:val="000C02C9"/>
    <w:rsid w:val="000C0F3E"/>
    <w:rsid w:val="000C15A9"/>
    <w:rsid w:val="000C34E1"/>
    <w:rsid w:val="000C39A6"/>
    <w:rsid w:val="000C4F16"/>
    <w:rsid w:val="000C552D"/>
    <w:rsid w:val="000C5BC2"/>
    <w:rsid w:val="000C5F09"/>
    <w:rsid w:val="000C64CC"/>
    <w:rsid w:val="000C6A99"/>
    <w:rsid w:val="000C721A"/>
    <w:rsid w:val="000D0F46"/>
    <w:rsid w:val="000D19BF"/>
    <w:rsid w:val="000D226C"/>
    <w:rsid w:val="000D279D"/>
    <w:rsid w:val="000D2C2A"/>
    <w:rsid w:val="000D3264"/>
    <w:rsid w:val="000D3391"/>
    <w:rsid w:val="000D4740"/>
    <w:rsid w:val="000D55F0"/>
    <w:rsid w:val="000D5C31"/>
    <w:rsid w:val="000D657B"/>
    <w:rsid w:val="000D7410"/>
    <w:rsid w:val="000E06B4"/>
    <w:rsid w:val="000E0B86"/>
    <w:rsid w:val="000E0EE8"/>
    <w:rsid w:val="000E111D"/>
    <w:rsid w:val="000E15FF"/>
    <w:rsid w:val="000E1E69"/>
    <w:rsid w:val="000E21C0"/>
    <w:rsid w:val="000E315F"/>
    <w:rsid w:val="000E5C81"/>
    <w:rsid w:val="000E6453"/>
    <w:rsid w:val="000E6CAC"/>
    <w:rsid w:val="000E6EB1"/>
    <w:rsid w:val="000E76EA"/>
    <w:rsid w:val="000E7867"/>
    <w:rsid w:val="000F0C93"/>
    <w:rsid w:val="000F1402"/>
    <w:rsid w:val="000F1E18"/>
    <w:rsid w:val="000F2293"/>
    <w:rsid w:val="000F2954"/>
    <w:rsid w:val="000F319A"/>
    <w:rsid w:val="000F39B7"/>
    <w:rsid w:val="000F3CFA"/>
    <w:rsid w:val="000F43F3"/>
    <w:rsid w:val="000F45CF"/>
    <w:rsid w:val="000F4E7C"/>
    <w:rsid w:val="000F77F0"/>
    <w:rsid w:val="000F7B09"/>
    <w:rsid w:val="000F7EA0"/>
    <w:rsid w:val="0010002D"/>
    <w:rsid w:val="00100250"/>
    <w:rsid w:val="00100563"/>
    <w:rsid w:val="00101BF4"/>
    <w:rsid w:val="001028A1"/>
    <w:rsid w:val="00104271"/>
    <w:rsid w:val="001047EA"/>
    <w:rsid w:val="00104AF0"/>
    <w:rsid w:val="00105418"/>
    <w:rsid w:val="001056BA"/>
    <w:rsid w:val="00105845"/>
    <w:rsid w:val="00105BE3"/>
    <w:rsid w:val="00105FBC"/>
    <w:rsid w:val="00112E36"/>
    <w:rsid w:val="00113023"/>
    <w:rsid w:val="00113679"/>
    <w:rsid w:val="00114719"/>
    <w:rsid w:val="00115333"/>
    <w:rsid w:val="00115CF5"/>
    <w:rsid w:val="00115E79"/>
    <w:rsid w:val="00116DA5"/>
    <w:rsid w:val="00117E8F"/>
    <w:rsid w:val="00120F58"/>
    <w:rsid w:val="0012209E"/>
    <w:rsid w:val="001239E3"/>
    <w:rsid w:val="00123CCC"/>
    <w:rsid w:val="0012559D"/>
    <w:rsid w:val="0012756C"/>
    <w:rsid w:val="00130FBB"/>
    <w:rsid w:val="00132037"/>
    <w:rsid w:val="00132513"/>
    <w:rsid w:val="00132F91"/>
    <w:rsid w:val="001330CE"/>
    <w:rsid w:val="00133D0B"/>
    <w:rsid w:val="001341D0"/>
    <w:rsid w:val="00134208"/>
    <w:rsid w:val="0013632A"/>
    <w:rsid w:val="00137EB4"/>
    <w:rsid w:val="00141015"/>
    <w:rsid w:val="00141A1F"/>
    <w:rsid w:val="00144E17"/>
    <w:rsid w:val="0014656D"/>
    <w:rsid w:val="00146DFD"/>
    <w:rsid w:val="00150C0F"/>
    <w:rsid w:val="001518CF"/>
    <w:rsid w:val="00151A9B"/>
    <w:rsid w:val="00151AE1"/>
    <w:rsid w:val="00157B54"/>
    <w:rsid w:val="00157FCF"/>
    <w:rsid w:val="001606EA"/>
    <w:rsid w:val="00161669"/>
    <w:rsid w:val="001626C8"/>
    <w:rsid w:val="00162939"/>
    <w:rsid w:val="00162E39"/>
    <w:rsid w:val="001675EA"/>
    <w:rsid w:val="00171B8C"/>
    <w:rsid w:val="00174211"/>
    <w:rsid w:val="00174386"/>
    <w:rsid w:val="00174419"/>
    <w:rsid w:val="00175668"/>
    <w:rsid w:val="00175988"/>
    <w:rsid w:val="001768FF"/>
    <w:rsid w:val="00176FDD"/>
    <w:rsid w:val="00177BE5"/>
    <w:rsid w:val="0018354F"/>
    <w:rsid w:val="00183D83"/>
    <w:rsid w:val="00184933"/>
    <w:rsid w:val="00186127"/>
    <w:rsid w:val="00186BDE"/>
    <w:rsid w:val="00191138"/>
    <w:rsid w:val="001927CD"/>
    <w:rsid w:val="00192865"/>
    <w:rsid w:val="00192969"/>
    <w:rsid w:val="00193D3D"/>
    <w:rsid w:val="00193D91"/>
    <w:rsid w:val="0019497A"/>
    <w:rsid w:val="001959B9"/>
    <w:rsid w:val="00196B1D"/>
    <w:rsid w:val="00196DC6"/>
    <w:rsid w:val="00196FFD"/>
    <w:rsid w:val="001A05FE"/>
    <w:rsid w:val="001A08FA"/>
    <w:rsid w:val="001A1A50"/>
    <w:rsid w:val="001A1DBA"/>
    <w:rsid w:val="001A26D5"/>
    <w:rsid w:val="001A2AB1"/>
    <w:rsid w:val="001A4266"/>
    <w:rsid w:val="001A441B"/>
    <w:rsid w:val="001A5182"/>
    <w:rsid w:val="001A5FC0"/>
    <w:rsid w:val="001A62AB"/>
    <w:rsid w:val="001A62CB"/>
    <w:rsid w:val="001A66B2"/>
    <w:rsid w:val="001B0C7F"/>
    <w:rsid w:val="001B3354"/>
    <w:rsid w:val="001B3731"/>
    <w:rsid w:val="001B5130"/>
    <w:rsid w:val="001B578A"/>
    <w:rsid w:val="001B5D74"/>
    <w:rsid w:val="001B64A0"/>
    <w:rsid w:val="001C1CFB"/>
    <w:rsid w:val="001C24FA"/>
    <w:rsid w:val="001C3884"/>
    <w:rsid w:val="001C3A82"/>
    <w:rsid w:val="001C47A7"/>
    <w:rsid w:val="001C5A75"/>
    <w:rsid w:val="001C6057"/>
    <w:rsid w:val="001C61CB"/>
    <w:rsid w:val="001C6B50"/>
    <w:rsid w:val="001C6FD3"/>
    <w:rsid w:val="001C713F"/>
    <w:rsid w:val="001D0728"/>
    <w:rsid w:val="001D074B"/>
    <w:rsid w:val="001D07CA"/>
    <w:rsid w:val="001D0D77"/>
    <w:rsid w:val="001D106E"/>
    <w:rsid w:val="001D4760"/>
    <w:rsid w:val="001D5601"/>
    <w:rsid w:val="001D5BF1"/>
    <w:rsid w:val="001D6900"/>
    <w:rsid w:val="001D730B"/>
    <w:rsid w:val="001D7C64"/>
    <w:rsid w:val="001D7CAF"/>
    <w:rsid w:val="001D7E68"/>
    <w:rsid w:val="001E0127"/>
    <w:rsid w:val="001E0BED"/>
    <w:rsid w:val="001E0F88"/>
    <w:rsid w:val="001E16C7"/>
    <w:rsid w:val="001E238A"/>
    <w:rsid w:val="001E2660"/>
    <w:rsid w:val="001E2A78"/>
    <w:rsid w:val="001E36D7"/>
    <w:rsid w:val="001E3AB4"/>
    <w:rsid w:val="001E4630"/>
    <w:rsid w:val="001E4E46"/>
    <w:rsid w:val="001E4FDE"/>
    <w:rsid w:val="001E52E6"/>
    <w:rsid w:val="001E5A2B"/>
    <w:rsid w:val="001E656B"/>
    <w:rsid w:val="001E6E5A"/>
    <w:rsid w:val="001F0A9F"/>
    <w:rsid w:val="001F1066"/>
    <w:rsid w:val="001F351F"/>
    <w:rsid w:val="001F70A4"/>
    <w:rsid w:val="001F7C7C"/>
    <w:rsid w:val="00200871"/>
    <w:rsid w:val="002018BF"/>
    <w:rsid w:val="002036F3"/>
    <w:rsid w:val="00203753"/>
    <w:rsid w:val="002071C5"/>
    <w:rsid w:val="0020764E"/>
    <w:rsid w:val="00207963"/>
    <w:rsid w:val="00210365"/>
    <w:rsid w:val="00210BC0"/>
    <w:rsid w:val="00212ECE"/>
    <w:rsid w:val="00213E4E"/>
    <w:rsid w:val="00214AF9"/>
    <w:rsid w:val="002159FC"/>
    <w:rsid w:val="00216235"/>
    <w:rsid w:val="00216563"/>
    <w:rsid w:val="002170E9"/>
    <w:rsid w:val="00217F80"/>
    <w:rsid w:val="00220634"/>
    <w:rsid w:val="00221D4A"/>
    <w:rsid w:val="002220A4"/>
    <w:rsid w:val="00222832"/>
    <w:rsid w:val="00222BFD"/>
    <w:rsid w:val="00222D64"/>
    <w:rsid w:val="00224BC1"/>
    <w:rsid w:val="002254C6"/>
    <w:rsid w:val="00225D8B"/>
    <w:rsid w:val="00226096"/>
    <w:rsid w:val="002269A2"/>
    <w:rsid w:val="00226A52"/>
    <w:rsid w:val="002273C2"/>
    <w:rsid w:val="00227D14"/>
    <w:rsid w:val="00227DC9"/>
    <w:rsid w:val="00230E7A"/>
    <w:rsid w:val="0023102A"/>
    <w:rsid w:val="00231615"/>
    <w:rsid w:val="0023181B"/>
    <w:rsid w:val="00232604"/>
    <w:rsid w:val="0023375D"/>
    <w:rsid w:val="0023390A"/>
    <w:rsid w:val="002345DF"/>
    <w:rsid w:val="00234D06"/>
    <w:rsid w:val="00236262"/>
    <w:rsid w:val="0023652C"/>
    <w:rsid w:val="00236D98"/>
    <w:rsid w:val="0024013A"/>
    <w:rsid w:val="00240324"/>
    <w:rsid w:val="0024197A"/>
    <w:rsid w:val="002423AB"/>
    <w:rsid w:val="00242CF0"/>
    <w:rsid w:val="00243055"/>
    <w:rsid w:val="00243146"/>
    <w:rsid w:val="00243BE7"/>
    <w:rsid w:val="00244035"/>
    <w:rsid w:val="002454C3"/>
    <w:rsid w:val="00245CB6"/>
    <w:rsid w:val="002466B2"/>
    <w:rsid w:val="0025070D"/>
    <w:rsid w:val="00251818"/>
    <w:rsid w:val="0025229C"/>
    <w:rsid w:val="00253413"/>
    <w:rsid w:val="0025372A"/>
    <w:rsid w:val="0025374E"/>
    <w:rsid w:val="00253E42"/>
    <w:rsid w:val="00254A22"/>
    <w:rsid w:val="00255A2C"/>
    <w:rsid w:val="00255BDA"/>
    <w:rsid w:val="00255D86"/>
    <w:rsid w:val="00255D90"/>
    <w:rsid w:val="00255DC0"/>
    <w:rsid w:val="00256573"/>
    <w:rsid w:val="00256AB1"/>
    <w:rsid w:val="00256F8F"/>
    <w:rsid w:val="00257819"/>
    <w:rsid w:val="00257E81"/>
    <w:rsid w:val="00260E21"/>
    <w:rsid w:val="002615FC"/>
    <w:rsid w:val="0026378F"/>
    <w:rsid w:val="002642A7"/>
    <w:rsid w:val="002649F7"/>
    <w:rsid w:val="002651E8"/>
    <w:rsid w:val="002665DA"/>
    <w:rsid w:val="00266833"/>
    <w:rsid w:val="00266945"/>
    <w:rsid w:val="00266CFB"/>
    <w:rsid w:val="0026739D"/>
    <w:rsid w:val="00267793"/>
    <w:rsid w:val="002703A5"/>
    <w:rsid w:val="00270700"/>
    <w:rsid w:val="00270E83"/>
    <w:rsid w:val="002717CC"/>
    <w:rsid w:val="00271D68"/>
    <w:rsid w:val="00271D80"/>
    <w:rsid w:val="00272D18"/>
    <w:rsid w:val="00272FED"/>
    <w:rsid w:val="0027343E"/>
    <w:rsid w:val="00273A62"/>
    <w:rsid w:val="00274A82"/>
    <w:rsid w:val="00276E1A"/>
    <w:rsid w:val="00277E04"/>
    <w:rsid w:val="00282E49"/>
    <w:rsid w:val="002832AD"/>
    <w:rsid w:val="002838FE"/>
    <w:rsid w:val="00283964"/>
    <w:rsid w:val="002842DE"/>
    <w:rsid w:val="0028481B"/>
    <w:rsid w:val="00286EF3"/>
    <w:rsid w:val="0028765E"/>
    <w:rsid w:val="002876A1"/>
    <w:rsid w:val="0029190A"/>
    <w:rsid w:val="00292141"/>
    <w:rsid w:val="00292688"/>
    <w:rsid w:val="00292701"/>
    <w:rsid w:val="00292726"/>
    <w:rsid w:val="00293259"/>
    <w:rsid w:val="00293C5C"/>
    <w:rsid w:val="00293F57"/>
    <w:rsid w:val="00294837"/>
    <w:rsid w:val="0029540F"/>
    <w:rsid w:val="00295B0D"/>
    <w:rsid w:val="00295E3D"/>
    <w:rsid w:val="0029614C"/>
    <w:rsid w:val="00297085"/>
    <w:rsid w:val="0029720F"/>
    <w:rsid w:val="00297B7B"/>
    <w:rsid w:val="002A07FF"/>
    <w:rsid w:val="002A20C6"/>
    <w:rsid w:val="002A227D"/>
    <w:rsid w:val="002A234E"/>
    <w:rsid w:val="002A3654"/>
    <w:rsid w:val="002A376E"/>
    <w:rsid w:val="002A3C11"/>
    <w:rsid w:val="002A42C6"/>
    <w:rsid w:val="002A59EC"/>
    <w:rsid w:val="002A64E2"/>
    <w:rsid w:val="002A7EBC"/>
    <w:rsid w:val="002B03B1"/>
    <w:rsid w:val="002B1F19"/>
    <w:rsid w:val="002B3416"/>
    <w:rsid w:val="002B6B65"/>
    <w:rsid w:val="002B6B7D"/>
    <w:rsid w:val="002B759A"/>
    <w:rsid w:val="002B7A40"/>
    <w:rsid w:val="002C1CFB"/>
    <w:rsid w:val="002C3177"/>
    <w:rsid w:val="002C319D"/>
    <w:rsid w:val="002C3B01"/>
    <w:rsid w:val="002C3D85"/>
    <w:rsid w:val="002C3EC5"/>
    <w:rsid w:val="002C4418"/>
    <w:rsid w:val="002C5E2F"/>
    <w:rsid w:val="002C61AE"/>
    <w:rsid w:val="002C6BEF"/>
    <w:rsid w:val="002D0DE9"/>
    <w:rsid w:val="002D16F4"/>
    <w:rsid w:val="002D2800"/>
    <w:rsid w:val="002D5367"/>
    <w:rsid w:val="002D5647"/>
    <w:rsid w:val="002D67F6"/>
    <w:rsid w:val="002D6ECA"/>
    <w:rsid w:val="002D71A3"/>
    <w:rsid w:val="002D7BD9"/>
    <w:rsid w:val="002E0B07"/>
    <w:rsid w:val="002E1535"/>
    <w:rsid w:val="002E231C"/>
    <w:rsid w:val="002E3271"/>
    <w:rsid w:val="002E3B19"/>
    <w:rsid w:val="002E45D9"/>
    <w:rsid w:val="002E6C36"/>
    <w:rsid w:val="002E6C5A"/>
    <w:rsid w:val="002E7420"/>
    <w:rsid w:val="002E75A9"/>
    <w:rsid w:val="002F19A4"/>
    <w:rsid w:val="002F33B0"/>
    <w:rsid w:val="002F33D6"/>
    <w:rsid w:val="002F34E6"/>
    <w:rsid w:val="002F3E61"/>
    <w:rsid w:val="002F4303"/>
    <w:rsid w:val="002F4EE3"/>
    <w:rsid w:val="002F5093"/>
    <w:rsid w:val="002F54C3"/>
    <w:rsid w:val="002F79B1"/>
    <w:rsid w:val="00300776"/>
    <w:rsid w:val="003011E8"/>
    <w:rsid w:val="003016AA"/>
    <w:rsid w:val="00301FE8"/>
    <w:rsid w:val="0030213C"/>
    <w:rsid w:val="003027DB"/>
    <w:rsid w:val="00302F9C"/>
    <w:rsid w:val="003036EF"/>
    <w:rsid w:val="00303FA3"/>
    <w:rsid w:val="00304AA9"/>
    <w:rsid w:val="00306C92"/>
    <w:rsid w:val="0031060E"/>
    <w:rsid w:val="00310D45"/>
    <w:rsid w:val="00310D87"/>
    <w:rsid w:val="003116C7"/>
    <w:rsid w:val="00313D5A"/>
    <w:rsid w:val="00314CD6"/>
    <w:rsid w:val="00316329"/>
    <w:rsid w:val="003168E1"/>
    <w:rsid w:val="00316955"/>
    <w:rsid w:val="003177F5"/>
    <w:rsid w:val="00320516"/>
    <w:rsid w:val="00320B80"/>
    <w:rsid w:val="00320D98"/>
    <w:rsid w:val="00321358"/>
    <w:rsid w:val="003218F2"/>
    <w:rsid w:val="00321A80"/>
    <w:rsid w:val="00322603"/>
    <w:rsid w:val="003230EE"/>
    <w:rsid w:val="00323C73"/>
    <w:rsid w:val="0032447C"/>
    <w:rsid w:val="003256BD"/>
    <w:rsid w:val="00326015"/>
    <w:rsid w:val="003260D2"/>
    <w:rsid w:val="00326511"/>
    <w:rsid w:val="00326C23"/>
    <w:rsid w:val="00326F20"/>
    <w:rsid w:val="0032770E"/>
    <w:rsid w:val="00327E5A"/>
    <w:rsid w:val="00330148"/>
    <w:rsid w:val="00332B2A"/>
    <w:rsid w:val="00332E06"/>
    <w:rsid w:val="0033328A"/>
    <w:rsid w:val="00334844"/>
    <w:rsid w:val="00336D78"/>
    <w:rsid w:val="003372C9"/>
    <w:rsid w:val="003378B4"/>
    <w:rsid w:val="00337C58"/>
    <w:rsid w:val="00337D26"/>
    <w:rsid w:val="003400B2"/>
    <w:rsid w:val="00340AB7"/>
    <w:rsid w:val="003414C8"/>
    <w:rsid w:val="00341D97"/>
    <w:rsid w:val="00342EA9"/>
    <w:rsid w:val="0034391F"/>
    <w:rsid w:val="00343CA5"/>
    <w:rsid w:val="00344655"/>
    <w:rsid w:val="00344BE3"/>
    <w:rsid w:val="00345A01"/>
    <w:rsid w:val="0034622A"/>
    <w:rsid w:val="00346BAF"/>
    <w:rsid w:val="00346F40"/>
    <w:rsid w:val="00347D17"/>
    <w:rsid w:val="00347D86"/>
    <w:rsid w:val="00347E2E"/>
    <w:rsid w:val="003510E3"/>
    <w:rsid w:val="003521BB"/>
    <w:rsid w:val="003523F8"/>
    <w:rsid w:val="00352680"/>
    <w:rsid w:val="00353FBE"/>
    <w:rsid w:val="00355163"/>
    <w:rsid w:val="00355B39"/>
    <w:rsid w:val="00356447"/>
    <w:rsid w:val="003564E6"/>
    <w:rsid w:val="003570B2"/>
    <w:rsid w:val="0036048C"/>
    <w:rsid w:val="0036082D"/>
    <w:rsid w:val="00360BD2"/>
    <w:rsid w:val="003615B8"/>
    <w:rsid w:val="0036163E"/>
    <w:rsid w:val="0036322C"/>
    <w:rsid w:val="00363E2D"/>
    <w:rsid w:val="00365445"/>
    <w:rsid w:val="00366214"/>
    <w:rsid w:val="00367186"/>
    <w:rsid w:val="00367E92"/>
    <w:rsid w:val="0037001C"/>
    <w:rsid w:val="003707D9"/>
    <w:rsid w:val="00372545"/>
    <w:rsid w:val="00373029"/>
    <w:rsid w:val="003735C1"/>
    <w:rsid w:val="00374818"/>
    <w:rsid w:val="00380CD9"/>
    <w:rsid w:val="00382524"/>
    <w:rsid w:val="00382BE6"/>
    <w:rsid w:val="0038300B"/>
    <w:rsid w:val="003835FB"/>
    <w:rsid w:val="003836D8"/>
    <w:rsid w:val="003849CB"/>
    <w:rsid w:val="00385085"/>
    <w:rsid w:val="003855DF"/>
    <w:rsid w:val="003867BF"/>
    <w:rsid w:val="00387E05"/>
    <w:rsid w:val="003905F9"/>
    <w:rsid w:val="00390D0C"/>
    <w:rsid w:val="00391421"/>
    <w:rsid w:val="003918B2"/>
    <w:rsid w:val="00391ABB"/>
    <w:rsid w:val="00391FEE"/>
    <w:rsid w:val="0039225F"/>
    <w:rsid w:val="00392CF9"/>
    <w:rsid w:val="00393ABC"/>
    <w:rsid w:val="0039444F"/>
    <w:rsid w:val="0039458F"/>
    <w:rsid w:val="00394608"/>
    <w:rsid w:val="00394EDD"/>
    <w:rsid w:val="00395895"/>
    <w:rsid w:val="0039651D"/>
    <w:rsid w:val="003A0132"/>
    <w:rsid w:val="003A0627"/>
    <w:rsid w:val="003A067A"/>
    <w:rsid w:val="003A0AC0"/>
    <w:rsid w:val="003A1952"/>
    <w:rsid w:val="003A1FEB"/>
    <w:rsid w:val="003A6197"/>
    <w:rsid w:val="003A645D"/>
    <w:rsid w:val="003A6ADE"/>
    <w:rsid w:val="003A6BA9"/>
    <w:rsid w:val="003A6C88"/>
    <w:rsid w:val="003A6F2F"/>
    <w:rsid w:val="003B05CD"/>
    <w:rsid w:val="003B1CBC"/>
    <w:rsid w:val="003B1CEA"/>
    <w:rsid w:val="003B2066"/>
    <w:rsid w:val="003B2B55"/>
    <w:rsid w:val="003B30C7"/>
    <w:rsid w:val="003B3EF3"/>
    <w:rsid w:val="003B67CD"/>
    <w:rsid w:val="003B72EC"/>
    <w:rsid w:val="003C107D"/>
    <w:rsid w:val="003C10BD"/>
    <w:rsid w:val="003C1390"/>
    <w:rsid w:val="003C19CD"/>
    <w:rsid w:val="003C26E5"/>
    <w:rsid w:val="003C3FC2"/>
    <w:rsid w:val="003C4954"/>
    <w:rsid w:val="003C4FCA"/>
    <w:rsid w:val="003C622B"/>
    <w:rsid w:val="003C62C6"/>
    <w:rsid w:val="003C7DF3"/>
    <w:rsid w:val="003D003C"/>
    <w:rsid w:val="003D104A"/>
    <w:rsid w:val="003D189D"/>
    <w:rsid w:val="003D3112"/>
    <w:rsid w:val="003D407F"/>
    <w:rsid w:val="003D44F1"/>
    <w:rsid w:val="003D5F3B"/>
    <w:rsid w:val="003D74F3"/>
    <w:rsid w:val="003E0A5F"/>
    <w:rsid w:val="003E26A6"/>
    <w:rsid w:val="003E37A4"/>
    <w:rsid w:val="003E5534"/>
    <w:rsid w:val="003E575C"/>
    <w:rsid w:val="003E770E"/>
    <w:rsid w:val="003E7AF7"/>
    <w:rsid w:val="003E7CE4"/>
    <w:rsid w:val="003F034D"/>
    <w:rsid w:val="003F06AA"/>
    <w:rsid w:val="003F0C7A"/>
    <w:rsid w:val="003F2FCA"/>
    <w:rsid w:val="003F3216"/>
    <w:rsid w:val="003F43C6"/>
    <w:rsid w:val="003F4FC9"/>
    <w:rsid w:val="003F5853"/>
    <w:rsid w:val="003F6796"/>
    <w:rsid w:val="003F7155"/>
    <w:rsid w:val="00400318"/>
    <w:rsid w:val="00401DD0"/>
    <w:rsid w:val="00402CF1"/>
    <w:rsid w:val="00402EF5"/>
    <w:rsid w:val="00402EFC"/>
    <w:rsid w:val="00402F36"/>
    <w:rsid w:val="004034E1"/>
    <w:rsid w:val="004036EB"/>
    <w:rsid w:val="00404CC2"/>
    <w:rsid w:val="00405303"/>
    <w:rsid w:val="0040567B"/>
    <w:rsid w:val="0040684B"/>
    <w:rsid w:val="00406BDA"/>
    <w:rsid w:val="004070FB"/>
    <w:rsid w:val="00407225"/>
    <w:rsid w:val="0040764C"/>
    <w:rsid w:val="004105E9"/>
    <w:rsid w:val="004107F4"/>
    <w:rsid w:val="004134CF"/>
    <w:rsid w:val="00413739"/>
    <w:rsid w:val="0041387B"/>
    <w:rsid w:val="00414606"/>
    <w:rsid w:val="0041515C"/>
    <w:rsid w:val="0041556C"/>
    <w:rsid w:val="004171B6"/>
    <w:rsid w:val="004174A1"/>
    <w:rsid w:val="00417A10"/>
    <w:rsid w:val="00417E90"/>
    <w:rsid w:val="0042000F"/>
    <w:rsid w:val="00420551"/>
    <w:rsid w:val="004206BC"/>
    <w:rsid w:val="00421CBA"/>
    <w:rsid w:val="00421D2E"/>
    <w:rsid w:val="00423AB4"/>
    <w:rsid w:val="00423AB9"/>
    <w:rsid w:val="0042510C"/>
    <w:rsid w:val="00426634"/>
    <w:rsid w:val="00427588"/>
    <w:rsid w:val="00427922"/>
    <w:rsid w:val="00427EEB"/>
    <w:rsid w:val="00431279"/>
    <w:rsid w:val="00431A1D"/>
    <w:rsid w:val="0043261D"/>
    <w:rsid w:val="00433554"/>
    <w:rsid w:val="00433D66"/>
    <w:rsid w:val="004347F9"/>
    <w:rsid w:val="00435F05"/>
    <w:rsid w:val="00435F23"/>
    <w:rsid w:val="0044008C"/>
    <w:rsid w:val="0044026D"/>
    <w:rsid w:val="00440574"/>
    <w:rsid w:val="004409CC"/>
    <w:rsid w:val="00440BCF"/>
    <w:rsid w:val="004411AF"/>
    <w:rsid w:val="00443F66"/>
    <w:rsid w:val="004444F5"/>
    <w:rsid w:val="00444F46"/>
    <w:rsid w:val="00446826"/>
    <w:rsid w:val="004477D5"/>
    <w:rsid w:val="00447BF0"/>
    <w:rsid w:val="00447D8B"/>
    <w:rsid w:val="004500E2"/>
    <w:rsid w:val="004510C7"/>
    <w:rsid w:val="004512D1"/>
    <w:rsid w:val="004513DF"/>
    <w:rsid w:val="0045244A"/>
    <w:rsid w:val="00453079"/>
    <w:rsid w:val="00453DBA"/>
    <w:rsid w:val="004540AC"/>
    <w:rsid w:val="0045515E"/>
    <w:rsid w:val="00455F50"/>
    <w:rsid w:val="00456516"/>
    <w:rsid w:val="00457A0D"/>
    <w:rsid w:val="004600F9"/>
    <w:rsid w:val="004604AA"/>
    <w:rsid w:val="00460F3A"/>
    <w:rsid w:val="0046137C"/>
    <w:rsid w:val="004619E4"/>
    <w:rsid w:val="00463378"/>
    <w:rsid w:val="004636DC"/>
    <w:rsid w:val="004650AD"/>
    <w:rsid w:val="00466B47"/>
    <w:rsid w:val="00470047"/>
    <w:rsid w:val="00470704"/>
    <w:rsid w:val="00470DB5"/>
    <w:rsid w:val="00471BEA"/>
    <w:rsid w:val="004728E7"/>
    <w:rsid w:val="00473697"/>
    <w:rsid w:val="00473E3B"/>
    <w:rsid w:val="004744C7"/>
    <w:rsid w:val="00474940"/>
    <w:rsid w:val="00476378"/>
    <w:rsid w:val="00477BB5"/>
    <w:rsid w:val="00477F2B"/>
    <w:rsid w:val="00480B8C"/>
    <w:rsid w:val="00481EBA"/>
    <w:rsid w:val="00482CB2"/>
    <w:rsid w:val="00482DC2"/>
    <w:rsid w:val="0048310B"/>
    <w:rsid w:val="004833BA"/>
    <w:rsid w:val="00483C9E"/>
    <w:rsid w:val="00484E67"/>
    <w:rsid w:val="00485950"/>
    <w:rsid w:val="00485B85"/>
    <w:rsid w:val="00490162"/>
    <w:rsid w:val="00491819"/>
    <w:rsid w:val="00492317"/>
    <w:rsid w:val="0049302F"/>
    <w:rsid w:val="00494175"/>
    <w:rsid w:val="004941C6"/>
    <w:rsid w:val="00494CA2"/>
    <w:rsid w:val="00494D8B"/>
    <w:rsid w:val="0049591A"/>
    <w:rsid w:val="004979B1"/>
    <w:rsid w:val="00497F70"/>
    <w:rsid w:val="004A1268"/>
    <w:rsid w:val="004A1405"/>
    <w:rsid w:val="004A1F20"/>
    <w:rsid w:val="004A24A0"/>
    <w:rsid w:val="004A2F31"/>
    <w:rsid w:val="004A3046"/>
    <w:rsid w:val="004A30B9"/>
    <w:rsid w:val="004A30FD"/>
    <w:rsid w:val="004A331D"/>
    <w:rsid w:val="004A3A8A"/>
    <w:rsid w:val="004A3FEF"/>
    <w:rsid w:val="004A5227"/>
    <w:rsid w:val="004A543D"/>
    <w:rsid w:val="004A5826"/>
    <w:rsid w:val="004A61A2"/>
    <w:rsid w:val="004A68D2"/>
    <w:rsid w:val="004A7FEA"/>
    <w:rsid w:val="004B17F2"/>
    <w:rsid w:val="004B1E1B"/>
    <w:rsid w:val="004B2338"/>
    <w:rsid w:val="004B274E"/>
    <w:rsid w:val="004B32DA"/>
    <w:rsid w:val="004B3B45"/>
    <w:rsid w:val="004B3CA3"/>
    <w:rsid w:val="004B4BF6"/>
    <w:rsid w:val="004B724E"/>
    <w:rsid w:val="004C10BC"/>
    <w:rsid w:val="004C1D6A"/>
    <w:rsid w:val="004C21ED"/>
    <w:rsid w:val="004C3147"/>
    <w:rsid w:val="004C4ECB"/>
    <w:rsid w:val="004C56F9"/>
    <w:rsid w:val="004C6025"/>
    <w:rsid w:val="004D0FD2"/>
    <w:rsid w:val="004D3247"/>
    <w:rsid w:val="004D348D"/>
    <w:rsid w:val="004D3BE7"/>
    <w:rsid w:val="004D4AD3"/>
    <w:rsid w:val="004D527D"/>
    <w:rsid w:val="004D74D4"/>
    <w:rsid w:val="004D7A03"/>
    <w:rsid w:val="004E0E04"/>
    <w:rsid w:val="004E18F1"/>
    <w:rsid w:val="004E2F50"/>
    <w:rsid w:val="004E34D0"/>
    <w:rsid w:val="004E386C"/>
    <w:rsid w:val="004E3C21"/>
    <w:rsid w:val="004E50F9"/>
    <w:rsid w:val="004E6D95"/>
    <w:rsid w:val="004F448F"/>
    <w:rsid w:val="004F4FFD"/>
    <w:rsid w:val="004F62DC"/>
    <w:rsid w:val="004F65D2"/>
    <w:rsid w:val="004F6DE1"/>
    <w:rsid w:val="004F7EDA"/>
    <w:rsid w:val="00500964"/>
    <w:rsid w:val="005018BA"/>
    <w:rsid w:val="00501D55"/>
    <w:rsid w:val="0050292A"/>
    <w:rsid w:val="005029CF"/>
    <w:rsid w:val="00502D86"/>
    <w:rsid w:val="00503352"/>
    <w:rsid w:val="00504452"/>
    <w:rsid w:val="00504C60"/>
    <w:rsid w:val="0050764E"/>
    <w:rsid w:val="005100F4"/>
    <w:rsid w:val="005102C2"/>
    <w:rsid w:val="00510BA3"/>
    <w:rsid w:val="00511681"/>
    <w:rsid w:val="00511C02"/>
    <w:rsid w:val="00512B17"/>
    <w:rsid w:val="005135CA"/>
    <w:rsid w:val="005136A8"/>
    <w:rsid w:val="00514372"/>
    <w:rsid w:val="005148E0"/>
    <w:rsid w:val="00514A9D"/>
    <w:rsid w:val="00516B5E"/>
    <w:rsid w:val="00517E47"/>
    <w:rsid w:val="005207AA"/>
    <w:rsid w:val="005209AC"/>
    <w:rsid w:val="00520BCB"/>
    <w:rsid w:val="0052298F"/>
    <w:rsid w:val="00522B31"/>
    <w:rsid w:val="00522C87"/>
    <w:rsid w:val="005250DA"/>
    <w:rsid w:val="00525447"/>
    <w:rsid w:val="005257B8"/>
    <w:rsid w:val="00525DCE"/>
    <w:rsid w:val="00526378"/>
    <w:rsid w:val="00526DC0"/>
    <w:rsid w:val="005274C9"/>
    <w:rsid w:val="005302EC"/>
    <w:rsid w:val="00531FC8"/>
    <w:rsid w:val="005326BB"/>
    <w:rsid w:val="00532D01"/>
    <w:rsid w:val="005339AB"/>
    <w:rsid w:val="00534928"/>
    <w:rsid w:val="00535CEF"/>
    <w:rsid w:val="00536BB5"/>
    <w:rsid w:val="00537CAD"/>
    <w:rsid w:val="00540CE1"/>
    <w:rsid w:val="00540E27"/>
    <w:rsid w:val="00540EE1"/>
    <w:rsid w:val="00540F0A"/>
    <w:rsid w:val="00541CFD"/>
    <w:rsid w:val="005421C2"/>
    <w:rsid w:val="005440BF"/>
    <w:rsid w:val="00545B75"/>
    <w:rsid w:val="00546113"/>
    <w:rsid w:val="005461B6"/>
    <w:rsid w:val="005512A4"/>
    <w:rsid w:val="00551B2E"/>
    <w:rsid w:val="00552058"/>
    <w:rsid w:val="00552EF3"/>
    <w:rsid w:val="00552FA2"/>
    <w:rsid w:val="00554837"/>
    <w:rsid w:val="00554D3D"/>
    <w:rsid w:val="00554DB0"/>
    <w:rsid w:val="00555418"/>
    <w:rsid w:val="00556C71"/>
    <w:rsid w:val="00556FBF"/>
    <w:rsid w:val="00557979"/>
    <w:rsid w:val="00560237"/>
    <w:rsid w:val="005608FE"/>
    <w:rsid w:val="005616CC"/>
    <w:rsid w:val="005620DA"/>
    <w:rsid w:val="00562AF8"/>
    <w:rsid w:val="0056389A"/>
    <w:rsid w:val="005660E2"/>
    <w:rsid w:val="00567224"/>
    <w:rsid w:val="005673AA"/>
    <w:rsid w:val="005676B2"/>
    <w:rsid w:val="00567F49"/>
    <w:rsid w:val="005704A2"/>
    <w:rsid w:val="00570EF4"/>
    <w:rsid w:val="005718F7"/>
    <w:rsid w:val="00572387"/>
    <w:rsid w:val="005736B7"/>
    <w:rsid w:val="00573774"/>
    <w:rsid w:val="00573CE9"/>
    <w:rsid w:val="00575339"/>
    <w:rsid w:val="00575898"/>
    <w:rsid w:val="00576A65"/>
    <w:rsid w:val="005771C3"/>
    <w:rsid w:val="00577304"/>
    <w:rsid w:val="00577AEF"/>
    <w:rsid w:val="005802AA"/>
    <w:rsid w:val="0058281B"/>
    <w:rsid w:val="00583097"/>
    <w:rsid w:val="005835A8"/>
    <w:rsid w:val="0058460A"/>
    <w:rsid w:val="005853AB"/>
    <w:rsid w:val="005857B2"/>
    <w:rsid w:val="00585F4E"/>
    <w:rsid w:val="005868BB"/>
    <w:rsid w:val="00590670"/>
    <w:rsid w:val="00591085"/>
    <w:rsid w:val="00591DD3"/>
    <w:rsid w:val="00592231"/>
    <w:rsid w:val="0059267D"/>
    <w:rsid w:val="0059437F"/>
    <w:rsid w:val="005944A1"/>
    <w:rsid w:val="00596A47"/>
    <w:rsid w:val="00597010"/>
    <w:rsid w:val="0059717D"/>
    <w:rsid w:val="0059774D"/>
    <w:rsid w:val="00597ACF"/>
    <w:rsid w:val="005A01C8"/>
    <w:rsid w:val="005A06E3"/>
    <w:rsid w:val="005A137B"/>
    <w:rsid w:val="005A1F80"/>
    <w:rsid w:val="005A2219"/>
    <w:rsid w:val="005A24E1"/>
    <w:rsid w:val="005A2976"/>
    <w:rsid w:val="005A2989"/>
    <w:rsid w:val="005A41FF"/>
    <w:rsid w:val="005A5F0C"/>
    <w:rsid w:val="005A6611"/>
    <w:rsid w:val="005A6917"/>
    <w:rsid w:val="005A6ED1"/>
    <w:rsid w:val="005B0276"/>
    <w:rsid w:val="005B09DF"/>
    <w:rsid w:val="005B1E08"/>
    <w:rsid w:val="005B2851"/>
    <w:rsid w:val="005B3775"/>
    <w:rsid w:val="005B3C1C"/>
    <w:rsid w:val="005B3D5C"/>
    <w:rsid w:val="005B5273"/>
    <w:rsid w:val="005B6A36"/>
    <w:rsid w:val="005B6ACA"/>
    <w:rsid w:val="005B6D8A"/>
    <w:rsid w:val="005B6E56"/>
    <w:rsid w:val="005B7357"/>
    <w:rsid w:val="005C17DE"/>
    <w:rsid w:val="005C2261"/>
    <w:rsid w:val="005C29A7"/>
    <w:rsid w:val="005C4216"/>
    <w:rsid w:val="005C4FF2"/>
    <w:rsid w:val="005C5837"/>
    <w:rsid w:val="005C5B2A"/>
    <w:rsid w:val="005C5BF6"/>
    <w:rsid w:val="005C5C63"/>
    <w:rsid w:val="005C7B81"/>
    <w:rsid w:val="005D077B"/>
    <w:rsid w:val="005D0AC6"/>
    <w:rsid w:val="005D2AB9"/>
    <w:rsid w:val="005D4C54"/>
    <w:rsid w:val="005D4C81"/>
    <w:rsid w:val="005D68FF"/>
    <w:rsid w:val="005D6CF1"/>
    <w:rsid w:val="005D7C69"/>
    <w:rsid w:val="005D7E1F"/>
    <w:rsid w:val="005E14FF"/>
    <w:rsid w:val="005E1BFE"/>
    <w:rsid w:val="005E2A02"/>
    <w:rsid w:val="005E33BE"/>
    <w:rsid w:val="005E4B61"/>
    <w:rsid w:val="005E4CF1"/>
    <w:rsid w:val="005E5E42"/>
    <w:rsid w:val="005E72EC"/>
    <w:rsid w:val="005E7534"/>
    <w:rsid w:val="005E7990"/>
    <w:rsid w:val="005E7EB5"/>
    <w:rsid w:val="005F0140"/>
    <w:rsid w:val="005F0E1E"/>
    <w:rsid w:val="005F10BA"/>
    <w:rsid w:val="005F246F"/>
    <w:rsid w:val="005F344F"/>
    <w:rsid w:val="005F39A8"/>
    <w:rsid w:val="005F4BFA"/>
    <w:rsid w:val="0060062A"/>
    <w:rsid w:val="00600B0A"/>
    <w:rsid w:val="00600B1F"/>
    <w:rsid w:val="006012CD"/>
    <w:rsid w:val="006013DC"/>
    <w:rsid w:val="00601662"/>
    <w:rsid w:val="00604736"/>
    <w:rsid w:val="00604D6B"/>
    <w:rsid w:val="006065B2"/>
    <w:rsid w:val="00607962"/>
    <w:rsid w:val="00610BE0"/>
    <w:rsid w:val="00612503"/>
    <w:rsid w:val="00612BFA"/>
    <w:rsid w:val="00615968"/>
    <w:rsid w:val="00616E97"/>
    <w:rsid w:val="00620688"/>
    <w:rsid w:val="006208DA"/>
    <w:rsid w:val="00623613"/>
    <w:rsid w:val="00623880"/>
    <w:rsid w:val="00623894"/>
    <w:rsid w:val="00624A71"/>
    <w:rsid w:val="00625D4A"/>
    <w:rsid w:val="00625E8F"/>
    <w:rsid w:val="00626A0F"/>
    <w:rsid w:val="006270CE"/>
    <w:rsid w:val="0063068B"/>
    <w:rsid w:val="00630A6F"/>
    <w:rsid w:val="00631AD6"/>
    <w:rsid w:val="0063207A"/>
    <w:rsid w:val="006322F3"/>
    <w:rsid w:val="006322F7"/>
    <w:rsid w:val="006329C6"/>
    <w:rsid w:val="00632D4C"/>
    <w:rsid w:val="00633947"/>
    <w:rsid w:val="00633A09"/>
    <w:rsid w:val="00633BD4"/>
    <w:rsid w:val="00635112"/>
    <w:rsid w:val="006354F5"/>
    <w:rsid w:val="00635A1D"/>
    <w:rsid w:val="006373DD"/>
    <w:rsid w:val="00637F5F"/>
    <w:rsid w:val="00640F49"/>
    <w:rsid w:val="00641168"/>
    <w:rsid w:val="00641F9E"/>
    <w:rsid w:val="00642CA0"/>
    <w:rsid w:val="00643452"/>
    <w:rsid w:val="00643C61"/>
    <w:rsid w:val="0064440C"/>
    <w:rsid w:val="0064612F"/>
    <w:rsid w:val="00647018"/>
    <w:rsid w:val="00647881"/>
    <w:rsid w:val="00650367"/>
    <w:rsid w:val="0065067C"/>
    <w:rsid w:val="0065281F"/>
    <w:rsid w:val="00656981"/>
    <w:rsid w:val="006577DA"/>
    <w:rsid w:val="006578D0"/>
    <w:rsid w:val="00657A8D"/>
    <w:rsid w:val="00660915"/>
    <w:rsid w:val="00661B23"/>
    <w:rsid w:val="0066200A"/>
    <w:rsid w:val="006628C4"/>
    <w:rsid w:val="006652DE"/>
    <w:rsid w:val="0066625C"/>
    <w:rsid w:val="00666320"/>
    <w:rsid w:val="00666764"/>
    <w:rsid w:val="00670437"/>
    <w:rsid w:val="00670FC0"/>
    <w:rsid w:val="006715F2"/>
    <w:rsid w:val="006718D0"/>
    <w:rsid w:val="006721BD"/>
    <w:rsid w:val="006741E1"/>
    <w:rsid w:val="00674E7A"/>
    <w:rsid w:val="00674EDC"/>
    <w:rsid w:val="00676636"/>
    <w:rsid w:val="00676BB2"/>
    <w:rsid w:val="00677269"/>
    <w:rsid w:val="0068036F"/>
    <w:rsid w:val="00680674"/>
    <w:rsid w:val="00680DDA"/>
    <w:rsid w:val="00681475"/>
    <w:rsid w:val="006819BA"/>
    <w:rsid w:val="00681CA5"/>
    <w:rsid w:val="00681F93"/>
    <w:rsid w:val="0068274C"/>
    <w:rsid w:val="00683364"/>
    <w:rsid w:val="00683CBB"/>
    <w:rsid w:val="0068484E"/>
    <w:rsid w:val="00686042"/>
    <w:rsid w:val="00687D1A"/>
    <w:rsid w:val="006909D1"/>
    <w:rsid w:val="00690D36"/>
    <w:rsid w:val="0069113E"/>
    <w:rsid w:val="00691AA0"/>
    <w:rsid w:val="006924B5"/>
    <w:rsid w:val="00693BF6"/>
    <w:rsid w:val="006950EA"/>
    <w:rsid w:val="00696C86"/>
    <w:rsid w:val="0069788C"/>
    <w:rsid w:val="006A07C0"/>
    <w:rsid w:val="006A0CE0"/>
    <w:rsid w:val="006A0DEF"/>
    <w:rsid w:val="006A14BE"/>
    <w:rsid w:val="006A17AB"/>
    <w:rsid w:val="006A19AE"/>
    <w:rsid w:val="006A241F"/>
    <w:rsid w:val="006A25CD"/>
    <w:rsid w:val="006A3AFC"/>
    <w:rsid w:val="006A467A"/>
    <w:rsid w:val="006A4FFB"/>
    <w:rsid w:val="006A58BF"/>
    <w:rsid w:val="006A5A3C"/>
    <w:rsid w:val="006A6DCF"/>
    <w:rsid w:val="006A7661"/>
    <w:rsid w:val="006B1A44"/>
    <w:rsid w:val="006B3834"/>
    <w:rsid w:val="006B3C4D"/>
    <w:rsid w:val="006B4ABF"/>
    <w:rsid w:val="006B5271"/>
    <w:rsid w:val="006B54A5"/>
    <w:rsid w:val="006B55FD"/>
    <w:rsid w:val="006B6325"/>
    <w:rsid w:val="006B6CA9"/>
    <w:rsid w:val="006B7001"/>
    <w:rsid w:val="006C02ED"/>
    <w:rsid w:val="006C0332"/>
    <w:rsid w:val="006C11E6"/>
    <w:rsid w:val="006C1548"/>
    <w:rsid w:val="006C1C84"/>
    <w:rsid w:val="006C1FC6"/>
    <w:rsid w:val="006C21B0"/>
    <w:rsid w:val="006C258F"/>
    <w:rsid w:val="006C2B3C"/>
    <w:rsid w:val="006C5689"/>
    <w:rsid w:val="006C5987"/>
    <w:rsid w:val="006C5A77"/>
    <w:rsid w:val="006C5A98"/>
    <w:rsid w:val="006C726C"/>
    <w:rsid w:val="006D01A2"/>
    <w:rsid w:val="006D0B55"/>
    <w:rsid w:val="006D0D09"/>
    <w:rsid w:val="006D0FD6"/>
    <w:rsid w:val="006D1040"/>
    <w:rsid w:val="006D122E"/>
    <w:rsid w:val="006D14D8"/>
    <w:rsid w:val="006D1697"/>
    <w:rsid w:val="006D20C0"/>
    <w:rsid w:val="006D309A"/>
    <w:rsid w:val="006D4C3D"/>
    <w:rsid w:val="006D5DE5"/>
    <w:rsid w:val="006D5E25"/>
    <w:rsid w:val="006D66CB"/>
    <w:rsid w:val="006E06E2"/>
    <w:rsid w:val="006E0B17"/>
    <w:rsid w:val="006E1305"/>
    <w:rsid w:val="006E1A5E"/>
    <w:rsid w:val="006E1F02"/>
    <w:rsid w:val="006E228B"/>
    <w:rsid w:val="006E2D31"/>
    <w:rsid w:val="006E32FA"/>
    <w:rsid w:val="006E4BD9"/>
    <w:rsid w:val="006E5B44"/>
    <w:rsid w:val="006E6DCA"/>
    <w:rsid w:val="006E745E"/>
    <w:rsid w:val="006E7C0A"/>
    <w:rsid w:val="006E7C48"/>
    <w:rsid w:val="006F0CC2"/>
    <w:rsid w:val="006F0D9D"/>
    <w:rsid w:val="006F3094"/>
    <w:rsid w:val="006F3C91"/>
    <w:rsid w:val="006F3D0D"/>
    <w:rsid w:val="006F4C01"/>
    <w:rsid w:val="006F7C24"/>
    <w:rsid w:val="006F7F72"/>
    <w:rsid w:val="00700538"/>
    <w:rsid w:val="00702C3E"/>
    <w:rsid w:val="007036F6"/>
    <w:rsid w:val="007037FE"/>
    <w:rsid w:val="00703D9F"/>
    <w:rsid w:val="00703F12"/>
    <w:rsid w:val="00705E04"/>
    <w:rsid w:val="00706AEC"/>
    <w:rsid w:val="007122AC"/>
    <w:rsid w:val="00712B12"/>
    <w:rsid w:val="00712B1E"/>
    <w:rsid w:val="00713AAA"/>
    <w:rsid w:val="00715016"/>
    <w:rsid w:val="00715D48"/>
    <w:rsid w:val="00716082"/>
    <w:rsid w:val="00716301"/>
    <w:rsid w:val="00720A7D"/>
    <w:rsid w:val="00720E00"/>
    <w:rsid w:val="00720E20"/>
    <w:rsid w:val="00721BD7"/>
    <w:rsid w:val="00723306"/>
    <w:rsid w:val="007236B8"/>
    <w:rsid w:val="00723965"/>
    <w:rsid w:val="007257C0"/>
    <w:rsid w:val="00726702"/>
    <w:rsid w:val="007268A6"/>
    <w:rsid w:val="00726A53"/>
    <w:rsid w:val="0072708F"/>
    <w:rsid w:val="007270B9"/>
    <w:rsid w:val="00727134"/>
    <w:rsid w:val="00727C6C"/>
    <w:rsid w:val="0073001F"/>
    <w:rsid w:val="0073096F"/>
    <w:rsid w:val="00731240"/>
    <w:rsid w:val="0073181A"/>
    <w:rsid w:val="00731FFD"/>
    <w:rsid w:val="00733B9C"/>
    <w:rsid w:val="00734486"/>
    <w:rsid w:val="00734C2E"/>
    <w:rsid w:val="00734EF7"/>
    <w:rsid w:val="00735F75"/>
    <w:rsid w:val="0073635C"/>
    <w:rsid w:val="0073757A"/>
    <w:rsid w:val="00737C38"/>
    <w:rsid w:val="00742CF2"/>
    <w:rsid w:val="00742E92"/>
    <w:rsid w:val="00743F22"/>
    <w:rsid w:val="00745141"/>
    <w:rsid w:val="00745D35"/>
    <w:rsid w:val="007467F0"/>
    <w:rsid w:val="00747865"/>
    <w:rsid w:val="0075048F"/>
    <w:rsid w:val="00752218"/>
    <w:rsid w:val="00753684"/>
    <w:rsid w:val="00753D6A"/>
    <w:rsid w:val="00753ED5"/>
    <w:rsid w:val="00755698"/>
    <w:rsid w:val="00757CC9"/>
    <w:rsid w:val="007607AB"/>
    <w:rsid w:val="00760E25"/>
    <w:rsid w:val="00761419"/>
    <w:rsid w:val="007626DF"/>
    <w:rsid w:val="007630C1"/>
    <w:rsid w:val="00763C99"/>
    <w:rsid w:val="00767400"/>
    <w:rsid w:val="00770991"/>
    <w:rsid w:val="00771136"/>
    <w:rsid w:val="007712A7"/>
    <w:rsid w:val="0077138B"/>
    <w:rsid w:val="00771DEF"/>
    <w:rsid w:val="00771FC7"/>
    <w:rsid w:val="00772318"/>
    <w:rsid w:val="0077247B"/>
    <w:rsid w:val="007728D6"/>
    <w:rsid w:val="007748E2"/>
    <w:rsid w:val="00775032"/>
    <w:rsid w:val="0077619D"/>
    <w:rsid w:val="00776FD1"/>
    <w:rsid w:val="00776FD3"/>
    <w:rsid w:val="007772AE"/>
    <w:rsid w:val="00777E86"/>
    <w:rsid w:val="00780A9A"/>
    <w:rsid w:val="00782BED"/>
    <w:rsid w:val="00784D25"/>
    <w:rsid w:val="00784FE9"/>
    <w:rsid w:val="0078538F"/>
    <w:rsid w:val="007856DB"/>
    <w:rsid w:val="0078616D"/>
    <w:rsid w:val="0078671E"/>
    <w:rsid w:val="0078694F"/>
    <w:rsid w:val="00787B10"/>
    <w:rsid w:val="00787CE7"/>
    <w:rsid w:val="00790836"/>
    <w:rsid w:val="00791320"/>
    <w:rsid w:val="0079179C"/>
    <w:rsid w:val="00791D61"/>
    <w:rsid w:val="00792027"/>
    <w:rsid w:val="00792B6C"/>
    <w:rsid w:val="00793C69"/>
    <w:rsid w:val="007940C8"/>
    <w:rsid w:val="0079485D"/>
    <w:rsid w:val="007949C2"/>
    <w:rsid w:val="00794D25"/>
    <w:rsid w:val="007953B4"/>
    <w:rsid w:val="00795438"/>
    <w:rsid w:val="00795FD0"/>
    <w:rsid w:val="00796B5B"/>
    <w:rsid w:val="007A0ACC"/>
    <w:rsid w:val="007A0F9F"/>
    <w:rsid w:val="007A1F76"/>
    <w:rsid w:val="007A2D57"/>
    <w:rsid w:val="007A37BD"/>
    <w:rsid w:val="007A3A3F"/>
    <w:rsid w:val="007A4904"/>
    <w:rsid w:val="007A4FC8"/>
    <w:rsid w:val="007A618F"/>
    <w:rsid w:val="007A628C"/>
    <w:rsid w:val="007A65D4"/>
    <w:rsid w:val="007A663A"/>
    <w:rsid w:val="007B0499"/>
    <w:rsid w:val="007B112F"/>
    <w:rsid w:val="007B47D1"/>
    <w:rsid w:val="007B533E"/>
    <w:rsid w:val="007B58F6"/>
    <w:rsid w:val="007B597D"/>
    <w:rsid w:val="007B62A9"/>
    <w:rsid w:val="007B69EC"/>
    <w:rsid w:val="007B72BE"/>
    <w:rsid w:val="007B7942"/>
    <w:rsid w:val="007C05D9"/>
    <w:rsid w:val="007C06CB"/>
    <w:rsid w:val="007C0942"/>
    <w:rsid w:val="007C1AB5"/>
    <w:rsid w:val="007C1F05"/>
    <w:rsid w:val="007C22F8"/>
    <w:rsid w:val="007C283D"/>
    <w:rsid w:val="007C28B3"/>
    <w:rsid w:val="007C3797"/>
    <w:rsid w:val="007C3911"/>
    <w:rsid w:val="007C3951"/>
    <w:rsid w:val="007C3B5A"/>
    <w:rsid w:val="007C55BB"/>
    <w:rsid w:val="007C5C9B"/>
    <w:rsid w:val="007C610C"/>
    <w:rsid w:val="007C6310"/>
    <w:rsid w:val="007C64AD"/>
    <w:rsid w:val="007C67D8"/>
    <w:rsid w:val="007C746D"/>
    <w:rsid w:val="007C7C02"/>
    <w:rsid w:val="007D0398"/>
    <w:rsid w:val="007D1A8D"/>
    <w:rsid w:val="007D31A1"/>
    <w:rsid w:val="007D3771"/>
    <w:rsid w:val="007D4892"/>
    <w:rsid w:val="007D653C"/>
    <w:rsid w:val="007D7689"/>
    <w:rsid w:val="007D7B4C"/>
    <w:rsid w:val="007E0135"/>
    <w:rsid w:val="007E0466"/>
    <w:rsid w:val="007E0BD9"/>
    <w:rsid w:val="007E160F"/>
    <w:rsid w:val="007E17EA"/>
    <w:rsid w:val="007E19F8"/>
    <w:rsid w:val="007E3FF5"/>
    <w:rsid w:val="007E558E"/>
    <w:rsid w:val="007E665A"/>
    <w:rsid w:val="007F0033"/>
    <w:rsid w:val="007F01CF"/>
    <w:rsid w:val="007F0229"/>
    <w:rsid w:val="007F0419"/>
    <w:rsid w:val="007F07E0"/>
    <w:rsid w:val="007F0C4C"/>
    <w:rsid w:val="007F1656"/>
    <w:rsid w:val="007F1ECD"/>
    <w:rsid w:val="007F267A"/>
    <w:rsid w:val="007F475D"/>
    <w:rsid w:val="007F5F2E"/>
    <w:rsid w:val="007F6278"/>
    <w:rsid w:val="007F67C2"/>
    <w:rsid w:val="007F6A9C"/>
    <w:rsid w:val="007F7D4F"/>
    <w:rsid w:val="008006BA"/>
    <w:rsid w:val="00801023"/>
    <w:rsid w:val="008016E6"/>
    <w:rsid w:val="00802482"/>
    <w:rsid w:val="00803B1C"/>
    <w:rsid w:val="00803D0E"/>
    <w:rsid w:val="00805121"/>
    <w:rsid w:val="00805F3C"/>
    <w:rsid w:val="008067A9"/>
    <w:rsid w:val="00806909"/>
    <w:rsid w:val="00807480"/>
    <w:rsid w:val="00807616"/>
    <w:rsid w:val="00810C5F"/>
    <w:rsid w:val="008117D2"/>
    <w:rsid w:val="008124E9"/>
    <w:rsid w:val="008129E1"/>
    <w:rsid w:val="00812CD0"/>
    <w:rsid w:val="0081368B"/>
    <w:rsid w:val="008137A6"/>
    <w:rsid w:val="00814E74"/>
    <w:rsid w:val="00821127"/>
    <w:rsid w:val="00821C26"/>
    <w:rsid w:val="00822A42"/>
    <w:rsid w:val="008231F0"/>
    <w:rsid w:val="008239AC"/>
    <w:rsid w:val="0082465D"/>
    <w:rsid w:val="00825283"/>
    <w:rsid w:val="00825F7B"/>
    <w:rsid w:val="0082722E"/>
    <w:rsid w:val="00830C28"/>
    <w:rsid w:val="00830C37"/>
    <w:rsid w:val="00832D74"/>
    <w:rsid w:val="00832E9E"/>
    <w:rsid w:val="00833757"/>
    <w:rsid w:val="00835082"/>
    <w:rsid w:val="00836EFD"/>
    <w:rsid w:val="0084145D"/>
    <w:rsid w:val="00841662"/>
    <w:rsid w:val="00841BC4"/>
    <w:rsid w:val="00843FE8"/>
    <w:rsid w:val="00844B3E"/>
    <w:rsid w:val="0084518A"/>
    <w:rsid w:val="00847020"/>
    <w:rsid w:val="00847EAC"/>
    <w:rsid w:val="0085043E"/>
    <w:rsid w:val="00852408"/>
    <w:rsid w:val="00852A24"/>
    <w:rsid w:val="00853595"/>
    <w:rsid w:val="0085366D"/>
    <w:rsid w:val="00853EFE"/>
    <w:rsid w:val="008541FC"/>
    <w:rsid w:val="00854545"/>
    <w:rsid w:val="00855BF2"/>
    <w:rsid w:val="00855D28"/>
    <w:rsid w:val="00855E44"/>
    <w:rsid w:val="00855FE4"/>
    <w:rsid w:val="008560F7"/>
    <w:rsid w:val="008564D4"/>
    <w:rsid w:val="00856F4E"/>
    <w:rsid w:val="008571E6"/>
    <w:rsid w:val="008575F0"/>
    <w:rsid w:val="008629CB"/>
    <w:rsid w:val="00863F5E"/>
    <w:rsid w:val="0086441B"/>
    <w:rsid w:val="00865347"/>
    <w:rsid w:val="008668D6"/>
    <w:rsid w:val="00866E70"/>
    <w:rsid w:val="00866FCD"/>
    <w:rsid w:val="0086761F"/>
    <w:rsid w:val="0087294B"/>
    <w:rsid w:val="00873604"/>
    <w:rsid w:val="00873E0F"/>
    <w:rsid w:val="00873EAD"/>
    <w:rsid w:val="00874002"/>
    <w:rsid w:val="00876108"/>
    <w:rsid w:val="00877A7C"/>
    <w:rsid w:val="00880BFC"/>
    <w:rsid w:val="00881646"/>
    <w:rsid w:val="0088189A"/>
    <w:rsid w:val="00882334"/>
    <w:rsid w:val="00882391"/>
    <w:rsid w:val="008826CB"/>
    <w:rsid w:val="00885F9E"/>
    <w:rsid w:val="0088773B"/>
    <w:rsid w:val="0088788D"/>
    <w:rsid w:val="00890157"/>
    <w:rsid w:val="0089075B"/>
    <w:rsid w:val="0089077B"/>
    <w:rsid w:val="00891AE1"/>
    <w:rsid w:val="00891DA1"/>
    <w:rsid w:val="00891E81"/>
    <w:rsid w:val="008946B3"/>
    <w:rsid w:val="00895687"/>
    <w:rsid w:val="00896719"/>
    <w:rsid w:val="0089746D"/>
    <w:rsid w:val="008A1467"/>
    <w:rsid w:val="008A27C2"/>
    <w:rsid w:val="008A3343"/>
    <w:rsid w:val="008A3A80"/>
    <w:rsid w:val="008A3DBC"/>
    <w:rsid w:val="008A43BC"/>
    <w:rsid w:val="008A4822"/>
    <w:rsid w:val="008A55BE"/>
    <w:rsid w:val="008A61EB"/>
    <w:rsid w:val="008A63F7"/>
    <w:rsid w:val="008A64C5"/>
    <w:rsid w:val="008B0C2D"/>
    <w:rsid w:val="008B22C0"/>
    <w:rsid w:val="008B5239"/>
    <w:rsid w:val="008B58C9"/>
    <w:rsid w:val="008B715A"/>
    <w:rsid w:val="008B7B7F"/>
    <w:rsid w:val="008B7D69"/>
    <w:rsid w:val="008B7F67"/>
    <w:rsid w:val="008C1CC0"/>
    <w:rsid w:val="008C21D9"/>
    <w:rsid w:val="008C2D3B"/>
    <w:rsid w:val="008C37B5"/>
    <w:rsid w:val="008C431E"/>
    <w:rsid w:val="008C5A58"/>
    <w:rsid w:val="008C65DA"/>
    <w:rsid w:val="008C7AAA"/>
    <w:rsid w:val="008D080A"/>
    <w:rsid w:val="008D0BB8"/>
    <w:rsid w:val="008D0FB5"/>
    <w:rsid w:val="008D1583"/>
    <w:rsid w:val="008D201A"/>
    <w:rsid w:val="008D36B4"/>
    <w:rsid w:val="008D3C67"/>
    <w:rsid w:val="008D4BC0"/>
    <w:rsid w:val="008D75C8"/>
    <w:rsid w:val="008E0105"/>
    <w:rsid w:val="008E0DB2"/>
    <w:rsid w:val="008E0F5F"/>
    <w:rsid w:val="008E13C8"/>
    <w:rsid w:val="008E27D2"/>
    <w:rsid w:val="008E4CA2"/>
    <w:rsid w:val="008E5419"/>
    <w:rsid w:val="008E77FC"/>
    <w:rsid w:val="008E7EBC"/>
    <w:rsid w:val="008F0946"/>
    <w:rsid w:val="008F2232"/>
    <w:rsid w:val="008F360B"/>
    <w:rsid w:val="008F3760"/>
    <w:rsid w:val="008F3A79"/>
    <w:rsid w:val="008F61D2"/>
    <w:rsid w:val="008F6358"/>
    <w:rsid w:val="008F6806"/>
    <w:rsid w:val="008F6E1B"/>
    <w:rsid w:val="008F74B4"/>
    <w:rsid w:val="008F76BA"/>
    <w:rsid w:val="008F7D91"/>
    <w:rsid w:val="009011F6"/>
    <w:rsid w:val="00901265"/>
    <w:rsid w:val="009036F8"/>
    <w:rsid w:val="0090514D"/>
    <w:rsid w:val="009070EA"/>
    <w:rsid w:val="00907781"/>
    <w:rsid w:val="009077D6"/>
    <w:rsid w:val="00910292"/>
    <w:rsid w:val="00911DA2"/>
    <w:rsid w:val="00913C79"/>
    <w:rsid w:val="00915DE1"/>
    <w:rsid w:val="00916399"/>
    <w:rsid w:val="009165B5"/>
    <w:rsid w:val="00916D44"/>
    <w:rsid w:val="0092047C"/>
    <w:rsid w:val="00922585"/>
    <w:rsid w:val="00922FB8"/>
    <w:rsid w:val="009249D4"/>
    <w:rsid w:val="00926543"/>
    <w:rsid w:val="00927237"/>
    <w:rsid w:val="00931F53"/>
    <w:rsid w:val="00932D2C"/>
    <w:rsid w:val="00933065"/>
    <w:rsid w:val="00933483"/>
    <w:rsid w:val="0093446B"/>
    <w:rsid w:val="009347BC"/>
    <w:rsid w:val="00934F9E"/>
    <w:rsid w:val="00935600"/>
    <w:rsid w:val="00937E94"/>
    <w:rsid w:val="00940C08"/>
    <w:rsid w:val="00941149"/>
    <w:rsid w:val="0094234E"/>
    <w:rsid w:val="009432E1"/>
    <w:rsid w:val="0094381F"/>
    <w:rsid w:val="009444B5"/>
    <w:rsid w:val="00945634"/>
    <w:rsid w:val="009457E5"/>
    <w:rsid w:val="00945896"/>
    <w:rsid w:val="00945E87"/>
    <w:rsid w:val="009469E4"/>
    <w:rsid w:val="00946D05"/>
    <w:rsid w:val="0094721A"/>
    <w:rsid w:val="009474A8"/>
    <w:rsid w:val="00947661"/>
    <w:rsid w:val="00950F7C"/>
    <w:rsid w:val="0095236D"/>
    <w:rsid w:val="00954977"/>
    <w:rsid w:val="0095530E"/>
    <w:rsid w:val="00955C47"/>
    <w:rsid w:val="009566D1"/>
    <w:rsid w:val="00957065"/>
    <w:rsid w:val="0095713E"/>
    <w:rsid w:val="0096050D"/>
    <w:rsid w:val="00962DBD"/>
    <w:rsid w:val="009634CC"/>
    <w:rsid w:val="009641CC"/>
    <w:rsid w:val="0096457A"/>
    <w:rsid w:val="00964B65"/>
    <w:rsid w:val="00964C34"/>
    <w:rsid w:val="0096654E"/>
    <w:rsid w:val="00966818"/>
    <w:rsid w:val="00966957"/>
    <w:rsid w:val="0096798D"/>
    <w:rsid w:val="00971F3E"/>
    <w:rsid w:val="00972046"/>
    <w:rsid w:val="0097212E"/>
    <w:rsid w:val="00972E56"/>
    <w:rsid w:val="00973A7D"/>
    <w:rsid w:val="00975E34"/>
    <w:rsid w:val="00976CB1"/>
    <w:rsid w:val="009772F6"/>
    <w:rsid w:val="009809CF"/>
    <w:rsid w:val="00980CBB"/>
    <w:rsid w:val="009824CB"/>
    <w:rsid w:val="00982FC2"/>
    <w:rsid w:val="00982FFA"/>
    <w:rsid w:val="009833BC"/>
    <w:rsid w:val="009839C2"/>
    <w:rsid w:val="00983CC8"/>
    <w:rsid w:val="009842A0"/>
    <w:rsid w:val="00984652"/>
    <w:rsid w:val="00986067"/>
    <w:rsid w:val="009875A0"/>
    <w:rsid w:val="00987F1E"/>
    <w:rsid w:val="00987F5D"/>
    <w:rsid w:val="00990122"/>
    <w:rsid w:val="0099099E"/>
    <w:rsid w:val="00990AE2"/>
    <w:rsid w:val="00990DCB"/>
    <w:rsid w:val="00991BAB"/>
    <w:rsid w:val="00991BC2"/>
    <w:rsid w:val="00992618"/>
    <w:rsid w:val="009927CC"/>
    <w:rsid w:val="0099280A"/>
    <w:rsid w:val="00993A72"/>
    <w:rsid w:val="009944C9"/>
    <w:rsid w:val="00995D9F"/>
    <w:rsid w:val="00995EDB"/>
    <w:rsid w:val="0099640C"/>
    <w:rsid w:val="0099654E"/>
    <w:rsid w:val="00996570"/>
    <w:rsid w:val="00996DFB"/>
    <w:rsid w:val="00997AE4"/>
    <w:rsid w:val="009A081A"/>
    <w:rsid w:val="009A5131"/>
    <w:rsid w:val="009A58FF"/>
    <w:rsid w:val="009A62DD"/>
    <w:rsid w:val="009A6AF4"/>
    <w:rsid w:val="009A7D53"/>
    <w:rsid w:val="009B0EFB"/>
    <w:rsid w:val="009B3EB3"/>
    <w:rsid w:val="009B4232"/>
    <w:rsid w:val="009B4367"/>
    <w:rsid w:val="009B455E"/>
    <w:rsid w:val="009B4CF7"/>
    <w:rsid w:val="009B5A8B"/>
    <w:rsid w:val="009B6E91"/>
    <w:rsid w:val="009C0019"/>
    <w:rsid w:val="009C0731"/>
    <w:rsid w:val="009C0F12"/>
    <w:rsid w:val="009C181C"/>
    <w:rsid w:val="009C18B4"/>
    <w:rsid w:val="009C2A66"/>
    <w:rsid w:val="009C2D42"/>
    <w:rsid w:val="009C2EC8"/>
    <w:rsid w:val="009C2F79"/>
    <w:rsid w:val="009C34DD"/>
    <w:rsid w:val="009C4559"/>
    <w:rsid w:val="009C63C1"/>
    <w:rsid w:val="009C672B"/>
    <w:rsid w:val="009C6954"/>
    <w:rsid w:val="009C6958"/>
    <w:rsid w:val="009C6BFA"/>
    <w:rsid w:val="009C7077"/>
    <w:rsid w:val="009C7087"/>
    <w:rsid w:val="009D052A"/>
    <w:rsid w:val="009D0E4C"/>
    <w:rsid w:val="009D0F45"/>
    <w:rsid w:val="009D66DD"/>
    <w:rsid w:val="009D6B86"/>
    <w:rsid w:val="009D6CA3"/>
    <w:rsid w:val="009D70F3"/>
    <w:rsid w:val="009E024D"/>
    <w:rsid w:val="009E048C"/>
    <w:rsid w:val="009E0D83"/>
    <w:rsid w:val="009E1A8A"/>
    <w:rsid w:val="009E2CD8"/>
    <w:rsid w:val="009E30D2"/>
    <w:rsid w:val="009E3E32"/>
    <w:rsid w:val="009E4433"/>
    <w:rsid w:val="009E613D"/>
    <w:rsid w:val="009E66F8"/>
    <w:rsid w:val="009E6C26"/>
    <w:rsid w:val="009E6DD8"/>
    <w:rsid w:val="009E77CD"/>
    <w:rsid w:val="009E7E43"/>
    <w:rsid w:val="009F09EE"/>
    <w:rsid w:val="009F0D25"/>
    <w:rsid w:val="009F2245"/>
    <w:rsid w:val="009F296B"/>
    <w:rsid w:val="009F42DB"/>
    <w:rsid w:val="009F4521"/>
    <w:rsid w:val="009F4D78"/>
    <w:rsid w:val="00A0002F"/>
    <w:rsid w:val="00A01D2C"/>
    <w:rsid w:val="00A02C4E"/>
    <w:rsid w:val="00A03445"/>
    <w:rsid w:val="00A0434E"/>
    <w:rsid w:val="00A053C0"/>
    <w:rsid w:val="00A05EB6"/>
    <w:rsid w:val="00A06672"/>
    <w:rsid w:val="00A11FB6"/>
    <w:rsid w:val="00A12143"/>
    <w:rsid w:val="00A12DDA"/>
    <w:rsid w:val="00A13E3F"/>
    <w:rsid w:val="00A144E9"/>
    <w:rsid w:val="00A14BC0"/>
    <w:rsid w:val="00A14D85"/>
    <w:rsid w:val="00A16910"/>
    <w:rsid w:val="00A1788B"/>
    <w:rsid w:val="00A23AE3"/>
    <w:rsid w:val="00A26478"/>
    <w:rsid w:val="00A27602"/>
    <w:rsid w:val="00A32235"/>
    <w:rsid w:val="00A32A08"/>
    <w:rsid w:val="00A33BF0"/>
    <w:rsid w:val="00A33F4F"/>
    <w:rsid w:val="00A33F5D"/>
    <w:rsid w:val="00A35ECD"/>
    <w:rsid w:val="00A36149"/>
    <w:rsid w:val="00A36C47"/>
    <w:rsid w:val="00A36D5C"/>
    <w:rsid w:val="00A37FE4"/>
    <w:rsid w:val="00A40287"/>
    <w:rsid w:val="00A408E4"/>
    <w:rsid w:val="00A40CAD"/>
    <w:rsid w:val="00A40DE7"/>
    <w:rsid w:val="00A427F7"/>
    <w:rsid w:val="00A42E10"/>
    <w:rsid w:val="00A42E26"/>
    <w:rsid w:val="00A43842"/>
    <w:rsid w:val="00A43B15"/>
    <w:rsid w:val="00A43D69"/>
    <w:rsid w:val="00A45D84"/>
    <w:rsid w:val="00A46491"/>
    <w:rsid w:val="00A4747F"/>
    <w:rsid w:val="00A47F48"/>
    <w:rsid w:val="00A50AEB"/>
    <w:rsid w:val="00A51BA6"/>
    <w:rsid w:val="00A520AB"/>
    <w:rsid w:val="00A53ABD"/>
    <w:rsid w:val="00A542BD"/>
    <w:rsid w:val="00A54EB5"/>
    <w:rsid w:val="00A5536A"/>
    <w:rsid w:val="00A559DF"/>
    <w:rsid w:val="00A561DF"/>
    <w:rsid w:val="00A57645"/>
    <w:rsid w:val="00A57F9B"/>
    <w:rsid w:val="00A62310"/>
    <w:rsid w:val="00A636E7"/>
    <w:rsid w:val="00A6402D"/>
    <w:rsid w:val="00A64047"/>
    <w:rsid w:val="00A645B9"/>
    <w:rsid w:val="00A65CE1"/>
    <w:rsid w:val="00A65EB7"/>
    <w:rsid w:val="00A65F00"/>
    <w:rsid w:val="00A66DBE"/>
    <w:rsid w:val="00A7020B"/>
    <w:rsid w:val="00A70ECD"/>
    <w:rsid w:val="00A72545"/>
    <w:rsid w:val="00A7267E"/>
    <w:rsid w:val="00A72BDC"/>
    <w:rsid w:val="00A7302E"/>
    <w:rsid w:val="00A73073"/>
    <w:rsid w:val="00A75B8B"/>
    <w:rsid w:val="00A75E05"/>
    <w:rsid w:val="00A767A9"/>
    <w:rsid w:val="00A76B81"/>
    <w:rsid w:val="00A77777"/>
    <w:rsid w:val="00A80107"/>
    <w:rsid w:val="00A80ADF"/>
    <w:rsid w:val="00A81B44"/>
    <w:rsid w:val="00A81CCB"/>
    <w:rsid w:val="00A836DC"/>
    <w:rsid w:val="00A83BDA"/>
    <w:rsid w:val="00A83CAA"/>
    <w:rsid w:val="00A83DB1"/>
    <w:rsid w:val="00A84FCE"/>
    <w:rsid w:val="00A852C7"/>
    <w:rsid w:val="00A85AB4"/>
    <w:rsid w:val="00A873BC"/>
    <w:rsid w:val="00A90BED"/>
    <w:rsid w:val="00A912E3"/>
    <w:rsid w:val="00A92BF5"/>
    <w:rsid w:val="00A92EB2"/>
    <w:rsid w:val="00A93577"/>
    <w:rsid w:val="00A94305"/>
    <w:rsid w:val="00A94556"/>
    <w:rsid w:val="00A94C04"/>
    <w:rsid w:val="00A9519B"/>
    <w:rsid w:val="00A95B29"/>
    <w:rsid w:val="00A970E3"/>
    <w:rsid w:val="00AA0677"/>
    <w:rsid w:val="00AA12D9"/>
    <w:rsid w:val="00AA1CC2"/>
    <w:rsid w:val="00AA2821"/>
    <w:rsid w:val="00AA2E59"/>
    <w:rsid w:val="00AA321E"/>
    <w:rsid w:val="00AA5A10"/>
    <w:rsid w:val="00AA6B6E"/>
    <w:rsid w:val="00AA7D44"/>
    <w:rsid w:val="00AB0471"/>
    <w:rsid w:val="00AB17B2"/>
    <w:rsid w:val="00AB1AAA"/>
    <w:rsid w:val="00AB1C8C"/>
    <w:rsid w:val="00AB22F8"/>
    <w:rsid w:val="00AB2754"/>
    <w:rsid w:val="00AB2B34"/>
    <w:rsid w:val="00AB390D"/>
    <w:rsid w:val="00AB3A51"/>
    <w:rsid w:val="00AB428E"/>
    <w:rsid w:val="00AB4446"/>
    <w:rsid w:val="00AB4C31"/>
    <w:rsid w:val="00AB4DE3"/>
    <w:rsid w:val="00AC08E3"/>
    <w:rsid w:val="00AC3303"/>
    <w:rsid w:val="00AC4081"/>
    <w:rsid w:val="00AC4AB4"/>
    <w:rsid w:val="00AC720B"/>
    <w:rsid w:val="00AC72C4"/>
    <w:rsid w:val="00AC76A3"/>
    <w:rsid w:val="00AC7EE3"/>
    <w:rsid w:val="00AD23CC"/>
    <w:rsid w:val="00AD3793"/>
    <w:rsid w:val="00AD3933"/>
    <w:rsid w:val="00AD518C"/>
    <w:rsid w:val="00AD579B"/>
    <w:rsid w:val="00AD6880"/>
    <w:rsid w:val="00AD6D85"/>
    <w:rsid w:val="00AD7E41"/>
    <w:rsid w:val="00AE02ED"/>
    <w:rsid w:val="00AE154E"/>
    <w:rsid w:val="00AE46BE"/>
    <w:rsid w:val="00AE59C1"/>
    <w:rsid w:val="00AE61C5"/>
    <w:rsid w:val="00AE7066"/>
    <w:rsid w:val="00AE7D51"/>
    <w:rsid w:val="00AE7E4C"/>
    <w:rsid w:val="00AF2EDA"/>
    <w:rsid w:val="00AF300A"/>
    <w:rsid w:val="00AF3E15"/>
    <w:rsid w:val="00AF546F"/>
    <w:rsid w:val="00AF597E"/>
    <w:rsid w:val="00AF5D3D"/>
    <w:rsid w:val="00AF631D"/>
    <w:rsid w:val="00AF66B3"/>
    <w:rsid w:val="00B0047C"/>
    <w:rsid w:val="00B01EB3"/>
    <w:rsid w:val="00B0464A"/>
    <w:rsid w:val="00B0487F"/>
    <w:rsid w:val="00B04AFA"/>
    <w:rsid w:val="00B0506E"/>
    <w:rsid w:val="00B06B97"/>
    <w:rsid w:val="00B077FD"/>
    <w:rsid w:val="00B07F48"/>
    <w:rsid w:val="00B10133"/>
    <w:rsid w:val="00B10611"/>
    <w:rsid w:val="00B11C20"/>
    <w:rsid w:val="00B12C28"/>
    <w:rsid w:val="00B12C2F"/>
    <w:rsid w:val="00B1338A"/>
    <w:rsid w:val="00B1397D"/>
    <w:rsid w:val="00B14627"/>
    <w:rsid w:val="00B14892"/>
    <w:rsid w:val="00B1563C"/>
    <w:rsid w:val="00B15D65"/>
    <w:rsid w:val="00B15FBF"/>
    <w:rsid w:val="00B16BC7"/>
    <w:rsid w:val="00B222C7"/>
    <w:rsid w:val="00B239F3"/>
    <w:rsid w:val="00B23A0D"/>
    <w:rsid w:val="00B259A5"/>
    <w:rsid w:val="00B260AE"/>
    <w:rsid w:val="00B26454"/>
    <w:rsid w:val="00B27F3C"/>
    <w:rsid w:val="00B3016E"/>
    <w:rsid w:val="00B319B7"/>
    <w:rsid w:val="00B32593"/>
    <w:rsid w:val="00B33621"/>
    <w:rsid w:val="00B34136"/>
    <w:rsid w:val="00B35474"/>
    <w:rsid w:val="00B35DF2"/>
    <w:rsid w:val="00B36A6D"/>
    <w:rsid w:val="00B3755E"/>
    <w:rsid w:val="00B37CF8"/>
    <w:rsid w:val="00B41035"/>
    <w:rsid w:val="00B41047"/>
    <w:rsid w:val="00B41A05"/>
    <w:rsid w:val="00B41C0B"/>
    <w:rsid w:val="00B422CE"/>
    <w:rsid w:val="00B43BD0"/>
    <w:rsid w:val="00B44237"/>
    <w:rsid w:val="00B4496E"/>
    <w:rsid w:val="00B5009E"/>
    <w:rsid w:val="00B51658"/>
    <w:rsid w:val="00B52074"/>
    <w:rsid w:val="00B53382"/>
    <w:rsid w:val="00B53479"/>
    <w:rsid w:val="00B534AA"/>
    <w:rsid w:val="00B54200"/>
    <w:rsid w:val="00B542C5"/>
    <w:rsid w:val="00B54A12"/>
    <w:rsid w:val="00B5699C"/>
    <w:rsid w:val="00B56CC3"/>
    <w:rsid w:val="00B5710C"/>
    <w:rsid w:val="00B57B9A"/>
    <w:rsid w:val="00B57E92"/>
    <w:rsid w:val="00B60732"/>
    <w:rsid w:val="00B63200"/>
    <w:rsid w:val="00B644C7"/>
    <w:rsid w:val="00B65E39"/>
    <w:rsid w:val="00B65F62"/>
    <w:rsid w:val="00B663FB"/>
    <w:rsid w:val="00B669E8"/>
    <w:rsid w:val="00B66BB9"/>
    <w:rsid w:val="00B674D9"/>
    <w:rsid w:val="00B677D6"/>
    <w:rsid w:val="00B67F25"/>
    <w:rsid w:val="00B67F60"/>
    <w:rsid w:val="00B71C75"/>
    <w:rsid w:val="00B71EE0"/>
    <w:rsid w:val="00B72142"/>
    <w:rsid w:val="00B7313B"/>
    <w:rsid w:val="00B7330B"/>
    <w:rsid w:val="00B73D22"/>
    <w:rsid w:val="00B73F92"/>
    <w:rsid w:val="00B7419D"/>
    <w:rsid w:val="00B742E8"/>
    <w:rsid w:val="00B749F8"/>
    <w:rsid w:val="00B74AF1"/>
    <w:rsid w:val="00B75129"/>
    <w:rsid w:val="00B76BA1"/>
    <w:rsid w:val="00B76BF8"/>
    <w:rsid w:val="00B777F0"/>
    <w:rsid w:val="00B77DB3"/>
    <w:rsid w:val="00B80B29"/>
    <w:rsid w:val="00B8102B"/>
    <w:rsid w:val="00B81940"/>
    <w:rsid w:val="00B82B0E"/>
    <w:rsid w:val="00B845F2"/>
    <w:rsid w:val="00B85A8D"/>
    <w:rsid w:val="00B86125"/>
    <w:rsid w:val="00B86E0A"/>
    <w:rsid w:val="00B87AD2"/>
    <w:rsid w:val="00B903D1"/>
    <w:rsid w:val="00B90925"/>
    <w:rsid w:val="00B9194A"/>
    <w:rsid w:val="00B928BC"/>
    <w:rsid w:val="00B95C9D"/>
    <w:rsid w:val="00B96BC2"/>
    <w:rsid w:val="00B9782A"/>
    <w:rsid w:val="00B97C3E"/>
    <w:rsid w:val="00BA06CB"/>
    <w:rsid w:val="00BA1B8B"/>
    <w:rsid w:val="00BA1FD9"/>
    <w:rsid w:val="00BA245D"/>
    <w:rsid w:val="00BA2ABF"/>
    <w:rsid w:val="00BA2E5D"/>
    <w:rsid w:val="00BA3DA1"/>
    <w:rsid w:val="00BA4CC5"/>
    <w:rsid w:val="00BA5389"/>
    <w:rsid w:val="00BA60AE"/>
    <w:rsid w:val="00BA6167"/>
    <w:rsid w:val="00BA6297"/>
    <w:rsid w:val="00BA658A"/>
    <w:rsid w:val="00BA6B26"/>
    <w:rsid w:val="00BA753D"/>
    <w:rsid w:val="00BA78C6"/>
    <w:rsid w:val="00BA7A41"/>
    <w:rsid w:val="00BB0637"/>
    <w:rsid w:val="00BB1288"/>
    <w:rsid w:val="00BB2749"/>
    <w:rsid w:val="00BB2AB1"/>
    <w:rsid w:val="00BB4958"/>
    <w:rsid w:val="00BB69B7"/>
    <w:rsid w:val="00BB71A4"/>
    <w:rsid w:val="00BB7A49"/>
    <w:rsid w:val="00BC2761"/>
    <w:rsid w:val="00BC2CA7"/>
    <w:rsid w:val="00BC3629"/>
    <w:rsid w:val="00BC409E"/>
    <w:rsid w:val="00BC4264"/>
    <w:rsid w:val="00BC546E"/>
    <w:rsid w:val="00BC6D29"/>
    <w:rsid w:val="00BC76FD"/>
    <w:rsid w:val="00BD047B"/>
    <w:rsid w:val="00BD1B55"/>
    <w:rsid w:val="00BD2503"/>
    <w:rsid w:val="00BD294F"/>
    <w:rsid w:val="00BD2B96"/>
    <w:rsid w:val="00BD2D1C"/>
    <w:rsid w:val="00BD2EDB"/>
    <w:rsid w:val="00BD4934"/>
    <w:rsid w:val="00BD4DA9"/>
    <w:rsid w:val="00BD6C3D"/>
    <w:rsid w:val="00BE043C"/>
    <w:rsid w:val="00BE0F1A"/>
    <w:rsid w:val="00BE0F78"/>
    <w:rsid w:val="00BE12A4"/>
    <w:rsid w:val="00BE14A7"/>
    <w:rsid w:val="00BE15A2"/>
    <w:rsid w:val="00BE28DE"/>
    <w:rsid w:val="00BE36B5"/>
    <w:rsid w:val="00BE47E9"/>
    <w:rsid w:val="00BF00A4"/>
    <w:rsid w:val="00BF0B98"/>
    <w:rsid w:val="00BF16F6"/>
    <w:rsid w:val="00BF2CA2"/>
    <w:rsid w:val="00BF2F88"/>
    <w:rsid w:val="00BF3D1A"/>
    <w:rsid w:val="00BF4CE0"/>
    <w:rsid w:val="00BF5B11"/>
    <w:rsid w:val="00BF603F"/>
    <w:rsid w:val="00C00378"/>
    <w:rsid w:val="00C01DA7"/>
    <w:rsid w:val="00C03BE6"/>
    <w:rsid w:val="00C04F17"/>
    <w:rsid w:val="00C051E3"/>
    <w:rsid w:val="00C05A66"/>
    <w:rsid w:val="00C06CF1"/>
    <w:rsid w:val="00C0719B"/>
    <w:rsid w:val="00C074D1"/>
    <w:rsid w:val="00C075B5"/>
    <w:rsid w:val="00C11090"/>
    <w:rsid w:val="00C11DED"/>
    <w:rsid w:val="00C126C4"/>
    <w:rsid w:val="00C13B5A"/>
    <w:rsid w:val="00C14F86"/>
    <w:rsid w:val="00C15A01"/>
    <w:rsid w:val="00C1624A"/>
    <w:rsid w:val="00C1658A"/>
    <w:rsid w:val="00C17803"/>
    <w:rsid w:val="00C24801"/>
    <w:rsid w:val="00C24DC5"/>
    <w:rsid w:val="00C25AC0"/>
    <w:rsid w:val="00C25CEA"/>
    <w:rsid w:val="00C25CEB"/>
    <w:rsid w:val="00C25DD3"/>
    <w:rsid w:val="00C269AF"/>
    <w:rsid w:val="00C26CA6"/>
    <w:rsid w:val="00C26F55"/>
    <w:rsid w:val="00C27AA3"/>
    <w:rsid w:val="00C30413"/>
    <w:rsid w:val="00C30F6A"/>
    <w:rsid w:val="00C31382"/>
    <w:rsid w:val="00C322CE"/>
    <w:rsid w:val="00C3462A"/>
    <w:rsid w:val="00C34DA2"/>
    <w:rsid w:val="00C352DE"/>
    <w:rsid w:val="00C361D5"/>
    <w:rsid w:val="00C36695"/>
    <w:rsid w:val="00C3727D"/>
    <w:rsid w:val="00C374CF"/>
    <w:rsid w:val="00C40BE3"/>
    <w:rsid w:val="00C4115F"/>
    <w:rsid w:val="00C41221"/>
    <w:rsid w:val="00C41F7B"/>
    <w:rsid w:val="00C43218"/>
    <w:rsid w:val="00C44522"/>
    <w:rsid w:val="00C44C32"/>
    <w:rsid w:val="00C4502E"/>
    <w:rsid w:val="00C4560C"/>
    <w:rsid w:val="00C46A1B"/>
    <w:rsid w:val="00C46B8A"/>
    <w:rsid w:val="00C47447"/>
    <w:rsid w:val="00C50B12"/>
    <w:rsid w:val="00C512A7"/>
    <w:rsid w:val="00C51913"/>
    <w:rsid w:val="00C51D4F"/>
    <w:rsid w:val="00C525D5"/>
    <w:rsid w:val="00C52D0D"/>
    <w:rsid w:val="00C53028"/>
    <w:rsid w:val="00C542DC"/>
    <w:rsid w:val="00C54579"/>
    <w:rsid w:val="00C546D8"/>
    <w:rsid w:val="00C5495F"/>
    <w:rsid w:val="00C5595C"/>
    <w:rsid w:val="00C55B58"/>
    <w:rsid w:val="00C619F5"/>
    <w:rsid w:val="00C6246E"/>
    <w:rsid w:val="00C628A6"/>
    <w:rsid w:val="00C62F43"/>
    <w:rsid w:val="00C63FFE"/>
    <w:rsid w:val="00C641E7"/>
    <w:rsid w:val="00C64209"/>
    <w:rsid w:val="00C673DE"/>
    <w:rsid w:val="00C7084E"/>
    <w:rsid w:val="00C71032"/>
    <w:rsid w:val="00C71198"/>
    <w:rsid w:val="00C72318"/>
    <w:rsid w:val="00C72809"/>
    <w:rsid w:val="00C73695"/>
    <w:rsid w:val="00C761A1"/>
    <w:rsid w:val="00C7678F"/>
    <w:rsid w:val="00C7701F"/>
    <w:rsid w:val="00C772A8"/>
    <w:rsid w:val="00C7738B"/>
    <w:rsid w:val="00C777A6"/>
    <w:rsid w:val="00C77DD7"/>
    <w:rsid w:val="00C77F11"/>
    <w:rsid w:val="00C80DA8"/>
    <w:rsid w:val="00C80F06"/>
    <w:rsid w:val="00C80F32"/>
    <w:rsid w:val="00C819EF"/>
    <w:rsid w:val="00C81B0B"/>
    <w:rsid w:val="00C81BFD"/>
    <w:rsid w:val="00C820C6"/>
    <w:rsid w:val="00C83345"/>
    <w:rsid w:val="00C839FF"/>
    <w:rsid w:val="00C85044"/>
    <w:rsid w:val="00C85093"/>
    <w:rsid w:val="00C86084"/>
    <w:rsid w:val="00C8608F"/>
    <w:rsid w:val="00C86402"/>
    <w:rsid w:val="00C87076"/>
    <w:rsid w:val="00C87DA0"/>
    <w:rsid w:val="00C905AA"/>
    <w:rsid w:val="00C90DB1"/>
    <w:rsid w:val="00C913CC"/>
    <w:rsid w:val="00C91450"/>
    <w:rsid w:val="00C92227"/>
    <w:rsid w:val="00C922E8"/>
    <w:rsid w:val="00C92592"/>
    <w:rsid w:val="00C95D5D"/>
    <w:rsid w:val="00C95DDD"/>
    <w:rsid w:val="00C966E8"/>
    <w:rsid w:val="00C96A39"/>
    <w:rsid w:val="00CA0EFA"/>
    <w:rsid w:val="00CA12E3"/>
    <w:rsid w:val="00CA13DD"/>
    <w:rsid w:val="00CA2025"/>
    <w:rsid w:val="00CA2D37"/>
    <w:rsid w:val="00CA3360"/>
    <w:rsid w:val="00CA362B"/>
    <w:rsid w:val="00CA5E5C"/>
    <w:rsid w:val="00CA62E4"/>
    <w:rsid w:val="00CA756E"/>
    <w:rsid w:val="00CB1E77"/>
    <w:rsid w:val="00CB2927"/>
    <w:rsid w:val="00CB2A87"/>
    <w:rsid w:val="00CB2B75"/>
    <w:rsid w:val="00CB36E1"/>
    <w:rsid w:val="00CB3A4E"/>
    <w:rsid w:val="00CB53DF"/>
    <w:rsid w:val="00CB5B7E"/>
    <w:rsid w:val="00CC07EF"/>
    <w:rsid w:val="00CC0851"/>
    <w:rsid w:val="00CC1760"/>
    <w:rsid w:val="00CC1E05"/>
    <w:rsid w:val="00CC203A"/>
    <w:rsid w:val="00CC2BB0"/>
    <w:rsid w:val="00CC4A84"/>
    <w:rsid w:val="00CC5A1C"/>
    <w:rsid w:val="00CC5B3E"/>
    <w:rsid w:val="00CC6C27"/>
    <w:rsid w:val="00CC7FE6"/>
    <w:rsid w:val="00CD0833"/>
    <w:rsid w:val="00CD0A4C"/>
    <w:rsid w:val="00CD1DC5"/>
    <w:rsid w:val="00CD208B"/>
    <w:rsid w:val="00CD23AE"/>
    <w:rsid w:val="00CD2AA9"/>
    <w:rsid w:val="00CD2E48"/>
    <w:rsid w:val="00CD4E13"/>
    <w:rsid w:val="00CD51CD"/>
    <w:rsid w:val="00CD6769"/>
    <w:rsid w:val="00CD73BD"/>
    <w:rsid w:val="00CE12E6"/>
    <w:rsid w:val="00CE2215"/>
    <w:rsid w:val="00CE239D"/>
    <w:rsid w:val="00CE2E4D"/>
    <w:rsid w:val="00CE2E8D"/>
    <w:rsid w:val="00CE35C7"/>
    <w:rsid w:val="00CE38B9"/>
    <w:rsid w:val="00CE39E9"/>
    <w:rsid w:val="00CE3E1A"/>
    <w:rsid w:val="00CE4AD1"/>
    <w:rsid w:val="00CE527A"/>
    <w:rsid w:val="00CE6CC8"/>
    <w:rsid w:val="00CE6DCC"/>
    <w:rsid w:val="00CE7268"/>
    <w:rsid w:val="00CF05C0"/>
    <w:rsid w:val="00CF0B23"/>
    <w:rsid w:val="00CF1AF8"/>
    <w:rsid w:val="00CF4BD2"/>
    <w:rsid w:val="00CF5B60"/>
    <w:rsid w:val="00CF70B5"/>
    <w:rsid w:val="00CF745E"/>
    <w:rsid w:val="00D008E3"/>
    <w:rsid w:val="00D00BC9"/>
    <w:rsid w:val="00D00E28"/>
    <w:rsid w:val="00D02410"/>
    <w:rsid w:val="00D02BF9"/>
    <w:rsid w:val="00D03530"/>
    <w:rsid w:val="00D03E0F"/>
    <w:rsid w:val="00D0408C"/>
    <w:rsid w:val="00D043F7"/>
    <w:rsid w:val="00D045BE"/>
    <w:rsid w:val="00D04D5B"/>
    <w:rsid w:val="00D053BA"/>
    <w:rsid w:val="00D0572A"/>
    <w:rsid w:val="00D057DC"/>
    <w:rsid w:val="00D07820"/>
    <w:rsid w:val="00D07B0D"/>
    <w:rsid w:val="00D116AC"/>
    <w:rsid w:val="00D132EE"/>
    <w:rsid w:val="00D135AE"/>
    <w:rsid w:val="00D137B3"/>
    <w:rsid w:val="00D140DE"/>
    <w:rsid w:val="00D14238"/>
    <w:rsid w:val="00D14B66"/>
    <w:rsid w:val="00D15322"/>
    <w:rsid w:val="00D1641A"/>
    <w:rsid w:val="00D21EFB"/>
    <w:rsid w:val="00D22FAE"/>
    <w:rsid w:val="00D23021"/>
    <w:rsid w:val="00D2328E"/>
    <w:rsid w:val="00D2352F"/>
    <w:rsid w:val="00D23D33"/>
    <w:rsid w:val="00D240DE"/>
    <w:rsid w:val="00D24ACC"/>
    <w:rsid w:val="00D24F4A"/>
    <w:rsid w:val="00D25C83"/>
    <w:rsid w:val="00D25F67"/>
    <w:rsid w:val="00D26054"/>
    <w:rsid w:val="00D26F17"/>
    <w:rsid w:val="00D27A69"/>
    <w:rsid w:val="00D30CCC"/>
    <w:rsid w:val="00D31336"/>
    <w:rsid w:val="00D31E71"/>
    <w:rsid w:val="00D31F5E"/>
    <w:rsid w:val="00D32048"/>
    <w:rsid w:val="00D32857"/>
    <w:rsid w:val="00D3359D"/>
    <w:rsid w:val="00D34935"/>
    <w:rsid w:val="00D36153"/>
    <w:rsid w:val="00D3665D"/>
    <w:rsid w:val="00D36D7F"/>
    <w:rsid w:val="00D372C4"/>
    <w:rsid w:val="00D3759F"/>
    <w:rsid w:val="00D40FF0"/>
    <w:rsid w:val="00D42C7B"/>
    <w:rsid w:val="00D42E02"/>
    <w:rsid w:val="00D43115"/>
    <w:rsid w:val="00D43174"/>
    <w:rsid w:val="00D45C0F"/>
    <w:rsid w:val="00D45FA8"/>
    <w:rsid w:val="00D4650A"/>
    <w:rsid w:val="00D50648"/>
    <w:rsid w:val="00D5071A"/>
    <w:rsid w:val="00D514AE"/>
    <w:rsid w:val="00D51520"/>
    <w:rsid w:val="00D52100"/>
    <w:rsid w:val="00D52611"/>
    <w:rsid w:val="00D535C4"/>
    <w:rsid w:val="00D56018"/>
    <w:rsid w:val="00D57655"/>
    <w:rsid w:val="00D5770E"/>
    <w:rsid w:val="00D62738"/>
    <w:rsid w:val="00D63672"/>
    <w:rsid w:val="00D63C3D"/>
    <w:rsid w:val="00D64947"/>
    <w:rsid w:val="00D649F8"/>
    <w:rsid w:val="00D65D2E"/>
    <w:rsid w:val="00D66429"/>
    <w:rsid w:val="00D666F8"/>
    <w:rsid w:val="00D6730E"/>
    <w:rsid w:val="00D679B3"/>
    <w:rsid w:val="00D7131D"/>
    <w:rsid w:val="00D7213D"/>
    <w:rsid w:val="00D726CF"/>
    <w:rsid w:val="00D73006"/>
    <w:rsid w:val="00D7353F"/>
    <w:rsid w:val="00D73E29"/>
    <w:rsid w:val="00D746DA"/>
    <w:rsid w:val="00D749A3"/>
    <w:rsid w:val="00D750BC"/>
    <w:rsid w:val="00D75221"/>
    <w:rsid w:val="00D77852"/>
    <w:rsid w:val="00D80080"/>
    <w:rsid w:val="00D80FE2"/>
    <w:rsid w:val="00D81042"/>
    <w:rsid w:val="00D8121F"/>
    <w:rsid w:val="00D855D4"/>
    <w:rsid w:val="00D8797B"/>
    <w:rsid w:val="00D917BB"/>
    <w:rsid w:val="00D94223"/>
    <w:rsid w:val="00D94657"/>
    <w:rsid w:val="00D946DF"/>
    <w:rsid w:val="00D95C1E"/>
    <w:rsid w:val="00D9695D"/>
    <w:rsid w:val="00D96B25"/>
    <w:rsid w:val="00D9723D"/>
    <w:rsid w:val="00D97775"/>
    <w:rsid w:val="00DA0626"/>
    <w:rsid w:val="00DA07AA"/>
    <w:rsid w:val="00DA105B"/>
    <w:rsid w:val="00DA13A5"/>
    <w:rsid w:val="00DA1862"/>
    <w:rsid w:val="00DA2A49"/>
    <w:rsid w:val="00DA50F3"/>
    <w:rsid w:val="00DA6B44"/>
    <w:rsid w:val="00DA7316"/>
    <w:rsid w:val="00DB0C33"/>
    <w:rsid w:val="00DB1252"/>
    <w:rsid w:val="00DB14CF"/>
    <w:rsid w:val="00DB2A63"/>
    <w:rsid w:val="00DB2D43"/>
    <w:rsid w:val="00DB4C86"/>
    <w:rsid w:val="00DB5110"/>
    <w:rsid w:val="00DB5439"/>
    <w:rsid w:val="00DB5470"/>
    <w:rsid w:val="00DB5FB8"/>
    <w:rsid w:val="00DB65E4"/>
    <w:rsid w:val="00DB75F1"/>
    <w:rsid w:val="00DB79F2"/>
    <w:rsid w:val="00DC0852"/>
    <w:rsid w:val="00DC0A95"/>
    <w:rsid w:val="00DC3042"/>
    <w:rsid w:val="00DC351F"/>
    <w:rsid w:val="00DC40B9"/>
    <w:rsid w:val="00DC59E3"/>
    <w:rsid w:val="00DC667C"/>
    <w:rsid w:val="00DD0068"/>
    <w:rsid w:val="00DD069F"/>
    <w:rsid w:val="00DD0D71"/>
    <w:rsid w:val="00DD2A40"/>
    <w:rsid w:val="00DD2CFD"/>
    <w:rsid w:val="00DD479E"/>
    <w:rsid w:val="00DD6E8B"/>
    <w:rsid w:val="00DD75FD"/>
    <w:rsid w:val="00DD792F"/>
    <w:rsid w:val="00DE1BC7"/>
    <w:rsid w:val="00DE1C2E"/>
    <w:rsid w:val="00DE1DF5"/>
    <w:rsid w:val="00DE2023"/>
    <w:rsid w:val="00DE2AF6"/>
    <w:rsid w:val="00DE3844"/>
    <w:rsid w:val="00DE5016"/>
    <w:rsid w:val="00DE66A2"/>
    <w:rsid w:val="00DE7776"/>
    <w:rsid w:val="00DE7A10"/>
    <w:rsid w:val="00DF075A"/>
    <w:rsid w:val="00DF0D14"/>
    <w:rsid w:val="00DF1CEF"/>
    <w:rsid w:val="00DF2B89"/>
    <w:rsid w:val="00DF2D5A"/>
    <w:rsid w:val="00DF330F"/>
    <w:rsid w:val="00DF3619"/>
    <w:rsid w:val="00DF41E9"/>
    <w:rsid w:val="00DF4FEF"/>
    <w:rsid w:val="00DF50D3"/>
    <w:rsid w:val="00DF68A9"/>
    <w:rsid w:val="00E00B89"/>
    <w:rsid w:val="00E01D6D"/>
    <w:rsid w:val="00E026CE"/>
    <w:rsid w:val="00E033EF"/>
    <w:rsid w:val="00E04681"/>
    <w:rsid w:val="00E04E96"/>
    <w:rsid w:val="00E06B57"/>
    <w:rsid w:val="00E074FB"/>
    <w:rsid w:val="00E07B98"/>
    <w:rsid w:val="00E07FEC"/>
    <w:rsid w:val="00E106A8"/>
    <w:rsid w:val="00E13F34"/>
    <w:rsid w:val="00E147EB"/>
    <w:rsid w:val="00E15C52"/>
    <w:rsid w:val="00E16C6E"/>
    <w:rsid w:val="00E16E41"/>
    <w:rsid w:val="00E21240"/>
    <w:rsid w:val="00E215BA"/>
    <w:rsid w:val="00E2165E"/>
    <w:rsid w:val="00E2207E"/>
    <w:rsid w:val="00E25562"/>
    <w:rsid w:val="00E27BD1"/>
    <w:rsid w:val="00E27FF3"/>
    <w:rsid w:val="00E300DB"/>
    <w:rsid w:val="00E31954"/>
    <w:rsid w:val="00E31B15"/>
    <w:rsid w:val="00E3349D"/>
    <w:rsid w:val="00E35520"/>
    <w:rsid w:val="00E35530"/>
    <w:rsid w:val="00E35800"/>
    <w:rsid w:val="00E36664"/>
    <w:rsid w:val="00E36BC9"/>
    <w:rsid w:val="00E37AAD"/>
    <w:rsid w:val="00E37D4D"/>
    <w:rsid w:val="00E40405"/>
    <w:rsid w:val="00E42BF8"/>
    <w:rsid w:val="00E42D91"/>
    <w:rsid w:val="00E43225"/>
    <w:rsid w:val="00E4443A"/>
    <w:rsid w:val="00E44458"/>
    <w:rsid w:val="00E45373"/>
    <w:rsid w:val="00E45707"/>
    <w:rsid w:val="00E47DDF"/>
    <w:rsid w:val="00E5023B"/>
    <w:rsid w:val="00E513D2"/>
    <w:rsid w:val="00E51E24"/>
    <w:rsid w:val="00E526EE"/>
    <w:rsid w:val="00E529E1"/>
    <w:rsid w:val="00E52D06"/>
    <w:rsid w:val="00E540A5"/>
    <w:rsid w:val="00E54232"/>
    <w:rsid w:val="00E5440C"/>
    <w:rsid w:val="00E54CEC"/>
    <w:rsid w:val="00E55168"/>
    <w:rsid w:val="00E55E74"/>
    <w:rsid w:val="00E578A5"/>
    <w:rsid w:val="00E61400"/>
    <w:rsid w:val="00E61618"/>
    <w:rsid w:val="00E63E30"/>
    <w:rsid w:val="00E64E1D"/>
    <w:rsid w:val="00E6506B"/>
    <w:rsid w:val="00E65121"/>
    <w:rsid w:val="00E6550B"/>
    <w:rsid w:val="00E66A55"/>
    <w:rsid w:val="00E67971"/>
    <w:rsid w:val="00E7106D"/>
    <w:rsid w:val="00E71F47"/>
    <w:rsid w:val="00E71FEB"/>
    <w:rsid w:val="00E722B9"/>
    <w:rsid w:val="00E74069"/>
    <w:rsid w:val="00E740B7"/>
    <w:rsid w:val="00E74319"/>
    <w:rsid w:val="00E74985"/>
    <w:rsid w:val="00E7563C"/>
    <w:rsid w:val="00E76866"/>
    <w:rsid w:val="00E7763B"/>
    <w:rsid w:val="00E7767D"/>
    <w:rsid w:val="00E77C31"/>
    <w:rsid w:val="00E77EC7"/>
    <w:rsid w:val="00E800F6"/>
    <w:rsid w:val="00E801DC"/>
    <w:rsid w:val="00E80265"/>
    <w:rsid w:val="00E811A4"/>
    <w:rsid w:val="00E828B8"/>
    <w:rsid w:val="00E82B2B"/>
    <w:rsid w:val="00E8313F"/>
    <w:rsid w:val="00E835EE"/>
    <w:rsid w:val="00E8368F"/>
    <w:rsid w:val="00E83A28"/>
    <w:rsid w:val="00E90798"/>
    <w:rsid w:val="00E90943"/>
    <w:rsid w:val="00E92699"/>
    <w:rsid w:val="00E928AE"/>
    <w:rsid w:val="00E9383A"/>
    <w:rsid w:val="00E95601"/>
    <w:rsid w:val="00E97565"/>
    <w:rsid w:val="00EA094B"/>
    <w:rsid w:val="00EA0F62"/>
    <w:rsid w:val="00EA135A"/>
    <w:rsid w:val="00EA17D6"/>
    <w:rsid w:val="00EA19E2"/>
    <w:rsid w:val="00EA378D"/>
    <w:rsid w:val="00EA38B8"/>
    <w:rsid w:val="00EA470C"/>
    <w:rsid w:val="00EA5533"/>
    <w:rsid w:val="00EA5971"/>
    <w:rsid w:val="00EA5CDD"/>
    <w:rsid w:val="00EA66B0"/>
    <w:rsid w:val="00EA6798"/>
    <w:rsid w:val="00EA7CFA"/>
    <w:rsid w:val="00EB095D"/>
    <w:rsid w:val="00EB0B3B"/>
    <w:rsid w:val="00EB1847"/>
    <w:rsid w:val="00EB211E"/>
    <w:rsid w:val="00EB2D16"/>
    <w:rsid w:val="00EB57EC"/>
    <w:rsid w:val="00EB5CC9"/>
    <w:rsid w:val="00EB5EC5"/>
    <w:rsid w:val="00EB6CE4"/>
    <w:rsid w:val="00EB71C5"/>
    <w:rsid w:val="00EB77BF"/>
    <w:rsid w:val="00EC166E"/>
    <w:rsid w:val="00EC1B44"/>
    <w:rsid w:val="00EC28ED"/>
    <w:rsid w:val="00EC380E"/>
    <w:rsid w:val="00EC448E"/>
    <w:rsid w:val="00EC499A"/>
    <w:rsid w:val="00EC5F83"/>
    <w:rsid w:val="00EC6002"/>
    <w:rsid w:val="00EC688D"/>
    <w:rsid w:val="00EC7449"/>
    <w:rsid w:val="00EC79E0"/>
    <w:rsid w:val="00EC7AD2"/>
    <w:rsid w:val="00EC7C27"/>
    <w:rsid w:val="00ED0400"/>
    <w:rsid w:val="00ED04CE"/>
    <w:rsid w:val="00ED06C9"/>
    <w:rsid w:val="00ED0C2F"/>
    <w:rsid w:val="00ED2C48"/>
    <w:rsid w:val="00ED430D"/>
    <w:rsid w:val="00ED498C"/>
    <w:rsid w:val="00ED6814"/>
    <w:rsid w:val="00ED7109"/>
    <w:rsid w:val="00ED7366"/>
    <w:rsid w:val="00ED7AE9"/>
    <w:rsid w:val="00EE19EB"/>
    <w:rsid w:val="00EE2600"/>
    <w:rsid w:val="00EE2CC0"/>
    <w:rsid w:val="00EE2EA8"/>
    <w:rsid w:val="00EE2F82"/>
    <w:rsid w:val="00EE3607"/>
    <w:rsid w:val="00EE3883"/>
    <w:rsid w:val="00EE5502"/>
    <w:rsid w:val="00EE5909"/>
    <w:rsid w:val="00EE6343"/>
    <w:rsid w:val="00EE65B3"/>
    <w:rsid w:val="00EE7990"/>
    <w:rsid w:val="00EE79B6"/>
    <w:rsid w:val="00EE7AE9"/>
    <w:rsid w:val="00EF1C12"/>
    <w:rsid w:val="00EF2368"/>
    <w:rsid w:val="00EF37AF"/>
    <w:rsid w:val="00EF3EB7"/>
    <w:rsid w:val="00EF3F38"/>
    <w:rsid w:val="00EF556D"/>
    <w:rsid w:val="00EF55F0"/>
    <w:rsid w:val="00EF5935"/>
    <w:rsid w:val="00EF6387"/>
    <w:rsid w:val="00EF6545"/>
    <w:rsid w:val="00EF6A1D"/>
    <w:rsid w:val="00EF71C7"/>
    <w:rsid w:val="00F00174"/>
    <w:rsid w:val="00F00E94"/>
    <w:rsid w:val="00F013CC"/>
    <w:rsid w:val="00F03166"/>
    <w:rsid w:val="00F0329A"/>
    <w:rsid w:val="00F03467"/>
    <w:rsid w:val="00F034CC"/>
    <w:rsid w:val="00F04EC6"/>
    <w:rsid w:val="00F069A2"/>
    <w:rsid w:val="00F06A06"/>
    <w:rsid w:val="00F102A9"/>
    <w:rsid w:val="00F1138A"/>
    <w:rsid w:val="00F1159D"/>
    <w:rsid w:val="00F12B3F"/>
    <w:rsid w:val="00F12E76"/>
    <w:rsid w:val="00F1475A"/>
    <w:rsid w:val="00F14CB8"/>
    <w:rsid w:val="00F15DEA"/>
    <w:rsid w:val="00F165C8"/>
    <w:rsid w:val="00F16FC3"/>
    <w:rsid w:val="00F172D9"/>
    <w:rsid w:val="00F20A64"/>
    <w:rsid w:val="00F21113"/>
    <w:rsid w:val="00F2240A"/>
    <w:rsid w:val="00F22934"/>
    <w:rsid w:val="00F23496"/>
    <w:rsid w:val="00F2469A"/>
    <w:rsid w:val="00F26C8D"/>
    <w:rsid w:val="00F27452"/>
    <w:rsid w:val="00F303BA"/>
    <w:rsid w:val="00F31C6A"/>
    <w:rsid w:val="00F336EE"/>
    <w:rsid w:val="00F34725"/>
    <w:rsid w:val="00F35CCF"/>
    <w:rsid w:val="00F37014"/>
    <w:rsid w:val="00F40970"/>
    <w:rsid w:val="00F40FA3"/>
    <w:rsid w:val="00F40FD2"/>
    <w:rsid w:val="00F433DF"/>
    <w:rsid w:val="00F45B18"/>
    <w:rsid w:val="00F467C3"/>
    <w:rsid w:val="00F523E6"/>
    <w:rsid w:val="00F537D7"/>
    <w:rsid w:val="00F53AD1"/>
    <w:rsid w:val="00F53D66"/>
    <w:rsid w:val="00F55FA7"/>
    <w:rsid w:val="00F560B2"/>
    <w:rsid w:val="00F56E57"/>
    <w:rsid w:val="00F57A1E"/>
    <w:rsid w:val="00F57B33"/>
    <w:rsid w:val="00F6055A"/>
    <w:rsid w:val="00F60826"/>
    <w:rsid w:val="00F60B1B"/>
    <w:rsid w:val="00F611AA"/>
    <w:rsid w:val="00F61310"/>
    <w:rsid w:val="00F61A49"/>
    <w:rsid w:val="00F62836"/>
    <w:rsid w:val="00F6414D"/>
    <w:rsid w:val="00F643E3"/>
    <w:rsid w:val="00F64780"/>
    <w:rsid w:val="00F64B3B"/>
    <w:rsid w:val="00F64D98"/>
    <w:rsid w:val="00F65792"/>
    <w:rsid w:val="00F658C7"/>
    <w:rsid w:val="00F65D19"/>
    <w:rsid w:val="00F7019E"/>
    <w:rsid w:val="00F71A9B"/>
    <w:rsid w:val="00F7241D"/>
    <w:rsid w:val="00F7320D"/>
    <w:rsid w:val="00F73AC2"/>
    <w:rsid w:val="00F73B76"/>
    <w:rsid w:val="00F76004"/>
    <w:rsid w:val="00F76154"/>
    <w:rsid w:val="00F76645"/>
    <w:rsid w:val="00F76BEA"/>
    <w:rsid w:val="00F81E6F"/>
    <w:rsid w:val="00F824A0"/>
    <w:rsid w:val="00F84CD0"/>
    <w:rsid w:val="00F84FC5"/>
    <w:rsid w:val="00F860B9"/>
    <w:rsid w:val="00F87DEF"/>
    <w:rsid w:val="00F906A3"/>
    <w:rsid w:val="00F91CB4"/>
    <w:rsid w:val="00F91D4D"/>
    <w:rsid w:val="00F9212D"/>
    <w:rsid w:val="00F93016"/>
    <w:rsid w:val="00F94007"/>
    <w:rsid w:val="00F94019"/>
    <w:rsid w:val="00F94AF8"/>
    <w:rsid w:val="00F9506E"/>
    <w:rsid w:val="00F96A97"/>
    <w:rsid w:val="00F96F51"/>
    <w:rsid w:val="00FA0FA1"/>
    <w:rsid w:val="00FA1067"/>
    <w:rsid w:val="00FA2441"/>
    <w:rsid w:val="00FA2CEA"/>
    <w:rsid w:val="00FA679C"/>
    <w:rsid w:val="00FA6BCF"/>
    <w:rsid w:val="00FB01F0"/>
    <w:rsid w:val="00FB157D"/>
    <w:rsid w:val="00FB17AB"/>
    <w:rsid w:val="00FB478E"/>
    <w:rsid w:val="00FB4B2A"/>
    <w:rsid w:val="00FB5130"/>
    <w:rsid w:val="00FB6E97"/>
    <w:rsid w:val="00FB79B5"/>
    <w:rsid w:val="00FC2981"/>
    <w:rsid w:val="00FC2AE3"/>
    <w:rsid w:val="00FC34FE"/>
    <w:rsid w:val="00FC3521"/>
    <w:rsid w:val="00FC3D78"/>
    <w:rsid w:val="00FC3F49"/>
    <w:rsid w:val="00FC4B40"/>
    <w:rsid w:val="00FC4E13"/>
    <w:rsid w:val="00FC54E5"/>
    <w:rsid w:val="00FC552D"/>
    <w:rsid w:val="00FC6B36"/>
    <w:rsid w:val="00FC7130"/>
    <w:rsid w:val="00FD0A4C"/>
    <w:rsid w:val="00FD0FB1"/>
    <w:rsid w:val="00FD1148"/>
    <w:rsid w:val="00FD17AA"/>
    <w:rsid w:val="00FD2162"/>
    <w:rsid w:val="00FD26F9"/>
    <w:rsid w:val="00FD2A0C"/>
    <w:rsid w:val="00FD31C5"/>
    <w:rsid w:val="00FD3322"/>
    <w:rsid w:val="00FD4CBB"/>
    <w:rsid w:val="00FD5203"/>
    <w:rsid w:val="00FD5268"/>
    <w:rsid w:val="00FD5C89"/>
    <w:rsid w:val="00FE0B14"/>
    <w:rsid w:val="00FE0B21"/>
    <w:rsid w:val="00FE0EC1"/>
    <w:rsid w:val="00FE12B3"/>
    <w:rsid w:val="00FE192F"/>
    <w:rsid w:val="00FE24C4"/>
    <w:rsid w:val="00FE2585"/>
    <w:rsid w:val="00FE3622"/>
    <w:rsid w:val="00FE37A7"/>
    <w:rsid w:val="00FE395E"/>
    <w:rsid w:val="00FE3B2A"/>
    <w:rsid w:val="00FE4D89"/>
    <w:rsid w:val="00FE50CD"/>
    <w:rsid w:val="00FE5B65"/>
    <w:rsid w:val="00FE5D36"/>
    <w:rsid w:val="00FE7592"/>
    <w:rsid w:val="00FE7DC6"/>
    <w:rsid w:val="00FF0D54"/>
    <w:rsid w:val="00FF0FE8"/>
    <w:rsid w:val="00FF246A"/>
    <w:rsid w:val="00FF29C4"/>
    <w:rsid w:val="00FF3BEC"/>
    <w:rsid w:val="00FF6817"/>
    <w:rsid w:val="00FF6D88"/>
    <w:rsid w:val="00FF7772"/>
    <w:rsid w:val="00FF797D"/>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287C"/>
    <w:pPr>
      <w:spacing w:before="120" w:line="312" w:lineRule="auto"/>
      <w:ind w:firstLine="567"/>
      <w:jc w:val="both"/>
    </w:pPr>
    <w:rPr>
      <w:rFonts w:eastAsia="Times New Roman" w:cs="Times New Roman"/>
      <w:sz w:val="26"/>
      <w:szCs w:val="24"/>
    </w:rPr>
  </w:style>
  <w:style w:type="paragraph" w:styleId="Heading1">
    <w:name w:val="heading 1"/>
    <w:basedOn w:val="Normal"/>
    <w:next w:val="Normal"/>
    <w:link w:val="Heading1Char"/>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uiPriority w:val="39"/>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rFonts w:eastAsia="Times New Roman" w:cs="Times New Roman"/>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rFonts w:eastAsia="Times New Roman" w:cs="Times New Roman"/>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 w:type="character" w:customStyle="1" w:styleId="Heading3Char">
    <w:name w:val="Heading 3 Char"/>
    <w:basedOn w:val="DefaultParagraphFont"/>
    <w:link w:val="Heading3"/>
    <w:rsid w:val="00C50B12"/>
    <w:rPr>
      <w:rFonts w:eastAsia="Times New Roman" w:cs="Arial"/>
      <w:b/>
      <w:bCs/>
      <w:i/>
      <w:sz w:val="26"/>
      <w:szCs w:val="26"/>
    </w:rPr>
  </w:style>
  <w:style w:type="character" w:styleId="HTMLCode">
    <w:name w:val="HTML Code"/>
    <w:basedOn w:val="DefaultParagraphFont"/>
    <w:uiPriority w:val="99"/>
    <w:semiHidden/>
    <w:unhideWhenUsed/>
    <w:rsid w:val="0095713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2D74"/>
    <w:rPr>
      <w:rFonts w:eastAsia="Times New Roman" w:cs="Arial"/>
      <w:b/>
      <w:bCs/>
      <w:kern w:val="32"/>
      <w:sz w:val="32"/>
      <w:szCs w:val="32"/>
    </w:rPr>
  </w:style>
  <w:style w:type="paragraph" w:styleId="Bibliography">
    <w:name w:val="Bibliography"/>
    <w:basedOn w:val="Normal"/>
    <w:next w:val="Normal"/>
    <w:uiPriority w:val="37"/>
    <w:unhideWhenUsed/>
    <w:rsid w:val="00832D74"/>
  </w:style>
  <w:style w:type="paragraph" w:styleId="FootnoteText">
    <w:name w:val="footnote text"/>
    <w:basedOn w:val="Normal"/>
    <w:link w:val="FootnoteTextChar"/>
    <w:semiHidden/>
    <w:unhideWhenUsed/>
    <w:rsid w:val="00BE0F1A"/>
    <w:pPr>
      <w:spacing w:before="0" w:after="0" w:line="240" w:lineRule="auto"/>
    </w:pPr>
    <w:rPr>
      <w:sz w:val="20"/>
      <w:szCs w:val="20"/>
    </w:rPr>
  </w:style>
  <w:style w:type="character" w:customStyle="1" w:styleId="FootnoteTextChar">
    <w:name w:val="Footnote Text Char"/>
    <w:basedOn w:val="DefaultParagraphFont"/>
    <w:link w:val="FootnoteText"/>
    <w:semiHidden/>
    <w:rsid w:val="00BE0F1A"/>
    <w:rPr>
      <w:rFonts w:eastAsia="Times New Roman" w:cs="Times New Roman"/>
    </w:rPr>
  </w:style>
  <w:style w:type="character" w:styleId="FootnoteReference">
    <w:name w:val="footnote reference"/>
    <w:basedOn w:val="DefaultParagraphFont"/>
    <w:semiHidden/>
    <w:unhideWhenUsed/>
    <w:rsid w:val="00BE0F1A"/>
    <w:rPr>
      <w:vertAlign w:val="superscript"/>
    </w:rPr>
  </w:style>
  <w:style w:type="character" w:styleId="FollowedHyperlink">
    <w:name w:val="FollowedHyperlink"/>
    <w:basedOn w:val="DefaultParagraphFont"/>
    <w:semiHidden/>
    <w:unhideWhenUsed/>
    <w:rsid w:val="00293F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1209331">
      <w:bodyDiv w:val="1"/>
      <w:marLeft w:val="0"/>
      <w:marRight w:val="0"/>
      <w:marTop w:val="0"/>
      <w:marBottom w:val="0"/>
      <w:divBdr>
        <w:top w:val="none" w:sz="0" w:space="0" w:color="auto"/>
        <w:left w:val="none" w:sz="0" w:space="0" w:color="auto"/>
        <w:bottom w:val="none" w:sz="0" w:space="0" w:color="auto"/>
        <w:right w:val="none" w:sz="0" w:space="0" w:color="auto"/>
      </w:divBdr>
    </w:div>
    <w:div w:id="4788854">
      <w:bodyDiv w:val="1"/>
      <w:marLeft w:val="0"/>
      <w:marRight w:val="0"/>
      <w:marTop w:val="0"/>
      <w:marBottom w:val="0"/>
      <w:divBdr>
        <w:top w:val="none" w:sz="0" w:space="0" w:color="auto"/>
        <w:left w:val="none" w:sz="0" w:space="0" w:color="auto"/>
        <w:bottom w:val="none" w:sz="0" w:space="0" w:color="auto"/>
        <w:right w:val="none" w:sz="0" w:space="0" w:color="auto"/>
      </w:divBdr>
    </w:div>
    <w:div w:id="5450386">
      <w:bodyDiv w:val="1"/>
      <w:marLeft w:val="0"/>
      <w:marRight w:val="0"/>
      <w:marTop w:val="0"/>
      <w:marBottom w:val="0"/>
      <w:divBdr>
        <w:top w:val="none" w:sz="0" w:space="0" w:color="auto"/>
        <w:left w:val="none" w:sz="0" w:space="0" w:color="auto"/>
        <w:bottom w:val="none" w:sz="0" w:space="0" w:color="auto"/>
        <w:right w:val="none" w:sz="0" w:space="0" w:color="auto"/>
      </w:divBdr>
    </w:div>
    <w:div w:id="39407029">
      <w:bodyDiv w:val="1"/>
      <w:marLeft w:val="0"/>
      <w:marRight w:val="0"/>
      <w:marTop w:val="0"/>
      <w:marBottom w:val="0"/>
      <w:divBdr>
        <w:top w:val="none" w:sz="0" w:space="0" w:color="auto"/>
        <w:left w:val="none" w:sz="0" w:space="0" w:color="auto"/>
        <w:bottom w:val="none" w:sz="0" w:space="0" w:color="auto"/>
        <w:right w:val="none" w:sz="0" w:space="0" w:color="auto"/>
      </w:divBdr>
    </w:div>
    <w:div w:id="39792596">
      <w:bodyDiv w:val="1"/>
      <w:marLeft w:val="0"/>
      <w:marRight w:val="0"/>
      <w:marTop w:val="0"/>
      <w:marBottom w:val="0"/>
      <w:divBdr>
        <w:top w:val="none" w:sz="0" w:space="0" w:color="auto"/>
        <w:left w:val="none" w:sz="0" w:space="0" w:color="auto"/>
        <w:bottom w:val="none" w:sz="0" w:space="0" w:color="auto"/>
        <w:right w:val="none" w:sz="0" w:space="0" w:color="auto"/>
      </w:divBdr>
    </w:div>
    <w:div w:id="41289047">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78989873">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6239367">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28713675">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163402636">
      <w:bodyDiv w:val="1"/>
      <w:marLeft w:val="0"/>
      <w:marRight w:val="0"/>
      <w:marTop w:val="0"/>
      <w:marBottom w:val="0"/>
      <w:divBdr>
        <w:top w:val="none" w:sz="0" w:space="0" w:color="auto"/>
        <w:left w:val="none" w:sz="0" w:space="0" w:color="auto"/>
        <w:bottom w:val="none" w:sz="0" w:space="0" w:color="auto"/>
        <w:right w:val="none" w:sz="0" w:space="0" w:color="auto"/>
      </w:divBdr>
    </w:div>
    <w:div w:id="200631660">
      <w:bodyDiv w:val="1"/>
      <w:marLeft w:val="0"/>
      <w:marRight w:val="0"/>
      <w:marTop w:val="0"/>
      <w:marBottom w:val="0"/>
      <w:divBdr>
        <w:top w:val="none" w:sz="0" w:space="0" w:color="auto"/>
        <w:left w:val="none" w:sz="0" w:space="0" w:color="auto"/>
        <w:bottom w:val="none" w:sz="0" w:space="0" w:color="auto"/>
        <w:right w:val="none" w:sz="0" w:space="0" w:color="auto"/>
      </w:divBdr>
    </w:div>
    <w:div w:id="207105360">
      <w:bodyDiv w:val="1"/>
      <w:marLeft w:val="0"/>
      <w:marRight w:val="0"/>
      <w:marTop w:val="0"/>
      <w:marBottom w:val="0"/>
      <w:divBdr>
        <w:top w:val="none" w:sz="0" w:space="0" w:color="auto"/>
        <w:left w:val="none" w:sz="0" w:space="0" w:color="auto"/>
        <w:bottom w:val="none" w:sz="0" w:space="0" w:color="auto"/>
        <w:right w:val="none" w:sz="0" w:space="0" w:color="auto"/>
      </w:divBdr>
    </w:div>
    <w:div w:id="229586740">
      <w:bodyDiv w:val="1"/>
      <w:marLeft w:val="0"/>
      <w:marRight w:val="0"/>
      <w:marTop w:val="0"/>
      <w:marBottom w:val="0"/>
      <w:divBdr>
        <w:top w:val="none" w:sz="0" w:space="0" w:color="auto"/>
        <w:left w:val="none" w:sz="0" w:space="0" w:color="auto"/>
        <w:bottom w:val="none" w:sz="0" w:space="0" w:color="auto"/>
        <w:right w:val="none" w:sz="0" w:space="0" w:color="auto"/>
      </w:divBdr>
    </w:div>
    <w:div w:id="231281936">
      <w:bodyDiv w:val="1"/>
      <w:marLeft w:val="0"/>
      <w:marRight w:val="0"/>
      <w:marTop w:val="0"/>
      <w:marBottom w:val="0"/>
      <w:divBdr>
        <w:top w:val="none" w:sz="0" w:space="0" w:color="auto"/>
        <w:left w:val="none" w:sz="0" w:space="0" w:color="auto"/>
        <w:bottom w:val="none" w:sz="0" w:space="0" w:color="auto"/>
        <w:right w:val="none" w:sz="0" w:space="0" w:color="auto"/>
      </w:divBdr>
    </w:div>
    <w:div w:id="241255110">
      <w:bodyDiv w:val="1"/>
      <w:marLeft w:val="0"/>
      <w:marRight w:val="0"/>
      <w:marTop w:val="0"/>
      <w:marBottom w:val="0"/>
      <w:divBdr>
        <w:top w:val="none" w:sz="0" w:space="0" w:color="auto"/>
        <w:left w:val="none" w:sz="0" w:space="0" w:color="auto"/>
        <w:bottom w:val="none" w:sz="0" w:space="0" w:color="auto"/>
        <w:right w:val="none" w:sz="0" w:space="0" w:color="auto"/>
      </w:divBdr>
    </w:div>
    <w:div w:id="243732070">
      <w:bodyDiv w:val="1"/>
      <w:marLeft w:val="0"/>
      <w:marRight w:val="0"/>
      <w:marTop w:val="0"/>
      <w:marBottom w:val="0"/>
      <w:divBdr>
        <w:top w:val="none" w:sz="0" w:space="0" w:color="auto"/>
        <w:left w:val="none" w:sz="0" w:space="0" w:color="auto"/>
        <w:bottom w:val="none" w:sz="0" w:space="0" w:color="auto"/>
        <w:right w:val="none" w:sz="0" w:space="0" w:color="auto"/>
      </w:divBdr>
    </w:div>
    <w:div w:id="245841711">
      <w:bodyDiv w:val="1"/>
      <w:marLeft w:val="0"/>
      <w:marRight w:val="0"/>
      <w:marTop w:val="0"/>
      <w:marBottom w:val="0"/>
      <w:divBdr>
        <w:top w:val="none" w:sz="0" w:space="0" w:color="auto"/>
        <w:left w:val="none" w:sz="0" w:space="0" w:color="auto"/>
        <w:bottom w:val="none" w:sz="0" w:space="0" w:color="auto"/>
        <w:right w:val="none" w:sz="0" w:space="0" w:color="auto"/>
      </w:divBdr>
    </w:div>
    <w:div w:id="253247258">
      <w:bodyDiv w:val="1"/>
      <w:marLeft w:val="0"/>
      <w:marRight w:val="0"/>
      <w:marTop w:val="0"/>
      <w:marBottom w:val="0"/>
      <w:divBdr>
        <w:top w:val="none" w:sz="0" w:space="0" w:color="auto"/>
        <w:left w:val="none" w:sz="0" w:space="0" w:color="auto"/>
        <w:bottom w:val="none" w:sz="0" w:space="0" w:color="auto"/>
        <w:right w:val="none" w:sz="0" w:space="0" w:color="auto"/>
      </w:divBdr>
    </w:div>
    <w:div w:id="256980826">
      <w:bodyDiv w:val="1"/>
      <w:marLeft w:val="0"/>
      <w:marRight w:val="0"/>
      <w:marTop w:val="0"/>
      <w:marBottom w:val="0"/>
      <w:divBdr>
        <w:top w:val="none" w:sz="0" w:space="0" w:color="auto"/>
        <w:left w:val="none" w:sz="0" w:space="0" w:color="auto"/>
        <w:bottom w:val="none" w:sz="0" w:space="0" w:color="auto"/>
        <w:right w:val="none" w:sz="0" w:space="0" w:color="auto"/>
      </w:divBdr>
    </w:div>
    <w:div w:id="257833764">
      <w:bodyDiv w:val="1"/>
      <w:marLeft w:val="0"/>
      <w:marRight w:val="0"/>
      <w:marTop w:val="0"/>
      <w:marBottom w:val="0"/>
      <w:divBdr>
        <w:top w:val="none" w:sz="0" w:space="0" w:color="auto"/>
        <w:left w:val="none" w:sz="0" w:space="0" w:color="auto"/>
        <w:bottom w:val="none" w:sz="0" w:space="0" w:color="auto"/>
        <w:right w:val="none" w:sz="0" w:space="0" w:color="auto"/>
      </w:divBdr>
    </w:div>
    <w:div w:id="273758384">
      <w:bodyDiv w:val="1"/>
      <w:marLeft w:val="0"/>
      <w:marRight w:val="0"/>
      <w:marTop w:val="0"/>
      <w:marBottom w:val="0"/>
      <w:divBdr>
        <w:top w:val="none" w:sz="0" w:space="0" w:color="auto"/>
        <w:left w:val="none" w:sz="0" w:space="0" w:color="auto"/>
        <w:bottom w:val="none" w:sz="0" w:space="0" w:color="auto"/>
        <w:right w:val="none" w:sz="0" w:space="0" w:color="auto"/>
      </w:divBdr>
    </w:div>
    <w:div w:id="324210967">
      <w:bodyDiv w:val="1"/>
      <w:marLeft w:val="0"/>
      <w:marRight w:val="0"/>
      <w:marTop w:val="0"/>
      <w:marBottom w:val="0"/>
      <w:divBdr>
        <w:top w:val="none" w:sz="0" w:space="0" w:color="auto"/>
        <w:left w:val="none" w:sz="0" w:space="0" w:color="auto"/>
        <w:bottom w:val="none" w:sz="0" w:space="0" w:color="auto"/>
        <w:right w:val="none" w:sz="0" w:space="0" w:color="auto"/>
      </w:divBdr>
    </w:div>
    <w:div w:id="347296453">
      <w:bodyDiv w:val="1"/>
      <w:marLeft w:val="0"/>
      <w:marRight w:val="0"/>
      <w:marTop w:val="0"/>
      <w:marBottom w:val="0"/>
      <w:divBdr>
        <w:top w:val="none" w:sz="0" w:space="0" w:color="auto"/>
        <w:left w:val="none" w:sz="0" w:space="0" w:color="auto"/>
        <w:bottom w:val="none" w:sz="0" w:space="0" w:color="auto"/>
        <w:right w:val="none" w:sz="0" w:space="0" w:color="auto"/>
      </w:divBdr>
    </w:div>
    <w:div w:id="347681762">
      <w:bodyDiv w:val="1"/>
      <w:marLeft w:val="0"/>
      <w:marRight w:val="0"/>
      <w:marTop w:val="0"/>
      <w:marBottom w:val="0"/>
      <w:divBdr>
        <w:top w:val="none" w:sz="0" w:space="0" w:color="auto"/>
        <w:left w:val="none" w:sz="0" w:space="0" w:color="auto"/>
        <w:bottom w:val="none" w:sz="0" w:space="0" w:color="auto"/>
        <w:right w:val="none" w:sz="0" w:space="0" w:color="auto"/>
      </w:divBdr>
    </w:div>
    <w:div w:id="353768312">
      <w:bodyDiv w:val="1"/>
      <w:marLeft w:val="0"/>
      <w:marRight w:val="0"/>
      <w:marTop w:val="0"/>
      <w:marBottom w:val="0"/>
      <w:divBdr>
        <w:top w:val="none" w:sz="0" w:space="0" w:color="auto"/>
        <w:left w:val="none" w:sz="0" w:space="0" w:color="auto"/>
        <w:bottom w:val="none" w:sz="0" w:space="0" w:color="auto"/>
        <w:right w:val="none" w:sz="0" w:space="0" w:color="auto"/>
      </w:divBdr>
    </w:div>
    <w:div w:id="382023411">
      <w:bodyDiv w:val="1"/>
      <w:marLeft w:val="0"/>
      <w:marRight w:val="0"/>
      <w:marTop w:val="0"/>
      <w:marBottom w:val="0"/>
      <w:divBdr>
        <w:top w:val="none" w:sz="0" w:space="0" w:color="auto"/>
        <w:left w:val="none" w:sz="0" w:space="0" w:color="auto"/>
        <w:bottom w:val="none" w:sz="0" w:space="0" w:color="auto"/>
        <w:right w:val="none" w:sz="0" w:space="0" w:color="auto"/>
      </w:divBdr>
    </w:div>
    <w:div w:id="391276038">
      <w:bodyDiv w:val="1"/>
      <w:marLeft w:val="0"/>
      <w:marRight w:val="0"/>
      <w:marTop w:val="0"/>
      <w:marBottom w:val="0"/>
      <w:divBdr>
        <w:top w:val="none" w:sz="0" w:space="0" w:color="auto"/>
        <w:left w:val="none" w:sz="0" w:space="0" w:color="auto"/>
        <w:bottom w:val="none" w:sz="0" w:space="0" w:color="auto"/>
        <w:right w:val="none" w:sz="0" w:space="0" w:color="auto"/>
      </w:divBdr>
    </w:div>
    <w:div w:id="391660481">
      <w:bodyDiv w:val="1"/>
      <w:marLeft w:val="0"/>
      <w:marRight w:val="0"/>
      <w:marTop w:val="0"/>
      <w:marBottom w:val="0"/>
      <w:divBdr>
        <w:top w:val="none" w:sz="0" w:space="0" w:color="auto"/>
        <w:left w:val="none" w:sz="0" w:space="0" w:color="auto"/>
        <w:bottom w:val="none" w:sz="0" w:space="0" w:color="auto"/>
        <w:right w:val="none" w:sz="0" w:space="0" w:color="auto"/>
      </w:divBdr>
    </w:div>
    <w:div w:id="396320804">
      <w:bodyDiv w:val="1"/>
      <w:marLeft w:val="0"/>
      <w:marRight w:val="0"/>
      <w:marTop w:val="0"/>
      <w:marBottom w:val="0"/>
      <w:divBdr>
        <w:top w:val="none" w:sz="0" w:space="0" w:color="auto"/>
        <w:left w:val="none" w:sz="0" w:space="0" w:color="auto"/>
        <w:bottom w:val="none" w:sz="0" w:space="0" w:color="auto"/>
        <w:right w:val="none" w:sz="0" w:space="0" w:color="auto"/>
      </w:divBdr>
    </w:div>
    <w:div w:id="399981651">
      <w:bodyDiv w:val="1"/>
      <w:marLeft w:val="0"/>
      <w:marRight w:val="0"/>
      <w:marTop w:val="0"/>
      <w:marBottom w:val="0"/>
      <w:divBdr>
        <w:top w:val="none" w:sz="0" w:space="0" w:color="auto"/>
        <w:left w:val="none" w:sz="0" w:space="0" w:color="auto"/>
        <w:bottom w:val="none" w:sz="0" w:space="0" w:color="auto"/>
        <w:right w:val="none" w:sz="0" w:space="0" w:color="auto"/>
      </w:divBdr>
    </w:div>
    <w:div w:id="403455809">
      <w:bodyDiv w:val="1"/>
      <w:marLeft w:val="0"/>
      <w:marRight w:val="0"/>
      <w:marTop w:val="0"/>
      <w:marBottom w:val="0"/>
      <w:divBdr>
        <w:top w:val="none" w:sz="0" w:space="0" w:color="auto"/>
        <w:left w:val="none" w:sz="0" w:space="0" w:color="auto"/>
        <w:bottom w:val="none" w:sz="0" w:space="0" w:color="auto"/>
        <w:right w:val="none" w:sz="0" w:space="0" w:color="auto"/>
      </w:divBdr>
    </w:div>
    <w:div w:id="415782481">
      <w:bodyDiv w:val="1"/>
      <w:marLeft w:val="0"/>
      <w:marRight w:val="0"/>
      <w:marTop w:val="0"/>
      <w:marBottom w:val="0"/>
      <w:divBdr>
        <w:top w:val="none" w:sz="0" w:space="0" w:color="auto"/>
        <w:left w:val="none" w:sz="0" w:space="0" w:color="auto"/>
        <w:bottom w:val="none" w:sz="0" w:space="0" w:color="auto"/>
        <w:right w:val="none" w:sz="0" w:space="0" w:color="auto"/>
      </w:divBdr>
    </w:div>
    <w:div w:id="455300655">
      <w:bodyDiv w:val="1"/>
      <w:marLeft w:val="0"/>
      <w:marRight w:val="0"/>
      <w:marTop w:val="0"/>
      <w:marBottom w:val="0"/>
      <w:divBdr>
        <w:top w:val="none" w:sz="0" w:space="0" w:color="auto"/>
        <w:left w:val="none" w:sz="0" w:space="0" w:color="auto"/>
        <w:bottom w:val="none" w:sz="0" w:space="0" w:color="auto"/>
        <w:right w:val="none" w:sz="0" w:space="0" w:color="auto"/>
      </w:divBdr>
    </w:div>
    <w:div w:id="458649114">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543103303">
      <w:bodyDiv w:val="1"/>
      <w:marLeft w:val="0"/>
      <w:marRight w:val="0"/>
      <w:marTop w:val="0"/>
      <w:marBottom w:val="0"/>
      <w:divBdr>
        <w:top w:val="none" w:sz="0" w:space="0" w:color="auto"/>
        <w:left w:val="none" w:sz="0" w:space="0" w:color="auto"/>
        <w:bottom w:val="none" w:sz="0" w:space="0" w:color="auto"/>
        <w:right w:val="none" w:sz="0" w:space="0" w:color="auto"/>
      </w:divBdr>
    </w:div>
    <w:div w:id="543251447">
      <w:bodyDiv w:val="1"/>
      <w:marLeft w:val="0"/>
      <w:marRight w:val="0"/>
      <w:marTop w:val="0"/>
      <w:marBottom w:val="0"/>
      <w:divBdr>
        <w:top w:val="none" w:sz="0" w:space="0" w:color="auto"/>
        <w:left w:val="none" w:sz="0" w:space="0" w:color="auto"/>
        <w:bottom w:val="none" w:sz="0" w:space="0" w:color="auto"/>
        <w:right w:val="none" w:sz="0" w:space="0" w:color="auto"/>
      </w:divBdr>
    </w:div>
    <w:div w:id="581528815">
      <w:bodyDiv w:val="1"/>
      <w:marLeft w:val="0"/>
      <w:marRight w:val="0"/>
      <w:marTop w:val="0"/>
      <w:marBottom w:val="0"/>
      <w:divBdr>
        <w:top w:val="none" w:sz="0" w:space="0" w:color="auto"/>
        <w:left w:val="none" w:sz="0" w:space="0" w:color="auto"/>
        <w:bottom w:val="none" w:sz="0" w:space="0" w:color="auto"/>
        <w:right w:val="none" w:sz="0" w:space="0" w:color="auto"/>
      </w:divBdr>
    </w:div>
    <w:div w:id="646858900">
      <w:bodyDiv w:val="1"/>
      <w:marLeft w:val="0"/>
      <w:marRight w:val="0"/>
      <w:marTop w:val="0"/>
      <w:marBottom w:val="0"/>
      <w:divBdr>
        <w:top w:val="none" w:sz="0" w:space="0" w:color="auto"/>
        <w:left w:val="none" w:sz="0" w:space="0" w:color="auto"/>
        <w:bottom w:val="none" w:sz="0" w:space="0" w:color="auto"/>
        <w:right w:val="none" w:sz="0" w:space="0" w:color="auto"/>
      </w:divBdr>
    </w:div>
    <w:div w:id="649403125">
      <w:bodyDiv w:val="1"/>
      <w:marLeft w:val="0"/>
      <w:marRight w:val="0"/>
      <w:marTop w:val="0"/>
      <w:marBottom w:val="0"/>
      <w:divBdr>
        <w:top w:val="none" w:sz="0" w:space="0" w:color="auto"/>
        <w:left w:val="none" w:sz="0" w:space="0" w:color="auto"/>
        <w:bottom w:val="none" w:sz="0" w:space="0" w:color="auto"/>
        <w:right w:val="none" w:sz="0" w:space="0" w:color="auto"/>
      </w:divBdr>
    </w:div>
    <w:div w:id="661082028">
      <w:bodyDiv w:val="1"/>
      <w:marLeft w:val="0"/>
      <w:marRight w:val="0"/>
      <w:marTop w:val="0"/>
      <w:marBottom w:val="0"/>
      <w:divBdr>
        <w:top w:val="none" w:sz="0" w:space="0" w:color="auto"/>
        <w:left w:val="none" w:sz="0" w:space="0" w:color="auto"/>
        <w:bottom w:val="none" w:sz="0" w:space="0" w:color="auto"/>
        <w:right w:val="none" w:sz="0" w:space="0" w:color="auto"/>
      </w:divBdr>
    </w:div>
    <w:div w:id="671221090">
      <w:bodyDiv w:val="1"/>
      <w:marLeft w:val="0"/>
      <w:marRight w:val="0"/>
      <w:marTop w:val="0"/>
      <w:marBottom w:val="0"/>
      <w:divBdr>
        <w:top w:val="none" w:sz="0" w:space="0" w:color="auto"/>
        <w:left w:val="none" w:sz="0" w:space="0" w:color="auto"/>
        <w:bottom w:val="none" w:sz="0" w:space="0" w:color="auto"/>
        <w:right w:val="none" w:sz="0" w:space="0" w:color="auto"/>
      </w:divBdr>
    </w:div>
    <w:div w:id="682978448">
      <w:bodyDiv w:val="1"/>
      <w:marLeft w:val="0"/>
      <w:marRight w:val="0"/>
      <w:marTop w:val="0"/>
      <w:marBottom w:val="0"/>
      <w:divBdr>
        <w:top w:val="none" w:sz="0" w:space="0" w:color="auto"/>
        <w:left w:val="none" w:sz="0" w:space="0" w:color="auto"/>
        <w:bottom w:val="none" w:sz="0" w:space="0" w:color="auto"/>
        <w:right w:val="none" w:sz="0" w:space="0" w:color="auto"/>
      </w:divBdr>
    </w:div>
    <w:div w:id="691995774">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712072944">
      <w:bodyDiv w:val="1"/>
      <w:marLeft w:val="0"/>
      <w:marRight w:val="0"/>
      <w:marTop w:val="0"/>
      <w:marBottom w:val="0"/>
      <w:divBdr>
        <w:top w:val="none" w:sz="0" w:space="0" w:color="auto"/>
        <w:left w:val="none" w:sz="0" w:space="0" w:color="auto"/>
        <w:bottom w:val="none" w:sz="0" w:space="0" w:color="auto"/>
        <w:right w:val="none" w:sz="0" w:space="0" w:color="auto"/>
      </w:divBdr>
    </w:div>
    <w:div w:id="722019322">
      <w:bodyDiv w:val="1"/>
      <w:marLeft w:val="0"/>
      <w:marRight w:val="0"/>
      <w:marTop w:val="0"/>
      <w:marBottom w:val="0"/>
      <w:divBdr>
        <w:top w:val="none" w:sz="0" w:space="0" w:color="auto"/>
        <w:left w:val="none" w:sz="0" w:space="0" w:color="auto"/>
        <w:bottom w:val="none" w:sz="0" w:space="0" w:color="auto"/>
        <w:right w:val="none" w:sz="0" w:space="0" w:color="auto"/>
      </w:divBdr>
    </w:div>
    <w:div w:id="752317298">
      <w:bodyDiv w:val="1"/>
      <w:marLeft w:val="0"/>
      <w:marRight w:val="0"/>
      <w:marTop w:val="0"/>
      <w:marBottom w:val="0"/>
      <w:divBdr>
        <w:top w:val="none" w:sz="0" w:space="0" w:color="auto"/>
        <w:left w:val="none" w:sz="0" w:space="0" w:color="auto"/>
        <w:bottom w:val="none" w:sz="0" w:space="0" w:color="auto"/>
        <w:right w:val="none" w:sz="0" w:space="0" w:color="auto"/>
      </w:divBdr>
    </w:div>
    <w:div w:id="752362957">
      <w:bodyDiv w:val="1"/>
      <w:marLeft w:val="0"/>
      <w:marRight w:val="0"/>
      <w:marTop w:val="0"/>
      <w:marBottom w:val="0"/>
      <w:divBdr>
        <w:top w:val="none" w:sz="0" w:space="0" w:color="auto"/>
        <w:left w:val="none" w:sz="0" w:space="0" w:color="auto"/>
        <w:bottom w:val="none" w:sz="0" w:space="0" w:color="auto"/>
        <w:right w:val="none" w:sz="0" w:space="0" w:color="auto"/>
      </w:divBdr>
    </w:div>
    <w:div w:id="802305346">
      <w:bodyDiv w:val="1"/>
      <w:marLeft w:val="0"/>
      <w:marRight w:val="0"/>
      <w:marTop w:val="0"/>
      <w:marBottom w:val="0"/>
      <w:divBdr>
        <w:top w:val="none" w:sz="0" w:space="0" w:color="auto"/>
        <w:left w:val="none" w:sz="0" w:space="0" w:color="auto"/>
        <w:bottom w:val="none" w:sz="0" w:space="0" w:color="auto"/>
        <w:right w:val="none" w:sz="0" w:space="0" w:color="auto"/>
      </w:divBdr>
    </w:div>
    <w:div w:id="856500084">
      <w:bodyDiv w:val="1"/>
      <w:marLeft w:val="0"/>
      <w:marRight w:val="0"/>
      <w:marTop w:val="0"/>
      <w:marBottom w:val="0"/>
      <w:divBdr>
        <w:top w:val="none" w:sz="0" w:space="0" w:color="auto"/>
        <w:left w:val="none" w:sz="0" w:space="0" w:color="auto"/>
        <w:bottom w:val="none" w:sz="0" w:space="0" w:color="auto"/>
        <w:right w:val="none" w:sz="0" w:space="0" w:color="auto"/>
      </w:divBdr>
    </w:div>
    <w:div w:id="857161511">
      <w:bodyDiv w:val="1"/>
      <w:marLeft w:val="0"/>
      <w:marRight w:val="0"/>
      <w:marTop w:val="0"/>
      <w:marBottom w:val="0"/>
      <w:divBdr>
        <w:top w:val="none" w:sz="0" w:space="0" w:color="auto"/>
        <w:left w:val="none" w:sz="0" w:space="0" w:color="auto"/>
        <w:bottom w:val="none" w:sz="0" w:space="0" w:color="auto"/>
        <w:right w:val="none" w:sz="0" w:space="0" w:color="auto"/>
      </w:divBdr>
    </w:div>
    <w:div w:id="870073980">
      <w:bodyDiv w:val="1"/>
      <w:marLeft w:val="0"/>
      <w:marRight w:val="0"/>
      <w:marTop w:val="0"/>
      <w:marBottom w:val="0"/>
      <w:divBdr>
        <w:top w:val="none" w:sz="0" w:space="0" w:color="auto"/>
        <w:left w:val="none" w:sz="0" w:space="0" w:color="auto"/>
        <w:bottom w:val="none" w:sz="0" w:space="0" w:color="auto"/>
        <w:right w:val="none" w:sz="0" w:space="0" w:color="auto"/>
      </w:divBdr>
    </w:div>
    <w:div w:id="881090572">
      <w:bodyDiv w:val="1"/>
      <w:marLeft w:val="0"/>
      <w:marRight w:val="0"/>
      <w:marTop w:val="0"/>
      <w:marBottom w:val="0"/>
      <w:divBdr>
        <w:top w:val="none" w:sz="0" w:space="0" w:color="auto"/>
        <w:left w:val="none" w:sz="0" w:space="0" w:color="auto"/>
        <w:bottom w:val="none" w:sz="0" w:space="0" w:color="auto"/>
        <w:right w:val="none" w:sz="0" w:space="0" w:color="auto"/>
      </w:divBdr>
    </w:div>
    <w:div w:id="892350175">
      <w:bodyDiv w:val="1"/>
      <w:marLeft w:val="0"/>
      <w:marRight w:val="0"/>
      <w:marTop w:val="0"/>
      <w:marBottom w:val="0"/>
      <w:divBdr>
        <w:top w:val="none" w:sz="0" w:space="0" w:color="auto"/>
        <w:left w:val="none" w:sz="0" w:space="0" w:color="auto"/>
        <w:bottom w:val="none" w:sz="0" w:space="0" w:color="auto"/>
        <w:right w:val="none" w:sz="0" w:space="0" w:color="auto"/>
      </w:divBdr>
    </w:div>
    <w:div w:id="906187197">
      <w:bodyDiv w:val="1"/>
      <w:marLeft w:val="0"/>
      <w:marRight w:val="0"/>
      <w:marTop w:val="0"/>
      <w:marBottom w:val="0"/>
      <w:divBdr>
        <w:top w:val="none" w:sz="0" w:space="0" w:color="auto"/>
        <w:left w:val="none" w:sz="0" w:space="0" w:color="auto"/>
        <w:bottom w:val="none" w:sz="0" w:space="0" w:color="auto"/>
        <w:right w:val="none" w:sz="0" w:space="0" w:color="auto"/>
      </w:divBdr>
    </w:div>
    <w:div w:id="936408462">
      <w:bodyDiv w:val="1"/>
      <w:marLeft w:val="0"/>
      <w:marRight w:val="0"/>
      <w:marTop w:val="0"/>
      <w:marBottom w:val="0"/>
      <w:divBdr>
        <w:top w:val="none" w:sz="0" w:space="0" w:color="auto"/>
        <w:left w:val="none" w:sz="0" w:space="0" w:color="auto"/>
        <w:bottom w:val="none" w:sz="0" w:space="0" w:color="auto"/>
        <w:right w:val="none" w:sz="0" w:space="0" w:color="auto"/>
      </w:divBdr>
    </w:div>
    <w:div w:id="948926378">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964387698">
      <w:bodyDiv w:val="1"/>
      <w:marLeft w:val="0"/>
      <w:marRight w:val="0"/>
      <w:marTop w:val="0"/>
      <w:marBottom w:val="0"/>
      <w:divBdr>
        <w:top w:val="none" w:sz="0" w:space="0" w:color="auto"/>
        <w:left w:val="none" w:sz="0" w:space="0" w:color="auto"/>
        <w:bottom w:val="none" w:sz="0" w:space="0" w:color="auto"/>
        <w:right w:val="none" w:sz="0" w:space="0" w:color="auto"/>
      </w:divBdr>
    </w:div>
    <w:div w:id="965311537">
      <w:bodyDiv w:val="1"/>
      <w:marLeft w:val="0"/>
      <w:marRight w:val="0"/>
      <w:marTop w:val="0"/>
      <w:marBottom w:val="0"/>
      <w:divBdr>
        <w:top w:val="none" w:sz="0" w:space="0" w:color="auto"/>
        <w:left w:val="none" w:sz="0" w:space="0" w:color="auto"/>
        <w:bottom w:val="none" w:sz="0" w:space="0" w:color="auto"/>
        <w:right w:val="none" w:sz="0" w:space="0" w:color="auto"/>
      </w:divBdr>
    </w:div>
    <w:div w:id="984898125">
      <w:bodyDiv w:val="1"/>
      <w:marLeft w:val="0"/>
      <w:marRight w:val="0"/>
      <w:marTop w:val="0"/>
      <w:marBottom w:val="0"/>
      <w:divBdr>
        <w:top w:val="none" w:sz="0" w:space="0" w:color="auto"/>
        <w:left w:val="none" w:sz="0" w:space="0" w:color="auto"/>
        <w:bottom w:val="none" w:sz="0" w:space="0" w:color="auto"/>
        <w:right w:val="none" w:sz="0" w:space="0" w:color="auto"/>
      </w:divBdr>
    </w:div>
    <w:div w:id="1007555299">
      <w:bodyDiv w:val="1"/>
      <w:marLeft w:val="0"/>
      <w:marRight w:val="0"/>
      <w:marTop w:val="0"/>
      <w:marBottom w:val="0"/>
      <w:divBdr>
        <w:top w:val="none" w:sz="0" w:space="0" w:color="auto"/>
        <w:left w:val="none" w:sz="0" w:space="0" w:color="auto"/>
        <w:bottom w:val="none" w:sz="0" w:space="0" w:color="auto"/>
        <w:right w:val="none" w:sz="0" w:space="0" w:color="auto"/>
      </w:divBdr>
    </w:div>
    <w:div w:id="1025401109">
      <w:bodyDiv w:val="1"/>
      <w:marLeft w:val="0"/>
      <w:marRight w:val="0"/>
      <w:marTop w:val="0"/>
      <w:marBottom w:val="0"/>
      <w:divBdr>
        <w:top w:val="none" w:sz="0" w:space="0" w:color="auto"/>
        <w:left w:val="none" w:sz="0" w:space="0" w:color="auto"/>
        <w:bottom w:val="none" w:sz="0" w:space="0" w:color="auto"/>
        <w:right w:val="none" w:sz="0" w:space="0" w:color="auto"/>
      </w:divBdr>
    </w:div>
    <w:div w:id="1030034206">
      <w:bodyDiv w:val="1"/>
      <w:marLeft w:val="0"/>
      <w:marRight w:val="0"/>
      <w:marTop w:val="0"/>
      <w:marBottom w:val="0"/>
      <w:divBdr>
        <w:top w:val="none" w:sz="0" w:space="0" w:color="auto"/>
        <w:left w:val="none" w:sz="0" w:space="0" w:color="auto"/>
        <w:bottom w:val="none" w:sz="0" w:space="0" w:color="auto"/>
        <w:right w:val="none" w:sz="0" w:space="0" w:color="auto"/>
      </w:divBdr>
    </w:div>
    <w:div w:id="1032533391">
      <w:bodyDiv w:val="1"/>
      <w:marLeft w:val="0"/>
      <w:marRight w:val="0"/>
      <w:marTop w:val="0"/>
      <w:marBottom w:val="0"/>
      <w:divBdr>
        <w:top w:val="none" w:sz="0" w:space="0" w:color="auto"/>
        <w:left w:val="none" w:sz="0" w:space="0" w:color="auto"/>
        <w:bottom w:val="none" w:sz="0" w:space="0" w:color="auto"/>
        <w:right w:val="none" w:sz="0" w:space="0" w:color="auto"/>
      </w:divBdr>
    </w:div>
    <w:div w:id="1040782939">
      <w:bodyDiv w:val="1"/>
      <w:marLeft w:val="0"/>
      <w:marRight w:val="0"/>
      <w:marTop w:val="0"/>
      <w:marBottom w:val="0"/>
      <w:divBdr>
        <w:top w:val="none" w:sz="0" w:space="0" w:color="auto"/>
        <w:left w:val="none" w:sz="0" w:space="0" w:color="auto"/>
        <w:bottom w:val="none" w:sz="0" w:space="0" w:color="auto"/>
        <w:right w:val="none" w:sz="0" w:space="0" w:color="auto"/>
      </w:divBdr>
    </w:div>
    <w:div w:id="1041125525">
      <w:bodyDiv w:val="1"/>
      <w:marLeft w:val="0"/>
      <w:marRight w:val="0"/>
      <w:marTop w:val="0"/>
      <w:marBottom w:val="0"/>
      <w:divBdr>
        <w:top w:val="none" w:sz="0" w:space="0" w:color="auto"/>
        <w:left w:val="none" w:sz="0" w:space="0" w:color="auto"/>
        <w:bottom w:val="none" w:sz="0" w:space="0" w:color="auto"/>
        <w:right w:val="none" w:sz="0" w:space="0" w:color="auto"/>
      </w:divBdr>
    </w:div>
    <w:div w:id="1043362443">
      <w:bodyDiv w:val="1"/>
      <w:marLeft w:val="0"/>
      <w:marRight w:val="0"/>
      <w:marTop w:val="0"/>
      <w:marBottom w:val="0"/>
      <w:divBdr>
        <w:top w:val="none" w:sz="0" w:space="0" w:color="auto"/>
        <w:left w:val="none" w:sz="0" w:space="0" w:color="auto"/>
        <w:bottom w:val="none" w:sz="0" w:space="0" w:color="auto"/>
        <w:right w:val="none" w:sz="0" w:space="0" w:color="auto"/>
      </w:divBdr>
    </w:div>
    <w:div w:id="1050690173">
      <w:bodyDiv w:val="1"/>
      <w:marLeft w:val="0"/>
      <w:marRight w:val="0"/>
      <w:marTop w:val="0"/>
      <w:marBottom w:val="0"/>
      <w:divBdr>
        <w:top w:val="none" w:sz="0" w:space="0" w:color="auto"/>
        <w:left w:val="none" w:sz="0" w:space="0" w:color="auto"/>
        <w:bottom w:val="none" w:sz="0" w:space="0" w:color="auto"/>
        <w:right w:val="none" w:sz="0" w:space="0" w:color="auto"/>
      </w:divBdr>
    </w:div>
    <w:div w:id="1054500576">
      <w:bodyDiv w:val="1"/>
      <w:marLeft w:val="0"/>
      <w:marRight w:val="0"/>
      <w:marTop w:val="0"/>
      <w:marBottom w:val="0"/>
      <w:divBdr>
        <w:top w:val="none" w:sz="0" w:space="0" w:color="auto"/>
        <w:left w:val="none" w:sz="0" w:space="0" w:color="auto"/>
        <w:bottom w:val="none" w:sz="0" w:space="0" w:color="auto"/>
        <w:right w:val="none" w:sz="0" w:space="0" w:color="auto"/>
      </w:divBdr>
    </w:div>
    <w:div w:id="1060128503">
      <w:bodyDiv w:val="1"/>
      <w:marLeft w:val="0"/>
      <w:marRight w:val="0"/>
      <w:marTop w:val="0"/>
      <w:marBottom w:val="0"/>
      <w:divBdr>
        <w:top w:val="none" w:sz="0" w:space="0" w:color="auto"/>
        <w:left w:val="none" w:sz="0" w:space="0" w:color="auto"/>
        <w:bottom w:val="none" w:sz="0" w:space="0" w:color="auto"/>
        <w:right w:val="none" w:sz="0" w:space="0" w:color="auto"/>
      </w:divBdr>
    </w:div>
    <w:div w:id="1065254060">
      <w:bodyDiv w:val="1"/>
      <w:marLeft w:val="0"/>
      <w:marRight w:val="0"/>
      <w:marTop w:val="0"/>
      <w:marBottom w:val="0"/>
      <w:divBdr>
        <w:top w:val="none" w:sz="0" w:space="0" w:color="auto"/>
        <w:left w:val="none" w:sz="0" w:space="0" w:color="auto"/>
        <w:bottom w:val="none" w:sz="0" w:space="0" w:color="auto"/>
        <w:right w:val="none" w:sz="0" w:space="0" w:color="auto"/>
      </w:divBdr>
    </w:div>
    <w:div w:id="1070734201">
      <w:bodyDiv w:val="1"/>
      <w:marLeft w:val="0"/>
      <w:marRight w:val="0"/>
      <w:marTop w:val="0"/>
      <w:marBottom w:val="0"/>
      <w:divBdr>
        <w:top w:val="none" w:sz="0" w:space="0" w:color="auto"/>
        <w:left w:val="none" w:sz="0" w:space="0" w:color="auto"/>
        <w:bottom w:val="none" w:sz="0" w:space="0" w:color="auto"/>
        <w:right w:val="none" w:sz="0" w:space="0" w:color="auto"/>
      </w:divBdr>
    </w:div>
    <w:div w:id="1088305163">
      <w:bodyDiv w:val="1"/>
      <w:marLeft w:val="0"/>
      <w:marRight w:val="0"/>
      <w:marTop w:val="0"/>
      <w:marBottom w:val="0"/>
      <w:divBdr>
        <w:top w:val="none" w:sz="0" w:space="0" w:color="auto"/>
        <w:left w:val="none" w:sz="0" w:space="0" w:color="auto"/>
        <w:bottom w:val="none" w:sz="0" w:space="0" w:color="auto"/>
        <w:right w:val="none" w:sz="0" w:space="0" w:color="auto"/>
      </w:divBdr>
    </w:div>
    <w:div w:id="1116364194">
      <w:bodyDiv w:val="1"/>
      <w:marLeft w:val="0"/>
      <w:marRight w:val="0"/>
      <w:marTop w:val="0"/>
      <w:marBottom w:val="0"/>
      <w:divBdr>
        <w:top w:val="none" w:sz="0" w:space="0" w:color="auto"/>
        <w:left w:val="none" w:sz="0" w:space="0" w:color="auto"/>
        <w:bottom w:val="none" w:sz="0" w:space="0" w:color="auto"/>
        <w:right w:val="none" w:sz="0" w:space="0" w:color="auto"/>
      </w:divBdr>
    </w:div>
    <w:div w:id="1120800641">
      <w:bodyDiv w:val="1"/>
      <w:marLeft w:val="0"/>
      <w:marRight w:val="0"/>
      <w:marTop w:val="0"/>
      <w:marBottom w:val="0"/>
      <w:divBdr>
        <w:top w:val="none" w:sz="0" w:space="0" w:color="auto"/>
        <w:left w:val="none" w:sz="0" w:space="0" w:color="auto"/>
        <w:bottom w:val="none" w:sz="0" w:space="0" w:color="auto"/>
        <w:right w:val="none" w:sz="0" w:space="0" w:color="auto"/>
      </w:divBdr>
    </w:div>
    <w:div w:id="1128084837">
      <w:bodyDiv w:val="1"/>
      <w:marLeft w:val="0"/>
      <w:marRight w:val="0"/>
      <w:marTop w:val="0"/>
      <w:marBottom w:val="0"/>
      <w:divBdr>
        <w:top w:val="none" w:sz="0" w:space="0" w:color="auto"/>
        <w:left w:val="none" w:sz="0" w:space="0" w:color="auto"/>
        <w:bottom w:val="none" w:sz="0" w:space="0" w:color="auto"/>
        <w:right w:val="none" w:sz="0" w:space="0" w:color="auto"/>
      </w:divBdr>
    </w:div>
    <w:div w:id="1130366731">
      <w:bodyDiv w:val="1"/>
      <w:marLeft w:val="0"/>
      <w:marRight w:val="0"/>
      <w:marTop w:val="0"/>
      <w:marBottom w:val="0"/>
      <w:divBdr>
        <w:top w:val="none" w:sz="0" w:space="0" w:color="auto"/>
        <w:left w:val="none" w:sz="0" w:space="0" w:color="auto"/>
        <w:bottom w:val="none" w:sz="0" w:space="0" w:color="auto"/>
        <w:right w:val="none" w:sz="0" w:space="0" w:color="auto"/>
      </w:divBdr>
    </w:div>
    <w:div w:id="1134323941">
      <w:bodyDiv w:val="1"/>
      <w:marLeft w:val="0"/>
      <w:marRight w:val="0"/>
      <w:marTop w:val="0"/>
      <w:marBottom w:val="0"/>
      <w:divBdr>
        <w:top w:val="none" w:sz="0" w:space="0" w:color="auto"/>
        <w:left w:val="none" w:sz="0" w:space="0" w:color="auto"/>
        <w:bottom w:val="none" w:sz="0" w:space="0" w:color="auto"/>
        <w:right w:val="none" w:sz="0" w:space="0" w:color="auto"/>
      </w:divBdr>
    </w:div>
    <w:div w:id="1137333323">
      <w:bodyDiv w:val="1"/>
      <w:marLeft w:val="0"/>
      <w:marRight w:val="0"/>
      <w:marTop w:val="0"/>
      <w:marBottom w:val="0"/>
      <w:divBdr>
        <w:top w:val="none" w:sz="0" w:space="0" w:color="auto"/>
        <w:left w:val="none" w:sz="0" w:space="0" w:color="auto"/>
        <w:bottom w:val="none" w:sz="0" w:space="0" w:color="auto"/>
        <w:right w:val="none" w:sz="0" w:space="0" w:color="auto"/>
      </w:divBdr>
    </w:div>
    <w:div w:id="1147357202">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158960889">
      <w:bodyDiv w:val="1"/>
      <w:marLeft w:val="0"/>
      <w:marRight w:val="0"/>
      <w:marTop w:val="0"/>
      <w:marBottom w:val="0"/>
      <w:divBdr>
        <w:top w:val="none" w:sz="0" w:space="0" w:color="auto"/>
        <w:left w:val="none" w:sz="0" w:space="0" w:color="auto"/>
        <w:bottom w:val="none" w:sz="0" w:space="0" w:color="auto"/>
        <w:right w:val="none" w:sz="0" w:space="0" w:color="auto"/>
      </w:divBdr>
    </w:div>
    <w:div w:id="1160119493">
      <w:bodyDiv w:val="1"/>
      <w:marLeft w:val="0"/>
      <w:marRight w:val="0"/>
      <w:marTop w:val="0"/>
      <w:marBottom w:val="0"/>
      <w:divBdr>
        <w:top w:val="none" w:sz="0" w:space="0" w:color="auto"/>
        <w:left w:val="none" w:sz="0" w:space="0" w:color="auto"/>
        <w:bottom w:val="none" w:sz="0" w:space="0" w:color="auto"/>
        <w:right w:val="none" w:sz="0" w:space="0" w:color="auto"/>
      </w:divBdr>
    </w:div>
    <w:div w:id="1166751776">
      <w:bodyDiv w:val="1"/>
      <w:marLeft w:val="0"/>
      <w:marRight w:val="0"/>
      <w:marTop w:val="0"/>
      <w:marBottom w:val="0"/>
      <w:divBdr>
        <w:top w:val="none" w:sz="0" w:space="0" w:color="auto"/>
        <w:left w:val="none" w:sz="0" w:space="0" w:color="auto"/>
        <w:bottom w:val="none" w:sz="0" w:space="0" w:color="auto"/>
        <w:right w:val="none" w:sz="0" w:space="0" w:color="auto"/>
      </w:divBdr>
    </w:div>
    <w:div w:id="1178690452">
      <w:bodyDiv w:val="1"/>
      <w:marLeft w:val="0"/>
      <w:marRight w:val="0"/>
      <w:marTop w:val="0"/>
      <w:marBottom w:val="0"/>
      <w:divBdr>
        <w:top w:val="none" w:sz="0" w:space="0" w:color="auto"/>
        <w:left w:val="none" w:sz="0" w:space="0" w:color="auto"/>
        <w:bottom w:val="none" w:sz="0" w:space="0" w:color="auto"/>
        <w:right w:val="none" w:sz="0" w:space="0" w:color="auto"/>
      </w:divBdr>
    </w:div>
    <w:div w:id="1191064861">
      <w:bodyDiv w:val="1"/>
      <w:marLeft w:val="0"/>
      <w:marRight w:val="0"/>
      <w:marTop w:val="0"/>
      <w:marBottom w:val="0"/>
      <w:divBdr>
        <w:top w:val="none" w:sz="0" w:space="0" w:color="auto"/>
        <w:left w:val="none" w:sz="0" w:space="0" w:color="auto"/>
        <w:bottom w:val="none" w:sz="0" w:space="0" w:color="auto"/>
        <w:right w:val="none" w:sz="0" w:space="0" w:color="auto"/>
      </w:divBdr>
    </w:div>
    <w:div w:id="1225334219">
      <w:bodyDiv w:val="1"/>
      <w:marLeft w:val="0"/>
      <w:marRight w:val="0"/>
      <w:marTop w:val="0"/>
      <w:marBottom w:val="0"/>
      <w:divBdr>
        <w:top w:val="none" w:sz="0" w:space="0" w:color="auto"/>
        <w:left w:val="none" w:sz="0" w:space="0" w:color="auto"/>
        <w:bottom w:val="none" w:sz="0" w:space="0" w:color="auto"/>
        <w:right w:val="none" w:sz="0" w:space="0" w:color="auto"/>
      </w:divBdr>
    </w:div>
    <w:div w:id="1234655217">
      <w:bodyDiv w:val="1"/>
      <w:marLeft w:val="0"/>
      <w:marRight w:val="0"/>
      <w:marTop w:val="0"/>
      <w:marBottom w:val="0"/>
      <w:divBdr>
        <w:top w:val="none" w:sz="0" w:space="0" w:color="auto"/>
        <w:left w:val="none" w:sz="0" w:space="0" w:color="auto"/>
        <w:bottom w:val="none" w:sz="0" w:space="0" w:color="auto"/>
        <w:right w:val="none" w:sz="0" w:space="0" w:color="auto"/>
      </w:divBdr>
    </w:div>
    <w:div w:id="1267881827">
      <w:bodyDiv w:val="1"/>
      <w:marLeft w:val="0"/>
      <w:marRight w:val="0"/>
      <w:marTop w:val="0"/>
      <w:marBottom w:val="0"/>
      <w:divBdr>
        <w:top w:val="none" w:sz="0" w:space="0" w:color="auto"/>
        <w:left w:val="none" w:sz="0" w:space="0" w:color="auto"/>
        <w:bottom w:val="none" w:sz="0" w:space="0" w:color="auto"/>
        <w:right w:val="none" w:sz="0" w:space="0" w:color="auto"/>
      </w:divBdr>
    </w:div>
    <w:div w:id="1283924399">
      <w:bodyDiv w:val="1"/>
      <w:marLeft w:val="0"/>
      <w:marRight w:val="0"/>
      <w:marTop w:val="0"/>
      <w:marBottom w:val="0"/>
      <w:divBdr>
        <w:top w:val="none" w:sz="0" w:space="0" w:color="auto"/>
        <w:left w:val="none" w:sz="0" w:space="0" w:color="auto"/>
        <w:bottom w:val="none" w:sz="0" w:space="0" w:color="auto"/>
        <w:right w:val="none" w:sz="0" w:space="0" w:color="auto"/>
      </w:divBdr>
    </w:div>
    <w:div w:id="1294214783">
      <w:bodyDiv w:val="1"/>
      <w:marLeft w:val="0"/>
      <w:marRight w:val="0"/>
      <w:marTop w:val="0"/>
      <w:marBottom w:val="0"/>
      <w:divBdr>
        <w:top w:val="none" w:sz="0" w:space="0" w:color="auto"/>
        <w:left w:val="none" w:sz="0" w:space="0" w:color="auto"/>
        <w:bottom w:val="none" w:sz="0" w:space="0" w:color="auto"/>
        <w:right w:val="none" w:sz="0" w:space="0" w:color="auto"/>
      </w:divBdr>
    </w:div>
    <w:div w:id="1295867002">
      <w:bodyDiv w:val="1"/>
      <w:marLeft w:val="0"/>
      <w:marRight w:val="0"/>
      <w:marTop w:val="0"/>
      <w:marBottom w:val="0"/>
      <w:divBdr>
        <w:top w:val="none" w:sz="0" w:space="0" w:color="auto"/>
        <w:left w:val="none" w:sz="0" w:space="0" w:color="auto"/>
        <w:bottom w:val="none" w:sz="0" w:space="0" w:color="auto"/>
        <w:right w:val="none" w:sz="0" w:space="0" w:color="auto"/>
      </w:divBdr>
    </w:div>
    <w:div w:id="1297108344">
      <w:bodyDiv w:val="1"/>
      <w:marLeft w:val="0"/>
      <w:marRight w:val="0"/>
      <w:marTop w:val="0"/>
      <w:marBottom w:val="0"/>
      <w:divBdr>
        <w:top w:val="none" w:sz="0" w:space="0" w:color="auto"/>
        <w:left w:val="none" w:sz="0" w:space="0" w:color="auto"/>
        <w:bottom w:val="none" w:sz="0" w:space="0" w:color="auto"/>
        <w:right w:val="none" w:sz="0" w:space="0" w:color="auto"/>
      </w:divBdr>
    </w:div>
    <w:div w:id="1307903849">
      <w:bodyDiv w:val="1"/>
      <w:marLeft w:val="0"/>
      <w:marRight w:val="0"/>
      <w:marTop w:val="0"/>
      <w:marBottom w:val="0"/>
      <w:divBdr>
        <w:top w:val="none" w:sz="0" w:space="0" w:color="auto"/>
        <w:left w:val="none" w:sz="0" w:space="0" w:color="auto"/>
        <w:bottom w:val="none" w:sz="0" w:space="0" w:color="auto"/>
        <w:right w:val="none" w:sz="0" w:space="0" w:color="auto"/>
      </w:divBdr>
    </w:div>
    <w:div w:id="1314603847">
      <w:bodyDiv w:val="1"/>
      <w:marLeft w:val="0"/>
      <w:marRight w:val="0"/>
      <w:marTop w:val="0"/>
      <w:marBottom w:val="0"/>
      <w:divBdr>
        <w:top w:val="none" w:sz="0" w:space="0" w:color="auto"/>
        <w:left w:val="none" w:sz="0" w:space="0" w:color="auto"/>
        <w:bottom w:val="none" w:sz="0" w:space="0" w:color="auto"/>
        <w:right w:val="none" w:sz="0" w:space="0" w:color="auto"/>
      </w:divBdr>
    </w:div>
    <w:div w:id="1342734223">
      <w:bodyDiv w:val="1"/>
      <w:marLeft w:val="0"/>
      <w:marRight w:val="0"/>
      <w:marTop w:val="0"/>
      <w:marBottom w:val="0"/>
      <w:divBdr>
        <w:top w:val="none" w:sz="0" w:space="0" w:color="auto"/>
        <w:left w:val="none" w:sz="0" w:space="0" w:color="auto"/>
        <w:bottom w:val="none" w:sz="0" w:space="0" w:color="auto"/>
        <w:right w:val="none" w:sz="0" w:space="0" w:color="auto"/>
      </w:divBdr>
    </w:div>
    <w:div w:id="1343119757">
      <w:bodyDiv w:val="1"/>
      <w:marLeft w:val="0"/>
      <w:marRight w:val="0"/>
      <w:marTop w:val="0"/>
      <w:marBottom w:val="0"/>
      <w:divBdr>
        <w:top w:val="none" w:sz="0" w:space="0" w:color="auto"/>
        <w:left w:val="none" w:sz="0" w:space="0" w:color="auto"/>
        <w:bottom w:val="none" w:sz="0" w:space="0" w:color="auto"/>
        <w:right w:val="none" w:sz="0" w:space="0" w:color="auto"/>
      </w:divBdr>
    </w:div>
    <w:div w:id="1344823835">
      <w:bodyDiv w:val="1"/>
      <w:marLeft w:val="0"/>
      <w:marRight w:val="0"/>
      <w:marTop w:val="0"/>
      <w:marBottom w:val="0"/>
      <w:divBdr>
        <w:top w:val="none" w:sz="0" w:space="0" w:color="auto"/>
        <w:left w:val="none" w:sz="0" w:space="0" w:color="auto"/>
        <w:bottom w:val="none" w:sz="0" w:space="0" w:color="auto"/>
        <w:right w:val="none" w:sz="0" w:space="0" w:color="auto"/>
      </w:divBdr>
    </w:div>
    <w:div w:id="1363555277">
      <w:bodyDiv w:val="1"/>
      <w:marLeft w:val="0"/>
      <w:marRight w:val="0"/>
      <w:marTop w:val="0"/>
      <w:marBottom w:val="0"/>
      <w:divBdr>
        <w:top w:val="none" w:sz="0" w:space="0" w:color="auto"/>
        <w:left w:val="none" w:sz="0" w:space="0" w:color="auto"/>
        <w:bottom w:val="none" w:sz="0" w:space="0" w:color="auto"/>
        <w:right w:val="none" w:sz="0" w:space="0" w:color="auto"/>
      </w:divBdr>
    </w:div>
    <w:div w:id="1369330441">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415979281">
      <w:bodyDiv w:val="1"/>
      <w:marLeft w:val="0"/>
      <w:marRight w:val="0"/>
      <w:marTop w:val="0"/>
      <w:marBottom w:val="0"/>
      <w:divBdr>
        <w:top w:val="none" w:sz="0" w:space="0" w:color="auto"/>
        <w:left w:val="none" w:sz="0" w:space="0" w:color="auto"/>
        <w:bottom w:val="none" w:sz="0" w:space="0" w:color="auto"/>
        <w:right w:val="none" w:sz="0" w:space="0" w:color="auto"/>
      </w:divBdr>
    </w:div>
    <w:div w:id="1448744047">
      <w:bodyDiv w:val="1"/>
      <w:marLeft w:val="0"/>
      <w:marRight w:val="0"/>
      <w:marTop w:val="0"/>
      <w:marBottom w:val="0"/>
      <w:divBdr>
        <w:top w:val="none" w:sz="0" w:space="0" w:color="auto"/>
        <w:left w:val="none" w:sz="0" w:space="0" w:color="auto"/>
        <w:bottom w:val="none" w:sz="0" w:space="0" w:color="auto"/>
        <w:right w:val="none" w:sz="0" w:space="0" w:color="auto"/>
      </w:divBdr>
    </w:div>
    <w:div w:id="1449468280">
      <w:bodyDiv w:val="1"/>
      <w:marLeft w:val="0"/>
      <w:marRight w:val="0"/>
      <w:marTop w:val="0"/>
      <w:marBottom w:val="0"/>
      <w:divBdr>
        <w:top w:val="none" w:sz="0" w:space="0" w:color="auto"/>
        <w:left w:val="none" w:sz="0" w:space="0" w:color="auto"/>
        <w:bottom w:val="none" w:sz="0" w:space="0" w:color="auto"/>
        <w:right w:val="none" w:sz="0" w:space="0" w:color="auto"/>
      </w:divBdr>
    </w:div>
    <w:div w:id="1450205087">
      <w:bodyDiv w:val="1"/>
      <w:marLeft w:val="0"/>
      <w:marRight w:val="0"/>
      <w:marTop w:val="0"/>
      <w:marBottom w:val="0"/>
      <w:divBdr>
        <w:top w:val="none" w:sz="0" w:space="0" w:color="auto"/>
        <w:left w:val="none" w:sz="0" w:space="0" w:color="auto"/>
        <w:bottom w:val="none" w:sz="0" w:space="0" w:color="auto"/>
        <w:right w:val="none" w:sz="0" w:space="0" w:color="auto"/>
      </w:divBdr>
    </w:div>
    <w:div w:id="1469661104">
      <w:bodyDiv w:val="1"/>
      <w:marLeft w:val="0"/>
      <w:marRight w:val="0"/>
      <w:marTop w:val="0"/>
      <w:marBottom w:val="0"/>
      <w:divBdr>
        <w:top w:val="none" w:sz="0" w:space="0" w:color="auto"/>
        <w:left w:val="none" w:sz="0" w:space="0" w:color="auto"/>
        <w:bottom w:val="none" w:sz="0" w:space="0" w:color="auto"/>
        <w:right w:val="none" w:sz="0" w:space="0" w:color="auto"/>
      </w:divBdr>
    </w:div>
    <w:div w:id="1478766765">
      <w:bodyDiv w:val="1"/>
      <w:marLeft w:val="0"/>
      <w:marRight w:val="0"/>
      <w:marTop w:val="0"/>
      <w:marBottom w:val="0"/>
      <w:divBdr>
        <w:top w:val="none" w:sz="0" w:space="0" w:color="auto"/>
        <w:left w:val="none" w:sz="0" w:space="0" w:color="auto"/>
        <w:bottom w:val="none" w:sz="0" w:space="0" w:color="auto"/>
        <w:right w:val="none" w:sz="0" w:space="0" w:color="auto"/>
      </w:divBdr>
    </w:div>
    <w:div w:id="1479570483">
      <w:bodyDiv w:val="1"/>
      <w:marLeft w:val="0"/>
      <w:marRight w:val="0"/>
      <w:marTop w:val="0"/>
      <w:marBottom w:val="0"/>
      <w:divBdr>
        <w:top w:val="none" w:sz="0" w:space="0" w:color="auto"/>
        <w:left w:val="none" w:sz="0" w:space="0" w:color="auto"/>
        <w:bottom w:val="none" w:sz="0" w:space="0" w:color="auto"/>
        <w:right w:val="none" w:sz="0" w:space="0" w:color="auto"/>
      </w:divBdr>
    </w:div>
    <w:div w:id="1520512686">
      <w:bodyDiv w:val="1"/>
      <w:marLeft w:val="0"/>
      <w:marRight w:val="0"/>
      <w:marTop w:val="0"/>
      <w:marBottom w:val="0"/>
      <w:divBdr>
        <w:top w:val="none" w:sz="0" w:space="0" w:color="auto"/>
        <w:left w:val="none" w:sz="0" w:space="0" w:color="auto"/>
        <w:bottom w:val="none" w:sz="0" w:space="0" w:color="auto"/>
        <w:right w:val="none" w:sz="0" w:space="0" w:color="auto"/>
      </w:divBdr>
    </w:div>
    <w:div w:id="1525486247">
      <w:bodyDiv w:val="1"/>
      <w:marLeft w:val="0"/>
      <w:marRight w:val="0"/>
      <w:marTop w:val="0"/>
      <w:marBottom w:val="0"/>
      <w:divBdr>
        <w:top w:val="none" w:sz="0" w:space="0" w:color="auto"/>
        <w:left w:val="none" w:sz="0" w:space="0" w:color="auto"/>
        <w:bottom w:val="none" w:sz="0" w:space="0" w:color="auto"/>
        <w:right w:val="none" w:sz="0" w:space="0" w:color="auto"/>
      </w:divBdr>
    </w:div>
    <w:div w:id="1534925086">
      <w:bodyDiv w:val="1"/>
      <w:marLeft w:val="0"/>
      <w:marRight w:val="0"/>
      <w:marTop w:val="0"/>
      <w:marBottom w:val="0"/>
      <w:divBdr>
        <w:top w:val="none" w:sz="0" w:space="0" w:color="auto"/>
        <w:left w:val="none" w:sz="0" w:space="0" w:color="auto"/>
        <w:bottom w:val="none" w:sz="0" w:space="0" w:color="auto"/>
        <w:right w:val="none" w:sz="0" w:space="0" w:color="auto"/>
      </w:divBdr>
    </w:div>
    <w:div w:id="1547063305">
      <w:bodyDiv w:val="1"/>
      <w:marLeft w:val="0"/>
      <w:marRight w:val="0"/>
      <w:marTop w:val="0"/>
      <w:marBottom w:val="0"/>
      <w:divBdr>
        <w:top w:val="none" w:sz="0" w:space="0" w:color="auto"/>
        <w:left w:val="none" w:sz="0" w:space="0" w:color="auto"/>
        <w:bottom w:val="none" w:sz="0" w:space="0" w:color="auto"/>
        <w:right w:val="none" w:sz="0" w:space="0" w:color="auto"/>
      </w:divBdr>
    </w:div>
    <w:div w:id="1586769480">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594319922">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656688606">
      <w:bodyDiv w:val="1"/>
      <w:marLeft w:val="0"/>
      <w:marRight w:val="0"/>
      <w:marTop w:val="0"/>
      <w:marBottom w:val="0"/>
      <w:divBdr>
        <w:top w:val="none" w:sz="0" w:space="0" w:color="auto"/>
        <w:left w:val="none" w:sz="0" w:space="0" w:color="auto"/>
        <w:bottom w:val="none" w:sz="0" w:space="0" w:color="auto"/>
        <w:right w:val="none" w:sz="0" w:space="0" w:color="auto"/>
      </w:divBdr>
    </w:div>
    <w:div w:id="1691298428">
      <w:bodyDiv w:val="1"/>
      <w:marLeft w:val="0"/>
      <w:marRight w:val="0"/>
      <w:marTop w:val="0"/>
      <w:marBottom w:val="0"/>
      <w:divBdr>
        <w:top w:val="none" w:sz="0" w:space="0" w:color="auto"/>
        <w:left w:val="none" w:sz="0" w:space="0" w:color="auto"/>
        <w:bottom w:val="none" w:sz="0" w:space="0" w:color="auto"/>
        <w:right w:val="none" w:sz="0" w:space="0" w:color="auto"/>
      </w:divBdr>
    </w:div>
    <w:div w:id="1727798795">
      <w:bodyDiv w:val="1"/>
      <w:marLeft w:val="0"/>
      <w:marRight w:val="0"/>
      <w:marTop w:val="0"/>
      <w:marBottom w:val="0"/>
      <w:divBdr>
        <w:top w:val="none" w:sz="0" w:space="0" w:color="auto"/>
        <w:left w:val="none" w:sz="0" w:space="0" w:color="auto"/>
        <w:bottom w:val="none" w:sz="0" w:space="0" w:color="auto"/>
        <w:right w:val="none" w:sz="0" w:space="0" w:color="auto"/>
      </w:divBdr>
    </w:div>
    <w:div w:id="1738476775">
      <w:bodyDiv w:val="1"/>
      <w:marLeft w:val="0"/>
      <w:marRight w:val="0"/>
      <w:marTop w:val="0"/>
      <w:marBottom w:val="0"/>
      <w:divBdr>
        <w:top w:val="none" w:sz="0" w:space="0" w:color="auto"/>
        <w:left w:val="none" w:sz="0" w:space="0" w:color="auto"/>
        <w:bottom w:val="none" w:sz="0" w:space="0" w:color="auto"/>
        <w:right w:val="none" w:sz="0" w:space="0" w:color="auto"/>
      </w:divBdr>
    </w:div>
    <w:div w:id="1752660751">
      <w:bodyDiv w:val="1"/>
      <w:marLeft w:val="0"/>
      <w:marRight w:val="0"/>
      <w:marTop w:val="0"/>
      <w:marBottom w:val="0"/>
      <w:divBdr>
        <w:top w:val="none" w:sz="0" w:space="0" w:color="auto"/>
        <w:left w:val="none" w:sz="0" w:space="0" w:color="auto"/>
        <w:bottom w:val="none" w:sz="0" w:space="0" w:color="auto"/>
        <w:right w:val="none" w:sz="0" w:space="0" w:color="auto"/>
      </w:divBdr>
    </w:div>
    <w:div w:id="1753433011">
      <w:bodyDiv w:val="1"/>
      <w:marLeft w:val="0"/>
      <w:marRight w:val="0"/>
      <w:marTop w:val="0"/>
      <w:marBottom w:val="0"/>
      <w:divBdr>
        <w:top w:val="none" w:sz="0" w:space="0" w:color="auto"/>
        <w:left w:val="none" w:sz="0" w:space="0" w:color="auto"/>
        <w:bottom w:val="none" w:sz="0" w:space="0" w:color="auto"/>
        <w:right w:val="none" w:sz="0" w:space="0" w:color="auto"/>
      </w:divBdr>
    </w:div>
    <w:div w:id="1755395117">
      <w:bodyDiv w:val="1"/>
      <w:marLeft w:val="0"/>
      <w:marRight w:val="0"/>
      <w:marTop w:val="0"/>
      <w:marBottom w:val="0"/>
      <w:divBdr>
        <w:top w:val="none" w:sz="0" w:space="0" w:color="auto"/>
        <w:left w:val="none" w:sz="0" w:space="0" w:color="auto"/>
        <w:bottom w:val="none" w:sz="0" w:space="0" w:color="auto"/>
        <w:right w:val="none" w:sz="0" w:space="0" w:color="auto"/>
      </w:divBdr>
    </w:div>
    <w:div w:id="1756055430">
      <w:bodyDiv w:val="1"/>
      <w:marLeft w:val="0"/>
      <w:marRight w:val="0"/>
      <w:marTop w:val="0"/>
      <w:marBottom w:val="0"/>
      <w:divBdr>
        <w:top w:val="none" w:sz="0" w:space="0" w:color="auto"/>
        <w:left w:val="none" w:sz="0" w:space="0" w:color="auto"/>
        <w:bottom w:val="none" w:sz="0" w:space="0" w:color="auto"/>
        <w:right w:val="none" w:sz="0" w:space="0" w:color="auto"/>
      </w:divBdr>
    </w:div>
    <w:div w:id="1762529894">
      <w:bodyDiv w:val="1"/>
      <w:marLeft w:val="0"/>
      <w:marRight w:val="0"/>
      <w:marTop w:val="0"/>
      <w:marBottom w:val="0"/>
      <w:divBdr>
        <w:top w:val="none" w:sz="0" w:space="0" w:color="auto"/>
        <w:left w:val="none" w:sz="0" w:space="0" w:color="auto"/>
        <w:bottom w:val="none" w:sz="0" w:space="0" w:color="auto"/>
        <w:right w:val="none" w:sz="0" w:space="0" w:color="auto"/>
      </w:divBdr>
    </w:div>
    <w:div w:id="1803225935">
      <w:bodyDiv w:val="1"/>
      <w:marLeft w:val="0"/>
      <w:marRight w:val="0"/>
      <w:marTop w:val="0"/>
      <w:marBottom w:val="0"/>
      <w:divBdr>
        <w:top w:val="none" w:sz="0" w:space="0" w:color="auto"/>
        <w:left w:val="none" w:sz="0" w:space="0" w:color="auto"/>
        <w:bottom w:val="none" w:sz="0" w:space="0" w:color="auto"/>
        <w:right w:val="none" w:sz="0" w:space="0" w:color="auto"/>
      </w:divBdr>
    </w:div>
    <w:div w:id="1810391591">
      <w:bodyDiv w:val="1"/>
      <w:marLeft w:val="0"/>
      <w:marRight w:val="0"/>
      <w:marTop w:val="0"/>
      <w:marBottom w:val="0"/>
      <w:divBdr>
        <w:top w:val="none" w:sz="0" w:space="0" w:color="auto"/>
        <w:left w:val="none" w:sz="0" w:space="0" w:color="auto"/>
        <w:bottom w:val="none" w:sz="0" w:space="0" w:color="auto"/>
        <w:right w:val="none" w:sz="0" w:space="0" w:color="auto"/>
      </w:divBdr>
    </w:div>
    <w:div w:id="1822693856">
      <w:bodyDiv w:val="1"/>
      <w:marLeft w:val="0"/>
      <w:marRight w:val="0"/>
      <w:marTop w:val="0"/>
      <w:marBottom w:val="0"/>
      <w:divBdr>
        <w:top w:val="none" w:sz="0" w:space="0" w:color="auto"/>
        <w:left w:val="none" w:sz="0" w:space="0" w:color="auto"/>
        <w:bottom w:val="none" w:sz="0" w:space="0" w:color="auto"/>
        <w:right w:val="none" w:sz="0" w:space="0" w:color="auto"/>
      </w:divBdr>
    </w:div>
    <w:div w:id="1828283857">
      <w:bodyDiv w:val="1"/>
      <w:marLeft w:val="0"/>
      <w:marRight w:val="0"/>
      <w:marTop w:val="0"/>
      <w:marBottom w:val="0"/>
      <w:divBdr>
        <w:top w:val="none" w:sz="0" w:space="0" w:color="auto"/>
        <w:left w:val="none" w:sz="0" w:space="0" w:color="auto"/>
        <w:bottom w:val="none" w:sz="0" w:space="0" w:color="auto"/>
        <w:right w:val="none" w:sz="0" w:space="0" w:color="auto"/>
      </w:divBdr>
    </w:div>
    <w:div w:id="1838301361">
      <w:bodyDiv w:val="1"/>
      <w:marLeft w:val="0"/>
      <w:marRight w:val="0"/>
      <w:marTop w:val="0"/>
      <w:marBottom w:val="0"/>
      <w:divBdr>
        <w:top w:val="none" w:sz="0" w:space="0" w:color="auto"/>
        <w:left w:val="none" w:sz="0" w:space="0" w:color="auto"/>
        <w:bottom w:val="none" w:sz="0" w:space="0" w:color="auto"/>
        <w:right w:val="none" w:sz="0" w:space="0" w:color="auto"/>
      </w:divBdr>
    </w:div>
    <w:div w:id="1871794401">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14928746">
      <w:bodyDiv w:val="1"/>
      <w:marLeft w:val="0"/>
      <w:marRight w:val="0"/>
      <w:marTop w:val="0"/>
      <w:marBottom w:val="0"/>
      <w:divBdr>
        <w:top w:val="none" w:sz="0" w:space="0" w:color="auto"/>
        <w:left w:val="none" w:sz="0" w:space="0" w:color="auto"/>
        <w:bottom w:val="none" w:sz="0" w:space="0" w:color="auto"/>
        <w:right w:val="none" w:sz="0" w:space="0" w:color="auto"/>
      </w:divBdr>
    </w:div>
    <w:div w:id="1918788482">
      <w:bodyDiv w:val="1"/>
      <w:marLeft w:val="0"/>
      <w:marRight w:val="0"/>
      <w:marTop w:val="0"/>
      <w:marBottom w:val="0"/>
      <w:divBdr>
        <w:top w:val="none" w:sz="0" w:space="0" w:color="auto"/>
        <w:left w:val="none" w:sz="0" w:space="0" w:color="auto"/>
        <w:bottom w:val="none" w:sz="0" w:space="0" w:color="auto"/>
        <w:right w:val="none" w:sz="0" w:space="0" w:color="auto"/>
      </w:divBdr>
    </w:div>
    <w:div w:id="1927377830">
      <w:bodyDiv w:val="1"/>
      <w:marLeft w:val="0"/>
      <w:marRight w:val="0"/>
      <w:marTop w:val="0"/>
      <w:marBottom w:val="0"/>
      <w:divBdr>
        <w:top w:val="none" w:sz="0" w:space="0" w:color="auto"/>
        <w:left w:val="none" w:sz="0" w:space="0" w:color="auto"/>
        <w:bottom w:val="none" w:sz="0" w:space="0" w:color="auto"/>
        <w:right w:val="none" w:sz="0" w:space="0" w:color="auto"/>
      </w:divBdr>
    </w:div>
    <w:div w:id="1963488990">
      <w:bodyDiv w:val="1"/>
      <w:marLeft w:val="0"/>
      <w:marRight w:val="0"/>
      <w:marTop w:val="0"/>
      <w:marBottom w:val="0"/>
      <w:divBdr>
        <w:top w:val="none" w:sz="0" w:space="0" w:color="auto"/>
        <w:left w:val="none" w:sz="0" w:space="0" w:color="auto"/>
        <w:bottom w:val="none" w:sz="0" w:space="0" w:color="auto"/>
        <w:right w:val="none" w:sz="0" w:space="0" w:color="auto"/>
      </w:divBdr>
    </w:div>
    <w:div w:id="1965766128">
      <w:bodyDiv w:val="1"/>
      <w:marLeft w:val="0"/>
      <w:marRight w:val="0"/>
      <w:marTop w:val="0"/>
      <w:marBottom w:val="0"/>
      <w:divBdr>
        <w:top w:val="none" w:sz="0" w:space="0" w:color="auto"/>
        <w:left w:val="none" w:sz="0" w:space="0" w:color="auto"/>
        <w:bottom w:val="none" w:sz="0" w:space="0" w:color="auto"/>
        <w:right w:val="none" w:sz="0" w:space="0" w:color="auto"/>
      </w:divBdr>
    </w:div>
    <w:div w:id="1972858947">
      <w:bodyDiv w:val="1"/>
      <w:marLeft w:val="0"/>
      <w:marRight w:val="0"/>
      <w:marTop w:val="0"/>
      <w:marBottom w:val="0"/>
      <w:divBdr>
        <w:top w:val="none" w:sz="0" w:space="0" w:color="auto"/>
        <w:left w:val="none" w:sz="0" w:space="0" w:color="auto"/>
        <w:bottom w:val="none" w:sz="0" w:space="0" w:color="auto"/>
        <w:right w:val="none" w:sz="0" w:space="0" w:color="auto"/>
      </w:divBdr>
    </w:div>
    <w:div w:id="1984503941">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1996909630">
      <w:bodyDiv w:val="1"/>
      <w:marLeft w:val="0"/>
      <w:marRight w:val="0"/>
      <w:marTop w:val="0"/>
      <w:marBottom w:val="0"/>
      <w:divBdr>
        <w:top w:val="none" w:sz="0" w:space="0" w:color="auto"/>
        <w:left w:val="none" w:sz="0" w:space="0" w:color="auto"/>
        <w:bottom w:val="none" w:sz="0" w:space="0" w:color="auto"/>
        <w:right w:val="none" w:sz="0" w:space="0" w:color="auto"/>
      </w:divBdr>
    </w:div>
    <w:div w:id="2001152565">
      <w:bodyDiv w:val="1"/>
      <w:marLeft w:val="0"/>
      <w:marRight w:val="0"/>
      <w:marTop w:val="0"/>
      <w:marBottom w:val="0"/>
      <w:divBdr>
        <w:top w:val="none" w:sz="0" w:space="0" w:color="auto"/>
        <w:left w:val="none" w:sz="0" w:space="0" w:color="auto"/>
        <w:bottom w:val="none" w:sz="0" w:space="0" w:color="auto"/>
        <w:right w:val="none" w:sz="0" w:space="0" w:color="auto"/>
      </w:divBdr>
    </w:div>
    <w:div w:id="2006202873">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34379150">
      <w:bodyDiv w:val="1"/>
      <w:marLeft w:val="0"/>
      <w:marRight w:val="0"/>
      <w:marTop w:val="0"/>
      <w:marBottom w:val="0"/>
      <w:divBdr>
        <w:top w:val="none" w:sz="0" w:space="0" w:color="auto"/>
        <w:left w:val="none" w:sz="0" w:space="0" w:color="auto"/>
        <w:bottom w:val="none" w:sz="0" w:space="0" w:color="auto"/>
        <w:right w:val="none" w:sz="0" w:space="0" w:color="auto"/>
      </w:divBdr>
    </w:div>
    <w:div w:id="2042129500">
      <w:bodyDiv w:val="1"/>
      <w:marLeft w:val="0"/>
      <w:marRight w:val="0"/>
      <w:marTop w:val="0"/>
      <w:marBottom w:val="0"/>
      <w:divBdr>
        <w:top w:val="none" w:sz="0" w:space="0" w:color="auto"/>
        <w:left w:val="none" w:sz="0" w:space="0" w:color="auto"/>
        <w:bottom w:val="none" w:sz="0" w:space="0" w:color="auto"/>
        <w:right w:val="none" w:sz="0" w:space="0" w:color="auto"/>
      </w:divBdr>
    </w:div>
    <w:div w:id="2042435927">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 w:id="2080590288">
      <w:bodyDiv w:val="1"/>
      <w:marLeft w:val="0"/>
      <w:marRight w:val="0"/>
      <w:marTop w:val="0"/>
      <w:marBottom w:val="0"/>
      <w:divBdr>
        <w:top w:val="none" w:sz="0" w:space="0" w:color="auto"/>
        <w:left w:val="none" w:sz="0" w:space="0" w:color="auto"/>
        <w:bottom w:val="none" w:sz="0" w:space="0" w:color="auto"/>
        <w:right w:val="none" w:sz="0" w:space="0" w:color="auto"/>
      </w:divBdr>
    </w:div>
    <w:div w:id="2108190774">
      <w:bodyDiv w:val="1"/>
      <w:marLeft w:val="0"/>
      <w:marRight w:val="0"/>
      <w:marTop w:val="0"/>
      <w:marBottom w:val="0"/>
      <w:divBdr>
        <w:top w:val="none" w:sz="0" w:space="0" w:color="auto"/>
        <w:left w:val="none" w:sz="0" w:space="0" w:color="auto"/>
        <w:bottom w:val="none" w:sz="0" w:space="0" w:color="auto"/>
        <w:right w:val="none" w:sz="0" w:space="0" w:color="auto"/>
      </w:divBdr>
    </w:div>
    <w:div w:id="2113233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yperlink" Target="file:///C:\Users\nguye\OneDrive\Desktop\BaoCaoDoAn\KLTN2020_NguyenDinhThuan_BuiDucThuanPhat.docx" TargetMode="External"/><Relationship Id="rId42" Type="http://schemas.openxmlformats.org/officeDocument/2006/relationships/hyperlink" Target="file:///C:\Users\nguye\OneDrive\Desktop\BaoCaoDoAn\KLTN2020_NguyenDinhThuan_BuiDucThuanPhat.docx" TargetMode="External"/><Relationship Id="rId63" Type="http://schemas.openxmlformats.org/officeDocument/2006/relationships/hyperlink" Target="file:///C:\Users\nguye\OneDrive\Desktop\BaoCaoDoAn\KLTN2020_NguyenDinhThuan_BuiDucThuanPhat.docx" TargetMode="External"/><Relationship Id="rId84" Type="http://schemas.openxmlformats.org/officeDocument/2006/relationships/hyperlink" Target="file:///C:\Users\nguye\OneDrive\Desktop\BaoCaoDoAn\KLTN2020_NguyenDinhThuan_BuiDucThuanPhat.docx" TargetMode="External"/><Relationship Id="rId138" Type="http://schemas.openxmlformats.org/officeDocument/2006/relationships/image" Target="media/image27.emf"/><Relationship Id="rId159" Type="http://schemas.openxmlformats.org/officeDocument/2006/relationships/image" Target="media/image48.emf"/><Relationship Id="rId170" Type="http://schemas.openxmlformats.org/officeDocument/2006/relationships/image" Target="media/image59.emf"/><Relationship Id="rId191" Type="http://schemas.openxmlformats.org/officeDocument/2006/relationships/image" Target="media/image80.png"/><Relationship Id="rId205" Type="http://schemas.openxmlformats.org/officeDocument/2006/relationships/image" Target="media/image94.png"/><Relationship Id="rId107" Type="http://schemas.openxmlformats.org/officeDocument/2006/relationships/hyperlink" Target="file:///C:\Users\nguye\OneDrive\Desktop\BaoCaoDoAn\KLTN2020_NguyenDinhThuan_BuiDucThuanPhat.docx" TargetMode="External"/><Relationship Id="rId11" Type="http://schemas.openxmlformats.org/officeDocument/2006/relationships/footer" Target="footer1.xml"/><Relationship Id="rId32" Type="http://schemas.openxmlformats.org/officeDocument/2006/relationships/hyperlink" Target="file:///C:\Users\nguye\OneDrive\Desktop\BaoCaoDoAn\KLTN2020_NguyenDinhThuan_BuiDucThuanPhat.docx" TargetMode="External"/><Relationship Id="rId53" Type="http://schemas.openxmlformats.org/officeDocument/2006/relationships/hyperlink" Target="file:///C:\Users\nguye\OneDrive\Desktop\BaoCaoDoAn\KLTN2020_NguyenDinhThuan_BuiDucThuanPhat.docx" TargetMode="External"/><Relationship Id="rId74" Type="http://schemas.openxmlformats.org/officeDocument/2006/relationships/hyperlink" Target="file:///C:\Users\nguye\OneDrive\Desktop\BaoCaoDoAn\KLTN2020_NguyenDinhThuan_BuiDucThuanPhat.docx" TargetMode="External"/><Relationship Id="rId128" Type="http://schemas.openxmlformats.org/officeDocument/2006/relationships/hyperlink" Target="https://github.com/" TargetMode="External"/><Relationship Id="rId149" Type="http://schemas.openxmlformats.org/officeDocument/2006/relationships/image" Target="media/image38.emf"/><Relationship Id="rId5" Type="http://schemas.openxmlformats.org/officeDocument/2006/relationships/settings" Target="settings.xml"/><Relationship Id="rId95" Type="http://schemas.openxmlformats.org/officeDocument/2006/relationships/hyperlink" Target="file:///C:\Users\nguye\OneDrive\Desktop\BaoCaoDoAn\KLTN2020_NguyenDinhThuan_BuiDucThuanPhat.docx" TargetMode="External"/><Relationship Id="rId160" Type="http://schemas.openxmlformats.org/officeDocument/2006/relationships/image" Target="media/image49.emf"/><Relationship Id="rId181" Type="http://schemas.openxmlformats.org/officeDocument/2006/relationships/image" Target="media/image70.emf"/><Relationship Id="rId216" Type="http://schemas.openxmlformats.org/officeDocument/2006/relationships/hyperlink" Target="https://quantrimang.com/android-studio-la-gi-149713?fbclid=IwAR2vT-3OZ-UWwOI9KFwkppgF98cklVujZr_Bui1U8ZmSf3oc0OrEX95SnFo" TargetMode="External"/><Relationship Id="rId22" Type="http://schemas.openxmlformats.org/officeDocument/2006/relationships/hyperlink" Target="file:///C:\Users\nguye\OneDrive\Desktop\BaoCaoDoAn\KLTN2020_NguyenDinhThuan_BuiDucThuanPhat.docx" TargetMode="External"/><Relationship Id="rId43" Type="http://schemas.openxmlformats.org/officeDocument/2006/relationships/hyperlink" Target="file:///C:\Users\nguye\OneDrive\Desktop\BaoCaoDoAn\KLTN2020_NguyenDinhThuan_BuiDucThuanPhat.docx" TargetMode="External"/><Relationship Id="rId64" Type="http://schemas.openxmlformats.org/officeDocument/2006/relationships/hyperlink" Target="file:///C:\Users\nguye\OneDrive\Desktop\BaoCaoDoAn\KLTN2020_NguyenDinhThuan_BuiDucThuanPhat.docx" TargetMode="External"/><Relationship Id="rId118" Type="http://schemas.openxmlformats.org/officeDocument/2006/relationships/image" Target="media/image12.png"/><Relationship Id="rId139" Type="http://schemas.openxmlformats.org/officeDocument/2006/relationships/image" Target="media/image28.emf"/><Relationship Id="rId85" Type="http://schemas.openxmlformats.org/officeDocument/2006/relationships/hyperlink" Target="file:///C:\Users\nguye\OneDrive\Desktop\BaoCaoDoAn\KLTN2020_NguyenDinhThuan_BuiDucThuanPhat.docx" TargetMode="External"/><Relationship Id="rId150" Type="http://schemas.openxmlformats.org/officeDocument/2006/relationships/image" Target="media/image39.emf"/><Relationship Id="rId171" Type="http://schemas.openxmlformats.org/officeDocument/2006/relationships/image" Target="media/image60.emf"/><Relationship Id="rId192" Type="http://schemas.openxmlformats.org/officeDocument/2006/relationships/image" Target="media/image81.png"/><Relationship Id="rId206" Type="http://schemas.openxmlformats.org/officeDocument/2006/relationships/image" Target="media/image95.png"/><Relationship Id="rId12" Type="http://schemas.openxmlformats.org/officeDocument/2006/relationships/footer" Target="footer2.xml"/><Relationship Id="rId33" Type="http://schemas.openxmlformats.org/officeDocument/2006/relationships/hyperlink" Target="file:///C:\Users\nguye\OneDrive\Desktop\BaoCaoDoAn\KLTN2020_NguyenDinhThuan_BuiDucThuanPhat.docx" TargetMode="External"/><Relationship Id="rId108" Type="http://schemas.openxmlformats.org/officeDocument/2006/relationships/image" Target="media/image2.png"/><Relationship Id="rId129" Type="http://schemas.openxmlformats.org/officeDocument/2006/relationships/hyperlink" Target="https://sparxsystems.com/" TargetMode="External"/><Relationship Id="rId54" Type="http://schemas.openxmlformats.org/officeDocument/2006/relationships/hyperlink" Target="file:///C:\Users\nguye\OneDrive\Desktop\BaoCaoDoAn\KLTN2020_NguyenDinhThuan_BuiDucThuanPhat.docx" TargetMode="External"/><Relationship Id="rId75" Type="http://schemas.openxmlformats.org/officeDocument/2006/relationships/hyperlink" Target="file:///C:\Users\nguye\OneDrive\Desktop\BaoCaoDoAn\KLTN2020_NguyenDinhThuan_BuiDucThuanPhat.docx" TargetMode="External"/><Relationship Id="rId96" Type="http://schemas.openxmlformats.org/officeDocument/2006/relationships/hyperlink" Target="file:///C:\Users\nguye\OneDrive\Desktop\BaoCaoDoAn\KLTN2020_NguyenDinhThuan_BuiDucThuanPhat.docx" TargetMode="External"/><Relationship Id="rId140" Type="http://schemas.openxmlformats.org/officeDocument/2006/relationships/image" Target="media/image29.emf"/><Relationship Id="rId161" Type="http://schemas.openxmlformats.org/officeDocument/2006/relationships/image" Target="media/image50.emf"/><Relationship Id="rId182" Type="http://schemas.openxmlformats.org/officeDocument/2006/relationships/image" Target="media/image71.emf"/><Relationship Id="rId217" Type="http://schemas.openxmlformats.org/officeDocument/2006/relationships/hyperlink" Target="https://topdev.vn/blog/github-la-gi/" TargetMode="External"/><Relationship Id="rId6" Type="http://schemas.openxmlformats.org/officeDocument/2006/relationships/webSettings" Target="webSettings.xml"/><Relationship Id="rId23" Type="http://schemas.openxmlformats.org/officeDocument/2006/relationships/hyperlink" Target="file:///C:\Users\nguye\OneDrive\Desktop\BaoCaoDoAn\KLTN2020_NguyenDinhThuan_BuiDucThuanPhat.docx" TargetMode="External"/><Relationship Id="rId119" Type="http://schemas.openxmlformats.org/officeDocument/2006/relationships/image" Target="media/image13.png"/><Relationship Id="rId44" Type="http://schemas.openxmlformats.org/officeDocument/2006/relationships/hyperlink" Target="file:///C:\Users\nguye\OneDrive\Desktop\BaoCaoDoAn\KLTN2020_NguyenDinhThuan_BuiDucThuanPhat.docx" TargetMode="External"/><Relationship Id="rId65" Type="http://schemas.openxmlformats.org/officeDocument/2006/relationships/hyperlink" Target="file:///C:\Users\nguye\OneDrive\Desktop\BaoCaoDoAn\KLTN2020_NguyenDinhThuan_BuiDucThuanPhat.docx" TargetMode="External"/><Relationship Id="rId86" Type="http://schemas.openxmlformats.org/officeDocument/2006/relationships/hyperlink" Target="file:///C:\Users\nguye\OneDrive\Desktop\BaoCaoDoAn\KLTN2020_NguyenDinhThuan_BuiDucThuanPhat.docx" TargetMode="External"/><Relationship Id="rId130" Type="http://schemas.openxmlformats.org/officeDocument/2006/relationships/hyperlink" Target="https://www.mockflow.com/" TargetMode="External"/><Relationship Id="rId151" Type="http://schemas.openxmlformats.org/officeDocument/2006/relationships/image" Target="media/image40.emf"/><Relationship Id="rId172" Type="http://schemas.openxmlformats.org/officeDocument/2006/relationships/image" Target="media/image61.emf"/><Relationship Id="rId193" Type="http://schemas.openxmlformats.org/officeDocument/2006/relationships/image" Target="media/image82.png"/><Relationship Id="rId207" Type="http://schemas.openxmlformats.org/officeDocument/2006/relationships/image" Target="media/image96.png"/><Relationship Id="rId13" Type="http://schemas.openxmlformats.org/officeDocument/2006/relationships/hyperlink" Target="file:///C:\Users\nguye\OneDrive\Desktop\BaoCaoDoAn\KLTN2020_NguyenDinhThuan_BuiDucThuanPhat.docx" TargetMode="External"/><Relationship Id="rId109" Type="http://schemas.openxmlformats.org/officeDocument/2006/relationships/image" Target="media/image3.png"/><Relationship Id="rId34" Type="http://schemas.openxmlformats.org/officeDocument/2006/relationships/hyperlink" Target="file:///C:\Users\nguye\OneDrive\Desktop\BaoCaoDoAn\KLTN2020_NguyenDinhThuan_BuiDucThuanPhat.docx" TargetMode="External"/><Relationship Id="rId55" Type="http://schemas.openxmlformats.org/officeDocument/2006/relationships/hyperlink" Target="file:///C:\Users\nguye\OneDrive\Desktop\BaoCaoDoAn\KLTN2020_NguyenDinhThuan_BuiDucThuanPhat.docx" TargetMode="External"/><Relationship Id="rId76" Type="http://schemas.openxmlformats.org/officeDocument/2006/relationships/hyperlink" Target="file:///C:\Users\nguye\OneDrive\Desktop\BaoCaoDoAn\KLTN2020_NguyenDinhThuan_BuiDucThuanPhat.docx" TargetMode="External"/><Relationship Id="rId97" Type="http://schemas.openxmlformats.org/officeDocument/2006/relationships/hyperlink" Target="file:///C:\Users\nguye\OneDrive\Desktop\BaoCaoDoAn\KLTN2020_NguyenDinhThuan_BuiDucThuanPhat.docx" TargetMode="External"/><Relationship Id="rId120" Type="http://schemas.openxmlformats.org/officeDocument/2006/relationships/image" Target="media/image14.png"/><Relationship Id="rId141" Type="http://schemas.openxmlformats.org/officeDocument/2006/relationships/image" Target="media/image30.emf"/><Relationship Id="rId7" Type="http://schemas.openxmlformats.org/officeDocument/2006/relationships/footnotes" Target="footnotes.xml"/><Relationship Id="rId162" Type="http://schemas.openxmlformats.org/officeDocument/2006/relationships/image" Target="media/image51.emf"/><Relationship Id="rId183" Type="http://schemas.openxmlformats.org/officeDocument/2006/relationships/image" Target="media/image72.emf"/><Relationship Id="rId218" Type="http://schemas.openxmlformats.org/officeDocument/2006/relationships/hyperlink" Target="https://sparxsystems.com/" TargetMode="External"/><Relationship Id="rId24" Type="http://schemas.openxmlformats.org/officeDocument/2006/relationships/hyperlink" Target="file:///C:\Users\nguye\OneDrive\Desktop\BaoCaoDoAn\KLTN2020_NguyenDinhThuan_BuiDucThuanPhat.docx" TargetMode="External"/><Relationship Id="rId45" Type="http://schemas.openxmlformats.org/officeDocument/2006/relationships/hyperlink" Target="file:///C:\Users\nguye\OneDrive\Desktop\BaoCaoDoAn\KLTN2020_NguyenDinhThuan_BuiDucThuanPhat.docx" TargetMode="External"/><Relationship Id="rId66" Type="http://schemas.openxmlformats.org/officeDocument/2006/relationships/hyperlink" Target="file:///C:\Users\nguye\OneDrive\Desktop\BaoCaoDoAn\KLTN2020_NguyenDinhThuan_BuiDucThuanPhat.docx" TargetMode="External"/><Relationship Id="rId87" Type="http://schemas.openxmlformats.org/officeDocument/2006/relationships/hyperlink" Target="file:///C:\Users\nguye\OneDrive\Desktop\BaoCaoDoAn\KLTN2020_NguyenDinhThuan_BuiDucThuanPhat.docx" TargetMode="External"/><Relationship Id="rId110" Type="http://schemas.openxmlformats.org/officeDocument/2006/relationships/image" Target="media/image4.png"/><Relationship Id="rId131" Type="http://schemas.openxmlformats.org/officeDocument/2006/relationships/hyperlink" Target="https://genymotion.softonic.vn/" TargetMode="External"/><Relationship Id="rId152" Type="http://schemas.openxmlformats.org/officeDocument/2006/relationships/image" Target="media/image41.emf"/><Relationship Id="rId173" Type="http://schemas.openxmlformats.org/officeDocument/2006/relationships/image" Target="media/image62.emf"/><Relationship Id="rId194" Type="http://schemas.openxmlformats.org/officeDocument/2006/relationships/image" Target="media/image83.png"/><Relationship Id="rId208" Type="http://schemas.openxmlformats.org/officeDocument/2006/relationships/image" Target="media/image97.png"/><Relationship Id="rId14" Type="http://schemas.openxmlformats.org/officeDocument/2006/relationships/hyperlink" Target="file:///C:\Users\nguye\OneDrive\Desktop\BaoCaoDoAn\KLTN2020_NguyenDinhThuan_BuiDucThuanPhat.docx" TargetMode="External"/><Relationship Id="rId35" Type="http://schemas.openxmlformats.org/officeDocument/2006/relationships/hyperlink" Target="file:///C:\Users\nguye\OneDrive\Desktop\BaoCaoDoAn\KLTN2020_NguyenDinhThuan_BuiDucThuanPhat.docx" TargetMode="External"/><Relationship Id="rId56" Type="http://schemas.openxmlformats.org/officeDocument/2006/relationships/hyperlink" Target="file:///C:\Users\nguye\OneDrive\Desktop\BaoCaoDoAn\KLTN2020_NguyenDinhThuan_BuiDucThuanPhat.docx" TargetMode="External"/><Relationship Id="rId77" Type="http://schemas.openxmlformats.org/officeDocument/2006/relationships/hyperlink" Target="file:///C:\Users\nguye\OneDrive\Desktop\BaoCaoDoAn\KLTN2020_NguyenDinhThuan_BuiDucThuanPhat.docx" TargetMode="External"/><Relationship Id="rId100" Type="http://schemas.openxmlformats.org/officeDocument/2006/relationships/hyperlink" Target="file:///C:\Users\nguye\OneDrive\Desktop\BaoCaoDoAn\KLTN2020_NguyenDinhThuan_BuiDucThuanPhat.docx" TargetMode="External"/><Relationship Id="rId8" Type="http://schemas.openxmlformats.org/officeDocument/2006/relationships/endnotes" Target="endnotes.xml"/><Relationship Id="rId51" Type="http://schemas.openxmlformats.org/officeDocument/2006/relationships/hyperlink" Target="file:///C:\Users\nguye\OneDrive\Desktop\BaoCaoDoAn\KLTN2020_NguyenDinhThuan_BuiDucThuanPhat.docx" TargetMode="External"/><Relationship Id="rId72" Type="http://schemas.openxmlformats.org/officeDocument/2006/relationships/hyperlink" Target="file:///C:\Users\nguye\OneDrive\Desktop\BaoCaoDoAn\KLTN2020_NguyenDinhThuan_BuiDucThuanPhat.docx" TargetMode="External"/><Relationship Id="rId93" Type="http://schemas.openxmlformats.org/officeDocument/2006/relationships/hyperlink" Target="file:///C:\Users\nguye\OneDrive\Desktop\BaoCaoDoAn\KLTN2020_NguyenDinhThuan_BuiDucThuanPhat.docx" TargetMode="External"/><Relationship Id="rId98" Type="http://schemas.openxmlformats.org/officeDocument/2006/relationships/hyperlink" Target="file:///C:\Users\nguye\OneDrive\Desktop\BaoCaoDoAn\KLTN2020_NguyenDinhThuan_BuiDucThuanPhat.docx" TargetMode="External"/><Relationship Id="rId121" Type="http://schemas.openxmlformats.org/officeDocument/2006/relationships/image" Target="media/image15.png"/><Relationship Id="rId142" Type="http://schemas.openxmlformats.org/officeDocument/2006/relationships/image" Target="media/image31.emf"/><Relationship Id="rId163" Type="http://schemas.openxmlformats.org/officeDocument/2006/relationships/image" Target="media/image52.emf"/><Relationship Id="rId184" Type="http://schemas.openxmlformats.org/officeDocument/2006/relationships/image" Target="media/image73.emf"/><Relationship Id="rId189" Type="http://schemas.openxmlformats.org/officeDocument/2006/relationships/image" Target="media/image78.png"/><Relationship Id="rId219" Type="http://schemas.openxmlformats.org/officeDocument/2006/relationships/hyperlink" Target="https://genymotion.softonic.vn/" TargetMode="External"/><Relationship Id="rId3" Type="http://schemas.openxmlformats.org/officeDocument/2006/relationships/numbering" Target="numbering.xml"/><Relationship Id="rId214" Type="http://schemas.openxmlformats.org/officeDocument/2006/relationships/hyperlink" Target="https://viblo.asia/p/shared-preferences-trong-android-1Je5EEvY5nL?fbclid=IwAR2yK3N-EPNW7MJubPV0uFT6CNs1ud9R4WXhUVM4Ey2_ZZVal9rO7E-dNtM" TargetMode="External"/><Relationship Id="rId25" Type="http://schemas.openxmlformats.org/officeDocument/2006/relationships/hyperlink" Target="file:///C:\Users\nguye\OneDrive\Desktop\BaoCaoDoAn\KLTN2020_NguyenDinhThuan_BuiDucThuanPhat.docx" TargetMode="External"/><Relationship Id="rId46" Type="http://schemas.openxmlformats.org/officeDocument/2006/relationships/hyperlink" Target="file:///C:\Users\nguye\OneDrive\Desktop\BaoCaoDoAn\KLTN2020_NguyenDinhThuan_BuiDucThuanPhat.docx" TargetMode="External"/><Relationship Id="rId67" Type="http://schemas.openxmlformats.org/officeDocument/2006/relationships/hyperlink" Target="file:///C:\Users\nguye\OneDrive\Desktop\BaoCaoDoAn\KLTN2020_NguyenDinhThuan_BuiDucThuanPhat.docx" TargetMode="External"/><Relationship Id="rId116" Type="http://schemas.openxmlformats.org/officeDocument/2006/relationships/image" Target="media/image10.png"/><Relationship Id="rId137" Type="http://schemas.openxmlformats.org/officeDocument/2006/relationships/image" Target="media/image26.emf"/><Relationship Id="rId158" Type="http://schemas.openxmlformats.org/officeDocument/2006/relationships/image" Target="media/image47.emf"/><Relationship Id="rId20" Type="http://schemas.openxmlformats.org/officeDocument/2006/relationships/hyperlink" Target="file:///C:\Users\nguye\OneDrive\Desktop\BaoCaoDoAn\KLTN2020_NguyenDinhThuan_BuiDucThuanPhat.docx" TargetMode="External"/><Relationship Id="rId41" Type="http://schemas.openxmlformats.org/officeDocument/2006/relationships/hyperlink" Target="file:///C:\Users\nguye\OneDrive\Desktop\BaoCaoDoAn\KLTN2020_NguyenDinhThuan_BuiDucThuanPhat.docx" TargetMode="External"/><Relationship Id="rId62" Type="http://schemas.openxmlformats.org/officeDocument/2006/relationships/hyperlink" Target="file:///C:\Users\nguye\OneDrive\Desktop\BaoCaoDoAn\KLTN2020_NguyenDinhThuan_BuiDucThuanPhat.docx" TargetMode="External"/><Relationship Id="rId83" Type="http://schemas.openxmlformats.org/officeDocument/2006/relationships/hyperlink" Target="file:///C:\Users\nguye\OneDrive\Desktop\BaoCaoDoAn\KLTN2020_NguyenDinhThuan_BuiDucThuanPhat.docx" TargetMode="External"/><Relationship Id="rId88" Type="http://schemas.openxmlformats.org/officeDocument/2006/relationships/hyperlink" Target="file:///C:\Users\nguye\OneDrive\Desktop\BaoCaoDoAn\KLTN2020_NguyenDinhThuan_BuiDucThuanPhat.docx" TargetMode="External"/><Relationship Id="rId111" Type="http://schemas.openxmlformats.org/officeDocument/2006/relationships/image" Target="media/image5.png"/><Relationship Id="rId132" Type="http://schemas.openxmlformats.org/officeDocument/2006/relationships/image" Target="media/image21.png"/><Relationship Id="rId153" Type="http://schemas.openxmlformats.org/officeDocument/2006/relationships/image" Target="media/image42.emf"/><Relationship Id="rId174" Type="http://schemas.openxmlformats.org/officeDocument/2006/relationships/image" Target="media/image63.emf"/><Relationship Id="rId179" Type="http://schemas.openxmlformats.org/officeDocument/2006/relationships/image" Target="media/image68.emf"/><Relationship Id="rId195" Type="http://schemas.openxmlformats.org/officeDocument/2006/relationships/image" Target="media/image84.png"/><Relationship Id="rId209" Type="http://schemas.openxmlformats.org/officeDocument/2006/relationships/hyperlink" Target="https://mindx.edu.vn/blog/post/lap-trinh-android?fbclid=IwAR1BO4bYtV8LiXjcTbxvRYiGOt1nJECvGLiVRrhJMr1IzS4FZE0OAACA1to" TargetMode="External"/><Relationship Id="rId190" Type="http://schemas.openxmlformats.org/officeDocument/2006/relationships/image" Target="media/image79.png"/><Relationship Id="rId204" Type="http://schemas.openxmlformats.org/officeDocument/2006/relationships/image" Target="media/image93.png"/><Relationship Id="rId220" Type="http://schemas.openxmlformats.org/officeDocument/2006/relationships/header" Target="header2.xml"/><Relationship Id="rId15" Type="http://schemas.openxmlformats.org/officeDocument/2006/relationships/hyperlink" Target="file:///C:\Users\nguye\OneDrive\Desktop\BaoCaoDoAn\KLTN2020_NguyenDinhThuan_BuiDucThuanPhat.docx" TargetMode="External"/><Relationship Id="rId36" Type="http://schemas.openxmlformats.org/officeDocument/2006/relationships/hyperlink" Target="file:///C:\Users\nguye\OneDrive\Desktop\BaoCaoDoAn\KLTN2020_NguyenDinhThuan_BuiDucThuanPhat.docx" TargetMode="External"/><Relationship Id="rId57" Type="http://schemas.openxmlformats.org/officeDocument/2006/relationships/hyperlink" Target="file:///C:\Users\nguye\OneDrive\Desktop\BaoCaoDoAn\KLTN2020_NguyenDinhThuan_BuiDucThuanPhat.docx" TargetMode="External"/><Relationship Id="rId106" Type="http://schemas.openxmlformats.org/officeDocument/2006/relationships/hyperlink" Target="file:///C:\Users\nguye\OneDrive\Desktop\BaoCaoDoAn\KLTN2020_NguyenDinhThuan_BuiDucThuanPhat.docx" TargetMode="External"/><Relationship Id="rId127" Type="http://schemas.openxmlformats.org/officeDocument/2006/relationships/hyperlink" Target="https://developer.android.com/studio/" TargetMode="External"/><Relationship Id="rId10" Type="http://schemas.openxmlformats.org/officeDocument/2006/relationships/header" Target="header1.xml"/><Relationship Id="rId31" Type="http://schemas.openxmlformats.org/officeDocument/2006/relationships/hyperlink" Target="file:///C:\Users\nguye\OneDrive\Desktop\BaoCaoDoAn\KLTN2020_NguyenDinhThuan_BuiDucThuanPhat.docx" TargetMode="External"/><Relationship Id="rId52" Type="http://schemas.openxmlformats.org/officeDocument/2006/relationships/hyperlink" Target="file:///C:\Users\nguye\OneDrive\Desktop\BaoCaoDoAn\KLTN2020_NguyenDinhThuan_BuiDucThuanPhat.docx" TargetMode="External"/><Relationship Id="rId73" Type="http://schemas.openxmlformats.org/officeDocument/2006/relationships/hyperlink" Target="file:///C:\Users\nguye\OneDrive\Desktop\BaoCaoDoAn\KLTN2020_NguyenDinhThuan_BuiDucThuanPhat.docx" TargetMode="External"/><Relationship Id="rId78" Type="http://schemas.openxmlformats.org/officeDocument/2006/relationships/hyperlink" Target="file:///C:\Users\nguye\OneDrive\Desktop\BaoCaoDoAn\KLTN2020_NguyenDinhThuan_BuiDucThuanPhat.docx" TargetMode="External"/><Relationship Id="rId94" Type="http://schemas.openxmlformats.org/officeDocument/2006/relationships/hyperlink" Target="file:///C:\Users\nguye\OneDrive\Desktop\BaoCaoDoAn\KLTN2020_NguyenDinhThuan_BuiDucThuanPhat.docx" TargetMode="External"/><Relationship Id="rId99" Type="http://schemas.openxmlformats.org/officeDocument/2006/relationships/hyperlink" Target="file:///C:\Users\nguye\OneDrive\Desktop\BaoCaoDoAn\KLTN2020_NguyenDinhThuan_BuiDucThuanPhat.docx" TargetMode="External"/><Relationship Id="rId101" Type="http://schemas.openxmlformats.org/officeDocument/2006/relationships/hyperlink" Target="file:///C:\Users\nguye\OneDrive\Desktop\BaoCaoDoAn\KLTN2020_NguyenDinhThuan_BuiDucThuanPhat.docx" TargetMode="External"/><Relationship Id="rId122" Type="http://schemas.openxmlformats.org/officeDocument/2006/relationships/image" Target="media/image16.png"/><Relationship Id="rId143" Type="http://schemas.openxmlformats.org/officeDocument/2006/relationships/image" Target="media/image32.emf"/><Relationship Id="rId148" Type="http://schemas.openxmlformats.org/officeDocument/2006/relationships/image" Target="media/image37.emf"/><Relationship Id="rId164" Type="http://schemas.openxmlformats.org/officeDocument/2006/relationships/image" Target="media/image53.emf"/><Relationship Id="rId169" Type="http://schemas.openxmlformats.org/officeDocument/2006/relationships/image" Target="media/image58.emf"/><Relationship Id="rId185" Type="http://schemas.openxmlformats.org/officeDocument/2006/relationships/image" Target="media/image7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69.emf"/><Relationship Id="rId210" Type="http://schemas.openxmlformats.org/officeDocument/2006/relationships/hyperlink" Target="https://www.devpro.edu.vn/loi-ich-doanh-nghiep-co-duoc-khi-su-dung-ung-dung-android?fbclid=IwAR1Fq6LqVtQJAuLKSXcLjBiW7FxmV-gp5HfLw8srrg4MYSjs9Vq5I4iU-UY" TargetMode="External"/><Relationship Id="rId215" Type="http://schemas.openxmlformats.org/officeDocument/2006/relationships/hyperlink" Target="https://vntalking.com/alarm-manager-trong-android.html?fbclid=IwAR3G52Sf6gig0XXay-n7XZwt97cp-cC7IG_ZIqT7MaY9PsXXbqs7CRzi2Qw" TargetMode="External"/><Relationship Id="rId26" Type="http://schemas.openxmlformats.org/officeDocument/2006/relationships/hyperlink" Target="file:///C:\Users\nguye\OneDrive\Desktop\BaoCaoDoAn\KLTN2020_NguyenDinhThuan_BuiDucThuanPhat.docx" TargetMode="External"/><Relationship Id="rId47" Type="http://schemas.openxmlformats.org/officeDocument/2006/relationships/hyperlink" Target="file:///C:\Users\nguye\OneDrive\Desktop\BaoCaoDoAn\KLTN2020_NguyenDinhThuan_BuiDucThuanPhat.docx" TargetMode="External"/><Relationship Id="rId68" Type="http://schemas.openxmlformats.org/officeDocument/2006/relationships/hyperlink" Target="file:///C:\Users\nguye\OneDrive\Desktop\BaoCaoDoAn\KLTN2020_NguyenDinhThuan_BuiDucThuanPhat.docx" TargetMode="External"/><Relationship Id="rId89" Type="http://schemas.openxmlformats.org/officeDocument/2006/relationships/hyperlink" Target="file:///C:\Users\nguye\OneDrive\Desktop\BaoCaoDoAn\KLTN2020_NguyenDinhThuan_BuiDucThuanPhat.docx" TargetMode="External"/><Relationship Id="rId112" Type="http://schemas.openxmlformats.org/officeDocument/2006/relationships/image" Target="media/image6.png"/><Relationship Id="rId133" Type="http://schemas.openxmlformats.org/officeDocument/2006/relationships/image" Target="media/image22.png"/><Relationship Id="rId154" Type="http://schemas.openxmlformats.org/officeDocument/2006/relationships/image" Target="media/image43.emf"/><Relationship Id="rId175" Type="http://schemas.openxmlformats.org/officeDocument/2006/relationships/image" Target="media/image64.emf"/><Relationship Id="rId196" Type="http://schemas.openxmlformats.org/officeDocument/2006/relationships/image" Target="media/image85.png"/><Relationship Id="rId200" Type="http://schemas.openxmlformats.org/officeDocument/2006/relationships/image" Target="media/image89.png"/><Relationship Id="rId16" Type="http://schemas.openxmlformats.org/officeDocument/2006/relationships/hyperlink" Target="file:///C:\Users\nguye\OneDrive\Desktop\BaoCaoDoAn\KLTN2020_NguyenDinhThuan_BuiDucThuanPhat.docx" TargetMode="External"/><Relationship Id="rId221" Type="http://schemas.openxmlformats.org/officeDocument/2006/relationships/fontTable" Target="fontTable.xml"/><Relationship Id="rId37" Type="http://schemas.openxmlformats.org/officeDocument/2006/relationships/hyperlink" Target="file:///C:\Users\nguye\OneDrive\Desktop\BaoCaoDoAn\KLTN2020_NguyenDinhThuan_BuiDucThuanPhat.docx" TargetMode="External"/><Relationship Id="rId58" Type="http://schemas.openxmlformats.org/officeDocument/2006/relationships/hyperlink" Target="file:///C:\Users\nguye\OneDrive\Desktop\BaoCaoDoAn\KLTN2020_NguyenDinhThuan_BuiDucThuanPhat.docx" TargetMode="External"/><Relationship Id="rId79" Type="http://schemas.openxmlformats.org/officeDocument/2006/relationships/hyperlink" Target="file:///C:\Users\nguye\OneDrive\Desktop\BaoCaoDoAn\KLTN2020_NguyenDinhThuan_BuiDucThuanPhat.docx" TargetMode="External"/><Relationship Id="rId102" Type="http://schemas.openxmlformats.org/officeDocument/2006/relationships/hyperlink" Target="file:///C:\Users\nguye\OneDrive\Desktop\BaoCaoDoAn\KLTN2020_NguyenDinhThuan_BuiDucThuanPhat.docx" TargetMode="External"/><Relationship Id="rId123" Type="http://schemas.openxmlformats.org/officeDocument/2006/relationships/image" Target="media/image17.png"/><Relationship Id="rId144" Type="http://schemas.openxmlformats.org/officeDocument/2006/relationships/image" Target="media/image33.emf"/><Relationship Id="rId90" Type="http://schemas.openxmlformats.org/officeDocument/2006/relationships/hyperlink" Target="file:///C:\Users\nguye\OneDrive\Desktop\BaoCaoDoAn\KLTN2020_NguyenDinhThuan_BuiDucThuanPhat.docx" TargetMode="External"/><Relationship Id="rId165" Type="http://schemas.openxmlformats.org/officeDocument/2006/relationships/image" Target="media/image54.emf"/><Relationship Id="rId186" Type="http://schemas.openxmlformats.org/officeDocument/2006/relationships/image" Target="media/image75.emf"/><Relationship Id="rId211" Type="http://schemas.openxmlformats.org/officeDocument/2006/relationships/hyperlink" Target="https://viblo.asia/p/activity-va-vong-doi-cua-activity-bWrZngRwlxw?fbclid=IwAR1SRSqZKalog_-0wdvLLmJ5qQ_81L4qArAT2OfjogAu3DGvv_Db1FBOrOI" TargetMode="External"/><Relationship Id="rId27" Type="http://schemas.openxmlformats.org/officeDocument/2006/relationships/hyperlink" Target="file:///C:\Users\nguye\OneDrive\Desktop\BaoCaoDoAn\KLTN2020_NguyenDinhThuan_BuiDucThuanPhat.docx" TargetMode="External"/><Relationship Id="rId48" Type="http://schemas.openxmlformats.org/officeDocument/2006/relationships/hyperlink" Target="file:///C:\Users\nguye\OneDrive\Desktop\BaoCaoDoAn\KLTN2020_NguyenDinhThuan_BuiDucThuanPhat.docx" TargetMode="External"/><Relationship Id="rId69" Type="http://schemas.openxmlformats.org/officeDocument/2006/relationships/hyperlink" Target="file:///C:\Users\nguye\OneDrive\Desktop\BaoCaoDoAn\KLTN2020_NguyenDinhThuan_BuiDucThuanPhat.docx" TargetMode="External"/><Relationship Id="rId113" Type="http://schemas.openxmlformats.org/officeDocument/2006/relationships/image" Target="media/image7.png"/><Relationship Id="rId134" Type="http://schemas.openxmlformats.org/officeDocument/2006/relationships/image" Target="media/image23.emf"/><Relationship Id="rId80" Type="http://schemas.openxmlformats.org/officeDocument/2006/relationships/hyperlink" Target="file:///C:\Users\nguye\OneDrive\Desktop\BaoCaoDoAn\KLTN2020_NguyenDinhThuan_BuiDucThuanPhat.docx" TargetMode="External"/><Relationship Id="rId155" Type="http://schemas.openxmlformats.org/officeDocument/2006/relationships/image" Target="media/image44.emf"/><Relationship Id="rId176" Type="http://schemas.openxmlformats.org/officeDocument/2006/relationships/image" Target="media/image65.emf"/><Relationship Id="rId197" Type="http://schemas.openxmlformats.org/officeDocument/2006/relationships/image" Target="media/image86.png"/><Relationship Id="rId201" Type="http://schemas.openxmlformats.org/officeDocument/2006/relationships/image" Target="media/image90.png"/><Relationship Id="rId222" Type="http://schemas.openxmlformats.org/officeDocument/2006/relationships/theme" Target="theme/theme1.xml"/><Relationship Id="rId17" Type="http://schemas.openxmlformats.org/officeDocument/2006/relationships/hyperlink" Target="file:///C:\Users\nguye\OneDrive\Desktop\BaoCaoDoAn\KLTN2020_NguyenDinhThuan_BuiDucThuanPhat.docx" TargetMode="External"/><Relationship Id="rId38" Type="http://schemas.openxmlformats.org/officeDocument/2006/relationships/hyperlink" Target="file:///C:\Users\nguye\OneDrive\Desktop\BaoCaoDoAn\KLTN2020_NguyenDinhThuan_BuiDucThuanPhat.docx" TargetMode="External"/><Relationship Id="rId59" Type="http://schemas.openxmlformats.org/officeDocument/2006/relationships/hyperlink" Target="file:///C:\Users\nguye\OneDrive\Desktop\BaoCaoDoAn\KLTN2020_NguyenDinhThuan_BuiDucThuanPhat.docx" TargetMode="External"/><Relationship Id="rId103" Type="http://schemas.openxmlformats.org/officeDocument/2006/relationships/hyperlink" Target="file:///C:\Users\nguye\OneDrive\Desktop\BaoCaoDoAn\KLTN2020_NguyenDinhThuan_BuiDucThuanPhat.docx" TargetMode="External"/><Relationship Id="rId124" Type="http://schemas.openxmlformats.org/officeDocument/2006/relationships/image" Target="media/image18.png"/><Relationship Id="rId70" Type="http://schemas.openxmlformats.org/officeDocument/2006/relationships/hyperlink" Target="file:///C:\Users\nguye\OneDrive\Desktop\BaoCaoDoAn\KLTN2020_NguyenDinhThuan_BuiDucThuanPhat.docx" TargetMode="External"/><Relationship Id="rId91" Type="http://schemas.openxmlformats.org/officeDocument/2006/relationships/hyperlink" Target="file:///C:\Users\nguye\OneDrive\Desktop\BaoCaoDoAn\KLTN2020_NguyenDinhThuan_BuiDucThuanPhat.docx" TargetMode="External"/><Relationship Id="rId145" Type="http://schemas.openxmlformats.org/officeDocument/2006/relationships/image" Target="media/image34.emf"/><Relationship Id="rId166" Type="http://schemas.openxmlformats.org/officeDocument/2006/relationships/image" Target="media/image55.emf"/><Relationship Id="rId187" Type="http://schemas.openxmlformats.org/officeDocument/2006/relationships/image" Target="media/image76.emf"/><Relationship Id="rId1" Type="http://schemas.openxmlformats.org/officeDocument/2006/relationships/customXml" Target="../customXml/item1.xml"/><Relationship Id="rId212" Type="http://schemas.openxmlformats.org/officeDocument/2006/relationships/hyperlink" Target="https://viblo.asia/p/android-co-the-ban-chua-biet-fragment-eW65GxXLKDO?fbclid=IwAR1Yoxj3lOsO_e6bSEfA5MYI99VcA3rp3nFQb6GogJIEB2X3ZrPGveYc-b4" TargetMode="External"/><Relationship Id="rId28" Type="http://schemas.openxmlformats.org/officeDocument/2006/relationships/hyperlink" Target="file:///C:\Users\nguye\OneDrive\Desktop\BaoCaoDoAn\KLTN2020_NguyenDinhThuan_BuiDucThuanPhat.docx" TargetMode="External"/><Relationship Id="rId49" Type="http://schemas.openxmlformats.org/officeDocument/2006/relationships/hyperlink" Target="file:///C:\Users\nguye\OneDrive\Desktop\BaoCaoDoAn\KLTN2020_NguyenDinhThuan_BuiDucThuanPhat.docx" TargetMode="External"/><Relationship Id="rId114" Type="http://schemas.openxmlformats.org/officeDocument/2006/relationships/image" Target="media/image8.png"/><Relationship Id="rId60" Type="http://schemas.openxmlformats.org/officeDocument/2006/relationships/hyperlink" Target="file:///C:\Users\nguye\OneDrive\Desktop\BaoCaoDoAn\KLTN2020_NguyenDinhThuan_BuiDucThuanPhat.docx" TargetMode="External"/><Relationship Id="rId81" Type="http://schemas.openxmlformats.org/officeDocument/2006/relationships/hyperlink" Target="file:///C:\Users\nguye\OneDrive\Desktop\BaoCaoDoAn\KLTN2020_NguyenDinhThuan_BuiDucThuanPhat.docx" TargetMode="External"/><Relationship Id="rId135" Type="http://schemas.openxmlformats.org/officeDocument/2006/relationships/image" Target="media/image24.emf"/><Relationship Id="rId156" Type="http://schemas.openxmlformats.org/officeDocument/2006/relationships/image" Target="media/image45.emf"/><Relationship Id="rId177" Type="http://schemas.openxmlformats.org/officeDocument/2006/relationships/image" Target="media/image66.emf"/><Relationship Id="rId198" Type="http://schemas.openxmlformats.org/officeDocument/2006/relationships/image" Target="media/image87.png"/><Relationship Id="rId202" Type="http://schemas.openxmlformats.org/officeDocument/2006/relationships/image" Target="media/image91.png"/><Relationship Id="rId18" Type="http://schemas.openxmlformats.org/officeDocument/2006/relationships/hyperlink" Target="file:///C:\Users\nguye\OneDrive\Desktop\BaoCaoDoAn\KLTN2020_NguyenDinhThuan_BuiDucThuanPhat.docx" TargetMode="External"/><Relationship Id="rId39" Type="http://schemas.openxmlformats.org/officeDocument/2006/relationships/hyperlink" Target="file:///C:\Users\nguye\OneDrive\Desktop\BaoCaoDoAn\KLTN2020_NguyenDinhThuan_BuiDucThuanPhat.docx" TargetMode="External"/><Relationship Id="rId50" Type="http://schemas.openxmlformats.org/officeDocument/2006/relationships/hyperlink" Target="file:///C:\Users\nguye\OneDrive\Desktop\BaoCaoDoAn\KLTN2020_NguyenDinhThuan_BuiDucThuanPhat.docx" TargetMode="External"/><Relationship Id="rId104" Type="http://schemas.openxmlformats.org/officeDocument/2006/relationships/hyperlink" Target="file:///C:\Users\nguye\OneDrive\Desktop\BaoCaoDoAn\KLTN2020_NguyenDinhThuan_BuiDucThuanPhat.docx" TargetMode="External"/><Relationship Id="rId125" Type="http://schemas.openxmlformats.org/officeDocument/2006/relationships/image" Target="media/image19.png"/><Relationship Id="rId146" Type="http://schemas.openxmlformats.org/officeDocument/2006/relationships/image" Target="media/image35.emf"/><Relationship Id="rId167" Type="http://schemas.openxmlformats.org/officeDocument/2006/relationships/image" Target="media/image56.emf"/><Relationship Id="rId188" Type="http://schemas.openxmlformats.org/officeDocument/2006/relationships/image" Target="media/image77.emf"/><Relationship Id="rId71" Type="http://schemas.openxmlformats.org/officeDocument/2006/relationships/hyperlink" Target="file:///C:\Users\nguye\OneDrive\Desktop\BaoCaoDoAn\KLTN2020_NguyenDinhThuan_BuiDucThuanPhat.docx" TargetMode="External"/><Relationship Id="rId92" Type="http://schemas.openxmlformats.org/officeDocument/2006/relationships/hyperlink" Target="file:///C:\Users\nguye\OneDrive\Desktop\BaoCaoDoAn\KLTN2020_NguyenDinhThuan_BuiDucThuanPhat.docx" TargetMode="External"/><Relationship Id="rId213" Type="http://schemas.openxmlformats.org/officeDocument/2006/relationships/hyperlink" Target="https://freetuts.net/gioi-thieu-sqlite-sqlite-la-gi-1719.html?fbclid=IwAR2m5wA2-uSjYiKOD460YPz8j1fVA8MR2xLzqfD-Z-mRIdoOFrJFeZNQkDY" TargetMode="External"/><Relationship Id="rId2" Type="http://schemas.openxmlformats.org/officeDocument/2006/relationships/customXml" Target="../customXml/item2.xml"/><Relationship Id="rId29" Type="http://schemas.openxmlformats.org/officeDocument/2006/relationships/hyperlink" Target="file:///C:\Users\nguye\OneDrive\Desktop\BaoCaoDoAn\KLTN2020_NguyenDinhThuan_BuiDucThuanPhat.docx" TargetMode="External"/><Relationship Id="rId40" Type="http://schemas.openxmlformats.org/officeDocument/2006/relationships/hyperlink" Target="file:///C:\Users\nguye\OneDrive\Desktop\BaoCaoDoAn\KLTN2020_NguyenDinhThuan_BuiDucThuanPhat.docx" TargetMode="External"/><Relationship Id="rId115" Type="http://schemas.openxmlformats.org/officeDocument/2006/relationships/image" Target="media/image9.png"/><Relationship Id="rId136" Type="http://schemas.openxmlformats.org/officeDocument/2006/relationships/image" Target="media/image25.emf"/><Relationship Id="rId157" Type="http://schemas.openxmlformats.org/officeDocument/2006/relationships/image" Target="media/image46.emf"/><Relationship Id="rId178" Type="http://schemas.openxmlformats.org/officeDocument/2006/relationships/image" Target="media/image67.emf"/><Relationship Id="rId61" Type="http://schemas.openxmlformats.org/officeDocument/2006/relationships/hyperlink" Target="file:///C:\Users\nguye\OneDrive\Desktop\BaoCaoDoAn\KLTN2020_NguyenDinhThuan_BuiDucThuanPhat.docx" TargetMode="External"/><Relationship Id="rId82" Type="http://schemas.openxmlformats.org/officeDocument/2006/relationships/hyperlink" Target="file:///C:\Users\nguye\OneDrive\Desktop\BaoCaoDoAn\KLTN2020_NguyenDinhThuan_BuiDucThuanPhat.docx" TargetMode="External"/><Relationship Id="rId199" Type="http://schemas.openxmlformats.org/officeDocument/2006/relationships/image" Target="media/image88.png"/><Relationship Id="rId203" Type="http://schemas.openxmlformats.org/officeDocument/2006/relationships/image" Target="media/image92.png"/><Relationship Id="rId19" Type="http://schemas.openxmlformats.org/officeDocument/2006/relationships/hyperlink" Target="file:///C:\Users\nguye\OneDrive\Desktop\BaoCaoDoAn\KLTN2020_NguyenDinhThuan_BuiDucThuanPhat.docx" TargetMode="External"/><Relationship Id="rId30" Type="http://schemas.openxmlformats.org/officeDocument/2006/relationships/hyperlink" Target="file:///C:\Users\nguye\OneDrive\Desktop\BaoCaoDoAn\KLTN2020_NguyenDinhThuan_BuiDucThuanPhat.docx" TargetMode="External"/><Relationship Id="rId105" Type="http://schemas.openxmlformats.org/officeDocument/2006/relationships/hyperlink" Target="file:///C:\Users\nguye\OneDrive\Desktop\BaoCaoDoAn\KLTN2020_NguyenDinhThuan_BuiDucThuanPhat.docx" TargetMode="External"/><Relationship Id="rId126" Type="http://schemas.openxmlformats.org/officeDocument/2006/relationships/image" Target="media/image20.png"/><Relationship Id="rId147" Type="http://schemas.openxmlformats.org/officeDocument/2006/relationships/image" Target="media/image36.emf"/><Relationship Id="rId168" Type="http://schemas.openxmlformats.org/officeDocument/2006/relationships/image" Target="media/image5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73D17-4F3F-48F6-A9A1-9ABD424D3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6337</TotalTime>
  <Pages>155</Pages>
  <Words>19981</Words>
  <Characters>113892</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133606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1720</cp:revision>
  <cp:lastPrinted>2018-01-30T09:19:00Z</cp:lastPrinted>
  <dcterms:created xsi:type="dcterms:W3CDTF">2018-01-26T23:33:00Z</dcterms:created>
  <dcterms:modified xsi:type="dcterms:W3CDTF">2020-07-10T11:13:00Z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