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77777777" w:rsidR="003867BF" w:rsidRDefault="0095530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729408" behindDoc="0" locked="0" layoutInCell="1" allowOverlap="1" wp14:anchorId="7FE481D8" wp14:editId="1A2B1DC0">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noProof/>
              <w:color w:val="4F81BD" w:themeColor="accent1"/>
            </w:rPr>
            <mc:AlternateContent>
              <mc:Choice Requires="wps">
                <w:drawing>
                  <wp:anchor distT="0" distB="0" distL="114300" distR="114300" simplePos="0" relativeHeight="251644416" behindDoc="0" locked="0" layoutInCell="1" allowOverlap="1" wp14:anchorId="137584A6" wp14:editId="03210454">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6C5689" w:rsidRPr="00B239F3" w:rsidRDefault="006C5689">
                                <w:pPr>
                                  <w:spacing w:before="0" w:line="240" w:lineRule="auto"/>
                                  <w:ind w:firstLine="562"/>
                                  <w:jc w:val="center"/>
                                  <w:rPr>
                                    <w:b/>
                                    <w:sz w:val="24"/>
                                  </w:rPr>
                                </w:pPr>
                                <w:r w:rsidRPr="00B239F3">
                                  <w:rPr>
                                    <w:b/>
                                    <w:sz w:val="24"/>
                                  </w:rPr>
                                  <w:t>BỘ CÔNG THƯƠNG</w:t>
                                </w:r>
                              </w:p>
                              <w:p w14:paraId="512BC1FC" w14:textId="135A5BF7" w:rsidR="006C5689" w:rsidRDefault="006C5689">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6C5689" w:rsidRPr="00B239F3" w:rsidRDefault="006C5689">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6pt;margin-top:-9.9pt;width:452.25pt;height:71.2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14:paraId="166238DA" w14:textId="77777777" w:rsidR="006C5689" w:rsidRPr="00B239F3" w:rsidRDefault="006C5689">
                          <w:pPr>
                            <w:spacing w:before="0" w:line="240" w:lineRule="auto"/>
                            <w:ind w:firstLine="562"/>
                            <w:jc w:val="center"/>
                            <w:rPr>
                              <w:b/>
                              <w:sz w:val="24"/>
                            </w:rPr>
                          </w:pPr>
                          <w:r w:rsidRPr="00B239F3">
                            <w:rPr>
                              <w:b/>
                              <w:sz w:val="24"/>
                            </w:rPr>
                            <w:t>BỘ CÔNG THƯƠNG</w:t>
                          </w:r>
                        </w:p>
                        <w:p w14:paraId="512BC1FC" w14:textId="135A5BF7" w:rsidR="006C5689" w:rsidRDefault="006C5689">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6C5689" w:rsidRPr="00B239F3" w:rsidRDefault="006C5689">
                          <w:pPr>
                            <w:spacing w:before="0" w:line="240" w:lineRule="auto"/>
                            <w:ind w:firstLine="562"/>
                            <w:jc w:val="center"/>
                            <w:rPr>
                              <w:b/>
                              <w:sz w:val="24"/>
                            </w:rPr>
                          </w:pPr>
                          <w:r>
                            <w:rPr>
                              <w:b/>
                              <w:sz w:val="24"/>
                            </w:rPr>
                            <w:t>KHOA CÔNG NGHỆ THÔNG TIN</w:t>
                          </w:r>
                        </w:p>
                      </w:txbxContent>
                    </v:textbox>
                  </v:rect>
                </w:pict>
              </mc:Fallback>
            </mc:AlternateContent>
          </w:r>
        </w:p>
        <w:p w14:paraId="45433BFA" w14:textId="77777777" w:rsidR="003867BF" w:rsidRDefault="003867BF">
          <w:pPr>
            <w:pStyle w:val="NoSpacing"/>
            <w:spacing w:before="1540" w:after="240"/>
            <w:jc w:val="center"/>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7C3148C6" w14:textId="1D598505"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41D80F02"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Chuyên ngành đào tạo: Kỹ thuật phần mềm</w:t>
          </w:r>
        </w:p>
        <w:p w14:paraId="0ABFABA0" w14:textId="21072DC9"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36048C">
            <w:rPr>
              <w:rFonts w:ascii="Times New Roman" w:hAnsi="Times New Roman" w:cs="Times New Roman"/>
              <w:b/>
              <w:bCs/>
              <w:color w:val="000000" w:themeColor="text1"/>
              <w:sz w:val="26"/>
              <w:szCs w:val="26"/>
            </w:rPr>
            <w:t xml:space="preserve">Cô </w:t>
          </w:r>
          <w:r w:rsidRPr="00B239F3">
            <w:rPr>
              <w:rFonts w:ascii="Times New Roman" w:hAnsi="Times New Roman" w:cs="Times New Roman"/>
              <w:b/>
              <w:bCs/>
              <w:color w:val="000000" w:themeColor="text1"/>
              <w:sz w:val="26"/>
              <w:szCs w:val="26"/>
            </w:rPr>
            <w:t>Trần Thị Anh Thi</w:t>
          </w:r>
        </w:p>
        <w:p w14:paraId="70E975B7" w14:textId="3C783445"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45024932"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Sinh viên thực hiện 2: Bùi Đức Thuận Phát – 16022781</w:t>
          </w:r>
        </w:p>
        <w:p w14:paraId="1EC08D44" w14:textId="5BF8306F" w:rsidR="00100250" w:rsidRDefault="00100250">
          <w:pPr>
            <w:pStyle w:val="NoSpacing"/>
            <w:spacing w:before="480"/>
            <w:jc w:val="center"/>
            <w:rPr>
              <w:color w:val="4F81BD" w:themeColor="accent1"/>
            </w:rPr>
          </w:pP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58931EC0" w:rsidR="006C11E6" w:rsidRDefault="004F4FF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mc:AlternateContent>
              <mc:Choice Requires="wps">
                <w:drawing>
                  <wp:anchor distT="0" distB="0" distL="114300" distR="114300" simplePos="0" relativeHeight="251736576" behindDoc="0" locked="0" layoutInCell="1" allowOverlap="1" wp14:anchorId="53F8E428" wp14:editId="507D09CF">
                    <wp:simplePos x="0" y="0"/>
                    <wp:positionH relativeFrom="column">
                      <wp:posOffset>-88900</wp:posOffset>
                    </wp:positionH>
                    <wp:positionV relativeFrom="paragraph">
                      <wp:posOffset>-727710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5DF748" w14:textId="784376BD" w:rsidR="006C5689" w:rsidRPr="00B239F3" w:rsidRDefault="006C5689" w:rsidP="006C11E6">
                                <w:pPr>
                                  <w:spacing w:before="0" w:line="240" w:lineRule="auto"/>
                                  <w:ind w:firstLine="562"/>
                                  <w:jc w:val="center"/>
                                  <w:rPr>
                                    <w:b/>
                                    <w:sz w:val="24"/>
                                  </w:rPr>
                                </w:pPr>
                                <w:r>
                                  <w:rPr>
                                    <w:b/>
                                    <w:sz w:val="24"/>
                                  </w:rPr>
                                  <w:t>MINISTRY OF INDUSTRY AND TRADE</w:t>
                                </w:r>
                              </w:p>
                              <w:p w14:paraId="13A87C9D" w14:textId="77777777" w:rsidR="006C5689" w:rsidRDefault="006C5689" w:rsidP="004F4FFD">
                                <w:pPr>
                                  <w:jc w:val="center"/>
                                  <w:rPr>
                                    <w:b/>
                                    <w:sz w:val="24"/>
                                  </w:rPr>
                                </w:pPr>
                                <w:r>
                                  <w:rPr>
                                    <w:b/>
                                  </w:rPr>
                                  <w:t>INDUSTRIAL UNIVERSITY OF HO CHI MINH CITY</w:t>
                                </w:r>
                              </w:p>
                              <w:p w14:paraId="726DAAAF" w14:textId="34885D4C" w:rsidR="006C5689" w:rsidRPr="00B239F3" w:rsidRDefault="006C5689"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7.3pt;width:452.25pt;height:7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" fillcolor="white [3201]" stroked="f" strokeweight="2pt">
                    <v:textbox>
                      <w:txbxContent>
                        <w:p w14:paraId="335DF748" w14:textId="784376BD" w:rsidR="006C5689" w:rsidRPr="00B239F3" w:rsidRDefault="006C5689" w:rsidP="006C11E6">
                          <w:pPr>
                            <w:spacing w:before="0" w:line="240" w:lineRule="auto"/>
                            <w:ind w:firstLine="562"/>
                            <w:jc w:val="center"/>
                            <w:rPr>
                              <w:b/>
                              <w:sz w:val="24"/>
                            </w:rPr>
                          </w:pPr>
                          <w:r>
                            <w:rPr>
                              <w:b/>
                              <w:sz w:val="24"/>
                            </w:rPr>
                            <w:t>MINISTRY OF INDUSTRY AND TRADE</w:t>
                          </w:r>
                        </w:p>
                        <w:p w14:paraId="13A87C9D" w14:textId="77777777" w:rsidR="006C5689" w:rsidRDefault="006C5689" w:rsidP="004F4FFD">
                          <w:pPr>
                            <w:jc w:val="center"/>
                            <w:rPr>
                              <w:b/>
                              <w:sz w:val="24"/>
                            </w:rPr>
                          </w:pPr>
                          <w:r>
                            <w:rPr>
                              <w:b/>
                            </w:rPr>
                            <w:t>INDUSTRIAL UNIVERSITY OF HO CHI MINH CITY</w:t>
                          </w:r>
                        </w:p>
                        <w:p w14:paraId="726DAAAF" w14:textId="34885D4C" w:rsidR="006C5689" w:rsidRPr="00B239F3" w:rsidRDefault="006C5689" w:rsidP="006C11E6">
                          <w:pPr>
                            <w:spacing w:before="0" w:line="240" w:lineRule="auto"/>
                            <w:ind w:firstLine="562"/>
                            <w:jc w:val="center"/>
                            <w:rPr>
                              <w:b/>
                              <w:sz w:val="24"/>
                            </w:rPr>
                          </w:pPr>
                          <w:r>
                            <w:rPr>
                              <w:b/>
                              <w:sz w:val="24"/>
                            </w:rPr>
                            <w:t>FALCUTY OF INFORMATION TECHNOLOGY</w:t>
                          </w:r>
                        </w:p>
                      </w:txbxContent>
                    </v:textbox>
                  </v:rect>
                </w:pict>
              </mc:Fallback>
            </mc:AlternateContent>
          </w:r>
          <w:r w:rsidR="006C11E6">
            <w:rPr>
              <w:noProof/>
              <w:color w:val="4F81BD" w:themeColor="accent1"/>
            </w:rPr>
            <w:drawing>
              <wp:anchor distT="0" distB="0" distL="114300" distR="114300" simplePos="0" relativeHeight="251742720" behindDoc="0" locked="0" layoutInCell="1" allowOverlap="1" wp14:anchorId="02000DA1" wp14:editId="4EB76F3B">
                <wp:simplePos x="0" y="0"/>
                <wp:positionH relativeFrom="column">
                  <wp:posOffset>1552575</wp:posOffset>
                </wp:positionH>
                <wp:positionV relativeFrom="paragraph">
                  <wp:posOffset>388620</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1CA0B87A"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sdt>
          <w:sdtPr>
            <w:rPr>
              <w:rFonts w:ascii="Times New Roman" w:eastAsiaTheme="majorEastAsia" w:hAnsi="Times New Roman" w:cs="Times New Roman"/>
              <w:b/>
              <w:caps/>
              <w:color w:val="000000" w:themeColor="text1"/>
              <w:sz w:val="48"/>
              <w:szCs w:val="48"/>
            </w:rPr>
            <w:alias w:val="Title"/>
            <w:id w:val="-586994221"/>
            <w:dataBinding w:prefixMappings="xmlns:ns0='http://purl.org/dc/elements/1.1/' xmlns:ns1='http://schemas.openxmlformats.org/package/2006/metadata/core-properties' " w:xpath="/ns1:coreProperties[1]/ns0:title[1]" w:storeItemID="{6C3C8BC8-F283-45AE-878A-BAB7291924A1}"/>
            <w:text/>
          </w:sdtPr>
          <w:sdtContent>
            <w:p w14:paraId="1D6A0BFE" w14:textId="57F284A1" w:rsidR="006C11E6" w:rsidRPr="00745141" w:rsidRDefault="0036048C" w:rsidP="006C11E6">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REPORT OF GRADUATION THESIS</w:t>
              </w:r>
            </w:p>
          </w:sdtContent>
        </w:sdt>
        <w:p w14:paraId="085AD436" w14:textId="717CA963" w:rsidR="006C11E6" w:rsidRPr="00B239F3" w:rsidRDefault="00957065" w:rsidP="006C11E6">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PERSONAL FINANCIAL MANAGEMENT APPLICATION</w:t>
          </w:r>
          <w:r w:rsidR="00120F58">
            <w:rPr>
              <w:rFonts w:ascii="Times New Roman" w:hAnsi="Times New Roman" w:cs="Times New Roman"/>
              <w:b/>
              <w:bCs/>
              <w:color w:val="000000" w:themeColor="text1"/>
              <w:sz w:val="32"/>
              <w:szCs w:val="32"/>
            </w:rPr>
            <w:t xml:space="preserve"> FOR STUDENT</w:t>
          </w:r>
          <w:r>
            <w:rPr>
              <w:rFonts w:ascii="Times New Roman" w:hAnsi="Times New Roman" w:cs="Times New Roman"/>
              <w:b/>
              <w:bCs/>
              <w:color w:val="000000" w:themeColor="text1"/>
              <w:sz w:val="32"/>
              <w:szCs w:val="32"/>
            </w:rPr>
            <w:t xml:space="preserve"> ON MOBILE DEVICES</w:t>
          </w:r>
        </w:p>
        <w:p w14:paraId="1F8BD34B" w14:textId="77777777" w:rsidR="006C11E6" w:rsidRDefault="006C11E6" w:rsidP="006C11E6">
          <w:pPr>
            <w:pStyle w:val="NoSpacing"/>
            <w:spacing w:before="480"/>
            <w:jc w:val="center"/>
            <w:rPr>
              <w:color w:val="4F81BD" w:themeColor="accent1"/>
            </w:rPr>
          </w:pPr>
        </w:p>
        <w:p w14:paraId="52359626" w14:textId="77777777" w:rsidR="006C11E6" w:rsidRDefault="006C11E6" w:rsidP="006C11E6">
          <w:pPr>
            <w:pStyle w:val="NoSpacing"/>
            <w:spacing w:before="480"/>
            <w:jc w:val="center"/>
            <w:rPr>
              <w:color w:val="4F81BD" w:themeColor="accent1"/>
            </w:rPr>
          </w:pPr>
        </w:p>
        <w:p w14:paraId="6CCE0898" w14:textId="220CBA2E" w:rsidR="006C11E6" w:rsidRPr="00745141" w:rsidRDefault="0036048C"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Major</w:t>
          </w:r>
          <w:r w:rsidR="006C11E6" w:rsidRPr="00745141">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Software Engineering</w:t>
          </w:r>
        </w:p>
        <w:p w14:paraId="372C926D" w14:textId="35E6D9C0"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Trần Thị Anh Thi</w:t>
          </w:r>
        </w:p>
        <w:p w14:paraId="43FA25F5" w14:textId="71ECDB0A" w:rsidR="006C11E6"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 implementation</w:t>
          </w:r>
          <w:r w:rsidR="006C11E6">
            <w:rPr>
              <w:rFonts w:ascii="Times New Roman" w:hAnsi="Times New Roman" w:cs="Times New Roman"/>
              <w:b/>
              <w:bCs/>
              <w:color w:val="000000" w:themeColor="text1"/>
              <w:sz w:val="26"/>
              <w:szCs w:val="26"/>
            </w:rPr>
            <w:t xml:space="preserve"> 1</w:t>
          </w:r>
          <w:r w:rsidR="006C11E6" w:rsidRPr="00B239F3">
            <w:rPr>
              <w:rFonts w:ascii="Times New Roman" w:hAnsi="Times New Roman" w:cs="Times New Roman"/>
              <w:b/>
              <w:bCs/>
              <w:color w:val="000000" w:themeColor="text1"/>
              <w:sz w:val="26"/>
              <w:szCs w:val="26"/>
            </w:rPr>
            <w:t>: Nguyễn Đình Thuận</w:t>
          </w:r>
          <w:r w:rsidR="006C11E6">
            <w:rPr>
              <w:rFonts w:ascii="Times New Roman" w:hAnsi="Times New Roman" w:cs="Times New Roman"/>
              <w:b/>
              <w:bCs/>
              <w:color w:val="000000" w:themeColor="text1"/>
              <w:sz w:val="26"/>
              <w:szCs w:val="26"/>
            </w:rPr>
            <w:t xml:space="preserve"> – </w:t>
          </w:r>
          <w:r w:rsidR="006C11E6" w:rsidRPr="00B239F3">
            <w:rPr>
              <w:rFonts w:ascii="Times New Roman" w:hAnsi="Times New Roman" w:cs="Times New Roman"/>
              <w:b/>
              <w:bCs/>
              <w:color w:val="000000" w:themeColor="text1"/>
              <w:sz w:val="26"/>
              <w:szCs w:val="26"/>
            </w:rPr>
            <w:t>16073301</w:t>
          </w:r>
        </w:p>
        <w:p w14:paraId="6E8EF0FB" w14:textId="38967285"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Student implementation </w:t>
          </w:r>
          <w:r w:rsidR="006C11E6">
            <w:rPr>
              <w:rFonts w:ascii="Times New Roman" w:hAnsi="Times New Roman" w:cs="Times New Roman"/>
              <w:b/>
              <w:bCs/>
              <w:color w:val="000000" w:themeColor="text1"/>
              <w:sz w:val="26"/>
              <w:szCs w:val="26"/>
            </w:rPr>
            <w:t>2: Bùi Đức Thuận Phát – 16022781</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5B974748" w14:textId="0A5F1A46" w:rsidR="00F467C3" w:rsidRPr="00A81B44" w:rsidRDefault="006C11E6" w:rsidP="00A81B44">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Hồ Chí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4352821"/>
      <w:r w:rsidRPr="00F467C3">
        <w:rPr>
          <w:rFonts w:cs="Times New Roman"/>
        </w:rPr>
        <w:lastRenderedPageBreak/>
        <w:t>LỜI CẢM ƠN</w:t>
      </w:r>
      <w:bookmarkEnd w:id="2"/>
    </w:p>
    <w:p w14:paraId="33725C0E" w14:textId="5C4B66AB" w:rsidR="00F467C3" w:rsidRDefault="00F467C3" w:rsidP="00F467C3">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2F30ADB" w14:textId="0B5F3141" w:rsidR="00F467C3" w:rsidRDefault="00F467C3" w:rsidP="00F467C3">
      <w:pPr>
        <w:spacing w:before="0" w:line="259" w:lineRule="auto"/>
        <w:ind w:firstLine="0"/>
        <w:jc w:val="left"/>
      </w:pPr>
    </w:p>
    <w:p w14:paraId="5DF14847" w14:textId="0C6EB871" w:rsidR="00F467C3" w:rsidRDefault="00F467C3" w:rsidP="00F467C3">
      <w:pPr>
        <w:spacing w:before="0" w:line="259" w:lineRule="auto"/>
        <w:ind w:firstLine="0"/>
        <w:jc w:val="left"/>
      </w:pPr>
    </w:p>
    <w:p w14:paraId="0EA68911" w14:textId="25E505A1" w:rsidR="00F467C3" w:rsidRDefault="00F467C3"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4352822"/>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4352823"/>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4352824"/>
      <w:r>
        <w:lastRenderedPageBreak/>
        <w:t>MỤC LỤC</w:t>
      </w:r>
      <w:bookmarkEnd w:id="0"/>
      <w:bookmarkEnd w:id="5"/>
    </w:p>
    <w:p w14:paraId="751E8C36" w14:textId="322709BA" w:rsidR="0069788C"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4352821" w:history="1">
        <w:r w:rsidR="0069788C" w:rsidRPr="005F1AB0">
          <w:rPr>
            <w:rStyle w:val="Hyperlink"/>
            <w:noProof/>
          </w:rPr>
          <w:t>LỜI CẢM ƠN</w:t>
        </w:r>
        <w:r w:rsidR="0069788C">
          <w:rPr>
            <w:noProof/>
            <w:webHidden/>
          </w:rPr>
          <w:tab/>
        </w:r>
        <w:r w:rsidR="0069788C">
          <w:rPr>
            <w:noProof/>
            <w:webHidden/>
          </w:rPr>
          <w:fldChar w:fldCharType="begin"/>
        </w:r>
        <w:r w:rsidR="0069788C">
          <w:rPr>
            <w:noProof/>
            <w:webHidden/>
          </w:rPr>
          <w:instrText xml:space="preserve"> PAGEREF _Toc44352821 \h </w:instrText>
        </w:r>
        <w:r w:rsidR="0069788C">
          <w:rPr>
            <w:noProof/>
            <w:webHidden/>
          </w:rPr>
        </w:r>
        <w:r w:rsidR="0069788C">
          <w:rPr>
            <w:noProof/>
            <w:webHidden/>
          </w:rPr>
          <w:fldChar w:fldCharType="separate"/>
        </w:r>
        <w:r w:rsidR="0069788C">
          <w:rPr>
            <w:noProof/>
            <w:webHidden/>
          </w:rPr>
          <w:t>1</w:t>
        </w:r>
        <w:r w:rsidR="0069788C">
          <w:rPr>
            <w:noProof/>
            <w:webHidden/>
          </w:rPr>
          <w:fldChar w:fldCharType="end"/>
        </w:r>
      </w:hyperlink>
    </w:p>
    <w:p w14:paraId="2FF5F266" w14:textId="35F276CA" w:rsidR="0069788C" w:rsidRDefault="006C5689">
      <w:pPr>
        <w:pStyle w:val="TOC1"/>
        <w:rPr>
          <w:rFonts w:asciiTheme="minorHAnsi" w:eastAsiaTheme="minorEastAsia" w:hAnsiTheme="minorHAnsi" w:cstheme="minorBidi"/>
          <w:noProof/>
          <w:sz w:val="22"/>
          <w:szCs w:val="22"/>
        </w:rPr>
      </w:pPr>
      <w:hyperlink w:anchor="_Toc44352822" w:history="1">
        <w:r w:rsidR="0069788C" w:rsidRPr="005F1AB0">
          <w:rPr>
            <w:rStyle w:val="Hyperlink"/>
            <w:noProof/>
          </w:rPr>
          <w:t>NHẬN XÉT VÀ ĐÁNH GIÁ CỦA GIÁO VIÊN HƯỚNG DẪN</w:t>
        </w:r>
        <w:r w:rsidR="0069788C">
          <w:rPr>
            <w:noProof/>
            <w:webHidden/>
          </w:rPr>
          <w:tab/>
        </w:r>
        <w:r w:rsidR="0069788C">
          <w:rPr>
            <w:noProof/>
            <w:webHidden/>
          </w:rPr>
          <w:fldChar w:fldCharType="begin"/>
        </w:r>
        <w:r w:rsidR="0069788C">
          <w:rPr>
            <w:noProof/>
            <w:webHidden/>
          </w:rPr>
          <w:instrText xml:space="preserve"> PAGEREF _Toc44352822 \h </w:instrText>
        </w:r>
        <w:r w:rsidR="0069788C">
          <w:rPr>
            <w:noProof/>
            <w:webHidden/>
          </w:rPr>
        </w:r>
        <w:r w:rsidR="0069788C">
          <w:rPr>
            <w:noProof/>
            <w:webHidden/>
          </w:rPr>
          <w:fldChar w:fldCharType="separate"/>
        </w:r>
        <w:r w:rsidR="0069788C">
          <w:rPr>
            <w:noProof/>
            <w:webHidden/>
          </w:rPr>
          <w:t>2</w:t>
        </w:r>
        <w:r w:rsidR="0069788C">
          <w:rPr>
            <w:noProof/>
            <w:webHidden/>
          </w:rPr>
          <w:fldChar w:fldCharType="end"/>
        </w:r>
      </w:hyperlink>
    </w:p>
    <w:p w14:paraId="0960F36C" w14:textId="5B0C3211" w:rsidR="0069788C" w:rsidRDefault="006C5689">
      <w:pPr>
        <w:pStyle w:val="TOC1"/>
        <w:rPr>
          <w:rFonts w:asciiTheme="minorHAnsi" w:eastAsiaTheme="minorEastAsia" w:hAnsiTheme="minorHAnsi" w:cstheme="minorBidi"/>
          <w:noProof/>
          <w:sz w:val="22"/>
          <w:szCs w:val="22"/>
        </w:rPr>
      </w:pPr>
      <w:hyperlink w:anchor="_Toc44352823" w:history="1">
        <w:r w:rsidR="0069788C" w:rsidRPr="005F1AB0">
          <w:rPr>
            <w:rStyle w:val="Hyperlink"/>
            <w:noProof/>
          </w:rPr>
          <w:t>NHẬN XÉT VÀ ĐÁNH GIÁ CỦA GIÁO VIÊN PHẢN BIỆN</w:t>
        </w:r>
        <w:r w:rsidR="0069788C">
          <w:rPr>
            <w:noProof/>
            <w:webHidden/>
          </w:rPr>
          <w:tab/>
        </w:r>
        <w:r w:rsidR="0069788C">
          <w:rPr>
            <w:noProof/>
            <w:webHidden/>
          </w:rPr>
          <w:fldChar w:fldCharType="begin"/>
        </w:r>
        <w:r w:rsidR="0069788C">
          <w:rPr>
            <w:noProof/>
            <w:webHidden/>
          </w:rPr>
          <w:instrText xml:space="preserve"> PAGEREF _Toc44352823 \h </w:instrText>
        </w:r>
        <w:r w:rsidR="0069788C">
          <w:rPr>
            <w:noProof/>
            <w:webHidden/>
          </w:rPr>
        </w:r>
        <w:r w:rsidR="0069788C">
          <w:rPr>
            <w:noProof/>
            <w:webHidden/>
          </w:rPr>
          <w:fldChar w:fldCharType="separate"/>
        </w:r>
        <w:r w:rsidR="0069788C">
          <w:rPr>
            <w:noProof/>
            <w:webHidden/>
          </w:rPr>
          <w:t>3</w:t>
        </w:r>
        <w:r w:rsidR="0069788C">
          <w:rPr>
            <w:noProof/>
            <w:webHidden/>
          </w:rPr>
          <w:fldChar w:fldCharType="end"/>
        </w:r>
      </w:hyperlink>
    </w:p>
    <w:p w14:paraId="67672AD5" w14:textId="4E9F0CBE" w:rsidR="0069788C" w:rsidRDefault="006C5689">
      <w:pPr>
        <w:pStyle w:val="TOC1"/>
        <w:rPr>
          <w:rFonts w:asciiTheme="minorHAnsi" w:eastAsiaTheme="minorEastAsia" w:hAnsiTheme="minorHAnsi" w:cstheme="minorBidi"/>
          <w:noProof/>
          <w:sz w:val="22"/>
          <w:szCs w:val="22"/>
        </w:rPr>
      </w:pPr>
      <w:hyperlink w:anchor="_Toc44352824" w:history="1">
        <w:r w:rsidR="0069788C" w:rsidRPr="005F1AB0">
          <w:rPr>
            <w:rStyle w:val="Hyperlink"/>
            <w:noProof/>
          </w:rPr>
          <w:t>MỤC LỤC</w:t>
        </w:r>
        <w:r w:rsidR="0069788C">
          <w:rPr>
            <w:noProof/>
            <w:webHidden/>
          </w:rPr>
          <w:tab/>
        </w:r>
        <w:r w:rsidR="0069788C">
          <w:rPr>
            <w:noProof/>
            <w:webHidden/>
          </w:rPr>
          <w:fldChar w:fldCharType="begin"/>
        </w:r>
        <w:r w:rsidR="0069788C">
          <w:rPr>
            <w:noProof/>
            <w:webHidden/>
          </w:rPr>
          <w:instrText xml:space="preserve"> PAGEREF _Toc44352824 \h </w:instrText>
        </w:r>
        <w:r w:rsidR="0069788C">
          <w:rPr>
            <w:noProof/>
            <w:webHidden/>
          </w:rPr>
        </w:r>
        <w:r w:rsidR="0069788C">
          <w:rPr>
            <w:noProof/>
            <w:webHidden/>
          </w:rPr>
          <w:fldChar w:fldCharType="separate"/>
        </w:r>
        <w:r w:rsidR="0069788C">
          <w:rPr>
            <w:noProof/>
            <w:webHidden/>
          </w:rPr>
          <w:t>4</w:t>
        </w:r>
        <w:r w:rsidR="0069788C">
          <w:rPr>
            <w:noProof/>
            <w:webHidden/>
          </w:rPr>
          <w:fldChar w:fldCharType="end"/>
        </w:r>
      </w:hyperlink>
    </w:p>
    <w:p w14:paraId="7BE31AD9" w14:textId="11736623" w:rsidR="0069788C" w:rsidRDefault="006C5689">
      <w:pPr>
        <w:pStyle w:val="TOC1"/>
        <w:rPr>
          <w:rFonts w:asciiTheme="minorHAnsi" w:eastAsiaTheme="minorEastAsia" w:hAnsiTheme="minorHAnsi" w:cstheme="minorBidi"/>
          <w:noProof/>
          <w:sz w:val="22"/>
          <w:szCs w:val="22"/>
        </w:rPr>
      </w:pPr>
      <w:hyperlink w:anchor="_Toc44352825" w:history="1">
        <w:r w:rsidR="0069788C" w:rsidRPr="005F1AB0">
          <w:rPr>
            <w:rStyle w:val="Hyperlink"/>
            <w:noProof/>
          </w:rPr>
          <w:t>DANH MỤC CÁC HÌNH ẢNH</w:t>
        </w:r>
        <w:r w:rsidR="0069788C">
          <w:rPr>
            <w:noProof/>
            <w:webHidden/>
          </w:rPr>
          <w:tab/>
        </w:r>
        <w:r w:rsidR="0069788C">
          <w:rPr>
            <w:noProof/>
            <w:webHidden/>
          </w:rPr>
          <w:fldChar w:fldCharType="begin"/>
        </w:r>
        <w:r w:rsidR="0069788C">
          <w:rPr>
            <w:noProof/>
            <w:webHidden/>
          </w:rPr>
          <w:instrText xml:space="preserve"> PAGEREF _Toc44352825 \h </w:instrText>
        </w:r>
        <w:r w:rsidR="0069788C">
          <w:rPr>
            <w:noProof/>
            <w:webHidden/>
          </w:rPr>
        </w:r>
        <w:r w:rsidR="0069788C">
          <w:rPr>
            <w:noProof/>
            <w:webHidden/>
          </w:rPr>
          <w:fldChar w:fldCharType="separate"/>
        </w:r>
        <w:r w:rsidR="0069788C">
          <w:rPr>
            <w:noProof/>
            <w:webHidden/>
          </w:rPr>
          <w:t>7</w:t>
        </w:r>
        <w:r w:rsidR="0069788C">
          <w:rPr>
            <w:noProof/>
            <w:webHidden/>
          </w:rPr>
          <w:fldChar w:fldCharType="end"/>
        </w:r>
      </w:hyperlink>
    </w:p>
    <w:p w14:paraId="5289DF22" w14:textId="45125791" w:rsidR="0069788C" w:rsidRDefault="006C5689">
      <w:pPr>
        <w:pStyle w:val="TOC1"/>
        <w:rPr>
          <w:rFonts w:asciiTheme="minorHAnsi" w:eastAsiaTheme="minorEastAsia" w:hAnsiTheme="minorHAnsi" w:cstheme="minorBidi"/>
          <w:noProof/>
          <w:sz w:val="22"/>
          <w:szCs w:val="22"/>
        </w:rPr>
      </w:pPr>
      <w:hyperlink w:anchor="_Toc44352826" w:history="1">
        <w:r w:rsidR="0069788C" w:rsidRPr="005F1AB0">
          <w:rPr>
            <w:rStyle w:val="Hyperlink"/>
            <w:noProof/>
          </w:rPr>
          <w:t>DANH MỤC CÁC BẢNG BIỂU</w:t>
        </w:r>
        <w:r w:rsidR="0069788C">
          <w:rPr>
            <w:noProof/>
            <w:webHidden/>
          </w:rPr>
          <w:tab/>
        </w:r>
        <w:r w:rsidR="0069788C">
          <w:rPr>
            <w:noProof/>
            <w:webHidden/>
          </w:rPr>
          <w:fldChar w:fldCharType="begin"/>
        </w:r>
        <w:r w:rsidR="0069788C">
          <w:rPr>
            <w:noProof/>
            <w:webHidden/>
          </w:rPr>
          <w:instrText xml:space="preserve"> PAGEREF _Toc44352826 \h </w:instrText>
        </w:r>
        <w:r w:rsidR="0069788C">
          <w:rPr>
            <w:noProof/>
            <w:webHidden/>
          </w:rPr>
        </w:r>
        <w:r w:rsidR="0069788C">
          <w:rPr>
            <w:noProof/>
            <w:webHidden/>
          </w:rPr>
          <w:fldChar w:fldCharType="separate"/>
        </w:r>
        <w:r w:rsidR="0069788C">
          <w:rPr>
            <w:noProof/>
            <w:webHidden/>
          </w:rPr>
          <w:t>8</w:t>
        </w:r>
        <w:r w:rsidR="0069788C">
          <w:rPr>
            <w:noProof/>
            <w:webHidden/>
          </w:rPr>
          <w:fldChar w:fldCharType="end"/>
        </w:r>
      </w:hyperlink>
    </w:p>
    <w:p w14:paraId="0E41EF33" w14:textId="2F8FBBEC" w:rsidR="0069788C" w:rsidRDefault="006C5689">
      <w:pPr>
        <w:pStyle w:val="TOC1"/>
        <w:rPr>
          <w:rFonts w:asciiTheme="minorHAnsi" w:eastAsiaTheme="minorEastAsia" w:hAnsiTheme="minorHAnsi" w:cstheme="minorBidi"/>
          <w:noProof/>
          <w:sz w:val="22"/>
          <w:szCs w:val="22"/>
        </w:rPr>
      </w:pPr>
      <w:hyperlink w:anchor="_Toc44352827" w:history="1">
        <w:r w:rsidR="0069788C" w:rsidRPr="005F1AB0">
          <w:rPr>
            <w:rStyle w:val="Hyperlink"/>
            <w:noProof/>
          </w:rPr>
          <w:t>DANH MỤC CÁC TỪ VIẾT TẮT</w:t>
        </w:r>
        <w:r w:rsidR="0069788C">
          <w:rPr>
            <w:noProof/>
            <w:webHidden/>
          </w:rPr>
          <w:tab/>
        </w:r>
        <w:r w:rsidR="0069788C">
          <w:rPr>
            <w:noProof/>
            <w:webHidden/>
          </w:rPr>
          <w:fldChar w:fldCharType="begin"/>
        </w:r>
        <w:r w:rsidR="0069788C">
          <w:rPr>
            <w:noProof/>
            <w:webHidden/>
          </w:rPr>
          <w:instrText xml:space="preserve"> PAGEREF _Toc44352827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28234D2" w14:textId="64CF8389" w:rsidR="0069788C" w:rsidRDefault="006C5689">
      <w:pPr>
        <w:pStyle w:val="TOC1"/>
        <w:rPr>
          <w:rFonts w:asciiTheme="minorHAnsi" w:eastAsiaTheme="minorEastAsia" w:hAnsiTheme="minorHAnsi" w:cstheme="minorBidi"/>
          <w:noProof/>
          <w:sz w:val="22"/>
          <w:szCs w:val="22"/>
        </w:rPr>
      </w:pPr>
      <w:hyperlink w:anchor="_Toc44352828" w:history="1">
        <w:r w:rsidR="0069788C" w:rsidRPr="005F1AB0">
          <w:rPr>
            <w:rStyle w:val="Hyperlink"/>
            <w:noProof/>
          </w:rPr>
          <w:t>LỜI MỞ ĐẦU</w:t>
        </w:r>
        <w:r w:rsidR="0069788C">
          <w:rPr>
            <w:noProof/>
            <w:webHidden/>
          </w:rPr>
          <w:tab/>
        </w:r>
        <w:r w:rsidR="0069788C">
          <w:rPr>
            <w:noProof/>
            <w:webHidden/>
          </w:rPr>
          <w:fldChar w:fldCharType="begin"/>
        </w:r>
        <w:r w:rsidR="0069788C">
          <w:rPr>
            <w:noProof/>
            <w:webHidden/>
          </w:rPr>
          <w:instrText xml:space="preserve"> PAGEREF _Toc44352828 \h </w:instrText>
        </w:r>
        <w:r w:rsidR="0069788C">
          <w:rPr>
            <w:noProof/>
            <w:webHidden/>
          </w:rPr>
        </w:r>
        <w:r w:rsidR="0069788C">
          <w:rPr>
            <w:noProof/>
            <w:webHidden/>
          </w:rPr>
          <w:fldChar w:fldCharType="separate"/>
        </w:r>
        <w:r w:rsidR="0069788C">
          <w:rPr>
            <w:noProof/>
            <w:webHidden/>
          </w:rPr>
          <w:t>8</w:t>
        </w:r>
        <w:r w:rsidR="0069788C">
          <w:rPr>
            <w:noProof/>
            <w:webHidden/>
          </w:rPr>
          <w:fldChar w:fldCharType="end"/>
        </w:r>
      </w:hyperlink>
    </w:p>
    <w:p w14:paraId="28312618" w14:textId="7739FED4" w:rsidR="0069788C" w:rsidRDefault="006C5689">
      <w:pPr>
        <w:pStyle w:val="TOC1"/>
        <w:rPr>
          <w:rFonts w:asciiTheme="minorHAnsi" w:eastAsiaTheme="minorEastAsia" w:hAnsiTheme="minorHAnsi" w:cstheme="minorBidi"/>
          <w:noProof/>
          <w:sz w:val="22"/>
          <w:szCs w:val="22"/>
        </w:rPr>
      </w:pPr>
      <w:hyperlink w:anchor="_Toc44352829" w:history="1">
        <w:r w:rsidR="0069788C" w:rsidRPr="005F1AB0">
          <w:rPr>
            <w:rStyle w:val="Hyperlink"/>
            <w:noProof/>
          </w:rPr>
          <w:t>CHƯƠNG 1 : GIỚI THIỆU</w:t>
        </w:r>
        <w:r w:rsidR="0069788C">
          <w:rPr>
            <w:noProof/>
            <w:webHidden/>
          </w:rPr>
          <w:tab/>
        </w:r>
        <w:r w:rsidR="0069788C">
          <w:rPr>
            <w:noProof/>
            <w:webHidden/>
          </w:rPr>
          <w:fldChar w:fldCharType="begin"/>
        </w:r>
        <w:r w:rsidR="0069788C">
          <w:rPr>
            <w:noProof/>
            <w:webHidden/>
          </w:rPr>
          <w:instrText xml:space="preserve"> PAGEREF _Toc44352829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008F3D57" w14:textId="71BFD5CC" w:rsidR="0069788C" w:rsidRDefault="006C5689">
      <w:pPr>
        <w:pStyle w:val="TOC2"/>
        <w:rPr>
          <w:rFonts w:asciiTheme="minorHAnsi" w:eastAsiaTheme="minorEastAsia" w:hAnsiTheme="minorHAnsi" w:cstheme="minorBidi"/>
          <w:noProof/>
          <w:sz w:val="22"/>
          <w:szCs w:val="22"/>
        </w:rPr>
      </w:pPr>
      <w:hyperlink w:anchor="_Toc44352830" w:history="1">
        <w:r w:rsidR="0069788C" w:rsidRPr="005F1AB0">
          <w:rPr>
            <w:rStyle w:val="Hyperlink"/>
            <w:noProof/>
          </w:rPr>
          <w:t>1.1 Tổng quan</w:t>
        </w:r>
        <w:r w:rsidR="0069788C">
          <w:rPr>
            <w:noProof/>
            <w:webHidden/>
          </w:rPr>
          <w:tab/>
        </w:r>
        <w:r w:rsidR="0069788C">
          <w:rPr>
            <w:noProof/>
            <w:webHidden/>
          </w:rPr>
          <w:fldChar w:fldCharType="begin"/>
        </w:r>
        <w:r w:rsidR="0069788C">
          <w:rPr>
            <w:noProof/>
            <w:webHidden/>
          </w:rPr>
          <w:instrText xml:space="preserve"> PAGEREF _Toc44352830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230E52F" w14:textId="0129E3E6" w:rsidR="0069788C" w:rsidRDefault="006C5689">
      <w:pPr>
        <w:pStyle w:val="TOC2"/>
        <w:rPr>
          <w:rFonts w:asciiTheme="minorHAnsi" w:eastAsiaTheme="minorEastAsia" w:hAnsiTheme="minorHAnsi" w:cstheme="minorBidi"/>
          <w:noProof/>
          <w:sz w:val="22"/>
          <w:szCs w:val="22"/>
        </w:rPr>
      </w:pPr>
      <w:hyperlink w:anchor="_Toc44352831" w:history="1">
        <w:r w:rsidR="0069788C" w:rsidRPr="005F1AB0">
          <w:rPr>
            <w:rStyle w:val="Hyperlink"/>
            <w:noProof/>
          </w:rPr>
          <w:t>1.2 Mục tiêu đề tài</w:t>
        </w:r>
        <w:r w:rsidR="0069788C">
          <w:rPr>
            <w:noProof/>
            <w:webHidden/>
          </w:rPr>
          <w:tab/>
        </w:r>
        <w:r w:rsidR="0069788C">
          <w:rPr>
            <w:noProof/>
            <w:webHidden/>
          </w:rPr>
          <w:fldChar w:fldCharType="begin"/>
        </w:r>
        <w:r w:rsidR="0069788C">
          <w:rPr>
            <w:noProof/>
            <w:webHidden/>
          </w:rPr>
          <w:instrText xml:space="preserve"> PAGEREF _Toc44352831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78D506DA" w14:textId="259C2CB2" w:rsidR="0069788C" w:rsidRDefault="006C5689">
      <w:pPr>
        <w:pStyle w:val="TOC2"/>
        <w:rPr>
          <w:rFonts w:asciiTheme="minorHAnsi" w:eastAsiaTheme="minorEastAsia" w:hAnsiTheme="minorHAnsi" w:cstheme="minorBidi"/>
          <w:noProof/>
          <w:sz w:val="22"/>
          <w:szCs w:val="22"/>
        </w:rPr>
      </w:pPr>
      <w:hyperlink w:anchor="_Toc44352832" w:history="1">
        <w:r w:rsidR="0069788C" w:rsidRPr="005F1AB0">
          <w:rPr>
            <w:rStyle w:val="Hyperlink"/>
            <w:noProof/>
          </w:rPr>
          <w:t>1.3 Phạm vi đề tài</w:t>
        </w:r>
        <w:r w:rsidR="0069788C">
          <w:rPr>
            <w:noProof/>
            <w:webHidden/>
          </w:rPr>
          <w:tab/>
        </w:r>
        <w:r w:rsidR="0069788C">
          <w:rPr>
            <w:noProof/>
            <w:webHidden/>
          </w:rPr>
          <w:fldChar w:fldCharType="begin"/>
        </w:r>
        <w:r w:rsidR="0069788C">
          <w:rPr>
            <w:noProof/>
            <w:webHidden/>
          </w:rPr>
          <w:instrText xml:space="preserve"> PAGEREF _Toc44352832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F74C92E" w14:textId="1F26B042" w:rsidR="0069788C" w:rsidRDefault="006C5689">
      <w:pPr>
        <w:pStyle w:val="TOC2"/>
        <w:rPr>
          <w:rFonts w:asciiTheme="minorHAnsi" w:eastAsiaTheme="minorEastAsia" w:hAnsiTheme="minorHAnsi" w:cstheme="minorBidi"/>
          <w:noProof/>
          <w:sz w:val="22"/>
          <w:szCs w:val="22"/>
        </w:rPr>
      </w:pPr>
      <w:hyperlink w:anchor="_Toc44352833" w:history="1">
        <w:r w:rsidR="0069788C" w:rsidRPr="005F1AB0">
          <w:rPr>
            <w:rStyle w:val="Hyperlink"/>
            <w:noProof/>
          </w:rPr>
          <w:t>1.4 Mô tả yêu cầu chức năng</w:t>
        </w:r>
        <w:r w:rsidR="0069788C">
          <w:rPr>
            <w:noProof/>
            <w:webHidden/>
          </w:rPr>
          <w:tab/>
        </w:r>
        <w:r w:rsidR="0069788C">
          <w:rPr>
            <w:noProof/>
            <w:webHidden/>
          </w:rPr>
          <w:fldChar w:fldCharType="begin"/>
        </w:r>
        <w:r w:rsidR="0069788C">
          <w:rPr>
            <w:noProof/>
            <w:webHidden/>
          </w:rPr>
          <w:instrText xml:space="preserve"> PAGEREF _Toc44352833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5E569BD6" w14:textId="66CECA5F" w:rsidR="0069788C" w:rsidRDefault="006C5689">
      <w:pPr>
        <w:pStyle w:val="TOC1"/>
        <w:rPr>
          <w:rFonts w:asciiTheme="minorHAnsi" w:eastAsiaTheme="minorEastAsia" w:hAnsiTheme="minorHAnsi" w:cstheme="minorBidi"/>
          <w:noProof/>
          <w:sz w:val="22"/>
          <w:szCs w:val="22"/>
        </w:rPr>
      </w:pPr>
      <w:hyperlink w:anchor="_Toc44352834" w:history="1">
        <w:r w:rsidR="0069788C" w:rsidRPr="005F1AB0">
          <w:rPr>
            <w:rStyle w:val="Hyperlink"/>
            <w:noProof/>
          </w:rPr>
          <w:t>CHƯƠNG 2 : CƠ SỞ LÝ THUYẾT</w:t>
        </w:r>
        <w:r w:rsidR="0069788C">
          <w:rPr>
            <w:noProof/>
            <w:webHidden/>
          </w:rPr>
          <w:tab/>
        </w:r>
        <w:r w:rsidR="0069788C">
          <w:rPr>
            <w:noProof/>
            <w:webHidden/>
          </w:rPr>
          <w:fldChar w:fldCharType="begin"/>
        </w:r>
        <w:r w:rsidR="0069788C">
          <w:rPr>
            <w:noProof/>
            <w:webHidden/>
          </w:rPr>
          <w:instrText xml:space="preserve"> PAGEREF _Toc44352834 \h </w:instrText>
        </w:r>
        <w:r w:rsidR="0069788C">
          <w:rPr>
            <w:noProof/>
            <w:webHidden/>
          </w:rPr>
        </w:r>
        <w:r w:rsidR="0069788C">
          <w:rPr>
            <w:noProof/>
            <w:webHidden/>
          </w:rPr>
          <w:fldChar w:fldCharType="separate"/>
        </w:r>
        <w:r w:rsidR="0069788C">
          <w:rPr>
            <w:noProof/>
            <w:webHidden/>
          </w:rPr>
          <w:t>12</w:t>
        </w:r>
        <w:r w:rsidR="0069788C">
          <w:rPr>
            <w:noProof/>
            <w:webHidden/>
          </w:rPr>
          <w:fldChar w:fldCharType="end"/>
        </w:r>
      </w:hyperlink>
    </w:p>
    <w:p w14:paraId="3BA54E70" w14:textId="2621F747" w:rsidR="0069788C" w:rsidRDefault="006C5689">
      <w:pPr>
        <w:pStyle w:val="TOC2"/>
        <w:rPr>
          <w:rFonts w:asciiTheme="minorHAnsi" w:eastAsiaTheme="minorEastAsia" w:hAnsiTheme="minorHAnsi" w:cstheme="minorBidi"/>
          <w:noProof/>
          <w:sz w:val="22"/>
          <w:szCs w:val="22"/>
        </w:rPr>
      </w:pPr>
      <w:hyperlink w:anchor="_Toc44352835" w:history="1">
        <w:r w:rsidR="0069788C" w:rsidRPr="005F1AB0">
          <w:rPr>
            <w:rStyle w:val="Hyperlink"/>
            <w:noProof/>
          </w:rPr>
          <w:t>2.1 Những kiến thức cơ bản và bắt buộc khi học lập trình Android</w:t>
        </w:r>
        <w:r w:rsidR="0069788C">
          <w:rPr>
            <w:noProof/>
            <w:webHidden/>
          </w:rPr>
          <w:tab/>
        </w:r>
        <w:r w:rsidR="0069788C">
          <w:rPr>
            <w:noProof/>
            <w:webHidden/>
          </w:rPr>
          <w:fldChar w:fldCharType="begin"/>
        </w:r>
        <w:r w:rsidR="0069788C">
          <w:rPr>
            <w:noProof/>
            <w:webHidden/>
          </w:rPr>
          <w:instrText xml:space="preserve"> PAGEREF _Toc44352835 \h </w:instrText>
        </w:r>
        <w:r w:rsidR="0069788C">
          <w:rPr>
            <w:noProof/>
            <w:webHidden/>
          </w:rPr>
        </w:r>
        <w:r w:rsidR="0069788C">
          <w:rPr>
            <w:noProof/>
            <w:webHidden/>
          </w:rPr>
          <w:fldChar w:fldCharType="separate"/>
        </w:r>
        <w:r w:rsidR="0069788C">
          <w:rPr>
            <w:noProof/>
            <w:webHidden/>
          </w:rPr>
          <w:t>12</w:t>
        </w:r>
        <w:r w:rsidR="0069788C">
          <w:rPr>
            <w:noProof/>
            <w:webHidden/>
          </w:rPr>
          <w:fldChar w:fldCharType="end"/>
        </w:r>
      </w:hyperlink>
    </w:p>
    <w:p w14:paraId="4FBEF587" w14:textId="59482E71" w:rsidR="0069788C" w:rsidRDefault="006C5689">
      <w:pPr>
        <w:pStyle w:val="TOC2"/>
        <w:rPr>
          <w:rFonts w:asciiTheme="minorHAnsi" w:eastAsiaTheme="minorEastAsia" w:hAnsiTheme="minorHAnsi" w:cstheme="minorBidi"/>
          <w:noProof/>
          <w:sz w:val="22"/>
          <w:szCs w:val="22"/>
        </w:rPr>
      </w:pPr>
      <w:hyperlink w:anchor="_Toc44352836" w:history="1">
        <w:r w:rsidR="0069788C" w:rsidRPr="005F1AB0">
          <w:rPr>
            <w:rStyle w:val="Hyperlink"/>
            <w:noProof/>
          </w:rPr>
          <w:t>2.2 Tại sao phát triển ứng dụng Android là lựa chọn tốt nhất của bạn?</w:t>
        </w:r>
        <w:r w:rsidR="0069788C">
          <w:rPr>
            <w:noProof/>
            <w:webHidden/>
          </w:rPr>
          <w:tab/>
        </w:r>
        <w:r w:rsidR="0069788C">
          <w:rPr>
            <w:noProof/>
            <w:webHidden/>
          </w:rPr>
          <w:fldChar w:fldCharType="begin"/>
        </w:r>
        <w:r w:rsidR="0069788C">
          <w:rPr>
            <w:noProof/>
            <w:webHidden/>
          </w:rPr>
          <w:instrText xml:space="preserve"> PAGEREF _Toc44352836 \h </w:instrText>
        </w:r>
        <w:r w:rsidR="0069788C">
          <w:rPr>
            <w:noProof/>
            <w:webHidden/>
          </w:rPr>
        </w:r>
        <w:r w:rsidR="0069788C">
          <w:rPr>
            <w:noProof/>
            <w:webHidden/>
          </w:rPr>
          <w:fldChar w:fldCharType="separate"/>
        </w:r>
        <w:r w:rsidR="0069788C">
          <w:rPr>
            <w:noProof/>
            <w:webHidden/>
          </w:rPr>
          <w:t>13</w:t>
        </w:r>
        <w:r w:rsidR="0069788C">
          <w:rPr>
            <w:noProof/>
            <w:webHidden/>
          </w:rPr>
          <w:fldChar w:fldCharType="end"/>
        </w:r>
      </w:hyperlink>
    </w:p>
    <w:p w14:paraId="6BDE29E3" w14:textId="2BEAE164" w:rsidR="0069788C" w:rsidRDefault="006C5689">
      <w:pPr>
        <w:pStyle w:val="TOC2"/>
        <w:rPr>
          <w:rFonts w:asciiTheme="minorHAnsi" w:eastAsiaTheme="minorEastAsia" w:hAnsiTheme="minorHAnsi" w:cstheme="minorBidi"/>
          <w:noProof/>
          <w:sz w:val="22"/>
          <w:szCs w:val="22"/>
        </w:rPr>
      </w:pPr>
      <w:hyperlink w:anchor="_Toc44352837" w:history="1">
        <w:r w:rsidR="0069788C" w:rsidRPr="005F1AB0">
          <w:rPr>
            <w:rStyle w:val="Hyperlink"/>
            <w:noProof/>
          </w:rPr>
          <w:t>2.3 Giới thiệu về Activity</w:t>
        </w:r>
        <w:r w:rsidR="0069788C">
          <w:rPr>
            <w:noProof/>
            <w:webHidden/>
          </w:rPr>
          <w:tab/>
        </w:r>
        <w:r w:rsidR="0069788C">
          <w:rPr>
            <w:noProof/>
            <w:webHidden/>
          </w:rPr>
          <w:fldChar w:fldCharType="begin"/>
        </w:r>
        <w:r w:rsidR="0069788C">
          <w:rPr>
            <w:noProof/>
            <w:webHidden/>
          </w:rPr>
          <w:instrText xml:space="preserve"> PAGEREF _Toc44352837 \h </w:instrText>
        </w:r>
        <w:r w:rsidR="0069788C">
          <w:rPr>
            <w:noProof/>
            <w:webHidden/>
          </w:rPr>
        </w:r>
        <w:r w:rsidR="0069788C">
          <w:rPr>
            <w:noProof/>
            <w:webHidden/>
          </w:rPr>
          <w:fldChar w:fldCharType="separate"/>
        </w:r>
        <w:r w:rsidR="0069788C">
          <w:rPr>
            <w:noProof/>
            <w:webHidden/>
          </w:rPr>
          <w:t>16</w:t>
        </w:r>
        <w:r w:rsidR="0069788C">
          <w:rPr>
            <w:noProof/>
            <w:webHidden/>
          </w:rPr>
          <w:fldChar w:fldCharType="end"/>
        </w:r>
      </w:hyperlink>
    </w:p>
    <w:p w14:paraId="44F9CE3E" w14:textId="3295F5DD" w:rsidR="0069788C" w:rsidRDefault="006C5689">
      <w:pPr>
        <w:pStyle w:val="TOC2"/>
        <w:rPr>
          <w:rFonts w:asciiTheme="minorHAnsi" w:eastAsiaTheme="minorEastAsia" w:hAnsiTheme="minorHAnsi" w:cstheme="minorBidi"/>
          <w:noProof/>
          <w:sz w:val="22"/>
          <w:szCs w:val="22"/>
        </w:rPr>
      </w:pPr>
      <w:hyperlink w:anchor="_Toc44352838" w:history="1">
        <w:r w:rsidR="0069788C" w:rsidRPr="005F1AB0">
          <w:rPr>
            <w:rStyle w:val="Hyperlink"/>
            <w:noProof/>
          </w:rPr>
          <w:t>2.4</w:t>
        </w:r>
        <w:r w:rsidR="0069788C" w:rsidRPr="005F1AB0">
          <w:rPr>
            <w:rStyle w:val="Hyperlink"/>
            <w:noProof/>
            <w:shd w:val="clear" w:color="auto" w:fill="FFFFFF"/>
          </w:rPr>
          <w:t xml:space="preserve"> Giới thiệu về Fragment</w:t>
        </w:r>
        <w:r w:rsidR="0069788C">
          <w:rPr>
            <w:noProof/>
            <w:webHidden/>
          </w:rPr>
          <w:tab/>
        </w:r>
        <w:r w:rsidR="0069788C">
          <w:rPr>
            <w:noProof/>
            <w:webHidden/>
          </w:rPr>
          <w:fldChar w:fldCharType="begin"/>
        </w:r>
        <w:r w:rsidR="0069788C">
          <w:rPr>
            <w:noProof/>
            <w:webHidden/>
          </w:rPr>
          <w:instrText xml:space="preserve"> PAGEREF _Toc44352838 \h </w:instrText>
        </w:r>
        <w:r w:rsidR="0069788C">
          <w:rPr>
            <w:noProof/>
            <w:webHidden/>
          </w:rPr>
        </w:r>
        <w:r w:rsidR="0069788C">
          <w:rPr>
            <w:noProof/>
            <w:webHidden/>
          </w:rPr>
          <w:fldChar w:fldCharType="separate"/>
        </w:r>
        <w:r w:rsidR="0069788C">
          <w:rPr>
            <w:noProof/>
            <w:webHidden/>
          </w:rPr>
          <w:t>20</w:t>
        </w:r>
        <w:r w:rsidR="0069788C">
          <w:rPr>
            <w:noProof/>
            <w:webHidden/>
          </w:rPr>
          <w:fldChar w:fldCharType="end"/>
        </w:r>
      </w:hyperlink>
    </w:p>
    <w:p w14:paraId="3E6A0634" w14:textId="33491F6A" w:rsidR="0069788C" w:rsidRDefault="006C5689">
      <w:pPr>
        <w:pStyle w:val="TOC2"/>
        <w:rPr>
          <w:rFonts w:asciiTheme="minorHAnsi" w:eastAsiaTheme="minorEastAsia" w:hAnsiTheme="minorHAnsi" w:cstheme="minorBidi"/>
          <w:noProof/>
          <w:sz w:val="22"/>
          <w:szCs w:val="22"/>
        </w:rPr>
      </w:pPr>
      <w:hyperlink w:anchor="_Toc44352839" w:history="1">
        <w:r w:rsidR="0069788C" w:rsidRPr="005F1AB0">
          <w:rPr>
            <w:rStyle w:val="Hyperlink"/>
            <w:noProof/>
          </w:rPr>
          <w:t>2.5 Cơ sở dữ liệu SQLite</w:t>
        </w:r>
        <w:r w:rsidR="0069788C">
          <w:rPr>
            <w:noProof/>
            <w:webHidden/>
          </w:rPr>
          <w:tab/>
        </w:r>
        <w:r w:rsidR="0069788C">
          <w:rPr>
            <w:noProof/>
            <w:webHidden/>
          </w:rPr>
          <w:fldChar w:fldCharType="begin"/>
        </w:r>
        <w:r w:rsidR="0069788C">
          <w:rPr>
            <w:noProof/>
            <w:webHidden/>
          </w:rPr>
          <w:instrText xml:space="preserve"> PAGEREF _Toc44352839 \h </w:instrText>
        </w:r>
        <w:r w:rsidR="0069788C">
          <w:rPr>
            <w:noProof/>
            <w:webHidden/>
          </w:rPr>
        </w:r>
        <w:r w:rsidR="0069788C">
          <w:rPr>
            <w:noProof/>
            <w:webHidden/>
          </w:rPr>
          <w:fldChar w:fldCharType="separate"/>
        </w:r>
        <w:r w:rsidR="0069788C">
          <w:rPr>
            <w:noProof/>
            <w:webHidden/>
          </w:rPr>
          <w:t>25</w:t>
        </w:r>
        <w:r w:rsidR="0069788C">
          <w:rPr>
            <w:noProof/>
            <w:webHidden/>
          </w:rPr>
          <w:fldChar w:fldCharType="end"/>
        </w:r>
      </w:hyperlink>
    </w:p>
    <w:p w14:paraId="047CBF07" w14:textId="2F5A0F80" w:rsidR="0069788C" w:rsidRDefault="006C5689">
      <w:pPr>
        <w:pStyle w:val="TOC2"/>
        <w:rPr>
          <w:rFonts w:asciiTheme="minorHAnsi" w:eastAsiaTheme="minorEastAsia" w:hAnsiTheme="minorHAnsi" w:cstheme="minorBidi"/>
          <w:noProof/>
          <w:sz w:val="22"/>
          <w:szCs w:val="22"/>
        </w:rPr>
      </w:pPr>
      <w:hyperlink w:anchor="_Toc44352840" w:history="1">
        <w:r w:rsidR="0069788C" w:rsidRPr="005F1AB0">
          <w:rPr>
            <w:rStyle w:val="Hyperlink"/>
            <w:noProof/>
          </w:rPr>
          <w:t>2.6</w:t>
        </w:r>
        <w:r w:rsidR="0069788C" w:rsidRPr="005F1AB0">
          <w:rPr>
            <w:rStyle w:val="Hyperlink"/>
            <w:noProof/>
            <w:shd w:val="clear" w:color="auto" w:fill="FFFFFF"/>
          </w:rPr>
          <w:t xml:space="preserve"> Các công cụ hỗ trợ cho việc thực hiện lập trình ứng dụng</w:t>
        </w:r>
        <w:r w:rsidR="0069788C">
          <w:rPr>
            <w:noProof/>
            <w:webHidden/>
          </w:rPr>
          <w:tab/>
        </w:r>
        <w:r w:rsidR="0069788C">
          <w:rPr>
            <w:noProof/>
            <w:webHidden/>
          </w:rPr>
          <w:fldChar w:fldCharType="begin"/>
        </w:r>
        <w:r w:rsidR="0069788C">
          <w:rPr>
            <w:noProof/>
            <w:webHidden/>
          </w:rPr>
          <w:instrText xml:space="preserve"> PAGEREF _Toc44352840 \h </w:instrText>
        </w:r>
        <w:r w:rsidR="0069788C">
          <w:rPr>
            <w:noProof/>
            <w:webHidden/>
          </w:rPr>
        </w:r>
        <w:r w:rsidR="0069788C">
          <w:rPr>
            <w:noProof/>
            <w:webHidden/>
          </w:rPr>
          <w:fldChar w:fldCharType="separate"/>
        </w:r>
        <w:r w:rsidR="0069788C">
          <w:rPr>
            <w:noProof/>
            <w:webHidden/>
          </w:rPr>
          <w:t>29</w:t>
        </w:r>
        <w:r w:rsidR="0069788C">
          <w:rPr>
            <w:noProof/>
            <w:webHidden/>
          </w:rPr>
          <w:fldChar w:fldCharType="end"/>
        </w:r>
      </w:hyperlink>
    </w:p>
    <w:p w14:paraId="40B9239E" w14:textId="677CC7A8"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41" w:history="1">
        <w:r w:rsidR="0069788C" w:rsidRPr="005F1AB0">
          <w:rPr>
            <w:rStyle w:val="Hyperlink"/>
            <w:noProof/>
          </w:rPr>
          <w:t>2.6.1 Android Studio – Dùng để lập trình ứng dụng trên hệ điều hành Android</w:t>
        </w:r>
        <w:r w:rsidR="0069788C">
          <w:rPr>
            <w:noProof/>
            <w:webHidden/>
          </w:rPr>
          <w:tab/>
        </w:r>
        <w:r w:rsidR="0069788C">
          <w:rPr>
            <w:noProof/>
            <w:webHidden/>
          </w:rPr>
          <w:fldChar w:fldCharType="begin"/>
        </w:r>
        <w:r w:rsidR="0069788C">
          <w:rPr>
            <w:noProof/>
            <w:webHidden/>
          </w:rPr>
          <w:instrText xml:space="preserve"> PAGEREF _Toc44352841 \h </w:instrText>
        </w:r>
        <w:r w:rsidR="0069788C">
          <w:rPr>
            <w:noProof/>
            <w:webHidden/>
          </w:rPr>
        </w:r>
        <w:r w:rsidR="0069788C">
          <w:rPr>
            <w:noProof/>
            <w:webHidden/>
          </w:rPr>
          <w:fldChar w:fldCharType="separate"/>
        </w:r>
        <w:r w:rsidR="0069788C">
          <w:rPr>
            <w:noProof/>
            <w:webHidden/>
          </w:rPr>
          <w:t>29</w:t>
        </w:r>
        <w:r w:rsidR="0069788C">
          <w:rPr>
            <w:noProof/>
            <w:webHidden/>
          </w:rPr>
          <w:fldChar w:fldCharType="end"/>
        </w:r>
      </w:hyperlink>
    </w:p>
    <w:p w14:paraId="19984775" w14:textId="1473AAEE"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42" w:history="1">
        <w:r w:rsidR="0069788C" w:rsidRPr="005F1AB0">
          <w:rPr>
            <w:rStyle w:val="Hyperlink"/>
            <w:noProof/>
          </w:rPr>
          <w:t>2.6.2 Github – Dùng để lưu trữ dự án và quản lý việc lập trình của các thành viên trong nhóm</w:t>
        </w:r>
        <w:r w:rsidR="0069788C">
          <w:rPr>
            <w:noProof/>
            <w:webHidden/>
          </w:rPr>
          <w:tab/>
        </w:r>
        <w:r w:rsidR="0069788C">
          <w:rPr>
            <w:noProof/>
            <w:webHidden/>
          </w:rPr>
          <w:fldChar w:fldCharType="begin"/>
        </w:r>
        <w:r w:rsidR="0069788C">
          <w:rPr>
            <w:noProof/>
            <w:webHidden/>
          </w:rPr>
          <w:instrText xml:space="preserve"> PAGEREF _Toc44352842 \h </w:instrText>
        </w:r>
        <w:r w:rsidR="0069788C">
          <w:rPr>
            <w:noProof/>
            <w:webHidden/>
          </w:rPr>
        </w:r>
        <w:r w:rsidR="0069788C">
          <w:rPr>
            <w:noProof/>
            <w:webHidden/>
          </w:rPr>
          <w:fldChar w:fldCharType="separate"/>
        </w:r>
        <w:r w:rsidR="0069788C">
          <w:rPr>
            <w:noProof/>
            <w:webHidden/>
          </w:rPr>
          <w:t>31</w:t>
        </w:r>
        <w:r w:rsidR="0069788C">
          <w:rPr>
            <w:noProof/>
            <w:webHidden/>
          </w:rPr>
          <w:fldChar w:fldCharType="end"/>
        </w:r>
      </w:hyperlink>
    </w:p>
    <w:p w14:paraId="01FA0BEE" w14:textId="456B89B4"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43" w:history="1">
        <w:r w:rsidR="0069788C" w:rsidRPr="005F1AB0">
          <w:rPr>
            <w:rStyle w:val="Hyperlink"/>
            <w:noProof/>
          </w:rPr>
          <w:t>2.6.3 Enterprise Architect – Dùng để vẽ các mô hình phân tích</w:t>
        </w:r>
        <w:r w:rsidR="0069788C">
          <w:rPr>
            <w:noProof/>
            <w:webHidden/>
          </w:rPr>
          <w:tab/>
        </w:r>
        <w:r w:rsidR="0069788C">
          <w:rPr>
            <w:noProof/>
            <w:webHidden/>
          </w:rPr>
          <w:fldChar w:fldCharType="begin"/>
        </w:r>
        <w:r w:rsidR="0069788C">
          <w:rPr>
            <w:noProof/>
            <w:webHidden/>
          </w:rPr>
          <w:instrText xml:space="preserve"> PAGEREF _Toc44352843 \h </w:instrText>
        </w:r>
        <w:r w:rsidR="0069788C">
          <w:rPr>
            <w:noProof/>
            <w:webHidden/>
          </w:rPr>
        </w:r>
        <w:r w:rsidR="0069788C">
          <w:rPr>
            <w:noProof/>
            <w:webHidden/>
          </w:rPr>
          <w:fldChar w:fldCharType="separate"/>
        </w:r>
        <w:r w:rsidR="0069788C">
          <w:rPr>
            <w:noProof/>
            <w:webHidden/>
          </w:rPr>
          <w:t>35</w:t>
        </w:r>
        <w:r w:rsidR="0069788C">
          <w:rPr>
            <w:noProof/>
            <w:webHidden/>
          </w:rPr>
          <w:fldChar w:fldCharType="end"/>
        </w:r>
      </w:hyperlink>
    </w:p>
    <w:p w14:paraId="70A85451" w14:textId="1A5C377B"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44" w:history="1">
        <w:r w:rsidR="0069788C" w:rsidRPr="005F1AB0">
          <w:rPr>
            <w:rStyle w:val="Hyperlink"/>
            <w:noProof/>
          </w:rPr>
          <w:t>2.6.4 Mockflow – Dùng để thiết kế giao diện ở dạng Mockup</w:t>
        </w:r>
        <w:r w:rsidR="0069788C">
          <w:rPr>
            <w:noProof/>
            <w:webHidden/>
          </w:rPr>
          <w:tab/>
        </w:r>
        <w:r w:rsidR="0069788C">
          <w:rPr>
            <w:noProof/>
            <w:webHidden/>
          </w:rPr>
          <w:fldChar w:fldCharType="begin"/>
        </w:r>
        <w:r w:rsidR="0069788C">
          <w:rPr>
            <w:noProof/>
            <w:webHidden/>
          </w:rPr>
          <w:instrText xml:space="preserve"> PAGEREF _Toc44352844 \h </w:instrText>
        </w:r>
        <w:r w:rsidR="0069788C">
          <w:rPr>
            <w:noProof/>
            <w:webHidden/>
          </w:rPr>
        </w:r>
        <w:r w:rsidR="0069788C">
          <w:rPr>
            <w:noProof/>
            <w:webHidden/>
          </w:rPr>
          <w:fldChar w:fldCharType="separate"/>
        </w:r>
        <w:r w:rsidR="0069788C">
          <w:rPr>
            <w:noProof/>
            <w:webHidden/>
          </w:rPr>
          <w:t>36</w:t>
        </w:r>
        <w:r w:rsidR="0069788C">
          <w:rPr>
            <w:noProof/>
            <w:webHidden/>
          </w:rPr>
          <w:fldChar w:fldCharType="end"/>
        </w:r>
      </w:hyperlink>
    </w:p>
    <w:p w14:paraId="04B7A3BD" w14:textId="1B97F2CF"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45" w:history="1">
        <w:r w:rsidR="0069788C" w:rsidRPr="005F1AB0">
          <w:rPr>
            <w:rStyle w:val="Hyperlink"/>
            <w:noProof/>
          </w:rPr>
          <w:t>2.6.5 Genymotion</w:t>
        </w:r>
        <w:r w:rsidR="0069788C">
          <w:rPr>
            <w:noProof/>
            <w:webHidden/>
          </w:rPr>
          <w:tab/>
        </w:r>
        <w:r w:rsidR="0069788C">
          <w:rPr>
            <w:noProof/>
            <w:webHidden/>
          </w:rPr>
          <w:fldChar w:fldCharType="begin"/>
        </w:r>
        <w:r w:rsidR="0069788C">
          <w:rPr>
            <w:noProof/>
            <w:webHidden/>
          </w:rPr>
          <w:instrText xml:space="preserve"> PAGEREF _Toc44352845 \h </w:instrText>
        </w:r>
        <w:r w:rsidR="0069788C">
          <w:rPr>
            <w:noProof/>
            <w:webHidden/>
          </w:rPr>
        </w:r>
        <w:r w:rsidR="0069788C">
          <w:rPr>
            <w:noProof/>
            <w:webHidden/>
          </w:rPr>
          <w:fldChar w:fldCharType="separate"/>
        </w:r>
        <w:r w:rsidR="0069788C">
          <w:rPr>
            <w:noProof/>
            <w:webHidden/>
          </w:rPr>
          <w:t>36</w:t>
        </w:r>
        <w:r w:rsidR="0069788C">
          <w:rPr>
            <w:noProof/>
            <w:webHidden/>
          </w:rPr>
          <w:fldChar w:fldCharType="end"/>
        </w:r>
      </w:hyperlink>
    </w:p>
    <w:p w14:paraId="14113AE4" w14:textId="5F5E4347" w:rsidR="0069788C" w:rsidRDefault="006C5689">
      <w:pPr>
        <w:pStyle w:val="TOC1"/>
        <w:rPr>
          <w:rFonts w:asciiTheme="minorHAnsi" w:eastAsiaTheme="minorEastAsia" w:hAnsiTheme="minorHAnsi" w:cstheme="minorBidi"/>
          <w:noProof/>
          <w:sz w:val="22"/>
          <w:szCs w:val="22"/>
        </w:rPr>
      </w:pPr>
      <w:hyperlink w:anchor="_Toc44352846" w:history="1">
        <w:r w:rsidR="0069788C" w:rsidRPr="005F1AB0">
          <w:rPr>
            <w:rStyle w:val="Hyperlink"/>
            <w:noProof/>
          </w:rPr>
          <w:t>CHƯƠNG 3 : PHÂN TÍCH</w:t>
        </w:r>
        <w:r w:rsidR="0069788C">
          <w:rPr>
            <w:noProof/>
            <w:webHidden/>
          </w:rPr>
          <w:tab/>
        </w:r>
        <w:r w:rsidR="0069788C">
          <w:rPr>
            <w:noProof/>
            <w:webHidden/>
          </w:rPr>
          <w:fldChar w:fldCharType="begin"/>
        </w:r>
        <w:r w:rsidR="0069788C">
          <w:rPr>
            <w:noProof/>
            <w:webHidden/>
          </w:rPr>
          <w:instrText xml:space="preserve"> PAGEREF _Toc44352846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740CFD43" w14:textId="2FB0057E" w:rsidR="0069788C" w:rsidRDefault="006C5689">
      <w:pPr>
        <w:pStyle w:val="TOC2"/>
        <w:rPr>
          <w:rFonts w:asciiTheme="minorHAnsi" w:eastAsiaTheme="minorEastAsia" w:hAnsiTheme="minorHAnsi" w:cstheme="minorBidi"/>
          <w:noProof/>
          <w:sz w:val="22"/>
          <w:szCs w:val="22"/>
        </w:rPr>
      </w:pPr>
      <w:hyperlink w:anchor="_Toc44352847" w:history="1">
        <w:r w:rsidR="0069788C" w:rsidRPr="005F1AB0">
          <w:rPr>
            <w:rStyle w:val="Hyperlink"/>
            <w:noProof/>
          </w:rPr>
          <w:t>3.1 Phân tích yêu cầu bằng UML</w:t>
        </w:r>
        <w:r w:rsidR="0069788C">
          <w:rPr>
            <w:noProof/>
            <w:webHidden/>
          </w:rPr>
          <w:tab/>
        </w:r>
        <w:r w:rsidR="0069788C">
          <w:rPr>
            <w:noProof/>
            <w:webHidden/>
          </w:rPr>
          <w:fldChar w:fldCharType="begin"/>
        </w:r>
        <w:r w:rsidR="0069788C">
          <w:rPr>
            <w:noProof/>
            <w:webHidden/>
          </w:rPr>
          <w:instrText xml:space="preserve"> PAGEREF _Toc44352847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315CFBA3" w14:textId="3756AFD0"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48" w:history="1">
        <w:r w:rsidR="0069788C" w:rsidRPr="005F1AB0">
          <w:rPr>
            <w:rStyle w:val="Hyperlink"/>
            <w:noProof/>
          </w:rPr>
          <w:t>3.1.1 Mô hình Use case tổng quát</w:t>
        </w:r>
        <w:r w:rsidR="0069788C">
          <w:rPr>
            <w:noProof/>
            <w:webHidden/>
          </w:rPr>
          <w:tab/>
        </w:r>
        <w:r w:rsidR="0069788C">
          <w:rPr>
            <w:noProof/>
            <w:webHidden/>
          </w:rPr>
          <w:fldChar w:fldCharType="begin"/>
        </w:r>
        <w:r w:rsidR="0069788C">
          <w:rPr>
            <w:noProof/>
            <w:webHidden/>
          </w:rPr>
          <w:instrText xml:space="preserve"> PAGEREF _Toc44352848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572E5F46" w14:textId="541F9B1E"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49" w:history="1">
        <w:r w:rsidR="0069788C" w:rsidRPr="005F1AB0">
          <w:rPr>
            <w:rStyle w:val="Hyperlink"/>
            <w:noProof/>
          </w:rPr>
          <w:t>3.1.2 Danh sách tác nhân và mô tả</w:t>
        </w:r>
        <w:r w:rsidR="0069788C">
          <w:rPr>
            <w:noProof/>
            <w:webHidden/>
          </w:rPr>
          <w:tab/>
        </w:r>
        <w:r w:rsidR="0069788C">
          <w:rPr>
            <w:noProof/>
            <w:webHidden/>
          </w:rPr>
          <w:fldChar w:fldCharType="begin"/>
        </w:r>
        <w:r w:rsidR="0069788C">
          <w:rPr>
            <w:noProof/>
            <w:webHidden/>
          </w:rPr>
          <w:instrText xml:space="preserve"> PAGEREF _Toc44352849 \h </w:instrText>
        </w:r>
        <w:r w:rsidR="0069788C">
          <w:rPr>
            <w:noProof/>
            <w:webHidden/>
          </w:rPr>
        </w:r>
        <w:r w:rsidR="0069788C">
          <w:rPr>
            <w:noProof/>
            <w:webHidden/>
          </w:rPr>
          <w:fldChar w:fldCharType="separate"/>
        </w:r>
        <w:r w:rsidR="0069788C">
          <w:rPr>
            <w:noProof/>
            <w:webHidden/>
          </w:rPr>
          <w:t>40</w:t>
        </w:r>
        <w:r w:rsidR="0069788C">
          <w:rPr>
            <w:noProof/>
            <w:webHidden/>
          </w:rPr>
          <w:fldChar w:fldCharType="end"/>
        </w:r>
      </w:hyperlink>
    </w:p>
    <w:p w14:paraId="2909F013" w14:textId="647D2B68"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50" w:history="1">
        <w:r w:rsidR="0069788C" w:rsidRPr="005F1AB0">
          <w:rPr>
            <w:rStyle w:val="Hyperlink"/>
            <w:noProof/>
            <w:lang w:val="vi-VN"/>
          </w:rPr>
          <w:t xml:space="preserve">3.1.3 Danh sách </w:t>
        </w:r>
        <w:r w:rsidR="0069788C" w:rsidRPr="005F1AB0">
          <w:rPr>
            <w:rStyle w:val="Hyperlink"/>
            <w:noProof/>
          </w:rPr>
          <w:t>Use case</w:t>
        </w:r>
        <w:r w:rsidR="0069788C" w:rsidRPr="005F1AB0">
          <w:rPr>
            <w:rStyle w:val="Hyperlink"/>
            <w:noProof/>
            <w:lang w:val="vi-VN"/>
          </w:rPr>
          <w:t xml:space="preserve"> và mô tả</w:t>
        </w:r>
        <w:r w:rsidR="0069788C">
          <w:rPr>
            <w:noProof/>
            <w:webHidden/>
          </w:rPr>
          <w:tab/>
        </w:r>
        <w:r w:rsidR="0069788C">
          <w:rPr>
            <w:noProof/>
            <w:webHidden/>
          </w:rPr>
          <w:fldChar w:fldCharType="begin"/>
        </w:r>
        <w:r w:rsidR="0069788C">
          <w:rPr>
            <w:noProof/>
            <w:webHidden/>
          </w:rPr>
          <w:instrText xml:space="preserve"> PAGEREF _Toc44352850 \h </w:instrText>
        </w:r>
        <w:r w:rsidR="0069788C">
          <w:rPr>
            <w:noProof/>
            <w:webHidden/>
          </w:rPr>
        </w:r>
        <w:r w:rsidR="0069788C">
          <w:rPr>
            <w:noProof/>
            <w:webHidden/>
          </w:rPr>
          <w:fldChar w:fldCharType="separate"/>
        </w:r>
        <w:r w:rsidR="0069788C">
          <w:rPr>
            <w:noProof/>
            <w:webHidden/>
          </w:rPr>
          <w:t>40</w:t>
        </w:r>
        <w:r w:rsidR="0069788C">
          <w:rPr>
            <w:noProof/>
            <w:webHidden/>
          </w:rPr>
          <w:fldChar w:fldCharType="end"/>
        </w:r>
      </w:hyperlink>
    </w:p>
    <w:p w14:paraId="7D4BD51A" w14:textId="1ADD4874"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51" w:history="1">
        <w:r w:rsidR="0069788C" w:rsidRPr="005F1AB0">
          <w:rPr>
            <w:rStyle w:val="Hyperlink"/>
            <w:noProof/>
          </w:rPr>
          <w:t>3.1.4 Tình huống hoạt động (Use case)</w:t>
        </w:r>
        <w:r w:rsidR="0069788C">
          <w:rPr>
            <w:noProof/>
            <w:webHidden/>
          </w:rPr>
          <w:tab/>
        </w:r>
        <w:r w:rsidR="0069788C">
          <w:rPr>
            <w:noProof/>
            <w:webHidden/>
          </w:rPr>
          <w:fldChar w:fldCharType="begin"/>
        </w:r>
        <w:r w:rsidR="0069788C">
          <w:rPr>
            <w:noProof/>
            <w:webHidden/>
          </w:rPr>
          <w:instrText xml:space="preserve"> PAGEREF _Toc44352851 \h </w:instrText>
        </w:r>
        <w:r w:rsidR="0069788C">
          <w:rPr>
            <w:noProof/>
            <w:webHidden/>
          </w:rPr>
        </w:r>
        <w:r w:rsidR="0069788C">
          <w:rPr>
            <w:noProof/>
            <w:webHidden/>
          </w:rPr>
          <w:fldChar w:fldCharType="separate"/>
        </w:r>
        <w:r w:rsidR="0069788C">
          <w:rPr>
            <w:noProof/>
            <w:webHidden/>
          </w:rPr>
          <w:t>41</w:t>
        </w:r>
        <w:r w:rsidR="0069788C">
          <w:rPr>
            <w:noProof/>
            <w:webHidden/>
          </w:rPr>
          <w:fldChar w:fldCharType="end"/>
        </w:r>
      </w:hyperlink>
    </w:p>
    <w:p w14:paraId="613B3C3B" w14:textId="1E34CC13" w:rsidR="0069788C" w:rsidRDefault="006C5689">
      <w:pPr>
        <w:pStyle w:val="TOC1"/>
        <w:rPr>
          <w:rFonts w:asciiTheme="minorHAnsi" w:eastAsiaTheme="minorEastAsia" w:hAnsiTheme="minorHAnsi" w:cstheme="minorBidi"/>
          <w:noProof/>
          <w:sz w:val="22"/>
          <w:szCs w:val="22"/>
        </w:rPr>
      </w:pPr>
      <w:hyperlink w:anchor="_Toc44352852" w:history="1">
        <w:r w:rsidR="0069788C" w:rsidRPr="005F1AB0">
          <w:rPr>
            <w:rStyle w:val="Hyperlink"/>
            <w:noProof/>
          </w:rPr>
          <w:t>CHƯƠNG 4 THIẾT KẾ VÀ HIỆN THỰC</w:t>
        </w:r>
        <w:r w:rsidR="0069788C">
          <w:rPr>
            <w:noProof/>
            <w:webHidden/>
          </w:rPr>
          <w:tab/>
        </w:r>
        <w:r w:rsidR="0069788C">
          <w:rPr>
            <w:noProof/>
            <w:webHidden/>
          </w:rPr>
          <w:fldChar w:fldCharType="begin"/>
        </w:r>
        <w:r w:rsidR="0069788C">
          <w:rPr>
            <w:noProof/>
            <w:webHidden/>
          </w:rPr>
          <w:instrText xml:space="preserve"> PAGEREF _Toc44352852 \h </w:instrText>
        </w:r>
        <w:r w:rsidR="0069788C">
          <w:rPr>
            <w:noProof/>
            <w:webHidden/>
          </w:rPr>
        </w:r>
        <w:r w:rsidR="0069788C">
          <w:rPr>
            <w:noProof/>
            <w:webHidden/>
          </w:rPr>
          <w:fldChar w:fldCharType="separate"/>
        </w:r>
        <w:r w:rsidR="0069788C">
          <w:rPr>
            <w:noProof/>
            <w:webHidden/>
          </w:rPr>
          <w:t>86</w:t>
        </w:r>
        <w:r w:rsidR="0069788C">
          <w:rPr>
            <w:noProof/>
            <w:webHidden/>
          </w:rPr>
          <w:fldChar w:fldCharType="end"/>
        </w:r>
      </w:hyperlink>
    </w:p>
    <w:p w14:paraId="388291F4" w14:textId="45151A69" w:rsidR="0069788C" w:rsidRDefault="006C5689">
      <w:pPr>
        <w:pStyle w:val="TOC2"/>
        <w:rPr>
          <w:rFonts w:asciiTheme="minorHAnsi" w:eastAsiaTheme="minorEastAsia" w:hAnsiTheme="minorHAnsi" w:cstheme="minorBidi"/>
          <w:noProof/>
          <w:sz w:val="22"/>
          <w:szCs w:val="22"/>
        </w:rPr>
      </w:pPr>
      <w:hyperlink w:anchor="_Toc44352853" w:history="1">
        <w:r w:rsidR="0069788C" w:rsidRPr="005F1AB0">
          <w:rPr>
            <w:rStyle w:val="Hyperlink"/>
            <w:noProof/>
          </w:rPr>
          <w:t>4.1 Class Diagram</w:t>
        </w:r>
        <w:r w:rsidR="0069788C">
          <w:rPr>
            <w:noProof/>
            <w:webHidden/>
          </w:rPr>
          <w:tab/>
        </w:r>
        <w:r w:rsidR="0069788C">
          <w:rPr>
            <w:noProof/>
            <w:webHidden/>
          </w:rPr>
          <w:fldChar w:fldCharType="begin"/>
        </w:r>
        <w:r w:rsidR="0069788C">
          <w:rPr>
            <w:noProof/>
            <w:webHidden/>
          </w:rPr>
          <w:instrText xml:space="preserve"> PAGEREF _Toc44352853 \h </w:instrText>
        </w:r>
        <w:r w:rsidR="0069788C">
          <w:rPr>
            <w:noProof/>
            <w:webHidden/>
          </w:rPr>
        </w:r>
        <w:r w:rsidR="0069788C">
          <w:rPr>
            <w:noProof/>
            <w:webHidden/>
          </w:rPr>
          <w:fldChar w:fldCharType="separate"/>
        </w:r>
        <w:r w:rsidR="0069788C">
          <w:rPr>
            <w:noProof/>
            <w:webHidden/>
          </w:rPr>
          <w:t>87</w:t>
        </w:r>
        <w:r w:rsidR="0069788C">
          <w:rPr>
            <w:noProof/>
            <w:webHidden/>
          </w:rPr>
          <w:fldChar w:fldCharType="end"/>
        </w:r>
      </w:hyperlink>
    </w:p>
    <w:p w14:paraId="04261469" w14:textId="5FF60A12" w:rsidR="0069788C" w:rsidRDefault="006C5689">
      <w:pPr>
        <w:pStyle w:val="TOC2"/>
        <w:rPr>
          <w:rFonts w:asciiTheme="minorHAnsi" w:eastAsiaTheme="minorEastAsia" w:hAnsiTheme="minorHAnsi" w:cstheme="minorBidi"/>
          <w:noProof/>
          <w:sz w:val="22"/>
          <w:szCs w:val="22"/>
        </w:rPr>
      </w:pPr>
      <w:hyperlink w:anchor="_Toc44352854" w:history="1">
        <w:r w:rsidR="0069788C" w:rsidRPr="005F1AB0">
          <w:rPr>
            <w:rStyle w:val="Hyperlink"/>
            <w:noProof/>
          </w:rPr>
          <w:t>4.2 Mô hình liên kết thực thể</w:t>
        </w:r>
        <w:r w:rsidR="0069788C">
          <w:rPr>
            <w:noProof/>
            <w:webHidden/>
          </w:rPr>
          <w:tab/>
        </w:r>
        <w:r w:rsidR="0069788C">
          <w:rPr>
            <w:noProof/>
            <w:webHidden/>
          </w:rPr>
          <w:fldChar w:fldCharType="begin"/>
        </w:r>
        <w:r w:rsidR="0069788C">
          <w:rPr>
            <w:noProof/>
            <w:webHidden/>
          </w:rPr>
          <w:instrText xml:space="preserve"> PAGEREF _Toc44352854 \h </w:instrText>
        </w:r>
        <w:r w:rsidR="0069788C">
          <w:rPr>
            <w:noProof/>
            <w:webHidden/>
          </w:rPr>
        </w:r>
        <w:r w:rsidR="0069788C">
          <w:rPr>
            <w:noProof/>
            <w:webHidden/>
          </w:rPr>
          <w:fldChar w:fldCharType="separate"/>
        </w:r>
        <w:r w:rsidR="0069788C">
          <w:rPr>
            <w:noProof/>
            <w:webHidden/>
          </w:rPr>
          <w:t>88</w:t>
        </w:r>
        <w:r w:rsidR="0069788C">
          <w:rPr>
            <w:noProof/>
            <w:webHidden/>
          </w:rPr>
          <w:fldChar w:fldCharType="end"/>
        </w:r>
      </w:hyperlink>
    </w:p>
    <w:p w14:paraId="43E9C0A8" w14:textId="1030DE88" w:rsidR="0069788C" w:rsidRDefault="006C5689">
      <w:pPr>
        <w:pStyle w:val="TOC2"/>
        <w:rPr>
          <w:rFonts w:asciiTheme="minorHAnsi" w:eastAsiaTheme="minorEastAsia" w:hAnsiTheme="minorHAnsi" w:cstheme="minorBidi"/>
          <w:noProof/>
          <w:sz w:val="22"/>
          <w:szCs w:val="22"/>
        </w:rPr>
      </w:pPr>
      <w:hyperlink w:anchor="_Toc44352855" w:history="1">
        <w:r w:rsidR="0069788C" w:rsidRPr="005F1AB0">
          <w:rPr>
            <w:rStyle w:val="Hyperlink"/>
            <w:noProof/>
          </w:rPr>
          <w:t>4.3 Mô hình cơ sở dữ liệu</w:t>
        </w:r>
        <w:r w:rsidR="0069788C">
          <w:rPr>
            <w:noProof/>
            <w:webHidden/>
          </w:rPr>
          <w:tab/>
        </w:r>
        <w:r w:rsidR="0069788C">
          <w:rPr>
            <w:noProof/>
            <w:webHidden/>
          </w:rPr>
          <w:fldChar w:fldCharType="begin"/>
        </w:r>
        <w:r w:rsidR="0069788C">
          <w:rPr>
            <w:noProof/>
            <w:webHidden/>
          </w:rPr>
          <w:instrText xml:space="preserve"> PAGEREF _Toc44352855 \h </w:instrText>
        </w:r>
        <w:r w:rsidR="0069788C">
          <w:rPr>
            <w:noProof/>
            <w:webHidden/>
          </w:rPr>
        </w:r>
        <w:r w:rsidR="0069788C">
          <w:rPr>
            <w:noProof/>
            <w:webHidden/>
          </w:rPr>
          <w:fldChar w:fldCharType="separate"/>
        </w:r>
        <w:r w:rsidR="0069788C">
          <w:rPr>
            <w:noProof/>
            <w:webHidden/>
          </w:rPr>
          <w:t>89</w:t>
        </w:r>
        <w:r w:rsidR="0069788C">
          <w:rPr>
            <w:noProof/>
            <w:webHidden/>
          </w:rPr>
          <w:fldChar w:fldCharType="end"/>
        </w:r>
      </w:hyperlink>
    </w:p>
    <w:p w14:paraId="7990D5ED" w14:textId="5C7CD3B0"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56" w:history="1">
        <w:r w:rsidR="0069788C" w:rsidRPr="005F1AB0">
          <w:rPr>
            <w:rStyle w:val="Hyperlink"/>
            <w:noProof/>
          </w:rPr>
          <w:t>4.3.1 Cơ sở dữ liệu quan hệ</w:t>
        </w:r>
        <w:r w:rsidR="0069788C">
          <w:rPr>
            <w:noProof/>
            <w:webHidden/>
          </w:rPr>
          <w:tab/>
        </w:r>
        <w:r w:rsidR="0069788C">
          <w:rPr>
            <w:noProof/>
            <w:webHidden/>
          </w:rPr>
          <w:fldChar w:fldCharType="begin"/>
        </w:r>
        <w:r w:rsidR="0069788C">
          <w:rPr>
            <w:noProof/>
            <w:webHidden/>
          </w:rPr>
          <w:instrText xml:space="preserve"> PAGEREF _Toc44352856 \h </w:instrText>
        </w:r>
        <w:r w:rsidR="0069788C">
          <w:rPr>
            <w:noProof/>
            <w:webHidden/>
          </w:rPr>
        </w:r>
        <w:r w:rsidR="0069788C">
          <w:rPr>
            <w:noProof/>
            <w:webHidden/>
          </w:rPr>
          <w:fldChar w:fldCharType="separate"/>
        </w:r>
        <w:r w:rsidR="0069788C">
          <w:rPr>
            <w:noProof/>
            <w:webHidden/>
          </w:rPr>
          <w:t>89</w:t>
        </w:r>
        <w:r w:rsidR="0069788C">
          <w:rPr>
            <w:noProof/>
            <w:webHidden/>
          </w:rPr>
          <w:fldChar w:fldCharType="end"/>
        </w:r>
      </w:hyperlink>
    </w:p>
    <w:p w14:paraId="446BF0B0" w14:textId="46881BC4"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57" w:history="1">
        <w:r w:rsidR="0069788C" w:rsidRPr="005F1AB0">
          <w:rPr>
            <w:rStyle w:val="Hyperlink"/>
            <w:noProof/>
          </w:rPr>
          <w:t>4.3.2 Các ràng buộc toàn vẹn trong cơ sở dữ liệu</w:t>
        </w:r>
        <w:r w:rsidR="0069788C">
          <w:rPr>
            <w:noProof/>
            <w:webHidden/>
          </w:rPr>
          <w:tab/>
        </w:r>
        <w:r w:rsidR="0069788C">
          <w:rPr>
            <w:noProof/>
            <w:webHidden/>
          </w:rPr>
          <w:fldChar w:fldCharType="begin"/>
        </w:r>
        <w:r w:rsidR="0069788C">
          <w:rPr>
            <w:noProof/>
            <w:webHidden/>
          </w:rPr>
          <w:instrText xml:space="preserve"> PAGEREF _Toc44352857 \h </w:instrText>
        </w:r>
        <w:r w:rsidR="0069788C">
          <w:rPr>
            <w:noProof/>
            <w:webHidden/>
          </w:rPr>
        </w:r>
        <w:r w:rsidR="0069788C">
          <w:rPr>
            <w:noProof/>
            <w:webHidden/>
          </w:rPr>
          <w:fldChar w:fldCharType="separate"/>
        </w:r>
        <w:r w:rsidR="0069788C">
          <w:rPr>
            <w:noProof/>
            <w:webHidden/>
          </w:rPr>
          <w:t>90</w:t>
        </w:r>
        <w:r w:rsidR="0069788C">
          <w:rPr>
            <w:noProof/>
            <w:webHidden/>
          </w:rPr>
          <w:fldChar w:fldCharType="end"/>
        </w:r>
      </w:hyperlink>
    </w:p>
    <w:p w14:paraId="7BFD790F" w14:textId="14C7AEE3" w:rsidR="0069788C" w:rsidRDefault="006C5689">
      <w:pPr>
        <w:pStyle w:val="TOC2"/>
        <w:rPr>
          <w:rFonts w:asciiTheme="minorHAnsi" w:eastAsiaTheme="minorEastAsia" w:hAnsiTheme="minorHAnsi" w:cstheme="minorBidi"/>
          <w:noProof/>
          <w:sz w:val="22"/>
          <w:szCs w:val="22"/>
        </w:rPr>
      </w:pPr>
      <w:hyperlink w:anchor="_Toc44352858" w:history="1">
        <w:r w:rsidR="0069788C" w:rsidRPr="005F1AB0">
          <w:rPr>
            <w:rStyle w:val="Hyperlink"/>
            <w:noProof/>
          </w:rPr>
          <w:t>4.4 Thiết kế giao diện dạng Mockup</w:t>
        </w:r>
        <w:r w:rsidR="0069788C">
          <w:rPr>
            <w:noProof/>
            <w:webHidden/>
          </w:rPr>
          <w:tab/>
        </w:r>
        <w:r w:rsidR="0069788C">
          <w:rPr>
            <w:noProof/>
            <w:webHidden/>
          </w:rPr>
          <w:fldChar w:fldCharType="begin"/>
        </w:r>
        <w:r w:rsidR="0069788C">
          <w:rPr>
            <w:noProof/>
            <w:webHidden/>
          </w:rPr>
          <w:instrText xml:space="preserve"> PAGEREF _Toc44352858 \h </w:instrText>
        </w:r>
        <w:r w:rsidR="0069788C">
          <w:rPr>
            <w:noProof/>
            <w:webHidden/>
          </w:rPr>
        </w:r>
        <w:r w:rsidR="0069788C">
          <w:rPr>
            <w:noProof/>
            <w:webHidden/>
          </w:rPr>
          <w:fldChar w:fldCharType="separate"/>
        </w:r>
        <w:r w:rsidR="0069788C">
          <w:rPr>
            <w:noProof/>
            <w:webHidden/>
          </w:rPr>
          <w:t>92</w:t>
        </w:r>
        <w:r w:rsidR="0069788C">
          <w:rPr>
            <w:noProof/>
            <w:webHidden/>
          </w:rPr>
          <w:fldChar w:fldCharType="end"/>
        </w:r>
      </w:hyperlink>
    </w:p>
    <w:p w14:paraId="461A2E95" w14:textId="39328496" w:rsidR="0069788C" w:rsidRDefault="006C5689">
      <w:pPr>
        <w:pStyle w:val="TOC2"/>
        <w:rPr>
          <w:rFonts w:asciiTheme="minorHAnsi" w:eastAsiaTheme="minorEastAsia" w:hAnsiTheme="minorHAnsi" w:cstheme="minorBidi"/>
          <w:noProof/>
          <w:sz w:val="22"/>
          <w:szCs w:val="22"/>
        </w:rPr>
      </w:pPr>
      <w:hyperlink w:anchor="_Toc44352859" w:history="1">
        <w:r w:rsidR="0069788C" w:rsidRPr="005F1AB0">
          <w:rPr>
            <w:rStyle w:val="Hyperlink"/>
            <w:noProof/>
          </w:rPr>
          <w:t>4.5 Một số giao diện của ứng dụng</w:t>
        </w:r>
        <w:r w:rsidR="0069788C">
          <w:rPr>
            <w:noProof/>
            <w:webHidden/>
          </w:rPr>
          <w:tab/>
        </w:r>
        <w:r w:rsidR="0069788C">
          <w:rPr>
            <w:noProof/>
            <w:webHidden/>
          </w:rPr>
          <w:fldChar w:fldCharType="begin"/>
        </w:r>
        <w:r w:rsidR="0069788C">
          <w:rPr>
            <w:noProof/>
            <w:webHidden/>
          </w:rPr>
          <w:instrText xml:space="preserve"> PAGEREF _Toc44352859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7579E6F6" w14:textId="5BB9A6DB" w:rsidR="0069788C" w:rsidRDefault="006C5689">
      <w:pPr>
        <w:pStyle w:val="TOC2"/>
        <w:rPr>
          <w:rFonts w:asciiTheme="minorHAnsi" w:eastAsiaTheme="minorEastAsia" w:hAnsiTheme="minorHAnsi" w:cstheme="minorBidi"/>
          <w:noProof/>
          <w:sz w:val="22"/>
          <w:szCs w:val="22"/>
        </w:rPr>
      </w:pPr>
      <w:hyperlink w:anchor="_Toc44352860" w:history="1">
        <w:r w:rsidR="0069788C" w:rsidRPr="005F1AB0">
          <w:rPr>
            <w:rStyle w:val="Hyperlink"/>
            <w:noProof/>
          </w:rPr>
          <w:t>4.6 Phân luồng màn hình của ứng dụng</w:t>
        </w:r>
        <w:r w:rsidR="0069788C">
          <w:rPr>
            <w:noProof/>
            <w:webHidden/>
          </w:rPr>
          <w:tab/>
        </w:r>
        <w:r w:rsidR="0069788C">
          <w:rPr>
            <w:noProof/>
            <w:webHidden/>
          </w:rPr>
          <w:fldChar w:fldCharType="begin"/>
        </w:r>
        <w:r w:rsidR="0069788C">
          <w:rPr>
            <w:noProof/>
            <w:webHidden/>
          </w:rPr>
          <w:instrText xml:space="preserve"> PAGEREF _Toc44352860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609E6D97" w14:textId="69906AD4" w:rsidR="0069788C" w:rsidRDefault="006C5689">
      <w:pPr>
        <w:pStyle w:val="TOC2"/>
        <w:rPr>
          <w:rFonts w:asciiTheme="minorHAnsi" w:eastAsiaTheme="minorEastAsia" w:hAnsiTheme="minorHAnsi" w:cstheme="minorBidi"/>
          <w:noProof/>
          <w:sz w:val="22"/>
          <w:szCs w:val="22"/>
        </w:rPr>
      </w:pPr>
      <w:hyperlink w:anchor="_Toc44352861" w:history="1">
        <w:r w:rsidR="0069788C" w:rsidRPr="005F1AB0">
          <w:rPr>
            <w:rStyle w:val="Hyperlink"/>
            <w:noProof/>
          </w:rPr>
          <w:t>4.7 Cấu hình phần cứng, phần mềm</w:t>
        </w:r>
        <w:r w:rsidR="0069788C">
          <w:rPr>
            <w:noProof/>
            <w:webHidden/>
          </w:rPr>
          <w:tab/>
        </w:r>
        <w:r w:rsidR="0069788C">
          <w:rPr>
            <w:noProof/>
            <w:webHidden/>
          </w:rPr>
          <w:fldChar w:fldCharType="begin"/>
        </w:r>
        <w:r w:rsidR="0069788C">
          <w:rPr>
            <w:noProof/>
            <w:webHidden/>
          </w:rPr>
          <w:instrText xml:space="preserve"> PAGEREF _Toc44352861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38DF2E5F" w14:textId="67E7D14E"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62" w:history="1">
        <w:r w:rsidR="0069788C" w:rsidRPr="005F1AB0">
          <w:rPr>
            <w:rStyle w:val="Hyperlink"/>
            <w:noProof/>
          </w:rPr>
          <w:t>4.7.1 Phần cứng</w:t>
        </w:r>
        <w:r w:rsidR="0069788C">
          <w:rPr>
            <w:noProof/>
            <w:webHidden/>
          </w:rPr>
          <w:tab/>
        </w:r>
        <w:r w:rsidR="0069788C">
          <w:rPr>
            <w:noProof/>
            <w:webHidden/>
          </w:rPr>
          <w:fldChar w:fldCharType="begin"/>
        </w:r>
        <w:r w:rsidR="0069788C">
          <w:rPr>
            <w:noProof/>
            <w:webHidden/>
          </w:rPr>
          <w:instrText xml:space="preserve"> PAGEREF _Toc44352862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6502B74B" w14:textId="65A53BCA" w:rsidR="0069788C" w:rsidRDefault="006C5689">
      <w:pPr>
        <w:pStyle w:val="TOC3"/>
        <w:tabs>
          <w:tab w:val="right" w:leader="dot" w:pos="8778"/>
        </w:tabs>
        <w:rPr>
          <w:rFonts w:asciiTheme="minorHAnsi" w:eastAsiaTheme="minorEastAsia" w:hAnsiTheme="minorHAnsi" w:cstheme="minorBidi"/>
          <w:noProof/>
          <w:sz w:val="22"/>
          <w:szCs w:val="22"/>
        </w:rPr>
      </w:pPr>
      <w:hyperlink w:anchor="_Toc44352863" w:history="1">
        <w:r w:rsidR="0069788C" w:rsidRPr="005F1AB0">
          <w:rPr>
            <w:rStyle w:val="Hyperlink"/>
            <w:noProof/>
          </w:rPr>
          <w:t>4.7.2 Phần mềm</w:t>
        </w:r>
        <w:r w:rsidR="0069788C">
          <w:rPr>
            <w:noProof/>
            <w:webHidden/>
          </w:rPr>
          <w:tab/>
        </w:r>
        <w:r w:rsidR="0069788C">
          <w:rPr>
            <w:noProof/>
            <w:webHidden/>
          </w:rPr>
          <w:fldChar w:fldCharType="begin"/>
        </w:r>
        <w:r w:rsidR="0069788C">
          <w:rPr>
            <w:noProof/>
            <w:webHidden/>
          </w:rPr>
          <w:instrText xml:space="preserve"> PAGEREF _Toc44352863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343EAEB5" w14:textId="11F5F507" w:rsidR="0069788C" w:rsidRDefault="006C5689">
      <w:pPr>
        <w:pStyle w:val="TOC1"/>
        <w:rPr>
          <w:rFonts w:asciiTheme="minorHAnsi" w:eastAsiaTheme="minorEastAsia" w:hAnsiTheme="minorHAnsi" w:cstheme="minorBidi"/>
          <w:noProof/>
          <w:sz w:val="22"/>
          <w:szCs w:val="22"/>
        </w:rPr>
      </w:pPr>
      <w:hyperlink w:anchor="_Toc44352864" w:history="1">
        <w:r w:rsidR="0069788C" w:rsidRPr="005F1AB0">
          <w:rPr>
            <w:rStyle w:val="Hyperlink"/>
            <w:noProof/>
          </w:rPr>
          <w:t>CHƯƠNG 5 : KẾT LUẬN</w:t>
        </w:r>
        <w:r w:rsidR="0069788C">
          <w:rPr>
            <w:noProof/>
            <w:webHidden/>
          </w:rPr>
          <w:tab/>
        </w:r>
        <w:r w:rsidR="0069788C">
          <w:rPr>
            <w:noProof/>
            <w:webHidden/>
          </w:rPr>
          <w:fldChar w:fldCharType="begin"/>
        </w:r>
        <w:r w:rsidR="0069788C">
          <w:rPr>
            <w:noProof/>
            <w:webHidden/>
          </w:rPr>
          <w:instrText xml:space="preserve"> PAGEREF _Toc44352864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63C13642" w14:textId="25FAF892" w:rsidR="0069788C" w:rsidRDefault="006C5689">
      <w:pPr>
        <w:pStyle w:val="TOC2"/>
        <w:rPr>
          <w:rFonts w:asciiTheme="minorHAnsi" w:eastAsiaTheme="minorEastAsia" w:hAnsiTheme="minorHAnsi" w:cstheme="minorBidi"/>
          <w:noProof/>
          <w:sz w:val="22"/>
          <w:szCs w:val="22"/>
        </w:rPr>
      </w:pPr>
      <w:hyperlink w:anchor="_Toc44352865" w:history="1">
        <w:r w:rsidR="0069788C" w:rsidRPr="005F1AB0">
          <w:rPr>
            <w:rStyle w:val="Hyperlink"/>
            <w:noProof/>
          </w:rPr>
          <w:t>5.1 Kết quả đạt được</w:t>
        </w:r>
        <w:r w:rsidR="0069788C">
          <w:rPr>
            <w:noProof/>
            <w:webHidden/>
          </w:rPr>
          <w:tab/>
        </w:r>
        <w:r w:rsidR="0069788C">
          <w:rPr>
            <w:noProof/>
            <w:webHidden/>
          </w:rPr>
          <w:fldChar w:fldCharType="begin"/>
        </w:r>
        <w:r w:rsidR="0069788C">
          <w:rPr>
            <w:noProof/>
            <w:webHidden/>
          </w:rPr>
          <w:instrText xml:space="preserve"> PAGEREF _Toc44352865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064B8062" w14:textId="28B30265" w:rsidR="0069788C" w:rsidRDefault="006C5689">
      <w:pPr>
        <w:pStyle w:val="TOC2"/>
        <w:rPr>
          <w:rFonts w:asciiTheme="minorHAnsi" w:eastAsiaTheme="minorEastAsia" w:hAnsiTheme="minorHAnsi" w:cstheme="minorBidi"/>
          <w:noProof/>
          <w:sz w:val="22"/>
          <w:szCs w:val="22"/>
        </w:rPr>
      </w:pPr>
      <w:hyperlink w:anchor="_Toc44352866" w:history="1">
        <w:r w:rsidR="0069788C" w:rsidRPr="005F1AB0">
          <w:rPr>
            <w:rStyle w:val="Hyperlink"/>
            <w:noProof/>
          </w:rPr>
          <w:t>5.2 Hạn chế của đồ án</w:t>
        </w:r>
        <w:r w:rsidR="0069788C">
          <w:rPr>
            <w:noProof/>
            <w:webHidden/>
          </w:rPr>
          <w:tab/>
        </w:r>
        <w:r w:rsidR="0069788C">
          <w:rPr>
            <w:noProof/>
            <w:webHidden/>
          </w:rPr>
          <w:fldChar w:fldCharType="begin"/>
        </w:r>
        <w:r w:rsidR="0069788C">
          <w:rPr>
            <w:noProof/>
            <w:webHidden/>
          </w:rPr>
          <w:instrText xml:space="preserve"> PAGEREF _Toc44352866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1988F37D" w14:textId="4AAB437C" w:rsidR="0069788C" w:rsidRDefault="006C5689">
      <w:pPr>
        <w:pStyle w:val="TOC2"/>
        <w:rPr>
          <w:rFonts w:asciiTheme="minorHAnsi" w:eastAsiaTheme="minorEastAsia" w:hAnsiTheme="minorHAnsi" w:cstheme="minorBidi"/>
          <w:noProof/>
          <w:sz w:val="22"/>
          <w:szCs w:val="22"/>
        </w:rPr>
      </w:pPr>
      <w:hyperlink w:anchor="_Toc44352867" w:history="1">
        <w:r w:rsidR="0069788C" w:rsidRPr="005F1AB0">
          <w:rPr>
            <w:rStyle w:val="Hyperlink"/>
            <w:noProof/>
          </w:rPr>
          <w:t>5.3 Hướng phát triển</w:t>
        </w:r>
        <w:r w:rsidR="0069788C">
          <w:rPr>
            <w:noProof/>
            <w:webHidden/>
          </w:rPr>
          <w:tab/>
        </w:r>
        <w:r w:rsidR="0069788C">
          <w:rPr>
            <w:noProof/>
            <w:webHidden/>
          </w:rPr>
          <w:fldChar w:fldCharType="begin"/>
        </w:r>
        <w:r w:rsidR="0069788C">
          <w:rPr>
            <w:noProof/>
            <w:webHidden/>
          </w:rPr>
          <w:instrText xml:space="preserve"> PAGEREF _Toc44352867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35F1CB9E" w14:textId="43E6526E" w:rsidR="0069788C" w:rsidRDefault="006C5689">
      <w:pPr>
        <w:pStyle w:val="TOC1"/>
        <w:rPr>
          <w:rFonts w:asciiTheme="minorHAnsi" w:eastAsiaTheme="minorEastAsia" w:hAnsiTheme="minorHAnsi" w:cstheme="minorBidi"/>
          <w:noProof/>
          <w:sz w:val="22"/>
          <w:szCs w:val="22"/>
        </w:rPr>
      </w:pPr>
      <w:hyperlink w:anchor="_Toc44352868" w:history="1">
        <w:r w:rsidR="0069788C" w:rsidRPr="005F1AB0">
          <w:rPr>
            <w:rStyle w:val="Hyperlink"/>
            <w:noProof/>
          </w:rPr>
          <w:t>TÀI LIỆU THAM KHẢO</w:t>
        </w:r>
        <w:r w:rsidR="0069788C">
          <w:rPr>
            <w:noProof/>
            <w:webHidden/>
          </w:rPr>
          <w:tab/>
        </w:r>
        <w:r w:rsidR="0069788C">
          <w:rPr>
            <w:noProof/>
            <w:webHidden/>
          </w:rPr>
          <w:fldChar w:fldCharType="begin"/>
        </w:r>
        <w:r w:rsidR="0069788C">
          <w:rPr>
            <w:noProof/>
            <w:webHidden/>
          </w:rPr>
          <w:instrText xml:space="preserve"> PAGEREF _Toc44352868 \h </w:instrText>
        </w:r>
        <w:r w:rsidR="0069788C">
          <w:rPr>
            <w:noProof/>
            <w:webHidden/>
          </w:rPr>
        </w:r>
        <w:r w:rsidR="0069788C">
          <w:rPr>
            <w:noProof/>
            <w:webHidden/>
          </w:rPr>
          <w:fldChar w:fldCharType="separate"/>
        </w:r>
        <w:r w:rsidR="0069788C">
          <w:rPr>
            <w:noProof/>
            <w:webHidden/>
          </w:rPr>
          <w:t>98</w:t>
        </w:r>
        <w:r w:rsidR="0069788C">
          <w:rPr>
            <w:noProof/>
            <w:webHidden/>
          </w:rPr>
          <w:fldChar w:fldCharType="end"/>
        </w:r>
      </w:hyperlink>
    </w:p>
    <w:p w14:paraId="181D31A3" w14:textId="521A620B" w:rsidR="0069788C" w:rsidRDefault="006C5689">
      <w:pPr>
        <w:pStyle w:val="TOC1"/>
        <w:rPr>
          <w:rFonts w:asciiTheme="minorHAnsi" w:eastAsiaTheme="minorEastAsia" w:hAnsiTheme="minorHAnsi" w:cstheme="minorBidi"/>
          <w:noProof/>
          <w:sz w:val="22"/>
          <w:szCs w:val="22"/>
        </w:rPr>
      </w:pPr>
      <w:hyperlink w:anchor="_Toc44352869" w:history="1">
        <w:r w:rsidR="0069788C" w:rsidRPr="005F1AB0">
          <w:rPr>
            <w:rStyle w:val="Hyperlink"/>
            <w:noProof/>
          </w:rPr>
          <w:t>PHỤ LỤC</w:t>
        </w:r>
        <w:r w:rsidR="0069788C">
          <w:rPr>
            <w:noProof/>
            <w:webHidden/>
          </w:rPr>
          <w:tab/>
        </w:r>
        <w:r w:rsidR="0069788C">
          <w:rPr>
            <w:noProof/>
            <w:webHidden/>
          </w:rPr>
          <w:fldChar w:fldCharType="begin"/>
        </w:r>
        <w:r w:rsidR="0069788C">
          <w:rPr>
            <w:noProof/>
            <w:webHidden/>
          </w:rPr>
          <w:instrText xml:space="preserve"> PAGEREF _Toc44352869 \h </w:instrText>
        </w:r>
        <w:r w:rsidR="0069788C">
          <w:rPr>
            <w:noProof/>
            <w:webHidden/>
          </w:rPr>
        </w:r>
        <w:r w:rsidR="0069788C">
          <w:rPr>
            <w:noProof/>
            <w:webHidden/>
          </w:rPr>
          <w:fldChar w:fldCharType="separate"/>
        </w:r>
        <w:r w:rsidR="0069788C">
          <w:rPr>
            <w:noProof/>
            <w:webHidden/>
          </w:rPr>
          <w:t>99</w:t>
        </w:r>
        <w:r w:rsidR="0069788C">
          <w:rPr>
            <w:noProof/>
            <w:webHidden/>
          </w:rPr>
          <w:fldChar w:fldCharType="end"/>
        </w:r>
      </w:hyperlink>
    </w:p>
    <w:p w14:paraId="2EA9AA1C" w14:textId="3305E766"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4352825"/>
      <w:r>
        <w:lastRenderedPageBreak/>
        <w:t xml:space="preserve">DANH MỤC CÁC HÌNH </w:t>
      </w:r>
      <w:r w:rsidR="005C4216">
        <w:t>ẢNH</w:t>
      </w:r>
      <w:bookmarkEnd w:id="6"/>
    </w:p>
    <w:p w14:paraId="16EDF469" w14:textId="681CC30B" w:rsidR="00575339"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39173295" w:history="1">
        <w:r w:rsidR="00575339" w:rsidRPr="00EF0271">
          <w:rPr>
            <w:rStyle w:val="Hyperlink"/>
            <w:i/>
            <w:iCs/>
            <w:noProof/>
          </w:rPr>
          <w:t>Hình 3.1 Mô hình Usecase tổng quát</w:t>
        </w:r>
        <w:r w:rsidR="00575339">
          <w:rPr>
            <w:noProof/>
            <w:webHidden/>
          </w:rPr>
          <w:tab/>
        </w:r>
        <w:r w:rsidR="00575339">
          <w:rPr>
            <w:noProof/>
            <w:webHidden/>
          </w:rPr>
          <w:fldChar w:fldCharType="begin"/>
        </w:r>
        <w:r w:rsidR="00575339">
          <w:rPr>
            <w:noProof/>
            <w:webHidden/>
          </w:rPr>
          <w:instrText xml:space="preserve"> PAGEREF _Toc39173295 \h </w:instrText>
        </w:r>
        <w:r w:rsidR="00575339">
          <w:rPr>
            <w:noProof/>
            <w:webHidden/>
          </w:rPr>
        </w:r>
        <w:r w:rsidR="00575339">
          <w:rPr>
            <w:noProof/>
            <w:webHidden/>
          </w:rPr>
          <w:fldChar w:fldCharType="separate"/>
        </w:r>
        <w:r w:rsidR="00575339">
          <w:rPr>
            <w:noProof/>
            <w:webHidden/>
          </w:rPr>
          <w:t>12</w:t>
        </w:r>
        <w:r w:rsidR="00575339">
          <w:rPr>
            <w:noProof/>
            <w:webHidden/>
          </w:rPr>
          <w:fldChar w:fldCharType="end"/>
        </w:r>
      </w:hyperlink>
    </w:p>
    <w:p w14:paraId="41C60D54" w14:textId="02AFCC48"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14" w:anchor="_Toc39173296" w:history="1">
        <w:r w:rsidR="00575339" w:rsidRPr="00EF0271">
          <w:rPr>
            <w:rStyle w:val="Hyperlink"/>
            <w:i/>
            <w:iCs/>
            <w:noProof/>
          </w:rPr>
          <w:t>Hình 3.2 Mô hình Activity Usecase 01 – Đăng ký tài khoản</w:t>
        </w:r>
        <w:r w:rsidR="00575339">
          <w:rPr>
            <w:noProof/>
            <w:webHidden/>
          </w:rPr>
          <w:tab/>
        </w:r>
        <w:r w:rsidR="00575339">
          <w:rPr>
            <w:noProof/>
            <w:webHidden/>
          </w:rPr>
          <w:fldChar w:fldCharType="begin"/>
        </w:r>
        <w:r w:rsidR="00575339">
          <w:rPr>
            <w:noProof/>
            <w:webHidden/>
          </w:rPr>
          <w:instrText xml:space="preserve"> PAGEREF _Toc39173296 \h </w:instrText>
        </w:r>
        <w:r w:rsidR="00575339">
          <w:rPr>
            <w:noProof/>
            <w:webHidden/>
          </w:rPr>
        </w:r>
        <w:r w:rsidR="00575339">
          <w:rPr>
            <w:noProof/>
            <w:webHidden/>
          </w:rPr>
          <w:fldChar w:fldCharType="separate"/>
        </w:r>
        <w:r w:rsidR="00575339">
          <w:rPr>
            <w:noProof/>
            <w:webHidden/>
          </w:rPr>
          <w:t>15</w:t>
        </w:r>
        <w:r w:rsidR="00575339">
          <w:rPr>
            <w:noProof/>
            <w:webHidden/>
          </w:rPr>
          <w:fldChar w:fldCharType="end"/>
        </w:r>
      </w:hyperlink>
    </w:p>
    <w:p w14:paraId="65FA174C" w14:textId="4A3C5451"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15" w:anchor="_Toc39173297" w:history="1">
        <w:r w:rsidR="00575339" w:rsidRPr="00EF0271">
          <w:rPr>
            <w:rStyle w:val="Hyperlink"/>
            <w:i/>
            <w:iCs/>
            <w:noProof/>
          </w:rPr>
          <w:t>Hình 3.3 Mô hình Activity Usecase 02 – Đăng nhập</w:t>
        </w:r>
        <w:r w:rsidR="00575339">
          <w:rPr>
            <w:noProof/>
            <w:webHidden/>
          </w:rPr>
          <w:tab/>
        </w:r>
        <w:r w:rsidR="00575339">
          <w:rPr>
            <w:noProof/>
            <w:webHidden/>
          </w:rPr>
          <w:fldChar w:fldCharType="begin"/>
        </w:r>
        <w:r w:rsidR="00575339">
          <w:rPr>
            <w:noProof/>
            <w:webHidden/>
          </w:rPr>
          <w:instrText xml:space="preserve"> PAGEREF _Toc39173297 \h </w:instrText>
        </w:r>
        <w:r w:rsidR="00575339">
          <w:rPr>
            <w:noProof/>
            <w:webHidden/>
          </w:rPr>
        </w:r>
        <w:r w:rsidR="00575339">
          <w:rPr>
            <w:noProof/>
            <w:webHidden/>
          </w:rPr>
          <w:fldChar w:fldCharType="separate"/>
        </w:r>
        <w:r w:rsidR="00575339">
          <w:rPr>
            <w:noProof/>
            <w:webHidden/>
          </w:rPr>
          <w:t>17</w:t>
        </w:r>
        <w:r w:rsidR="00575339">
          <w:rPr>
            <w:noProof/>
            <w:webHidden/>
          </w:rPr>
          <w:fldChar w:fldCharType="end"/>
        </w:r>
      </w:hyperlink>
    </w:p>
    <w:p w14:paraId="465C98E6" w14:textId="398D09D8"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16" w:anchor="_Toc39173298" w:history="1">
        <w:r w:rsidR="00575339" w:rsidRPr="00EF0271">
          <w:rPr>
            <w:rStyle w:val="Hyperlink"/>
            <w:i/>
            <w:iCs/>
            <w:noProof/>
          </w:rPr>
          <w:t>Hình 3.4 Mô hình Activity Usecase 03 – Thống kê thu chi</w:t>
        </w:r>
        <w:r w:rsidR="00575339">
          <w:rPr>
            <w:noProof/>
            <w:webHidden/>
          </w:rPr>
          <w:tab/>
        </w:r>
        <w:r w:rsidR="00575339">
          <w:rPr>
            <w:noProof/>
            <w:webHidden/>
          </w:rPr>
          <w:fldChar w:fldCharType="begin"/>
        </w:r>
        <w:r w:rsidR="00575339">
          <w:rPr>
            <w:noProof/>
            <w:webHidden/>
          </w:rPr>
          <w:instrText xml:space="preserve"> PAGEREF _Toc39173298 \h </w:instrText>
        </w:r>
        <w:r w:rsidR="00575339">
          <w:rPr>
            <w:noProof/>
            <w:webHidden/>
          </w:rPr>
        </w:r>
        <w:r w:rsidR="00575339">
          <w:rPr>
            <w:noProof/>
            <w:webHidden/>
          </w:rPr>
          <w:fldChar w:fldCharType="separate"/>
        </w:r>
        <w:r w:rsidR="00575339">
          <w:rPr>
            <w:noProof/>
            <w:webHidden/>
          </w:rPr>
          <w:t>18</w:t>
        </w:r>
        <w:r w:rsidR="00575339">
          <w:rPr>
            <w:noProof/>
            <w:webHidden/>
          </w:rPr>
          <w:fldChar w:fldCharType="end"/>
        </w:r>
      </w:hyperlink>
    </w:p>
    <w:p w14:paraId="696284AC" w14:textId="67F51364"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17" w:anchor="_Toc39173299" w:history="1">
        <w:r w:rsidR="00575339" w:rsidRPr="00EF0271">
          <w:rPr>
            <w:rStyle w:val="Hyperlink"/>
            <w:i/>
            <w:iCs/>
            <w:noProof/>
          </w:rPr>
          <w:t>Hình 3.5 Mô hình Activity Usecase 04 – Xem thông tin tài khoản</w:t>
        </w:r>
        <w:r w:rsidR="00575339">
          <w:rPr>
            <w:noProof/>
            <w:webHidden/>
          </w:rPr>
          <w:tab/>
        </w:r>
        <w:r w:rsidR="00575339">
          <w:rPr>
            <w:noProof/>
            <w:webHidden/>
          </w:rPr>
          <w:fldChar w:fldCharType="begin"/>
        </w:r>
        <w:r w:rsidR="00575339">
          <w:rPr>
            <w:noProof/>
            <w:webHidden/>
          </w:rPr>
          <w:instrText xml:space="preserve"> PAGEREF _Toc39173299 \h </w:instrText>
        </w:r>
        <w:r w:rsidR="00575339">
          <w:rPr>
            <w:noProof/>
            <w:webHidden/>
          </w:rPr>
        </w:r>
        <w:r w:rsidR="00575339">
          <w:rPr>
            <w:noProof/>
            <w:webHidden/>
          </w:rPr>
          <w:fldChar w:fldCharType="separate"/>
        </w:r>
        <w:r w:rsidR="00575339">
          <w:rPr>
            <w:noProof/>
            <w:webHidden/>
          </w:rPr>
          <w:t>20</w:t>
        </w:r>
        <w:r w:rsidR="00575339">
          <w:rPr>
            <w:noProof/>
            <w:webHidden/>
          </w:rPr>
          <w:fldChar w:fldCharType="end"/>
        </w:r>
      </w:hyperlink>
    </w:p>
    <w:p w14:paraId="0388A184" w14:textId="0F95BF85"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18" w:anchor="_Toc39173300" w:history="1">
        <w:r w:rsidR="00575339" w:rsidRPr="00EF0271">
          <w:rPr>
            <w:rStyle w:val="Hyperlink"/>
            <w:i/>
            <w:iCs/>
            <w:noProof/>
          </w:rPr>
          <w:t>Hình 3.6 Mô hình Activity Usecase 05 – Cập nhật thông tin tài khoản</w:t>
        </w:r>
        <w:r w:rsidR="00575339">
          <w:rPr>
            <w:noProof/>
            <w:webHidden/>
          </w:rPr>
          <w:tab/>
        </w:r>
        <w:r w:rsidR="00575339">
          <w:rPr>
            <w:noProof/>
            <w:webHidden/>
          </w:rPr>
          <w:fldChar w:fldCharType="begin"/>
        </w:r>
        <w:r w:rsidR="00575339">
          <w:rPr>
            <w:noProof/>
            <w:webHidden/>
          </w:rPr>
          <w:instrText xml:space="preserve"> PAGEREF _Toc39173300 \h </w:instrText>
        </w:r>
        <w:r w:rsidR="00575339">
          <w:rPr>
            <w:noProof/>
            <w:webHidden/>
          </w:rPr>
        </w:r>
        <w:r w:rsidR="00575339">
          <w:rPr>
            <w:noProof/>
            <w:webHidden/>
          </w:rPr>
          <w:fldChar w:fldCharType="separate"/>
        </w:r>
        <w:r w:rsidR="00575339">
          <w:rPr>
            <w:noProof/>
            <w:webHidden/>
          </w:rPr>
          <w:t>22</w:t>
        </w:r>
        <w:r w:rsidR="00575339">
          <w:rPr>
            <w:noProof/>
            <w:webHidden/>
          </w:rPr>
          <w:fldChar w:fldCharType="end"/>
        </w:r>
      </w:hyperlink>
    </w:p>
    <w:p w14:paraId="2BA8EF10" w14:textId="504AEE65"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19" w:anchor="_Toc39173301" w:history="1">
        <w:r w:rsidR="00575339" w:rsidRPr="00EF0271">
          <w:rPr>
            <w:rStyle w:val="Hyperlink"/>
            <w:i/>
            <w:iCs/>
            <w:noProof/>
          </w:rPr>
          <w:t>Hình 3.7 Mô hình Activity Usecase 07 – Tạo ví</w:t>
        </w:r>
        <w:r w:rsidR="00575339">
          <w:rPr>
            <w:noProof/>
            <w:webHidden/>
          </w:rPr>
          <w:tab/>
        </w:r>
        <w:r w:rsidR="00575339">
          <w:rPr>
            <w:noProof/>
            <w:webHidden/>
          </w:rPr>
          <w:fldChar w:fldCharType="begin"/>
        </w:r>
        <w:r w:rsidR="00575339">
          <w:rPr>
            <w:noProof/>
            <w:webHidden/>
          </w:rPr>
          <w:instrText xml:space="preserve"> PAGEREF _Toc39173301 \h </w:instrText>
        </w:r>
        <w:r w:rsidR="00575339">
          <w:rPr>
            <w:noProof/>
            <w:webHidden/>
          </w:rPr>
        </w:r>
        <w:r w:rsidR="00575339">
          <w:rPr>
            <w:noProof/>
            <w:webHidden/>
          </w:rPr>
          <w:fldChar w:fldCharType="separate"/>
        </w:r>
        <w:r w:rsidR="00575339">
          <w:rPr>
            <w:noProof/>
            <w:webHidden/>
          </w:rPr>
          <w:t>25</w:t>
        </w:r>
        <w:r w:rsidR="00575339">
          <w:rPr>
            <w:noProof/>
            <w:webHidden/>
          </w:rPr>
          <w:fldChar w:fldCharType="end"/>
        </w:r>
      </w:hyperlink>
    </w:p>
    <w:p w14:paraId="0AE815CD" w14:textId="368C2189"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20" w:anchor="_Toc39173302" w:history="1">
        <w:r w:rsidR="00575339" w:rsidRPr="00EF0271">
          <w:rPr>
            <w:rStyle w:val="Hyperlink"/>
            <w:i/>
            <w:iCs/>
            <w:noProof/>
          </w:rPr>
          <w:t>Hình 3.8 Mô hình Activity Usecase 08 – Cập nhật ví</w:t>
        </w:r>
        <w:r w:rsidR="00575339">
          <w:rPr>
            <w:noProof/>
            <w:webHidden/>
          </w:rPr>
          <w:tab/>
        </w:r>
        <w:r w:rsidR="00575339">
          <w:rPr>
            <w:noProof/>
            <w:webHidden/>
          </w:rPr>
          <w:fldChar w:fldCharType="begin"/>
        </w:r>
        <w:r w:rsidR="00575339">
          <w:rPr>
            <w:noProof/>
            <w:webHidden/>
          </w:rPr>
          <w:instrText xml:space="preserve"> PAGEREF _Toc39173302 \h </w:instrText>
        </w:r>
        <w:r w:rsidR="00575339">
          <w:rPr>
            <w:noProof/>
            <w:webHidden/>
          </w:rPr>
        </w:r>
        <w:r w:rsidR="00575339">
          <w:rPr>
            <w:noProof/>
            <w:webHidden/>
          </w:rPr>
          <w:fldChar w:fldCharType="separate"/>
        </w:r>
        <w:r w:rsidR="00575339">
          <w:rPr>
            <w:noProof/>
            <w:webHidden/>
          </w:rPr>
          <w:t>27</w:t>
        </w:r>
        <w:r w:rsidR="00575339">
          <w:rPr>
            <w:noProof/>
            <w:webHidden/>
          </w:rPr>
          <w:fldChar w:fldCharType="end"/>
        </w:r>
      </w:hyperlink>
    </w:p>
    <w:p w14:paraId="04991CE9" w14:textId="39223365"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21" w:anchor="_Toc39173303" w:history="1">
        <w:r w:rsidR="00575339" w:rsidRPr="00EF0271">
          <w:rPr>
            <w:rStyle w:val="Hyperlink"/>
            <w:i/>
            <w:iCs/>
            <w:noProof/>
          </w:rPr>
          <w:t>Hình 3.9 Mô hình Activity Usecase 09 – Xóa ví</w:t>
        </w:r>
        <w:r w:rsidR="00575339">
          <w:rPr>
            <w:noProof/>
            <w:webHidden/>
          </w:rPr>
          <w:tab/>
        </w:r>
        <w:r w:rsidR="00575339">
          <w:rPr>
            <w:noProof/>
            <w:webHidden/>
          </w:rPr>
          <w:fldChar w:fldCharType="begin"/>
        </w:r>
        <w:r w:rsidR="00575339">
          <w:rPr>
            <w:noProof/>
            <w:webHidden/>
          </w:rPr>
          <w:instrText xml:space="preserve"> PAGEREF _Toc39173303 \h </w:instrText>
        </w:r>
        <w:r w:rsidR="00575339">
          <w:rPr>
            <w:noProof/>
            <w:webHidden/>
          </w:rPr>
        </w:r>
        <w:r w:rsidR="00575339">
          <w:rPr>
            <w:noProof/>
            <w:webHidden/>
          </w:rPr>
          <w:fldChar w:fldCharType="separate"/>
        </w:r>
        <w:r w:rsidR="00575339">
          <w:rPr>
            <w:noProof/>
            <w:webHidden/>
          </w:rPr>
          <w:t>29</w:t>
        </w:r>
        <w:r w:rsidR="00575339">
          <w:rPr>
            <w:noProof/>
            <w:webHidden/>
          </w:rPr>
          <w:fldChar w:fldCharType="end"/>
        </w:r>
      </w:hyperlink>
    </w:p>
    <w:p w14:paraId="00F6DC68" w14:textId="7311D61D"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22" w:anchor="_Toc39173304" w:history="1">
        <w:r w:rsidR="00575339" w:rsidRPr="00EF0271">
          <w:rPr>
            <w:rStyle w:val="Hyperlink"/>
            <w:i/>
            <w:iCs/>
            <w:noProof/>
          </w:rPr>
          <w:t>Hình 3.10 Mô hình Activity Usecase 10 – Cập nhật thu chi</w:t>
        </w:r>
        <w:r w:rsidR="00575339">
          <w:rPr>
            <w:noProof/>
            <w:webHidden/>
          </w:rPr>
          <w:tab/>
        </w:r>
        <w:r w:rsidR="00575339">
          <w:rPr>
            <w:noProof/>
            <w:webHidden/>
          </w:rPr>
          <w:fldChar w:fldCharType="begin"/>
        </w:r>
        <w:r w:rsidR="00575339">
          <w:rPr>
            <w:noProof/>
            <w:webHidden/>
          </w:rPr>
          <w:instrText xml:space="preserve"> PAGEREF _Toc39173304 \h </w:instrText>
        </w:r>
        <w:r w:rsidR="00575339">
          <w:rPr>
            <w:noProof/>
            <w:webHidden/>
          </w:rPr>
        </w:r>
        <w:r w:rsidR="00575339">
          <w:rPr>
            <w:noProof/>
            <w:webHidden/>
          </w:rPr>
          <w:fldChar w:fldCharType="separate"/>
        </w:r>
        <w:r w:rsidR="00575339">
          <w:rPr>
            <w:noProof/>
            <w:webHidden/>
          </w:rPr>
          <w:t>31</w:t>
        </w:r>
        <w:r w:rsidR="00575339">
          <w:rPr>
            <w:noProof/>
            <w:webHidden/>
          </w:rPr>
          <w:fldChar w:fldCharType="end"/>
        </w:r>
      </w:hyperlink>
    </w:p>
    <w:p w14:paraId="19723961" w14:textId="402ACA7A"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23" w:anchor="_Toc39173305" w:history="1">
        <w:r w:rsidR="00575339" w:rsidRPr="00EF0271">
          <w:rPr>
            <w:rStyle w:val="Hyperlink"/>
            <w:i/>
            <w:iCs/>
            <w:noProof/>
          </w:rPr>
          <w:t>Hình 3.11 Mô hình Activity Usecase 11 – Thêm thu chi</w:t>
        </w:r>
        <w:r w:rsidR="00575339">
          <w:rPr>
            <w:noProof/>
            <w:webHidden/>
          </w:rPr>
          <w:tab/>
        </w:r>
        <w:r w:rsidR="00575339">
          <w:rPr>
            <w:noProof/>
            <w:webHidden/>
          </w:rPr>
          <w:fldChar w:fldCharType="begin"/>
        </w:r>
        <w:r w:rsidR="00575339">
          <w:rPr>
            <w:noProof/>
            <w:webHidden/>
          </w:rPr>
          <w:instrText xml:space="preserve"> PAGEREF _Toc39173305 \h </w:instrText>
        </w:r>
        <w:r w:rsidR="00575339">
          <w:rPr>
            <w:noProof/>
            <w:webHidden/>
          </w:rPr>
        </w:r>
        <w:r w:rsidR="00575339">
          <w:rPr>
            <w:noProof/>
            <w:webHidden/>
          </w:rPr>
          <w:fldChar w:fldCharType="separate"/>
        </w:r>
        <w:r w:rsidR="00575339">
          <w:rPr>
            <w:noProof/>
            <w:webHidden/>
          </w:rPr>
          <w:t>33</w:t>
        </w:r>
        <w:r w:rsidR="00575339">
          <w:rPr>
            <w:noProof/>
            <w:webHidden/>
          </w:rPr>
          <w:fldChar w:fldCharType="end"/>
        </w:r>
      </w:hyperlink>
    </w:p>
    <w:p w14:paraId="4E100F89" w14:textId="4466F3FC" w:rsidR="00575339" w:rsidRDefault="006C5689">
      <w:pPr>
        <w:pStyle w:val="TableofFigures"/>
        <w:tabs>
          <w:tab w:val="right" w:leader="dot" w:pos="8778"/>
        </w:tabs>
        <w:rPr>
          <w:rFonts w:asciiTheme="minorHAnsi" w:eastAsiaTheme="minorEastAsia" w:hAnsiTheme="minorHAnsi" w:cstheme="minorBidi"/>
          <w:noProof/>
          <w:sz w:val="22"/>
          <w:szCs w:val="22"/>
        </w:rPr>
      </w:pPr>
      <w:hyperlink r:id="rId24" w:anchor="_Toc39173306" w:history="1">
        <w:r w:rsidR="00575339" w:rsidRPr="00EF0271">
          <w:rPr>
            <w:rStyle w:val="Hyperlink"/>
            <w:i/>
            <w:iCs/>
            <w:noProof/>
          </w:rPr>
          <w:t>Hình 3.12 Mô hình Activity Usecase 12 – Xóa thu chi</w:t>
        </w:r>
        <w:r w:rsidR="00575339">
          <w:rPr>
            <w:noProof/>
            <w:webHidden/>
          </w:rPr>
          <w:tab/>
        </w:r>
        <w:r w:rsidR="00575339">
          <w:rPr>
            <w:noProof/>
            <w:webHidden/>
          </w:rPr>
          <w:fldChar w:fldCharType="begin"/>
        </w:r>
        <w:r w:rsidR="00575339">
          <w:rPr>
            <w:noProof/>
            <w:webHidden/>
          </w:rPr>
          <w:instrText xml:space="preserve"> PAGEREF _Toc39173306 \h </w:instrText>
        </w:r>
        <w:r w:rsidR="00575339">
          <w:rPr>
            <w:noProof/>
            <w:webHidden/>
          </w:rPr>
        </w:r>
        <w:r w:rsidR="00575339">
          <w:rPr>
            <w:noProof/>
            <w:webHidden/>
          </w:rPr>
          <w:fldChar w:fldCharType="separate"/>
        </w:r>
        <w:r w:rsidR="00575339">
          <w:rPr>
            <w:noProof/>
            <w:webHidden/>
          </w:rPr>
          <w:t>35</w:t>
        </w:r>
        <w:r w:rsidR="00575339">
          <w:rPr>
            <w:noProof/>
            <w:webHidden/>
          </w:rPr>
          <w:fldChar w:fldCharType="end"/>
        </w:r>
      </w:hyperlink>
    </w:p>
    <w:p w14:paraId="070187CD" w14:textId="3DA67BE4"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77777777" w:rsidR="005B3C1C" w:rsidRDefault="005B3C1C"/>
    <w:p w14:paraId="60C36B68" w14:textId="173149FD" w:rsidR="003867BF" w:rsidRDefault="0095530E">
      <w:pPr>
        <w:pStyle w:val="Heading1"/>
        <w:numPr>
          <w:ilvl w:val="0"/>
          <w:numId w:val="0"/>
        </w:numPr>
      </w:pPr>
      <w:bookmarkStart w:id="7" w:name="_Toc44352826"/>
      <w:r>
        <w:lastRenderedPageBreak/>
        <w:t>DANH MỤC CÁC BẢNG BIỂU</w:t>
      </w:r>
      <w:bookmarkEnd w:id="7"/>
    </w:p>
    <w:p w14:paraId="5920B59D" w14:textId="50B8F63E" w:rsidR="00575339"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9173277" w:history="1">
        <w:r w:rsidR="00575339" w:rsidRPr="003757AB">
          <w:rPr>
            <w:rStyle w:val="Hyperlink"/>
            <w:i/>
            <w:iCs/>
            <w:noProof/>
          </w:rPr>
          <w:t>Bảng 3.1 Danh sách tác nhân và mô tả</w:t>
        </w:r>
        <w:r w:rsidR="00575339">
          <w:rPr>
            <w:noProof/>
            <w:webHidden/>
          </w:rPr>
          <w:tab/>
        </w:r>
        <w:r w:rsidR="00575339">
          <w:rPr>
            <w:noProof/>
            <w:webHidden/>
          </w:rPr>
          <w:fldChar w:fldCharType="begin"/>
        </w:r>
        <w:r w:rsidR="00575339">
          <w:rPr>
            <w:noProof/>
            <w:webHidden/>
          </w:rPr>
          <w:instrText xml:space="preserve"> PAGEREF _Toc39173277 \h </w:instrText>
        </w:r>
        <w:r w:rsidR="00575339">
          <w:rPr>
            <w:noProof/>
            <w:webHidden/>
          </w:rPr>
        </w:r>
        <w:r w:rsidR="00575339">
          <w:rPr>
            <w:noProof/>
            <w:webHidden/>
          </w:rPr>
          <w:fldChar w:fldCharType="separate"/>
        </w:r>
        <w:r w:rsidR="00575339">
          <w:rPr>
            <w:noProof/>
            <w:webHidden/>
          </w:rPr>
          <w:t>13</w:t>
        </w:r>
        <w:r w:rsidR="00575339">
          <w:rPr>
            <w:noProof/>
            <w:webHidden/>
          </w:rPr>
          <w:fldChar w:fldCharType="end"/>
        </w:r>
      </w:hyperlink>
    </w:p>
    <w:p w14:paraId="56E43461" w14:textId="3415BE4E"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78" w:history="1">
        <w:r w:rsidR="00575339" w:rsidRPr="003757AB">
          <w:rPr>
            <w:rStyle w:val="Hyperlink"/>
            <w:i/>
            <w:iCs/>
            <w:noProof/>
          </w:rPr>
          <w:t>Bảng 3.2 Danh sách Usecase</w:t>
        </w:r>
        <w:r w:rsidR="00575339">
          <w:rPr>
            <w:noProof/>
            <w:webHidden/>
          </w:rPr>
          <w:tab/>
        </w:r>
        <w:r w:rsidR="00575339">
          <w:rPr>
            <w:noProof/>
            <w:webHidden/>
          </w:rPr>
          <w:fldChar w:fldCharType="begin"/>
        </w:r>
        <w:r w:rsidR="00575339">
          <w:rPr>
            <w:noProof/>
            <w:webHidden/>
          </w:rPr>
          <w:instrText xml:space="preserve"> PAGEREF _Toc39173278 \h </w:instrText>
        </w:r>
        <w:r w:rsidR="00575339">
          <w:rPr>
            <w:noProof/>
            <w:webHidden/>
          </w:rPr>
        </w:r>
        <w:r w:rsidR="00575339">
          <w:rPr>
            <w:noProof/>
            <w:webHidden/>
          </w:rPr>
          <w:fldChar w:fldCharType="separate"/>
        </w:r>
        <w:r w:rsidR="00575339">
          <w:rPr>
            <w:noProof/>
            <w:webHidden/>
          </w:rPr>
          <w:t>14</w:t>
        </w:r>
        <w:r w:rsidR="00575339">
          <w:rPr>
            <w:noProof/>
            <w:webHidden/>
          </w:rPr>
          <w:fldChar w:fldCharType="end"/>
        </w:r>
      </w:hyperlink>
    </w:p>
    <w:p w14:paraId="0BBA601B" w14:textId="48178AF5"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79" w:history="1">
        <w:r w:rsidR="00575339" w:rsidRPr="003757AB">
          <w:rPr>
            <w:rStyle w:val="Hyperlink"/>
            <w:i/>
            <w:iCs/>
            <w:noProof/>
          </w:rPr>
          <w:t>Bảng 3.3 Đặc tả Usecase 01 – Đăng ký tài khoản</w:t>
        </w:r>
        <w:r w:rsidR="00575339">
          <w:rPr>
            <w:noProof/>
            <w:webHidden/>
          </w:rPr>
          <w:tab/>
        </w:r>
        <w:r w:rsidR="00575339">
          <w:rPr>
            <w:noProof/>
            <w:webHidden/>
          </w:rPr>
          <w:fldChar w:fldCharType="begin"/>
        </w:r>
        <w:r w:rsidR="00575339">
          <w:rPr>
            <w:noProof/>
            <w:webHidden/>
          </w:rPr>
          <w:instrText xml:space="preserve"> PAGEREF _Toc39173279 \h </w:instrText>
        </w:r>
        <w:r w:rsidR="00575339">
          <w:rPr>
            <w:noProof/>
            <w:webHidden/>
          </w:rPr>
        </w:r>
        <w:r w:rsidR="00575339">
          <w:rPr>
            <w:noProof/>
            <w:webHidden/>
          </w:rPr>
          <w:fldChar w:fldCharType="separate"/>
        </w:r>
        <w:r w:rsidR="00575339">
          <w:rPr>
            <w:noProof/>
            <w:webHidden/>
          </w:rPr>
          <w:t>15</w:t>
        </w:r>
        <w:r w:rsidR="00575339">
          <w:rPr>
            <w:noProof/>
            <w:webHidden/>
          </w:rPr>
          <w:fldChar w:fldCharType="end"/>
        </w:r>
      </w:hyperlink>
    </w:p>
    <w:p w14:paraId="0805B0BF" w14:textId="46EC3129"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0" w:history="1">
        <w:r w:rsidR="00575339" w:rsidRPr="003757AB">
          <w:rPr>
            <w:rStyle w:val="Hyperlink"/>
            <w:i/>
            <w:iCs/>
            <w:noProof/>
          </w:rPr>
          <w:t>Bảng 3.4 Đặc tả Usecase 02 – Đăng nhập</w:t>
        </w:r>
        <w:r w:rsidR="00575339">
          <w:rPr>
            <w:noProof/>
            <w:webHidden/>
          </w:rPr>
          <w:tab/>
        </w:r>
        <w:r w:rsidR="00575339">
          <w:rPr>
            <w:noProof/>
            <w:webHidden/>
          </w:rPr>
          <w:fldChar w:fldCharType="begin"/>
        </w:r>
        <w:r w:rsidR="00575339">
          <w:rPr>
            <w:noProof/>
            <w:webHidden/>
          </w:rPr>
          <w:instrText xml:space="preserve"> PAGEREF _Toc39173280 \h </w:instrText>
        </w:r>
        <w:r w:rsidR="00575339">
          <w:rPr>
            <w:noProof/>
            <w:webHidden/>
          </w:rPr>
        </w:r>
        <w:r w:rsidR="00575339">
          <w:rPr>
            <w:noProof/>
            <w:webHidden/>
          </w:rPr>
          <w:fldChar w:fldCharType="separate"/>
        </w:r>
        <w:r w:rsidR="00575339">
          <w:rPr>
            <w:noProof/>
            <w:webHidden/>
          </w:rPr>
          <w:t>16</w:t>
        </w:r>
        <w:r w:rsidR="00575339">
          <w:rPr>
            <w:noProof/>
            <w:webHidden/>
          </w:rPr>
          <w:fldChar w:fldCharType="end"/>
        </w:r>
      </w:hyperlink>
    </w:p>
    <w:p w14:paraId="5D5A470F" w14:textId="6203B5BA"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1" w:history="1">
        <w:r w:rsidR="00575339" w:rsidRPr="003757AB">
          <w:rPr>
            <w:rStyle w:val="Hyperlink"/>
            <w:noProof/>
          </w:rPr>
          <w:t>Bản</w:t>
        </w:r>
        <w:r w:rsidR="00575339" w:rsidRPr="003757AB">
          <w:rPr>
            <w:rStyle w:val="Hyperlink"/>
            <w:i/>
            <w:iCs/>
            <w:noProof/>
          </w:rPr>
          <w:t>g 3.5 Đặc tả Usecase 03 – Thống kê thu chi</w:t>
        </w:r>
        <w:r w:rsidR="00575339">
          <w:rPr>
            <w:noProof/>
            <w:webHidden/>
          </w:rPr>
          <w:tab/>
        </w:r>
        <w:r w:rsidR="00575339">
          <w:rPr>
            <w:noProof/>
            <w:webHidden/>
          </w:rPr>
          <w:fldChar w:fldCharType="begin"/>
        </w:r>
        <w:r w:rsidR="00575339">
          <w:rPr>
            <w:noProof/>
            <w:webHidden/>
          </w:rPr>
          <w:instrText xml:space="preserve"> PAGEREF _Toc39173281 \h </w:instrText>
        </w:r>
        <w:r w:rsidR="00575339">
          <w:rPr>
            <w:noProof/>
            <w:webHidden/>
          </w:rPr>
        </w:r>
        <w:r w:rsidR="00575339">
          <w:rPr>
            <w:noProof/>
            <w:webHidden/>
          </w:rPr>
          <w:fldChar w:fldCharType="separate"/>
        </w:r>
        <w:r w:rsidR="00575339">
          <w:rPr>
            <w:noProof/>
            <w:webHidden/>
          </w:rPr>
          <w:t>18</w:t>
        </w:r>
        <w:r w:rsidR="00575339">
          <w:rPr>
            <w:noProof/>
            <w:webHidden/>
          </w:rPr>
          <w:fldChar w:fldCharType="end"/>
        </w:r>
      </w:hyperlink>
    </w:p>
    <w:p w14:paraId="6B64E2B6" w14:textId="40C5615E"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2" w:history="1">
        <w:r w:rsidR="00575339" w:rsidRPr="003757AB">
          <w:rPr>
            <w:rStyle w:val="Hyperlink"/>
            <w:i/>
            <w:iCs/>
            <w:noProof/>
          </w:rPr>
          <w:t>Bảng 3.6 Đặc tả Usecase 04 – Xem thông tin tài khoản</w:t>
        </w:r>
        <w:r w:rsidR="00575339">
          <w:rPr>
            <w:noProof/>
            <w:webHidden/>
          </w:rPr>
          <w:tab/>
        </w:r>
        <w:r w:rsidR="00575339">
          <w:rPr>
            <w:noProof/>
            <w:webHidden/>
          </w:rPr>
          <w:fldChar w:fldCharType="begin"/>
        </w:r>
        <w:r w:rsidR="00575339">
          <w:rPr>
            <w:noProof/>
            <w:webHidden/>
          </w:rPr>
          <w:instrText xml:space="preserve"> PAGEREF _Toc39173282 \h </w:instrText>
        </w:r>
        <w:r w:rsidR="00575339">
          <w:rPr>
            <w:noProof/>
            <w:webHidden/>
          </w:rPr>
        </w:r>
        <w:r w:rsidR="00575339">
          <w:rPr>
            <w:noProof/>
            <w:webHidden/>
          </w:rPr>
          <w:fldChar w:fldCharType="separate"/>
        </w:r>
        <w:r w:rsidR="00575339">
          <w:rPr>
            <w:noProof/>
            <w:webHidden/>
          </w:rPr>
          <w:t>19</w:t>
        </w:r>
        <w:r w:rsidR="00575339">
          <w:rPr>
            <w:noProof/>
            <w:webHidden/>
          </w:rPr>
          <w:fldChar w:fldCharType="end"/>
        </w:r>
      </w:hyperlink>
    </w:p>
    <w:p w14:paraId="185A5F46" w14:textId="67A3E537"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3" w:history="1">
        <w:r w:rsidR="00575339" w:rsidRPr="003757AB">
          <w:rPr>
            <w:rStyle w:val="Hyperlink"/>
            <w:i/>
            <w:iCs/>
            <w:noProof/>
          </w:rPr>
          <w:t>Bảng 3.7 Đặc tả Usecase 05 – Cập nhật thông tin tài khoản</w:t>
        </w:r>
        <w:r w:rsidR="00575339">
          <w:rPr>
            <w:noProof/>
            <w:webHidden/>
          </w:rPr>
          <w:tab/>
        </w:r>
        <w:r w:rsidR="00575339">
          <w:rPr>
            <w:noProof/>
            <w:webHidden/>
          </w:rPr>
          <w:fldChar w:fldCharType="begin"/>
        </w:r>
        <w:r w:rsidR="00575339">
          <w:rPr>
            <w:noProof/>
            <w:webHidden/>
          </w:rPr>
          <w:instrText xml:space="preserve"> PAGEREF _Toc39173283 \h </w:instrText>
        </w:r>
        <w:r w:rsidR="00575339">
          <w:rPr>
            <w:noProof/>
            <w:webHidden/>
          </w:rPr>
        </w:r>
        <w:r w:rsidR="00575339">
          <w:rPr>
            <w:noProof/>
            <w:webHidden/>
          </w:rPr>
          <w:fldChar w:fldCharType="separate"/>
        </w:r>
        <w:r w:rsidR="00575339">
          <w:rPr>
            <w:noProof/>
            <w:webHidden/>
          </w:rPr>
          <w:t>21</w:t>
        </w:r>
        <w:r w:rsidR="00575339">
          <w:rPr>
            <w:noProof/>
            <w:webHidden/>
          </w:rPr>
          <w:fldChar w:fldCharType="end"/>
        </w:r>
      </w:hyperlink>
    </w:p>
    <w:p w14:paraId="5E05BD58" w14:textId="52384155"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4" w:history="1">
        <w:r w:rsidR="00575339" w:rsidRPr="003757AB">
          <w:rPr>
            <w:rStyle w:val="Hyperlink"/>
            <w:i/>
            <w:iCs/>
            <w:noProof/>
          </w:rPr>
          <w:t>Bảng 3.8 Đặc tả Usecase 06 – Xem số dư</w:t>
        </w:r>
        <w:r w:rsidR="00575339">
          <w:rPr>
            <w:noProof/>
            <w:webHidden/>
          </w:rPr>
          <w:tab/>
        </w:r>
        <w:r w:rsidR="00575339">
          <w:rPr>
            <w:noProof/>
            <w:webHidden/>
          </w:rPr>
          <w:fldChar w:fldCharType="begin"/>
        </w:r>
        <w:r w:rsidR="00575339">
          <w:rPr>
            <w:noProof/>
            <w:webHidden/>
          </w:rPr>
          <w:instrText xml:space="preserve"> PAGEREF _Toc39173284 \h </w:instrText>
        </w:r>
        <w:r w:rsidR="00575339">
          <w:rPr>
            <w:noProof/>
            <w:webHidden/>
          </w:rPr>
        </w:r>
        <w:r w:rsidR="00575339">
          <w:rPr>
            <w:noProof/>
            <w:webHidden/>
          </w:rPr>
          <w:fldChar w:fldCharType="separate"/>
        </w:r>
        <w:r w:rsidR="00575339">
          <w:rPr>
            <w:noProof/>
            <w:webHidden/>
          </w:rPr>
          <w:t>23</w:t>
        </w:r>
        <w:r w:rsidR="00575339">
          <w:rPr>
            <w:noProof/>
            <w:webHidden/>
          </w:rPr>
          <w:fldChar w:fldCharType="end"/>
        </w:r>
      </w:hyperlink>
    </w:p>
    <w:p w14:paraId="1D3DCCA9" w14:textId="584F83F1"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5" w:history="1">
        <w:r w:rsidR="00575339" w:rsidRPr="003757AB">
          <w:rPr>
            <w:rStyle w:val="Hyperlink"/>
            <w:i/>
            <w:iCs/>
            <w:noProof/>
          </w:rPr>
          <w:t>Bảng 3.9 Đặc tả Usecase 07 – Tạo ví</w:t>
        </w:r>
        <w:r w:rsidR="00575339">
          <w:rPr>
            <w:noProof/>
            <w:webHidden/>
          </w:rPr>
          <w:tab/>
        </w:r>
        <w:r w:rsidR="00575339">
          <w:rPr>
            <w:noProof/>
            <w:webHidden/>
          </w:rPr>
          <w:fldChar w:fldCharType="begin"/>
        </w:r>
        <w:r w:rsidR="00575339">
          <w:rPr>
            <w:noProof/>
            <w:webHidden/>
          </w:rPr>
          <w:instrText xml:space="preserve"> PAGEREF _Toc39173285 \h </w:instrText>
        </w:r>
        <w:r w:rsidR="00575339">
          <w:rPr>
            <w:noProof/>
            <w:webHidden/>
          </w:rPr>
        </w:r>
        <w:r w:rsidR="00575339">
          <w:rPr>
            <w:noProof/>
            <w:webHidden/>
          </w:rPr>
          <w:fldChar w:fldCharType="separate"/>
        </w:r>
        <w:r w:rsidR="00575339">
          <w:rPr>
            <w:noProof/>
            <w:webHidden/>
          </w:rPr>
          <w:t>24</w:t>
        </w:r>
        <w:r w:rsidR="00575339">
          <w:rPr>
            <w:noProof/>
            <w:webHidden/>
          </w:rPr>
          <w:fldChar w:fldCharType="end"/>
        </w:r>
      </w:hyperlink>
    </w:p>
    <w:p w14:paraId="66E13440" w14:textId="0860DC3F"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6" w:history="1">
        <w:r w:rsidR="00575339" w:rsidRPr="003757AB">
          <w:rPr>
            <w:rStyle w:val="Hyperlink"/>
            <w:i/>
            <w:iCs/>
            <w:noProof/>
          </w:rPr>
          <w:t>Bảng 3.10 Đặc tả Usecase 08 – Cập nhật ví</w:t>
        </w:r>
        <w:r w:rsidR="00575339">
          <w:rPr>
            <w:noProof/>
            <w:webHidden/>
          </w:rPr>
          <w:tab/>
        </w:r>
        <w:r w:rsidR="00575339">
          <w:rPr>
            <w:noProof/>
            <w:webHidden/>
          </w:rPr>
          <w:fldChar w:fldCharType="begin"/>
        </w:r>
        <w:r w:rsidR="00575339">
          <w:rPr>
            <w:noProof/>
            <w:webHidden/>
          </w:rPr>
          <w:instrText xml:space="preserve"> PAGEREF _Toc39173286 \h </w:instrText>
        </w:r>
        <w:r w:rsidR="00575339">
          <w:rPr>
            <w:noProof/>
            <w:webHidden/>
          </w:rPr>
        </w:r>
        <w:r w:rsidR="00575339">
          <w:rPr>
            <w:noProof/>
            <w:webHidden/>
          </w:rPr>
          <w:fldChar w:fldCharType="separate"/>
        </w:r>
        <w:r w:rsidR="00575339">
          <w:rPr>
            <w:noProof/>
            <w:webHidden/>
          </w:rPr>
          <w:t>26</w:t>
        </w:r>
        <w:r w:rsidR="00575339">
          <w:rPr>
            <w:noProof/>
            <w:webHidden/>
          </w:rPr>
          <w:fldChar w:fldCharType="end"/>
        </w:r>
      </w:hyperlink>
    </w:p>
    <w:p w14:paraId="689E78AE" w14:textId="735BAF75"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7" w:history="1">
        <w:r w:rsidR="00575339" w:rsidRPr="003757AB">
          <w:rPr>
            <w:rStyle w:val="Hyperlink"/>
            <w:i/>
            <w:iCs/>
            <w:noProof/>
          </w:rPr>
          <w:t>Bảng 3.11 Đặc tả Usecase 09 – Xóa ví</w:t>
        </w:r>
        <w:r w:rsidR="00575339">
          <w:rPr>
            <w:noProof/>
            <w:webHidden/>
          </w:rPr>
          <w:tab/>
        </w:r>
        <w:r w:rsidR="00575339">
          <w:rPr>
            <w:noProof/>
            <w:webHidden/>
          </w:rPr>
          <w:fldChar w:fldCharType="begin"/>
        </w:r>
        <w:r w:rsidR="00575339">
          <w:rPr>
            <w:noProof/>
            <w:webHidden/>
          </w:rPr>
          <w:instrText xml:space="preserve"> PAGEREF _Toc39173287 \h </w:instrText>
        </w:r>
        <w:r w:rsidR="00575339">
          <w:rPr>
            <w:noProof/>
            <w:webHidden/>
          </w:rPr>
        </w:r>
        <w:r w:rsidR="00575339">
          <w:rPr>
            <w:noProof/>
            <w:webHidden/>
          </w:rPr>
          <w:fldChar w:fldCharType="separate"/>
        </w:r>
        <w:r w:rsidR="00575339">
          <w:rPr>
            <w:noProof/>
            <w:webHidden/>
          </w:rPr>
          <w:t>28</w:t>
        </w:r>
        <w:r w:rsidR="00575339">
          <w:rPr>
            <w:noProof/>
            <w:webHidden/>
          </w:rPr>
          <w:fldChar w:fldCharType="end"/>
        </w:r>
      </w:hyperlink>
    </w:p>
    <w:p w14:paraId="2288879A" w14:textId="511A8673"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8" w:history="1">
        <w:r w:rsidR="00575339" w:rsidRPr="003757AB">
          <w:rPr>
            <w:rStyle w:val="Hyperlink"/>
            <w:i/>
            <w:iCs/>
            <w:noProof/>
          </w:rPr>
          <w:t>Bảng 3.12 Đặc tả Usecase 10 – Cập nhật thu chi</w:t>
        </w:r>
        <w:r w:rsidR="00575339">
          <w:rPr>
            <w:noProof/>
            <w:webHidden/>
          </w:rPr>
          <w:tab/>
        </w:r>
        <w:r w:rsidR="00575339">
          <w:rPr>
            <w:noProof/>
            <w:webHidden/>
          </w:rPr>
          <w:fldChar w:fldCharType="begin"/>
        </w:r>
        <w:r w:rsidR="00575339">
          <w:rPr>
            <w:noProof/>
            <w:webHidden/>
          </w:rPr>
          <w:instrText xml:space="preserve"> PAGEREF _Toc39173288 \h </w:instrText>
        </w:r>
        <w:r w:rsidR="00575339">
          <w:rPr>
            <w:noProof/>
            <w:webHidden/>
          </w:rPr>
        </w:r>
        <w:r w:rsidR="00575339">
          <w:rPr>
            <w:noProof/>
            <w:webHidden/>
          </w:rPr>
          <w:fldChar w:fldCharType="separate"/>
        </w:r>
        <w:r w:rsidR="00575339">
          <w:rPr>
            <w:noProof/>
            <w:webHidden/>
          </w:rPr>
          <w:t>30</w:t>
        </w:r>
        <w:r w:rsidR="00575339">
          <w:rPr>
            <w:noProof/>
            <w:webHidden/>
          </w:rPr>
          <w:fldChar w:fldCharType="end"/>
        </w:r>
      </w:hyperlink>
    </w:p>
    <w:p w14:paraId="6AC6D0FF" w14:textId="29952EB3"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89" w:history="1">
        <w:r w:rsidR="00575339" w:rsidRPr="003757AB">
          <w:rPr>
            <w:rStyle w:val="Hyperlink"/>
            <w:i/>
            <w:iCs/>
            <w:noProof/>
          </w:rPr>
          <w:t>Bảng 3.13 Đặc tả Usecase 11 – Thêm thu chi</w:t>
        </w:r>
        <w:r w:rsidR="00575339">
          <w:rPr>
            <w:noProof/>
            <w:webHidden/>
          </w:rPr>
          <w:tab/>
        </w:r>
        <w:r w:rsidR="00575339">
          <w:rPr>
            <w:noProof/>
            <w:webHidden/>
          </w:rPr>
          <w:fldChar w:fldCharType="begin"/>
        </w:r>
        <w:r w:rsidR="00575339">
          <w:rPr>
            <w:noProof/>
            <w:webHidden/>
          </w:rPr>
          <w:instrText xml:space="preserve"> PAGEREF _Toc39173289 \h </w:instrText>
        </w:r>
        <w:r w:rsidR="00575339">
          <w:rPr>
            <w:noProof/>
            <w:webHidden/>
          </w:rPr>
        </w:r>
        <w:r w:rsidR="00575339">
          <w:rPr>
            <w:noProof/>
            <w:webHidden/>
          </w:rPr>
          <w:fldChar w:fldCharType="separate"/>
        </w:r>
        <w:r w:rsidR="00575339">
          <w:rPr>
            <w:noProof/>
            <w:webHidden/>
          </w:rPr>
          <w:t>33</w:t>
        </w:r>
        <w:r w:rsidR="00575339">
          <w:rPr>
            <w:noProof/>
            <w:webHidden/>
          </w:rPr>
          <w:fldChar w:fldCharType="end"/>
        </w:r>
      </w:hyperlink>
    </w:p>
    <w:p w14:paraId="684CAD5C" w14:textId="767064BE"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90" w:history="1">
        <w:r w:rsidR="00575339" w:rsidRPr="003757AB">
          <w:rPr>
            <w:rStyle w:val="Hyperlink"/>
            <w:i/>
            <w:iCs/>
            <w:noProof/>
          </w:rPr>
          <w:t>Bảng 3.14 Đặc tả Usecase 12 – Xóa thu chi</w:t>
        </w:r>
        <w:r w:rsidR="00575339">
          <w:rPr>
            <w:noProof/>
            <w:webHidden/>
          </w:rPr>
          <w:tab/>
        </w:r>
        <w:r w:rsidR="00575339">
          <w:rPr>
            <w:noProof/>
            <w:webHidden/>
          </w:rPr>
          <w:fldChar w:fldCharType="begin"/>
        </w:r>
        <w:r w:rsidR="00575339">
          <w:rPr>
            <w:noProof/>
            <w:webHidden/>
          </w:rPr>
          <w:instrText xml:space="preserve"> PAGEREF _Toc39173290 \h </w:instrText>
        </w:r>
        <w:r w:rsidR="00575339">
          <w:rPr>
            <w:noProof/>
            <w:webHidden/>
          </w:rPr>
        </w:r>
        <w:r w:rsidR="00575339">
          <w:rPr>
            <w:noProof/>
            <w:webHidden/>
          </w:rPr>
          <w:fldChar w:fldCharType="separate"/>
        </w:r>
        <w:r w:rsidR="00575339">
          <w:rPr>
            <w:noProof/>
            <w:webHidden/>
          </w:rPr>
          <w:t>35</w:t>
        </w:r>
        <w:r w:rsidR="00575339">
          <w:rPr>
            <w:noProof/>
            <w:webHidden/>
          </w:rPr>
          <w:fldChar w:fldCharType="end"/>
        </w:r>
      </w:hyperlink>
    </w:p>
    <w:p w14:paraId="60A3A3D2" w14:textId="33EFEA19"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91" w:history="1">
        <w:r w:rsidR="00575339" w:rsidRPr="003757AB">
          <w:rPr>
            <w:rStyle w:val="Hyperlink"/>
            <w:i/>
            <w:iCs/>
            <w:noProof/>
          </w:rPr>
          <w:t>Bảng 3.15 Đặc tả Usecase 13 – Thêm kế hoạch</w:t>
        </w:r>
        <w:r w:rsidR="00575339">
          <w:rPr>
            <w:noProof/>
            <w:webHidden/>
          </w:rPr>
          <w:tab/>
        </w:r>
        <w:r w:rsidR="00575339">
          <w:rPr>
            <w:noProof/>
            <w:webHidden/>
          </w:rPr>
          <w:fldChar w:fldCharType="begin"/>
        </w:r>
        <w:r w:rsidR="00575339">
          <w:rPr>
            <w:noProof/>
            <w:webHidden/>
          </w:rPr>
          <w:instrText xml:space="preserve"> PAGEREF _Toc39173291 \h </w:instrText>
        </w:r>
        <w:r w:rsidR="00575339">
          <w:rPr>
            <w:noProof/>
            <w:webHidden/>
          </w:rPr>
        </w:r>
        <w:r w:rsidR="00575339">
          <w:rPr>
            <w:noProof/>
            <w:webHidden/>
          </w:rPr>
          <w:fldChar w:fldCharType="separate"/>
        </w:r>
        <w:r w:rsidR="00575339">
          <w:rPr>
            <w:noProof/>
            <w:webHidden/>
          </w:rPr>
          <w:t>36</w:t>
        </w:r>
        <w:r w:rsidR="00575339">
          <w:rPr>
            <w:noProof/>
            <w:webHidden/>
          </w:rPr>
          <w:fldChar w:fldCharType="end"/>
        </w:r>
      </w:hyperlink>
    </w:p>
    <w:p w14:paraId="00D0A3BB" w14:textId="6366C739"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92" w:history="1">
        <w:r w:rsidR="00575339" w:rsidRPr="003757AB">
          <w:rPr>
            <w:rStyle w:val="Hyperlink"/>
            <w:i/>
            <w:iCs/>
            <w:noProof/>
          </w:rPr>
          <w:t>Bảng 3.16 Đặc tả Usecase 14 – Cập nhật kế hoạch</w:t>
        </w:r>
        <w:r w:rsidR="00575339">
          <w:rPr>
            <w:noProof/>
            <w:webHidden/>
          </w:rPr>
          <w:tab/>
        </w:r>
        <w:r w:rsidR="00575339">
          <w:rPr>
            <w:noProof/>
            <w:webHidden/>
          </w:rPr>
          <w:fldChar w:fldCharType="begin"/>
        </w:r>
        <w:r w:rsidR="00575339">
          <w:rPr>
            <w:noProof/>
            <w:webHidden/>
          </w:rPr>
          <w:instrText xml:space="preserve"> PAGEREF _Toc39173292 \h </w:instrText>
        </w:r>
        <w:r w:rsidR="00575339">
          <w:rPr>
            <w:noProof/>
            <w:webHidden/>
          </w:rPr>
        </w:r>
        <w:r w:rsidR="00575339">
          <w:rPr>
            <w:noProof/>
            <w:webHidden/>
          </w:rPr>
          <w:fldChar w:fldCharType="separate"/>
        </w:r>
        <w:r w:rsidR="00575339">
          <w:rPr>
            <w:noProof/>
            <w:webHidden/>
          </w:rPr>
          <w:t>37</w:t>
        </w:r>
        <w:r w:rsidR="00575339">
          <w:rPr>
            <w:noProof/>
            <w:webHidden/>
          </w:rPr>
          <w:fldChar w:fldCharType="end"/>
        </w:r>
      </w:hyperlink>
    </w:p>
    <w:p w14:paraId="5F25FABF" w14:textId="09168917"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93" w:history="1">
        <w:r w:rsidR="00575339" w:rsidRPr="003757AB">
          <w:rPr>
            <w:rStyle w:val="Hyperlink"/>
            <w:i/>
            <w:iCs/>
            <w:noProof/>
          </w:rPr>
          <w:t>Bảng 3.17 Đặc tả Usecase 15 – Xóa kế hoạch</w:t>
        </w:r>
        <w:r w:rsidR="00575339">
          <w:rPr>
            <w:noProof/>
            <w:webHidden/>
          </w:rPr>
          <w:tab/>
        </w:r>
        <w:r w:rsidR="00575339">
          <w:rPr>
            <w:noProof/>
            <w:webHidden/>
          </w:rPr>
          <w:fldChar w:fldCharType="begin"/>
        </w:r>
        <w:r w:rsidR="00575339">
          <w:rPr>
            <w:noProof/>
            <w:webHidden/>
          </w:rPr>
          <w:instrText xml:space="preserve"> PAGEREF _Toc39173293 \h </w:instrText>
        </w:r>
        <w:r w:rsidR="00575339">
          <w:rPr>
            <w:noProof/>
            <w:webHidden/>
          </w:rPr>
        </w:r>
        <w:r w:rsidR="00575339">
          <w:rPr>
            <w:noProof/>
            <w:webHidden/>
          </w:rPr>
          <w:fldChar w:fldCharType="separate"/>
        </w:r>
        <w:r w:rsidR="00575339">
          <w:rPr>
            <w:noProof/>
            <w:webHidden/>
          </w:rPr>
          <w:t>38</w:t>
        </w:r>
        <w:r w:rsidR="00575339">
          <w:rPr>
            <w:noProof/>
            <w:webHidden/>
          </w:rPr>
          <w:fldChar w:fldCharType="end"/>
        </w:r>
      </w:hyperlink>
    </w:p>
    <w:p w14:paraId="4F116BF8" w14:textId="5105CE92" w:rsidR="00575339" w:rsidRDefault="006C5689">
      <w:pPr>
        <w:pStyle w:val="TableofFigures"/>
        <w:tabs>
          <w:tab w:val="right" w:leader="dot" w:pos="8778"/>
        </w:tabs>
        <w:rPr>
          <w:rFonts w:asciiTheme="minorHAnsi" w:eastAsiaTheme="minorEastAsia" w:hAnsiTheme="minorHAnsi" w:cstheme="minorBidi"/>
          <w:noProof/>
          <w:sz w:val="22"/>
          <w:szCs w:val="22"/>
        </w:rPr>
      </w:pPr>
      <w:hyperlink w:anchor="_Toc39173294" w:history="1">
        <w:r w:rsidR="00575339" w:rsidRPr="003757AB">
          <w:rPr>
            <w:rStyle w:val="Hyperlink"/>
            <w:i/>
            <w:iCs/>
            <w:noProof/>
          </w:rPr>
          <w:t>Bảng 3.18 Đặc tả Usecase 16 – Đổi mật khẩu</w:t>
        </w:r>
        <w:r w:rsidR="00575339">
          <w:rPr>
            <w:noProof/>
            <w:webHidden/>
          </w:rPr>
          <w:tab/>
        </w:r>
        <w:r w:rsidR="00575339">
          <w:rPr>
            <w:noProof/>
            <w:webHidden/>
          </w:rPr>
          <w:fldChar w:fldCharType="begin"/>
        </w:r>
        <w:r w:rsidR="00575339">
          <w:rPr>
            <w:noProof/>
            <w:webHidden/>
          </w:rPr>
          <w:instrText xml:space="preserve"> PAGEREF _Toc39173294 \h </w:instrText>
        </w:r>
        <w:r w:rsidR="00575339">
          <w:rPr>
            <w:noProof/>
            <w:webHidden/>
          </w:rPr>
        </w:r>
        <w:r w:rsidR="00575339">
          <w:rPr>
            <w:noProof/>
            <w:webHidden/>
          </w:rPr>
          <w:fldChar w:fldCharType="separate"/>
        </w:r>
        <w:r w:rsidR="00575339">
          <w:rPr>
            <w:noProof/>
            <w:webHidden/>
          </w:rPr>
          <w:t>39</w:t>
        </w:r>
        <w:r w:rsidR="00575339">
          <w:rPr>
            <w:noProof/>
            <w:webHidden/>
          </w:rPr>
          <w:fldChar w:fldCharType="end"/>
        </w:r>
      </w:hyperlink>
    </w:p>
    <w:p w14:paraId="460FA581" w14:textId="6A67F4B0"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7777777" w:rsidR="005C4216" w:rsidRDefault="005C4216" w:rsidP="005C4216"/>
    <w:p w14:paraId="4F3CEB9F" w14:textId="77777777" w:rsidR="005C4216" w:rsidRDefault="005C4216" w:rsidP="00946D05">
      <w:pPr>
        <w:pStyle w:val="Heading1"/>
        <w:numPr>
          <w:ilvl w:val="0"/>
          <w:numId w:val="0"/>
        </w:numPr>
      </w:pPr>
      <w:bookmarkStart w:id="8" w:name="_Toc44352827"/>
      <w:r>
        <w:lastRenderedPageBreak/>
        <w:t>DANH MỤC CÁC TỪ VIẾT TẮT</w:t>
      </w:r>
      <w:bookmarkEnd w:id="8"/>
    </w:p>
    <w:p w14:paraId="6D502EEF" w14:textId="77777777" w:rsidR="00EB095D" w:rsidRPr="00EB095D" w:rsidRDefault="00EB095D" w:rsidP="00EB095D"/>
    <w:p w14:paraId="130A65AC" w14:textId="77777777" w:rsidR="00EB095D" w:rsidRPr="00EB095D" w:rsidRDefault="00EB095D" w:rsidP="00EB095D"/>
    <w:p w14:paraId="29CA864F" w14:textId="77777777" w:rsidR="00EB095D" w:rsidRPr="00EB095D" w:rsidRDefault="00EB095D" w:rsidP="00EB095D"/>
    <w:p w14:paraId="66D5433B" w14:textId="77777777" w:rsidR="00EB095D" w:rsidRPr="00EB095D" w:rsidRDefault="00EB095D" w:rsidP="00EB095D"/>
    <w:p w14:paraId="5CFB13FB" w14:textId="1895473F" w:rsidR="00EB095D" w:rsidRDefault="00EB095D" w:rsidP="00EB095D">
      <w:pPr>
        <w:tabs>
          <w:tab w:val="left" w:pos="2745"/>
        </w:tabs>
        <w:rPr>
          <w:rFonts w:cs="Arial"/>
          <w:b/>
          <w:bCs/>
          <w:kern w:val="32"/>
          <w:sz w:val="32"/>
          <w:szCs w:val="32"/>
        </w:rPr>
      </w:pPr>
      <w:r>
        <w:rPr>
          <w:rFonts w:cs="Arial"/>
          <w:b/>
          <w:bCs/>
          <w:kern w:val="32"/>
          <w:sz w:val="32"/>
          <w:szCs w:val="32"/>
        </w:rPr>
        <w:tab/>
      </w:r>
    </w:p>
    <w:p w14:paraId="614D271E" w14:textId="09C9AA41" w:rsidR="00EB095D" w:rsidRPr="00EB095D" w:rsidRDefault="00EB095D" w:rsidP="00EB095D">
      <w:pPr>
        <w:tabs>
          <w:tab w:val="left" w:pos="2745"/>
        </w:tabs>
        <w:sectPr w:rsidR="00EB095D" w:rsidRPr="00EB095D" w:rsidSect="000D5C31">
          <w:pgSz w:w="11907" w:h="16840"/>
          <w:pgMar w:top="1701" w:right="1134" w:bottom="1701" w:left="1985" w:header="0" w:footer="0" w:gutter="0"/>
          <w:cols w:space="708"/>
          <w:docGrid w:linePitch="360"/>
        </w:sectPr>
      </w:pPr>
      <w:r>
        <w:tab/>
      </w:r>
    </w:p>
    <w:p w14:paraId="67E2A142" w14:textId="77777777" w:rsidR="003867BF" w:rsidRDefault="0095530E">
      <w:pPr>
        <w:pStyle w:val="Heading1"/>
        <w:numPr>
          <w:ilvl w:val="0"/>
          <w:numId w:val="0"/>
        </w:numPr>
      </w:pPr>
      <w:bookmarkStart w:id="9" w:name="_Ref262310752"/>
      <w:bookmarkStart w:id="10" w:name="_Toc44352828"/>
      <w:bookmarkStart w:id="11" w:name="_Ref262310605"/>
      <w:bookmarkStart w:id="12" w:name="_Ref262310598"/>
      <w:r>
        <w:lastRenderedPageBreak/>
        <w:t>LỜI MỞ ĐẦU</w:t>
      </w:r>
      <w:bookmarkEnd w:id="9"/>
      <w:bookmarkEnd w:id="10"/>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435AA657"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mảnh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3" w:name="_Toc44352829"/>
      <w:r>
        <w:lastRenderedPageBreak/>
        <w:t xml:space="preserve">: </w:t>
      </w:r>
      <w:bookmarkEnd w:id="11"/>
      <w:bookmarkEnd w:id="12"/>
      <w:r>
        <w:t>GIỚI THIỆU</w:t>
      </w:r>
      <w:bookmarkEnd w:id="13"/>
      <w:r>
        <w:t xml:space="preserve"> </w:t>
      </w:r>
    </w:p>
    <w:p w14:paraId="6EEC2370" w14:textId="3B23F84C" w:rsidR="003867BF" w:rsidRDefault="0095530E">
      <w:pPr>
        <w:pStyle w:val="Heading2"/>
      </w:pPr>
      <w:bookmarkStart w:id="14" w:name="_Toc44352830"/>
      <w:r>
        <w:t>Tổng quan</w:t>
      </w:r>
      <w:bookmarkEnd w:id="14"/>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F537D7">
      <w:pPr>
        <w:pStyle w:val="ListParagraph"/>
        <w:numPr>
          <w:ilvl w:val="0"/>
          <w:numId w:val="16"/>
        </w:numPr>
        <w:spacing w:line="360" w:lineRule="auto"/>
        <w:ind w:left="709" w:hanging="142"/>
      </w:pPr>
      <w:r>
        <w:t>Giúp sinh viên quan lý những khoản thu, khoản chi của mình.</w:t>
      </w:r>
    </w:p>
    <w:p w14:paraId="0E685C05" w14:textId="64FA7084" w:rsidR="00455F50" w:rsidRDefault="00455F50" w:rsidP="00F537D7">
      <w:pPr>
        <w:pStyle w:val="ListParagraph"/>
        <w:numPr>
          <w:ilvl w:val="0"/>
          <w:numId w:val="16"/>
        </w:numPr>
        <w:spacing w:line="360" w:lineRule="auto"/>
        <w:ind w:left="709" w:hanging="142"/>
      </w:pPr>
      <w:r>
        <w:t>Quản lý số tiền hiện có trong các ví của mình.</w:t>
      </w:r>
    </w:p>
    <w:p w14:paraId="76BB5E9A" w14:textId="1C2F611B" w:rsidR="00455F50" w:rsidRDefault="00455F50" w:rsidP="00F537D7">
      <w:pPr>
        <w:pStyle w:val="ListParagraph"/>
        <w:numPr>
          <w:ilvl w:val="0"/>
          <w:numId w:val="16"/>
        </w:numPr>
        <w:spacing w:line="360" w:lineRule="auto"/>
        <w:ind w:left="709" w:hanging="142"/>
      </w:pPr>
      <w:r>
        <w:t>Lập kế hoạch tiết kiệm, để dành một số tiền cho một sự kiện nào đó.</w:t>
      </w:r>
    </w:p>
    <w:p w14:paraId="60AD062C" w14:textId="42319D17" w:rsidR="00455F50" w:rsidRDefault="00455F50" w:rsidP="00F537D7">
      <w:pPr>
        <w:pStyle w:val="ListParagraph"/>
        <w:numPr>
          <w:ilvl w:val="0"/>
          <w:numId w:val="16"/>
        </w:numPr>
        <w:spacing w:line="360" w:lineRule="auto"/>
        <w:ind w:left="709" w:hanging="142"/>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5" w:name="_Toc44352831"/>
      <w:r>
        <w:t>Mục tiêu đề tài</w:t>
      </w:r>
      <w:bookmarkEnd w:id="15"/>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6" w:name="_Toc44352832"/>
      <w:r>
        <w:t>Phạm vi đề tài</w:t>
      </w:r>
      <w:bookmarkEnd w:id="16"/>
    </w:p>
    <w:p w14:paraId="7B303FD6" w14:textId="15B64F1F" w:rsidR="00455F50" w:rsidRDefault="00455F50" w:rsidP="00455F50">
      <w:r>
        <w:t>Ứng dụng được xây dựng trên hệ điều hành Android 6.0 trở lên, sử dụng hệ cơ sở dữ liệu SQLite</w:t>
      </w:r>
    </w:p>
    <w:p w14:paraId="0E0626F1" w14:textId="50AF027B" w:rsidR="00821C26" w:rsidRDefault="00821C26" w:rsidP="00455F50">
      <w:r>
        <w:t>Ứng dụng được xây dựng dựng dành cho cá nhân như là sinh viên.</w:t>
      </w:r>
    </w:p>
    <w:p w14:paraId="64FF0358" w14:textId="7CC49307" w:rsidR="00821C26" w:rsidRDefault="00821C26" w:rsidP="00455F50"/>
    <w:p w14:paraId="1C496908" w14:textId="48D5E956" w:rsidR="00821C26" w:rsidRDefault="00821C26" w:rsidP="00455F50"/>
    <w:p w14:paraId="516558DD" w14:textId="5F6D0512" w:rsidR="00821C26" w:rsidRDefault="00821C26" w:rsidP="00455F50"/>
    <w:p w14:paraId="74685A74" w14:textId="77777777" w:rsidR="00821C26" w:rsidRPr="00455F50" w:rsidRDefault="00821C26" w:rsidP="00455F50"/>
    <w:p w14:paraId="151C29BA" w14:textId="77777777" w:rsidR="003867BF" w:rsidRDefault="0095530E">
      <w:pPr>
        <w:pStyle w:val="Heading2"/>
      </w:pPr>
      <w:bookmarkStart w:id="17" w:name="_Toc44352833"/>
      <w:r>
        <w:t>Mô tả yêu cầu chức năng</w:t>
      </w:r>
      <w:bookmarkEnd w:id="17"/>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lastRenderedPageBreak/>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59DAC6C1" w:rsidR="003867BF" w:rsidRDefault="00821C26" w:rsidP="00821C26">
      <w:pPr>
        <w:spacing w:line="360" w:lineRule="auto"/>
      </w:pPr>
      <w:r>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 ví này</w:t>
      </w:r>
      <w:r w:rsidR="0095530E">
        <w:t xml:space="preserve"> ví này</w:t>
      </w:r>
      <w:r w:rsidR="008D0FB5">
        <w:t>, sinh viên có thể chuyển tiền qua lại giữa các ví với nhau.</w:t>
      </w:r>
    </w:p>
    <w:p w14:paraId="184D25C3" w14:textId="77777777" w:rsidR="003867BF" w:rsidRDefault="0095530E" w:rsidP="00821C26">
      <w:pPr>
        <w:spacing w:line="360" w:lineRule="auto"/>
      </w:pPr>
      <w:r>
        <w:t xml:space="preserve">Quản lý thu chi: Người dùng thêm mới khoản thu chi, chọn hình thức thu hoặc chi, nhập vào số tiền, thời gian, đối tượng, ghi chú về khoản thu chi, </w:t>
      </w:r>
      <w:r w:rsidRPr="00821C26">
        <w:rPr>
          <w:highlight w:val="yellow"/>
        </w:rPr>
        <w:t>sửa</w:t>
      </w:r>
      <w:r>
        <w:t xml:space="preserve"> và xóa khoản thu chi.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5B79C3A6"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p>
    <w:p w14:paraId="7CF70E29" w14:textId="5F26AC9C"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lastRenderedPageBreak/>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8" w:name="_Toc44352834"/>
      <w:bookmarkEnd w:id="1"/>
      <w:r>
        <w:lastRenderedPageBreak/>
        <w:t>: CƠ SỞ LÝ THUYẾT</w:t>
      </w:r>
      <w:bookmarkEnd w:id="18"/>
    </w:p>
    <w:p w14:paraId="69E8E820" w14:textId="57505142" w:rsidR="00212ECE" w:rsidRDefault="00B81940" w:rsidP="008D0FB5">
      <w:pPr>
        <w:pStyle w:val="Heading2"/>
        <w:spacing w:line="360" w:lineRule="auto"/>
        <w:ind w:left="567" w:hanging="567"/>
      </w:pPr>
      <w:bookmarkStart w:id="19" w:name="_Toc44352835"/>
      <w:r>
        <w:t xml:space="preserve">Những kiến thức cơ bản và </w:t>
      </w:r>
      <w:r w:rsidR="00AA6B6E">
        <w:t>b</w:t>
      </w:r>
      <w:r>
        <w:t>ắt buộc khi học lập trình Android</w:t>
      </w:r>
      <w:bookmarkEnd w:id="19"/>
    </w:p>
    <w:p w14:paraId="2E98B1AD" w14:textId="0659B727" w:rsidR="00212ECE" w:rsidRDefault="00360BD2" w:rsidP="00821C26">
      <w:pPr>
        <w:spacing w:line="360" w:lineRule="auto"/>
        <w:rPr>
          <w:rStyle w:val="Emphasis"/>
          <w:i w:val="0"/>
          <w:iCs w:val="0"/>
          <w:szCs w:val="26"/>
          <w:shd w:val="clear" w:color="auto" w:fill="FFFFFF"/>
        </w:rPr>
      </w:pPr>
      <w:r w:rsidRPr="00360BD2">
        <w:rPr>
          <w:rStyle w:val="Emphasis"/>
          <w:i w:val="0"/>
          <w:iCs w:val="0"/>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p>
    <w:p w14:paraId="3AD40FC9" w14:textId="539DC739" w:rsidR="00B81940" w:rsidRPr="00B81940" w:rsidRDefault="00B81940" w:rsidP="00821C26">
      <w:pPr>
        <w:spacing w:line="360" w:lineRule="auto"/>
        <w:rPr>
          <w:rStyle w:val="Emphasis"/>
          <w:b/>
          <w:bCs/>
          <w:i w:val="0"/>
          <w:iCs w:val="0"/>
          <w:szCs w:val="26"/>
          <w:shd w:val="clear" w:color="auto" w:fill="FFFFFF"/>
        </w:rPr>
      </w:pPr>
      <w:r w:rsidRPr="00B81940">
        <w:rPr>
          <w:rStyle w:val="Emphasis"/>
          <w:b/>
          <w:bCs/>
          <w:i w:val="0"/>
          <w:iCs w:val="0"/>
          <w:szCs w:val="26"/>
          <w:shd w:val="clear" w:color="auto" w:fill="FFFFFF"/>
        </w:rPr>
        <w:t>Lập trình Android là gì ?</w:t>
      </w:r>
    </w:p>
    <w:p w14:paraId="6CD57ED7" w14:textId="4A95E0E7" w:rsidR="00382524" w:rsidRPr="00382524" w:rsidRDefault="00382524" w:rsidP="00821C26">
      <w:pPr>
        <w:spacing w:line="360" w:lineRule="auto"/>
        <w:rPr>
          <w:szCs w:val="26"/>
          <w:shd w:val="clear" w:color="auto" w:fill="FFFFFF"/>
        </w:rPr>
      </w:pPr>
      <w:r w:rsidRPr="00382524">
        <w:rPr>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Default="00382524" w:rsidP="00821C26">
      <w:pPr>
        <w:spacing w:line="360" w:lineRule="auto"/>
        <w:rPr>
          <w:szCs w:val="26"/>
          <w:shd w:val="clear" w:color="auto" w:fill="FFFFFF"/>
        </w:rPr>
      </w:pPr>
      <w:r w:rsidRPr="00382524">
        <w:rPr>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5275380E" w:rsidR="00B81940" w:rsidRDefault="00B81940" w:rsidP="008D0FB5">
      <w:pPr>
        <w:spacing w:line="360" w:lineRule="auto"/>
        <w:rPr>
          <w:b/>
          <w:bCs/>
          <w:szCs w:val="26"/>
          <w:shd w:val="clear" w:color="auto" w:fill="FFFFFF"/>
        </w:rPr>
      </w:pPr>
      <w:r w:rsidRPr="00B81940">
        <w:rPr>
          <w:b/>
          <w:bCs/>
          <w:szCs w:val="26"/>
          <w:shd w:val="clear" w:color="auto" w:fill="FFFFFF"/>
        </w:rPr>
        <w:t>Kiến trúc cơ bản của hệ điều hành Android:</w:t>
      </w:r>
    </w:p>
    <w:p w14:paraId="75F44557" w14:textId="189720D8" w:rsidR="00B81940" w:rsidRDefault="00B81940" w:rsidP="008D0FB5">
      <w:pPr>
        <w:spacing w:line="360" w:lineRule="auto"/>
        <w:rPr>
          <w:szCs w:val="26"/>
          <w:shd w:val="clear" w:color="auto" w:fill="FFFFFF"/>
        </w:rPr>
      </w:pPr>
      <w:r w:rsidRPr="00B81940">
        <w:rPr>
          <w:b/>
          <w:bCs/>
          <w:i/>
          <w:iCs/>
          <w:szCs w:val="26"/>
          <w:shd w:val="clear" w:color="auto" w:fill="FFFFFF"/>
        </w:rPr>
        <w:t>Nhân Linux:</w:t>
      </w:r>
      <w:r>
        <w:rPr>
          <w:b/>
          <w:bCs/>
          <w:i/>
          <w:iCs/>
          <w:szCs w:val="26"/>
          <w:shd w:val="clear" w:color="auto" w:fill="FFFFFF"/>
        </w:rPr>
        <w:t xml:space="preserve"> </w:t>
      </w:r>
      <w:r w:rsidRPr="00406BDA">
        <w:rPr>
          <w:szCs w:val="26"/>
          <w:shd w:val="clear" w:color="auto" w:fill="FFFFFF"/>
        </w:rPr>
        <w:t>Đây là nhân nền tảng mà hệ điều hành Android dựa vào nó để phát triển. Đâ</w:t>
      </w:r>
      <w:r w:rsidR="00406BDA">
        <w:rPr>
          <w:szCs w:val="26"/>
          <w:shd w:val="clear" w:color="auto" w:fill="FFFFFF"/>
        </w:rPr>
        <w:t>y</w:t>
      </w:r>
      <w:r w:rsidRPr="00406BDA">
        <w:rPr>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Default="00406BDA" w:rsidP="008D0FB5">
      <w:pPr>
        <w:spacing w:line="360" w:lineRule="auto"/>
        <w:rPr>
          <w:szCs w:val="26"/>
          <w:shd w:val="clear" w:color="auto" w:fill="FFFFFF"/>
        </w:rPr>
      </w:pPr>
      <w:r w:rsidRPr="00406BDA">
        <w:rPr>
          <w:b/>
          <w:bCs/>
          <w:i/>
          <w:iCs/>
          <w:szCs w:val="26"/>
          <w:shd w:val="clear" w:color="auto" w:fill="FFFFFF"/>
        </w:rPr>
        <w:t>Thư viện:</w:t>
      </w:r>
      <w:r>
        <w:rPr>
          <w:b/>
          <w:bCs/>
          <w:i/>
          <w:iCs/>
          <w:szCs w:val="26"/>
          <w:shd w:val="clear" w:color="auto" w:fill="FFFFFF"/>
        </w:rPr>
        <w:t xml:space="preserve"> </w:t>
      </w:r>
      <w:r w:rsidRPr="00406BDA">
        <w:rPr>
          <w:szCs w:val="26"/>
          <w:shd w:val="clear" w:color="auto" w:fill="FFFFFF"/>
        </w:rPr>
        <w:t xml:space="preserve">Chứa tất cả các mã cái mà cung cấp những tính năng chính của hệ điều hành Android, </w:t>
      </w:r>
      <w:r>
        <w:rPr>
          <w:szCs w:val="26"/>
          <w:shd w:val="clear" w:color="auto" w:fill="FFFFFF"/>
        </w:rPr>
        <w:t>đố</w:t>
      </w:r>
      <w:r w:rsidRPr="00406BDA">
        <w:rPr>
          <w:szCs w:val="26"/>
          <w:shd w:val="clear" w:color="auto" w:fill="FFFFFF"/>
        </w:rPr>
        <w:t>i với ví dụ này thì SQLite là thư viện cung cấp việc h</w:t>
      </w:r>
      <w:r w:rsidR="00151AE1">
        <w:rPr>
          <w:szCs w:val="26"/>
          <w:shd w:val="clear" w:color="auto" w:fill="FFFFFF"/>
        </w:rPr>
        <w:t>ỗ</w:t>
      </w:r>
      <w:r w:rsidRPr="00406BDA">
        <w:rPr>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Default="00150C0F" w:rsidP="008D0FB5">
      <w:pPr>
        <w:spacing w:line="360" w:lineRule="auto"/>
        <w:rPr>
          <w:szCs w:val="26"/>
          <w:shd w:val="clear" w:color="auto" w:fill="FFFFFF"/>
        </w:rPr>
      </w:pPr>
      <w:r w:rsidRPr="00150C0F">
        <w:rPr>
          <w:b/>
          <w:bCs/>
          <w:i/>
          <w:iCs/>
          <w:szCs w:val="26"/>
          <w:shd w:val="clear" w:color="auto" w:fill="FFFFFF"/>
        </w:rPr>
        <w:lastRenderedPageBreak/>
        <w:t>Android Runtime:</w:t>
      </w:r>
      <w:r>
        <w:rPr>
          <w:b/>
          <w:bCs/>
          <w:i/>
          <w:iCs/>
          <w:szCs w:val="26"/>
          <w:shd w:val="clear" w:color="auto" w:fill="FFFFFF"/>
        </w:rPr>
        <w:t xml:space="preserve"> </w:t>
      </w:r>
      <w:r w:rsidRPr="00150C0F">
        <w:rPr>
          <w:szCs w:val="26"/>
          <w:shd w:val="clear" w:color="auto" w:fill="FFFFFF"/>
        </w:rPr>
        <w:t>Là tầng cùng với lớp thư viện</w:t>
      </w:r>
      <w:r>
        <w:rPr>
          <w:szCs w:val="26"/>
          <w:shd w:val="clear" w:color="auto" w:fill="FFFFFF"/>
        </w:rPr>
        <w:t>,</w:t>
      </w:r>
      <w:r w:rsidRPr="00150C0F">
        <w:rPr>
          <w:szCs w:val="26"/>
          <w:shd w:val="clear" w:color="auto" w:fill="FFFFFF"/>
        </w:rPr>
        <w:t xml:space="preserve"> Android runtime cung cấp một tập các thư viện cốt l</w:t>
      </w:r>
      <w:r w:rsidR="007F0033">
        <w:rPr>
          <w:szCs w:val="26"/>
          <w:shd w:val="clear" w:color="auto" w:fill="FFFFFF"/>
        </w:rPr>
        <w:t>õ</w:t>
      </w:r>
      <w:r w:rsidRPr="00150C0F">
        <w:rPr>
          <w:szCs w:val="26"/>
          <w:shd w:val="clear" w:color="auto" w:fill="FFFFFF"/>
        </w:rPr>
        <w:t>i để cho phép các lập trình viên phát triển viết ứng dụng bằng việc sử dụng ngôn ngữ lập trình Java. Android Runtime bao g</w:t>
      </w:r>
      <w:r w:rsidR="002C3D85">
        <w:rPr>
          <w:szCs w:val="26"/>
          <w:shd w:val="clear" w:color="auto" w:fill="FFFFFF"/>
        </w:rPr>
        <w:t>ồ</w:t>
      </w:r>
      <w:r w:rsidRPr="00150C0F">
        <w:rPr>
          <w:szCs w:val="26"/>
          <w:shd w:val="clear" w:color="auto" w:fill="FFFFFF"/>
        </w:rPr>
        <w:t>m máy ảo Dalvik</w:t>
      </w:r>
      <w:r w:rsidR="002C3D85">
        <w:rPr>
          <w:szCs w:val="26"/>
          <w:shd w:val="clear" w:color="auto" w:fill="FFFFFF"/>
        </w:rPr>
        <w:t xml:space="preserve"> </w:t>
      </w:r>
      <w:r w:rsidRPr="00150C0F">
        <w:rPr>
          <w:szCs w:val="26"/>
          <w:shd w:val="clear" w:color="auto" w:fill="FFFFFF"/>
        </w:rPr>
        <w:t>(ở các version &lt; 4.4, hiện t</w:t>
      </w:r>
      <w:r w:rsidR="002C3D85">
        <w:rPr>
          <w:szCs w:val="26"/>
          <w:shd w:val="clear" w:color="auto" w:fill="FFFFFF"/>
        </w:rPr>
        <w:t>ạ</w:t>
      </w:r>
      <w:r w:rsidRPr="00150C0F">
        <w:rPr>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Pr>
          <w:szCs w:val="26"/>
          <w:shd w:val="clear" w:color="auto" w:fill="FFFFFF"/>
        </w:rPr>
        <w:t xml:space="preserve"> </w:t>
      </w:r>
      <w:r w:rsidRPr="00150C0F">
        <w:rPr>
          <w:szCs w:val="26"/>
          <w:shd w:val="clear" w:color="auto" w:fill="FFFFFF"/>
        </w:rPr>
        <w:t>(máy ảo Dalvik sẽ biên dịch ứng dụng để nó có thể chạy</w:t>
      </w:r>
      <w:r w:rsidR="008F2232">
        <w:rPr>
          <w:szCs w:val="26"/>
          <w:shd w:val="clear" w:color="auto" w:fill="FFFFFF"/>
        </w:rPr>
        <w:t>,</w:t>
      </w:r>
      <w:r w:rsidR="00EF3EB7">
        <w:rPr>
          <w:szCs w:val="26"/>
          <w:shd w:val="clear" w:color="auto" w:fill="FFFFFF"/>
        </w:rPr>
        <w:t xml:space="preserve"> </w:t>
      </w:r>
      <w:r w:rsidRPr="00150C0F">
        <w:rPr>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Default="008C65DA" w:rsidP="008D0FB5">
      <w:pPr>
        <w:spacing w:line="360" w:lineRule="auto"/>
        <w:rPr>
          <w:b/>
          <w:bCs/>
          <w:i/>
          <w:iCs/>
          <w:szCs w:val="26"/>
          <w:shd w:val="clear" w:color="auto" w:fill="FFFFFF"/>
        </w:rPr>
      </w:pPr>
      <w:r w:rsidRPr="008C65DA">
        <w:rPr>
          <w:b/>
          <w:bCs/>
          <w:i/>
          <w:iCs/>
          <w:szCs w:val="26"/>
          <w:shd w:val="clear" w:color="auto" w:fill="FFFFFF"/>
        </w:rPr>
        <w:t>Android Framework</w:t>
      </w:r>
      <w:r>
        <w:rPr>
          <w:b/>
          <w:bCs/>
          <w:i/>
          <w:iCs/>
          <w:szCs w:val="26"/>
          <w:shd w:val="clear" w:color="auto" w:fill="FFFFFF"/>
        </w:rPr>
        <w:t xml:space="preserve">: </w:t>
      </w:r>
      <w:r w:rsidRPr="008C65DA">
        <w:rPr>
          <w:szCs w:val="26"/>
          <w:shd w:val="clear" w:color="auto" w:fill="FFFFFF"/>
        </w:rPr>
        <w:t>Là phần thể hiện các khả năng khác nhau của Android</w:t>
      </w:r>
      <w:r>
        <w:rPr>
          <w:szCs w:val="26"/>
          <w:shd w:val="clear" w:color="auto" w:fill="FFFFFF"/>
        </w:rPr>
        <w:t xml:space="preserve"> </w:t>
      </w:r>
      <w:r w:rsidRPr="008C65DA">
        <w:rPr>
          <w:szCs w:val="26"/>
          <w:shd w:val="clear" w:color="auto" w:fill="FFFFFF"/>
        </w:rPr>
        <w:t>(kết nối, thông báo, truy xuất dữ liệu) cho nhà phát triển ứng dụng, chúng có thể được tạo ra để sử dụng trong các ứng dụng của họ.</w:t>
      </w:r>
    </w:p>
    <w:p w14:paraId="75E677C0" w14:textId="2DE6357F" w:rsidR="008C65DA" w:rsidRPr="008C65DA" w:rsidRDefault="008C65DA" w:rsidP="008D0FB5">
      <w:pPr>
        <w:spacing w:line="360" w:lineRule="auto"/>
        <w:rPr>
          <w:b/>
          <w:bCs/>
          <w:i/>
          <w:iCs/>
          <w:szCs w:val="26"/>
          <w:shd w:val="clear" w:color="auto" w:fill="FFFFFF"/>
        </w:rPr>
      </w:pPr>
      <w:r>
        <w:rPr>
          <w:b/>
          <w:bCs/>
          <w:i/>
          <w:iCs/>
          <w:szCs w:val="26"/>
          <w:shd w:val="clear" w:color="auto" w:fill="FFFFFF"/>
        </w:rPr>
        <w:t xml:space="preserve">Application: </w:t>
      </w:r>
      <w:r w:rsidRPr="008C65DA">
        <w:rPr>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Default="00360BD2" w:rsidP="00360BD2">
      <w:pPr>
        <w:rPr>
          <w:rFonts w:cs="Arial"/>
          <w:b/>
          <w:bCs/>
          <w:iCs/>
          <w:szCs w:val="28"/>
        </w:rPr>
      </w:pPr>
    </w:p>
    <w:p w14:paraId="4FA1CC7F" w14:textId="4ACA06FC" w:rsidR="003B2B55" w:rsidRDefault="003B2B55" w:rsidP="008D0FB5">
      <w:pPr>
        <w:pStyle w:val="Heading2"/>
        <w:spacing w:line="360" w:lineRule="auto"/>
        <w:ind w:left="567" w:hanging="567"/>
      </w:pPr>
      <w:bookmarkStart w:id="20" w:name="_Toc44352836"/>
      <w:r w:rsidRPr="003B2B55">
        <w:t>Tại sao phát triển ứng dụng Android là lựa chọn tốt nhất của bạn?</w:t>
      </w:r>
      <w:bookmarkEnd w:id="20"/>
    </w:p>
    <w:p w14:paraId="437AD846" w14:textId="7A67E65B" w:rsidR="003B2B55" w:rsidRPr="002D67F6" w:rsidRDefault="003B2B55" w:rsidP="008D0FB5">
      <w:pPr>
        <w:spacing w:line="360" w:lineRule="auto"/>
        <w:rPr>
          <w:color w:val="000000"/>
          <w:szCs w:val="26"/>
          <w:shd w:val="clear" w:color="auto" w:fill="FFFFFF"/>
        </w:rPr>
      </w:pPr>
      <w:r w:rsidRPr="002D67F6">
        <w:rPr>
          <w:szCs w:val="26"/>
        </w:rPr>
        <w:t>M</w:t>
      </w:r>
      <w:r w:rsidR="002D67F6" w:rsidRPr="002D67F6">
        <w:rPr>
          <w:szCs w:val="26"/>
        </w:rPr>
        <w:t xml:space="preserve">ỗi </w:t>
      </w:r>
      <w:r w:rsidR="002D67F6" w:rsidRPr="002D67F6">
        <w:rPr>
          <w:color w:val="000000"/>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p>
    <w:p w14:paraId="7EFD2A5D" w14:textId="3B1DAC39" w:rsidR="002D67F6" w:rsidRDefault="002D67F6" w:rsidP="008D0FB5">
      <w:pPr>
        <w:spacing w:line="360" w:lineRule="auto"/>
        <w:rPr>
          <w:color w:val="000000"/>
          <w:szCs w:val="26"/>
          <w:shd w:val="clear" w:color="auto" w:fill="FFFFFF"/>
        </w:rPr>
      </w:pPr>
      <w:r w:rsidRPr="002D67F6">
        <w:rPr>
          <w:color w:val="000000"/>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p>
    <w:p w14:paraId="3045699E" w14:textId="77777777" w:rsidR="000E1E69" w:rsidRDefault="000E1E69" w:rsidP="008A63F7">
      <w:pPr>
        <w:spacing w:after="0" w:line="360" w:lineRule="auto"/>
        <w:ind w:firstLine="576"/>
        <w:rPr>
          <w:b/>
          <w:bCs/>
          <w:color w:val="000000"/>
          <w:szCs w:val="26"/>
          <w:shd w:val="clear" w:color="auto" w:fill="FFFFFF"/>
        </w:rPr>
      </w:pPr>
    </w:p>
    <w:p w14:paraId="7C64D959" w14:textId="3A389B62" w:rsid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Tỷ suất hoàn vốn cao với chi phí thấp</w:t>
      </w:r>
      <w:r>
        <w:rPr>
          <w:b/>
          <w:bCs/>
          <w:color w:val="000000"/>
          <w:szCs w:val="26"/>
          <w:shd w:val="clear" w:color="auto" w:fill="FFFFFF"/>
        </w:rPr>
        <w:t>:</w:t>
      </w:r>
    </w:p>
    <w:p w14:paraId="1BB84426" w14:textId="49B64D7D" w:rsidR="000E1E69" w:rsidRDefault="000E1E69" w:rsidP="008D0FB5">
      <w:pPr>
        <w:spacing w:line="360" w:lineRule="auto"/>
        <w:rPr>
          <w:color w:val="000000"/>
          <w:szCs w:val="26"/>
          <w:shd w:val="clear" w:color="auto" w:fill="FFFFFF"/>
        </w:rPr>
      </w:pPr>
      <w:r w:rsidRPr="000E1E69">
        <w:rPr>
          <w:color w:val="000000"/>
          <w:szCs w:val="26"/>
          <w:shd w:val="clear" w:color="auto" w:fill="FFFFFF"/>
        </w:rPr>
        <w:t>Một</w:t>
      </w:r>
      <w:r w:rsidR="00772318">
        <w:rPr>
          <w:color w:val="000000"/>
          <w:szCs w:val="26"/>
          <w:shd w:val="clear" w:color="auto" w:fill="FFFFFF"/>
        </w:rPr>
        <w:t xml:space="preserve"> </w:t>
      </w:r>
      <w:r w:rsidRPr="000E1E69">
        <w:rPr>
          <w:color w:val="000000"/>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1DFA52D1"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Triển khai nhanh hơn:</w:t>
      </w:r>
    </w:p>
    <w:p w14:paraId="2747E73B" w14:textId="322CC26E" w:rsidR="000E1E69" w:rsidRDefault="000E1E69" w:rsidP="008D0FB5">
      <w:pPr>
        <w:spacing w:line="360" w:lineRule="auto"/>
        <w:rPr>
          <w:color w:val="000000"/>
          <w:szCs w:val="26"/>
          <w:shd w:val="clear" w:color="auto" w:fill="FFFFFF"/>
        </w:rPr>
      </w:pPr>
      <w:r w:rsidRPr="000E1E69">
        <w:rPr>
          <w:color w:val="000000"/>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2EB0CB4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Nhiều nền tảng mục tiêu:</w:t>
      </w:r>
    </w:p>
    <w:p w14:paraId="4F733597" w14:textId="0C5F539E"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22D51BF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Tính linh hoạt và khả năng mở rộng:</w:t>
      </w:r>
    </w:p>
    <w:p w14:paraId="649E9A49" w14:textId="59585C50"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0E1E69">
        <w:rPr>
          <w:color w:val="000000"/>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08ACB145"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Bảo mật nâng cao:</w:t>
      </w:r>
    </w:p>
    <w:p w14:paraId="6419481B" w14:textId="5901A38C"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4F37B90E"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Tùy chỉnh:</w:t>
      </w:r>
    </w:p>
    <w:p w14:paraId="27C32A79" w14:textId="4E0060CF"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2D67F6" w:rsidRDefault="008A63F7" w:rsidP="003B2B55">
      <w:pPr>
        <w:rPr>
          <w:szCs w:val="26"/>
        </w:rPr>
      </w:pPr>
    </w:p>
    <w:p w14:paraId="7BAE59D9" w14:textId="77777777" w:rsidR="00FE5B65" w:rsidRDefault="00FE5B65" w:rsidP="00FE5B65">
      <w:pPr>
        <w:spacing w:after="0" w:line="360" w:lineRule="auto"/>
        <w:ind w:firstLine="0"/>
      </w:pPr>
    </w:p>
    <w:p w14:paraId="746D59C7" w14:textId="77777777" w:rsidR="008D0FB5" w:rsidRDefault="008D0FB5" w:rsidP="00FE5B65">
      <w:pPr>
        <w:spacing w:after="0" w:line="360" w:lineRule="auto"/>
        <w:ind w:firstLine="0"/>
      </w:pPr>
    </w:p>
    <w:p w14:paraId="6016A8B5" w14:textId="77777777" w:rsidR="008D0FB5" w:rsidRDefault="008D0FB5" w:rsidP="00FE5B65">
      <w:pPr>
        <w:spacing w:after="0" w:line="360" w:lineRule="auto"/>
        <w:ind w:firstLine="0"/>
      </w:pPr>
    </w:p>
    <w:p w14:paraId="6E1FF6FB" w14:textId="77777777" w:rsidR="008D0FB5" w:rsidRDefault="008D0FB5" w:rsidP="00FE5B65">
      <w:pPr>
        <w:spacing w:after="0" w:line="360" w:lineRule="auto"/>
        <w:ind w:firstLine="0"/>
      </w:pPr>
    </w:p>
    <w:p w14:paraId="1591E408" w14:textId="15DFA780" w:rsidR="008D0FB5" w:rsidRDefault="008D0FB5" w:rsidP="00FE5B65">
      <w:pPr>
        <w:spacing w:after="0" w:line="360" w:lineRule="auto"/>
        <w:ind w:firstLine="0"/>
      </w:pPr>
    </w:p>
    <w:p w14:paraId="40298EB3" w14:textId="27B58B7A" w:rsidR="008D0FB5" w:rsidRDefault="008D0FB5" w:rsidP="001B3354">
      <w:pPr>
        <w:pStyle w:val="Heading2"/>
        <w:spacing w:line="360" w:lineRule="auto"/>
        <w:ind w:left="567" w:hanging="567"/>
      </w:pPr>
      <w:bookmarkStart w:id="21" w:name="_Toc44352837"/>
      <w:r>
        <w:lastRenderedPageBreak/>
        <w:t>Giới thiệu về Activity</w:t>
      </w:r>
      <w:bookmarkEnd w:id="21"/>
    </w:p>
    <w:p w14:paraId="6AAA9386" w14:textId="77777777" w:rsidR="00791D61"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p>
    <w:p w14:paraId="7AB48283" w14:textId="2B876694" w:rsidR="008D0FB5"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791D61">
        <w:rPr>
          <w:color w:val="1B1B1B"/>
          <w:spacing w:val="-1"/>
          <w:szCs w:val="26"/>
          <w:shd w:val="clear" w:color="auto" w:fill="FFFFFF"/>
        </w:rPr>
        <w:t>.</w:t>
      </w:r>
    </w:p>
    <w:p w14:paraId="0476F8E9" w14:textId="13C1A22F"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Vòng đời của Activity:</w:t>
      </w:r>
    </w:p>
    <w:p w14:paraId="38F1A4CE" w14:textId="0677B194" w:rsidR="00791D61" w:rsidRPr="00791D61" w:rsidRDefault="00791D61" w:rsidP="00791D61">
      <w:pPr>
        <w:spacing w:line="360" w:lineRule="auto"/>
        <w:rPr>
          <w:color w:val="1B1B1B"/>
          <w:spacing w:val="-1"/>
          <w:szCs w:val="26"/>
          <w:shd w:val="clear" w:color="auto" w:fill="FFFFFF"/>
        </w:rPr>
      </w:pPr>
      <w:r w:rsidRPr="00791D61">
        <w:rPr>
          <w:noProof/>
          <w:color w:val="1B1B1B"/>
          <w:spacing w:val="-1"/>
          <w:szCs w:val="26"/>
          <w:shd w:val="clear" w:color="auto" w:fill="FFFFFF"/>
        </w:rPr>
        <w:drawing>
          <wp:anchor distT="0" distB="0" distL="114300" distR="114300" simplePos="0" relativeHeight="251654656" behindDoc="0" locked="0" layoutInCell="1" allowOverlap="1" wp14:anchorId="1D4EBB20" wp14:editId="24AFC4A0">
            <wp:simplePos x="0" y="0"/>
            <wp:positionH relativeFrom="column">
              <wp:posOffset>1063625</wp:posOffset>
            </wp:positionH>
            <wp:positionV relativeFrom="paragraph">
              <wp:posOffset>8890</wp:posOffset>
            </wp:positionV>
            <wp:extent cx="3448050" cy="3733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050" cy="37338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Default="008D0FB5" w:rsidP="00FE5B65">
      <w:pPr>
        <w:spacing w:after="0" w:line="360" w:lineRule="auto"/>
        <w:ind w:firstLine="0"/>
      </w:pPr>
    </w:p>
    <w:p w14:paraId="2029E617" w14:textId="77777777" w:rsidR="008D0FB5" w:rsidRDefault="008D0FB5" w:rsidP="00FE5B65">
      <w:pPr>
        <w:spacing w:after="0" w:line="360" w:lineRule="auto"/>
        <w:ind w:firstLine="0"/>
      </w:pPr>
    </w:p>
    <w:p w14:paraId="0BCA193A" w14:textId="77777777" w:rsidR="00791D61" w:rsidRDefault="00791D61" w:rsidP="00FE5B65">
      <w:pPr>
        <w:spacing w:after="0" w:line="360" w:lineRule="auto"/>
        <w:ind w:firstLine="0"/>
      </w:pPr>
    </w:p>
    <w:p w14:paraId="3A29F552" w14:textId="77777777" w:rsidR="00791D61" w:rsidRDefault="00791D61" w:rsidP="00FE5B65">
      <w:pPr>
        <w:spacing w:after="0" w:line="360" w:lineRule="auto"/>
        <w:ind w:firstLine="0"/>
      </w:pPr>
    </w:p>
    <w:p w14:paraId="1AFB0C50" w14:textId="77777777" w:rsidR="00791D61" w:rsidRDefault="00791D61" w:rsidP="00FE5B65">
      <w:pPr>
        <w:spacing w:after="0" w:line="360" w:lineRule="auto"/>
        <w:ind w:firstLine="0"/>
      </w:pPr>
    </w:p>
    <w:p w14:paraId="1C1A2ECD" w14:textId="77777777" w:rsidR="00791D61" w:rsidRDefault="00791D61" w:rsidP="00FE5B65">
      <w:pPr>
        <w:spacing w:after="0" w:line="360" w:lineRule="auto"/>
        <w:ind w:firstLine="0"/>
      </w:pPr>
    </w:p>
    <w:p w14:paraId="25D850DC" w14:textId="77777777" w:rsidR="00791D61" w:rsidRDefault="00791D61" w:rsidP="00FE5B65">
      <w:pPr>
        <w:spacing w:after="0" w:line="360" w:lineRule="auto"/>
        <w:ind w:firstLine="0"/>
      </w:pPr>
    </w:p>
    <w:p w14:paraId="5FEFDC34" w14:textId="77777777" w:rsidR="00791D61" w:rsidRDefault="00791D61" w:rsidP="00FE5B65">
      <w:pPr>
        <w:spacing w:after="0" w:line="360" w:lineRule="auto"/>
        <w:ind w:firstLine="0"/>
      </w:pPr>
    </w:p>
    <w:p w14:paraId="0FC89BB6" w14:textId="77777777" w:rsidR="00791D61" w:rsidRDefault="00791D61" w:rsidP="00FE5B65">
      <w:pPr>
        <w:spacing w:after="0" w:line="360" w:lineRule="auto"/>
        <w:ind w:firstLine="0"/>
      </w:pPr>
    </w:p>
    <w:p w14:paraId="0C2AF9E9" w14:textId="77777777" w:rsidR="00791D61" w:rsidRDefault="00791D61" w:rsidP="00FE5B65">
      <w:pPr>
        <w:spacing w:after="0" w:line="360" w:lineRule="auto"/>
        <w:ind w:firstLine="0"/>
      </w:pPr>
    </w:p>
    <w:p w14:paraId="1C785185" w14:textId="7661F95B" w:rsidR="00791D61" w:rsidRDefault="00791D61" w:rsidP="00791D61">
      <w:pPr>
        <w:spacing w:line="360" w:lineRule="auto"/>
        <w:rPr>
          <w:b/>
          <w:bCs/>
        </w:rPr>
      </w:pPr>
      <w:r w:rsidRPr="00791D61">
        <w:rPr>
          <w:b/>
          <w:bCs/>
        </w:rPr>
        <w:lastRenderedPageBreak/>
        <w:t>Mô tả sơ đồ vòng đời của Activity:</w:t>
      </w:r>
    </w:p>
    <w:p w14:paraId="7B286E78" w14:textId="77777777" w:rsidR="00791D61" w:rsidRDefault="00791D61" w:rsidP="00791D61">
      <w:pPr>
        <w:spacing w:line="360" w:lineRule="auto"/>
        <w:rPr>
          <w:color w:val="1B1B1B"/>
          <w:spacing w:val="-1"/>
          <w:szCs w:val="26"/>
        </w:rPr>
      </w:pPr>
      <w:r w:rsidRPr="00791D61">
        <w:rPr>
          <w:color w:val="1B1B1B"/>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791D61">
        <w:rPr>
          <w:color w:val="1B1B1B"/>
          <w:spacing w:val="-1"/>
          <w:szCs w:val="26"/>
        </w:rPr>
        <w:br/>
      </w:r>
      <w:r w:rsidRPr="00791D61">
        <w:rPr>
          <w:color w:val="1B1B1B"/>
          <w:spacing w:val="-1"/>
          <w:szCs w:val="26"/>
          <w:shd w:val="clear" w:color="auto" w:fill="FFFFFF"/>
        </w:rPr>
        <w:t>Sau khi gọi đến các callback trên, thì Activity mới chính thức được xem là đang chạy (Activity running).</w:t>
      </w:r>
    </w:p>
    <w:p w14:paraId="3A5313DB" w14:textId="796E0353" w:rsidR="00791D61" w:rsidRDefault="00791D61" w:rsidP="00791D61">
      <w:pPr>
        <w:spacing w:line="360" w:lineRule="auto"/>
        <w:rPr>
          <w:color w:val="1B1B1B"/>
          <w:spacing w:val="-1"/>
          <w:szCs w:val="26"/>
          <w:shd w:val="clear" w:color="auto" w:fill="FFFFFF"/>
        </w:rPr>
      </w:pPr>
      <w:r w:rsidRPr="00791D61">
        <w:rPr>
          <w:color w:val="1B1B1B"/>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Default="00791D61" w:rsidP="00791D61">
      <w:pPr>
        <w:spacing w:line="360" w:lineRule="auto"/>
        <w:rPr>
          <w:color w:val="1B1B1B"/>
          <w:spacing w:val="-1"/>
          <w:szCs w:val="26"/>
          <w:shd w:val="clear" w:color="auto" w:fill="FFFFFF"/>
        </w:rPr>
      </w:pPr>
    </w:p>
    <w:p w14:paraId="626EF03E" w14:textId="112C0693" w:rsid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Các trạng thái chính trong vòng đời Activity:</w:t>
      </w:r>
    </w:p>
    <w:p w14:paraId="6104F2C4" w14:textId="4BA88AE4" w:rsidR="00791D61" w:rsidRPr="00791D61" w:rsidRDefault="00791D61" w:rsidP="00791D61">
      <w:pPr>
        <w:spacing w:line="360" w:lineRule="auto"/>
        <w:rPr>
          <w:b/>
          <w:bCs/>
          <w:color w:val="1B1B1B"/>
          <w:spacing w:val="-1"/>
          <w:szCs w:val="26"/>
          <w:shd w:val="clear" w:color="auto" w:fill="FFFFFF"/>
        </w:rPr>
      </w:pPr>
      <w:r>
        <w:rPr>
          <w:b/>
          <w:bCs/>
          <w:color w:val="1B1B1B"/>
          <w:spacing w:val="-1"/>
          <w:szCs w:val="26"/>
          <w:shd w:val="clear" w:color="auto" w:fill="FFFFFF"/>
        </w:rPr>
        <w:t xml:space="preserve">Running: </w:t>
      </w:r>
      <w:r w:rsidRPr="00791D61">
        <w:rPr>
          <w:color w:val="1B1B1B"/>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Pause: </w:t>
      </w:r>
      <w:r w:rsidRPr="00791D61">
        <w:rPr>
          <w:color w:val="1B1B1B"/>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791D61">
        <w:rPr>
          <w:color w:val="1B1B1B"/>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Stop: </w:t>
      </w:r>
      <w:r w:rsidRPr="00791D61">
        <w:rPr>
          <w:color w:val="1B1B1B"/>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Pr>
          <w:color w:val="1B1B1B"/>
          <w:spacing w:val="-1"/>
          <w:szCs w:val="26"/>
        </w:rPr>
        <w:t xml:space="preserve"> </w:t>
      </w:r>
      <w:r w:rsidRPr="00791D61">
        <w:rPr>
          <w:color w:val="1B1B1B"/>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Default="00791D61" w:rsidP="00791D61">
      <w:pPr>
        <w:spacing w:line="360" w:lineRule="auto"/>
        <w:rPr>
          <w:color w:val="1B1B1B"/>
          <w:spacing w:val="-1"/>
          <w:szCs w:val="26"/>
          <w:shd w:val="clear" w:color="auto" w:fill="FFFFFF"/>
        </w:rPr>
      </w:pPr>
      <w:r w:rsidRPr="00791D61">
        <w:rPr>
          <w:b/>
          <w:bCs/>
          <w:color w:val="1B1B1B"/>
          <w:spacing w:val="-1"/>
          <w:szCs w:val="26"/>
          <w:shd w:val="clear" w:color="auto" w:fill="FFFFFF"/>
        </w:rPr>
        <w:t xml:space="preserve">Dead: </w:t>
      </w:r>
      <w:r w:rsidRPr="00791D61">
        <w:rPr>
          <w:color w:val="1B1B1B"/>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Pr>
          <w:color w:val="1B1B1B"/>
          <w:spacing w:val="-1"/>
          <w:szCs w:val="26"/>
        </w:rPr>
        <w:t xml:space="preserve"> </w:t>
      </w:r>
      <w:r w:rsidRPr="00791D61">
        <w:rPr>
          <w:color w:val="1B1B1B"/>
          <w:spacing w:val="-1"/>
          <w:szCs w:val="26"/>
          <w:shd w:val="clear" w:color="auto" w:fill="FFFFFF"/>
        </w:rPr>
        <w:t>Khi vào trạng thái dead, Activity sẽ kết thúc vòng đời của nó.</w:t>
      </w:r>
      <w:r w:rsidRPr="00791D61">
        <w:rPr>
          <w:color w:val="1B1B1B"/>
          <w:spacing w:val="-1"/>
          <w:szCs w:val="26"/>
        </w:rPr>
        <w:br/>
      </w:r>
      <w:r w:rsidRPr="00791D61">
        <w:rPr>
          <w:color w:val="1B1B1B"/>
          <w:spacing w:val="-1"/>
          <w:szCs w:val="26"/>
          <w:shd w:val="clear" w:color="auto" w:fill="FFFFFF"/>
        </w:rPr>
        <w:t>Những ý trên giúp bạn nắm được tổng quan các trạng thái mà một Activity có thể trải qua.</w:t>
      </w:r>
    </w:p>
    <w:p w14:paraId="2E030C6F" w14:textId="4600B7A5" w:rsidR="00095C75" w:rsidRDefault="00095C75" w:rsidP="00791D61">
      <w:pPr>
        <w:spacing w:line="360" w:lineRule="auto"/>
        <w:rPr>
          <w:color w:val="1B1B1B"/>
          <w:spacing w:val="-1"/>
          <w:szCs w:val="26"/>
          <w:shd w:val="clear" w:color="auto" w:fill="FFFFFF"/>
        </w:rPr>
      </w:pPr>
    </w:p>
    <w:p w14:paraId="24920D0F" w14:textId="53935E98" w:rsidR="00095C75" w:rsidRPr="00557979" w:rsidRDefault="00095C75" w:rsidP="00095C75">
      <w:pPr>
        <w:spacing w:line="360" w:lineRule="auto"/>
        <w:rPr>
          <w:b/>
          <w:bCs/>
          <w:color w:val="1B1B1B"/>
          <w:spacing w:val="-1"/>
          <w:szCs w:val="26"/>
          <w:shd w:val="clear" w:color="auto" w:fill="FFFFFF"/>
        </w:rPr>
      </w:pPr>
      <w:r w:rsidRPr="00557979">
        <w:rPr>
          <w:b/>
          <w:bCs/>
          <w:color w:val="1B1B1B"/>
          <w:spacing w:val="-1"/>
          <w:szCs w:val="26"/>
          <w:shd w:val="clear" w:color="auto" w:fill="FFFFFF"/>
        </w:rPr>
        <w:t>Làm quen với từng callback:</w:t>
      </w:r>
    </w:p>
    <w:p w14:paraId="57A0D97D" w14:textId="51D8CC3D"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 xml:space="preserve">onCreate(): </w:t>
      </w:r>
      <w:r w:rsidR="004728E7">
        <w:rPr>
          <w:color w:val="1B1B1B"/>
          <w:spacing w:val="-1"/>
          <w:szCs w:val="26"/>
          <w:shd w:val="clear" w:color="auto" w:fill="FFFFFF"/>
        </w:rPr>
        <w:t>h</w:t>
      </w:r>
      <w:r w:rsidRPr="00557979">
        <w:rPr>
          <w:color w:val="1B1B1B"/>
          <w:spacing w:val="-1"/>
          <w:szCs w:val="26"/>
          <w:shd w:val="clear" w:color="auto" w:fill="FFFFFF"/>
        </w:rPr>
        <w:t>àm này được gọi khá sớm, ngay khi activity được kích hoạt và th</w:t>
      </w:r>
      <w:r w:rsidR="00557979">
        <w:rPr>
          <w:color w:val="1B1B1B"/>
          <w:spacing w:val="-1"/>
          <w:szCs w:val="26"/>
          <w:shd w:val="clear" w:color="auto" w:fill="FFFFFF"/>
        </w:rPr>
        <w:t>ậ</w:t>
      </w:r>
      <w:r w:rsidRPr="00557979">
        <w:rPr>
          <w:color w:val="1B1B1B"/>
          <w:spacing w:val="-1"/>
          <w:szCs w:val="26"/>
          <w:shd w:val="clear" w:color="auto" w:fill="FFFFFF"/>
        </w:rPr>
        <w:t>m chí người</w:t>
      </w:r>
      <w:r w:rsidR="00557979">
        <w:rPr>
          <w:color w:val="1B1B1B"/>
          <w:spacing w:val="-1"/>
          <w:szCs w:val="26"/>
          <w:shd w:val="clear" w:color="auto" w:fill="FFFFFF"/>
        </w:rPr>
        <w:t xml:space="preserve"> dùng</w:t>
      </w:r>
      <w:r w:rsidRPr="00557979">
        <w:rPr>
          <w:color w:val="1B1B1B"/>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Pr>
          <w:color w:val="1B1B1B"/>
          <w:spacing w:val="-1"/>
          <w:szCs w:val="26"/>
          <w:shd w:val="clear" w:color="auto" w:fill="FFFFFF"/>
        </w:rPr>
        <w:t>.</w:t>
      </w:r>
      <w:r w:rsidR="00557979">
        <w:rPr>
          <w:color w:val="1B1B1B"/>
          <w:spacing w:val="-1"/>
          <w:szCs w:val="26"/>
        </w:rPr>
        <w:t xml:space="preserve"> </w:t>
      </w:r>
      <w:r w:rsidRPr="00557979">
        <w:rPr>
          <w:color w:val="1B1B1B"/>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557979">
        <w:rPr>
          <w:color w:val="1B1B1B"/>
          <w:spacing w:val="-1"/>
          <w:szCs w:val="26"/>
          <w:shd w:val="clear" w:color="auto" w:fill="FFFFFF"/>
        </w:rPr>
        <w:lastRenderedPageBreak/>
        <w:t>diện cho Activity ở giai đoạn này, thông qua phương thức setContentView().</w:t>
      </w:r>
      <w:r w:rsidR="00557979">
        <w:rPr>
          <w:color w:val="1B1B1B"/>
          <w:spacing w:val="-1"/>
          <w:szCs w:val="26"/>
        </w:rPr>
        <w:t xml:space="preserve"> </w:t>
      </w:r>
      <w:r w:rsidRPr="00557979">
        <w:rPr>
          <w:color w:val="1B1B1B"/>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onStart():</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s</w:t>
      </w:r>
      <w:r w:rsidR="00557979" w:rsidRPr="00557979">
        <w:rPr>
          <w:color w:val="1B1B1B"/>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Pr>
          <w:color w:val="1B1B1B"/>
          <w:spacing w:val="-1"/>
          <w:szCs w:val="26"/>
        </w:rPr>
        <w:t xml:space="preserve"> </w:t>
      </w:r>
      <w:r w:rsidR="00557979" w:rsidRPr="00557979">
        <w:rPr>
          <w:color w:val="1B1B1B"/>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onResume():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k</w:t>
      </w:r>
      <w:r w:rsidR="00557979" w:rsidRPr="00557979">
        <w:rPr>
          <w:color w:val="1B1B1B"/>
          <w:spacing w:val="-1"/>
          <w:szCs w:val="26"/>
          <w:shd w:val="clear" w:color="auto" w:fill="FFFFFF"/>
        </w:rPr>
        <w:t>hi hệ thống gọi đến callback này thì bạn yên tâm rằng người dùng đã nhìn thấy và đã tương tác được với giao diện.</w:t>
      </w:r>
      <w:r w:rsidR="00557979">
        <w:rPr>
          <w:color w:val="1B1B1B"/>
          <w:spacing w:val="-1"/>
          <w:szCs w:val="26"/>
        </w:rPr>
        <w:t xml:space="preserve"> </w:t>
      </w:r>
      <w:r w:rsidR="00557979" w:rsidRPr="00557979">
        <w:rPr>
          <w:color w:val="1B1B1B"/>
          <w:spacing w:val="-1"/>
          <w:szCs w:val="26"/>
          <w:shd w:val="clear" w:color="auto" w:fill="FFFFFF"/>
        </w:rPr>
        <w:t>onResume() được gọi khi Activity được khởi tạo rồi và bước qua onStart(</w:t>
      </w:r>
      <w:r w:rsidR="00557979">
        <w:rPr>
          <w:color w:val="1B1B1B"/>
          <w:spacing w:val="-1"/>
          <w:szCs w:val="26"/>
          <w:shd w:val="clear" w:color="auto" w:fill="FFFFFF"/>
        </w:rPr>
        <w:t>)</w:t>
      </w:r>
      <w:r w:rsidR="00557979" w:rsidRPr="00557979">
        <w:rPr>
          <w:color w:val="1B1B1B"/>
          <w:spacing w:val="-1"/>
          <w:szCs w:val="26"/>
          <w:shd w:val="clear" w:color="auto" w:fill="FFFFFF"/>
        </w:rPr>
        <w: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557979">
        <w:rPr>
          <w:color w:val="1B1B1B"/>
          <w:spacing w:val="-1"/>
          <w:szCs w:val="26"/>
        </w:rPr>
        <w:br/>
      </w:r>
      <w:r w:rsidR="00557979" w:rsidRPr="00557979">
        <w:rPr>
          <w:color w:val="1B1B1B"/>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onPause():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t</w:t>
      </w:r>
      <w:r w:rsidR="00557979" w:rsidRPr="00557979">
        <w:rPr>
          <w:color w:val="1B1B1B"/>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557979">
        <w:rPr>
          <w:color w:val="1B1B1B"/>
          <w:spacing w:val="-1"/>
          <w:szCs w:val="26"/>
        </w:rPr>
        <w:br/>
      </w:r>
      <w:r w:rsidR="00557979" w:rsidRPr="00557979">
        <w:rPr>
          <w:color w:val="1B1B1B"/>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lastRenderedPageBreak/>
        <w:t>onStop():</w:t>
      </w:r>
      <w:r w:rsidR="00557979">
        <w:rPr>
          <w:color w:val="1B1B1B"/>
          <w:spacing w:val="-1"/>
          <w:szCs w:val="26"/>
          <w:shd w:val="clear" w:color="auto" w:fill="FFFFFF"/>
        </w:rPr>
        <w:t xml:space="preserve"> </w:t>
      </w:r>
      <w:r w:rsidR="00557979" w:rsidRPr="00557979">
        <w:rPr>
          <w:color w:val="1B1B1B"/>
          <w:spacing w:val="-1"/>
          <w:szCs w:val="26"/>
          <w:shd w:val="clear" w:color="auto" w:fill="FFFFFF"/>
        </w:rPr>
        <w:t>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Pr>
          <w:color w:val="1B1B1B"/>
          <w:spacing w:val="-1"/>
          <w:szCs w:val="26"/>
        </w:rPr>
        <w:t xml:space="preserve"> </w:t>
      </w:r>
      <w:r w:rsidR="00557979" w:rsidRPr="00557979">
        <w:rPr>
          <w:color w:val="1B1B1B"/>
          <w:spacing w:val="-1"/>
          <w:szCs w:val="26"/>
          <w:shd w:val="clear" w:color="auto" w:fill="FFFFFF"/>
        </w:rPr>
        <w:t>Bạn có thể tận</w:t>
      </w:r>
      <w:r w:rsidR="00557979">
        <w:rPr>
          <w:color w:val="1B1B1B"/>
          <w:spacing w:val="-1"/>
          <w:szCs w:val="26"/>
          <w:shd w:val="clear" w:color="auto" w:fill="FFFFFF"/>
        </w:rPr>
        <w:t xml:space="preserve"> </w:t>
      </w:r>
      <w:r w:rsidR="00557979" w:rsidRPr="00557979">
        <w:rPr>
          <w:color w:val="1B1B1B"/>
          <w:spacing w:val="-1"/>
          <w:szCs w:val="26"/>
          <w:shd w:val="clear" w:color="auto" w:fill="FFFFFF"/>
        </w:rPr>
        <w:t>dụng onStop() để lưu trữ dữ liệu ứng dụng. Hoặc để giải phóng các tài nguyên đang</w:t>
      </w:r>
      <w:r w:rsidR="00557979">
        <w:rPr>
          <w:color w:val="1B1B1B"/>
          <w:spacing w:val="-1"/>
          <w:szCs w:val="26"/>
          <w:shd w:val="clear" w:color="auto" w:fill="FFFFFF"/>
        </w:rPr>
        <w:t xml:space="preserve"> </w:t>
      </w:r>
      <w:r w:rsidR="00557979" w:rsidRPr="00557979">
        <w:rPr>
          <w:color w:val="1B1B1B"/>
          <w:spacing w:val="-1"/>
          <w:szCs w:val="26"/>
          <w:shd w:val="clear" w:color="auto" w:fill="FFFFFF"/>
        </w:rPr>
        <w:t>dùng. Ngưng các API còn đang gọi dang dở.</w:t>
      </w:r>
      <w:r w:rsidR="00557979">
        <w:rPr>
          <w:color w:val="1B1B1B"/>
          <w:spacing w:val="-1"/>
          <w:szCs w:val="26"/>
        </w:rPr>
        <w:t xml:space="preserve"> </w:t>
      </w:r>
      <w:r w:rsidR="00557979" w:rsidRPr="00557979">
        <w:rPr>
          <w:color w:val="1B1B1B"/>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Default="00095C75" w:rsidP="00095C75">
      <w:pPr>
        <w:spacing w:line="360" w:lineRule="auto"/>
        <w:rPr>
          <w:color w:val="1B1B1B"/>
          <w:spacing w:val="-1"/>
          <w:szCs w:val="26"/>
          <w:shd w:val="clear" w:color="auto" w:fill="FFFFFF"/>
        </w:rPr>
      </w:pPr>
      <w:r w:rsidRPr="00557979">
        <w:rPr>
          <w:rStyle w:val="Strong"/>
          <w:color w:val="1B1B1B"/>
          <w:spacing w:val="-1"/>
          <w:szCs w:val="26"/>
          <w:shd w:val="clear" w:color="auto" w:fill="FFFFFF"/>
        </w:rPr>
        <w:t>onDestroy():</w:t>
      </w:r>
      <w:r w:rsidR="00557979" w:rsidRPr="00557979">
        <w:rPr>
          <w:color w:val="1B1B1B"/>
          <w:spacing w:val="-1"/>
          <w:szCs w:val="26"/>
          <w:shd w:val="clear" w:color="auto" w:fill="FFFFFF"/>
        </w:rPr>
        <w:t xml:space="preserve"> có thể tận dụng callback này để giải phóng các tài nguyên hệ thống mà ở onStop() bạn chưa gọi đến.</w:t>
      </w:r>
      <w:r w:rsidR="004728E7">
        <w:rPr>
          <w:color w:val="1B1B1B"/>
          <w:spacing w:val="-1"/>
          <w:szCs w:val="26"/>
        </w:rPr>
        <w:t xml:space="preserve"> </w:t>
      </w:r>
      <w:r w:rsidR="00557979" w:rsidRPr="00557979">
        <w:rPr>
          <w:color w:val="1B1B1B"/>
          <w:spacing w:val="-1"/>
          <w:szCs w:val="26"/>
          <w:shd w:val="clear" w:color="auto" w:fill="FFFFFF"/>
        </w:rPr>
        <w:t>Vòng đời của một Activity kết thúc ở đây.</w:t>
      </w:r>
    </w:p>
    <w:p w14:paraId="75389304" w14:textId="166D0827" w:rsidR="00907781" w:rsidRDefault="00907781" w:rsidP="00095C75">
      <w:pPr>
        <w:spacing w:line="360" w:lineRule="auto"/>
        <w:rPr>
          <w:color w:val="1B1B1B"/>
          <w:spacing w:val="-1"/>
          <w:szCs w:val="26"/>
          <w:shd w:val="clear" w:color="auto" w:fill="FFFFFF"/>
        </w:rPr>
      </w:pPr>
    </w:p>
    <w:p w14:paraId="6FDE71D8" w14:textId="27303DDA" w:rsidR="00907781" w:rsidRDefault="00907781" w:rsidP="001B3354">
      <w:pPr>
        <w:pStyle w:val="Heading2"/>
        <w:spacing w:line="360" w:lineRule="auto"/>
        <w:ind w:left="567" w:hanging="567"/>
        <w:rPr>
          <w:shd w:val="clear" w:color="auto" w:fill="FFFFFF"/>
        </w:rPr>
      </w:pPr>
      <w:bookmarkStart w:id="22" w:name="_Toc44352838"/>
      <w:r>
        <w:rPr>
          <w:shd w:val="clear" w:color="auto" w:fill="FFFFFF"/>
        </w:rPr>
        <w:t>Giới thiệu về Fragment</w:t>
      </w:r>
      <w:bookmarkEnd w:id="22"/>
    </w:p>
    <w:p w14:paraId="00C19AC8" w14:textId="436A7C5F" w:rsidR="00907781" w:rsidRDefault="00907781" w:rsidP="00907781">
      <w:pPr>
        <w:spacing w:line="360" w:lineRule="auto"/>
        <w:rPr>
          <w:color w:val="1B1B1B"/>
          <w:spacing w:val="-1"/>
          <w:szCs w:val="26"/>
          <w:shd w:val="clear" w:color="auto" w:fill="FFFFFF"/>
        </w:rPr>
      </w:pPr>
      <w:r w:rsidRPr="00907781">
        <w:rPr>
          <w:color w:val="1B1B1B"/>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907781">
        <w:rPr>
          <w:rStyle w:val="Strong"/>
          <w:b w:val="0"/>
          <w:bCs w:val="0"/>
          <w:color w:val="1B1B1B"/>
          <w:spacing w:val="-1"/>
          <w:szCs w:val="26"/>
          <w:shd w:val="clear" w:color="auto" w:fill="FFFFFF"/>
        </w:rPr>
        <w:t>Fragment</w:t>
      </w:r>
      <w:r w:rsidRPr="00907781">
        <w:rPr>
          <w:color w:val="1B1B1B"/>
          <w:spacing w:val="-1"/>
          <w:szCs w:val="26"/>
          <w:shd w:val="clear" w:color="auto" w:fill="FFFFFF"/>
        </w:rPr>
        <w:t>. Đây là một thành phần khá quan trọng, được sử dụng rất nhiều trong những ứng dụng chuyên nghiệp, nó khá giống Activity.</w:t>
      </w:r>
    </w:p>
    <w:p w14:paraId="67322772" w14:textId="3F171D73" w:rsidR="00907781" w:rsidRPr="00907781" w:rsidRDefault="00907781" w:rsidP="00907781">
      <w:pPr>
        <w:spacing w:line="360" w:lineRule="auto"/>
        <w:rPr>
          <w:szCs w:val="26"/>
        </w:rPr>
      </w:pPr>
      <w:r w:rsidRPr="00907781">
        <w:rPr>
          <w:color w:val="1B1B1B"/>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p>
    <w:p w14:paraId="369903B6" w14:textId="77777777" w:rsidR="00907781" w:rsidRPr="00907781" w:rsidRDefault="00907781" w:rsidP="00907781"/>
    <w:p w14:paraId="39160DBD" w14:textId="084282B9" w:rsidR="00791D61" w:rsidRDefault="00907781" w:rsidP="00791D61">
      <w:pPr>
        <w:spacing w:line="360" w:lineRule="auto"/>
        <w:rPr>
          <w:b/>
          <w:bCs/>
          <w:szCs w:val="26"/>
        </w:rPr>
      </w:pPr>
      <w:r>
        <w:rPr>
          <w:b/>
          <w:bCs/>
          <w:szCs w:val="26"/>
        </w:rPr>
        <w:lastRenderedPageBreak/>
        <w:t>Một số đặc điểm của Fragment:</w:t>
      </w:r>
    </w:p>
    <w:p w14:paraId="266C8D7D" w14:textId="7B5499D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là một thành phần </w:t>
      </w:r>
      <w:r>
        <w:rPr>
          <w:color w:val="292B2C"/>
          <w:szCs w:val="26"/>
        </w:rPr>
        <w:t>A</w:t>
      </w:r>
      <w:r w:rsidRPr="00F537D7">
        <w:rPr>
          <w:color w:val="292B2C"/>
          <w:szCs w:val="26"/>
        </w:rPr>
        <w:t xml:space="preserve">ndroid độc lập, được sử dụng bởi một </w:t>
      </w:r>
      <w:r>
        <w:rPr>
          <w:color w:val="292B2C"/>
          <w:szCs w:val="26"/>
        </w:rPr>
        <w:t>A</w:t>
      </w:r>
      <w:r w:rsidRPr="00F537D7">
        <w:rPr>
          <w:color w:val="292B2C"/>
          <w:szCs w:val="26"/>
        </w:rPr>
        <w:t>ctivity, giống như một sub-activity.</w:t>
      </w:r>
    </w:p>
    <w:p w14:paraId="2D7CBD77"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có vòng đời và giao diện riêng.</w:t>
      </w:r>
    </w:p>
    <w:p w14:paraId="257D5BE5"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Các Fragment thường có một file java đi kèm với file giao diện xml. Các fragment không có file giao diện xml thường được gọi là headless fragments.</w:t>
      </w:r>
    </w:p>
    <w:p w14:paraId="553B159D" w14:textId="779EFEFB"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Một Fragment có thể được sử dụng trong nhiều Activitiy.</w:t>
      </w:r>
    </w:p>
    <w:p w14:paraId="1577FE4C"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được thêm vào API 11 trở lên.</w:t>
      </w:r>
    </w:p>
    <w:p w14:paraId="37635B36" w14:textId="29A8EBC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sử dụng phương thức getActivity() để lấy ra Activity cha</w:t>
      </w:r>
      <w:r>
        <w:rPr>
          <w:color w:val="292B2C"/>
          <w:szCs w:val="26"/>
        </w:rPr>
        <w:t>.</w:t>
      </w:r>
    </w:p>
    <w:p w14:paraId="79AF09E5" w14:textId="1DFB011F" w:rsid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được định nghĩa trong file xml của </w:t>
      </w:r>
      <w:r>
        <w:rPr>
          <w:color w:val="292B2C"/>
          <w:szCs w:val="26"/>
        </w:rPr>
        <w:t>A</w:t>
      </w:r>
      <w:r w:rsidRPr="00F537D7">
        <w:rPr>
          <w:color w:val="292B2C"/>
          <w:szCs w:val="26"/>
        </w:rPr>
        <w:t xml:space="preserve">ctivity (static definition) hoặc có thể sửa đổi </w:t>
      </w:r>
      <w:r>
        <w:rPr>
          <w:color w:val="292B2C"/>
          <w:szCs w:val="26"/>
        </w:rPr>
        <w:t>F</w:t>
      </w:r>
      <w:r w:rsidRPr="00F537D7">
        <w:rPr>
          <w:color w:val="292B2C"/>
          <w:szCs w:val="26"/>
        </w:rPr>
        <w:t>ragment khi đang chạy (dynamic definition)</w:t>
      </w:r>
      <w:r>
        <w:rPr>
          <w:color w:val="292B2C"/>
          <w:szCs w:val="26"/>
        </w:rPr>
        <w:t>.</w:t>
      </w:r>
    </w:p>
    <w:p w14:paraId="4166C912" w14:textId="4FBA1660" w:rsidR="00F537D7" w:rsidRDefault="00F537D7" w:rsidP="00F537D7">
      <w:pPr>
        <w:shd w:val="clear" w:color="auto" w:fill="FFFFFF"/>
        <w:spacing w:line="360" w:lineRule="auto"/>
        <w:rPr>
          <w:color w:val="292B2C"/>
          <w:szCs w:val="26"/>
        </w:rPr>
      </w:pPr>
    </w:p>
    <w:p w14:paraId="6F9F7F0F" w14:textId="24565241" w:rsidR="00F537D7" w:rsidRDefault="00F537D7" w:rsidP="00F537D7">
      <w:pPr>
        <w:shd w:val="clear" w:color="auto" w:fill="FFFFFF"/>
        <w:spacing w:line="360" w:lineRule="auto"/>
        <w:rPr>
          <w:b/>
          <w:bCs/>
          <w:color w:val="292B2C"/>
          <w:szCs w:val="26"/>
        </w:rPr>
      </w:pPr>
      <w:r>
        <w:rPr>
          <w:b/>
          <w:bCs/>
          <w:color w:val="292B2C"/>
          <w:szCs w:val="26"/>
        </w:rPr>
        <w:t>Các trạng thái chính trong vòng đời</w:t>
      </w:r>
      <w:r w:rsidRPr="00F537D7">
        <w:rPr>
          <w:b/>
          <w:bCs/>
          <w:color w:val="292B2C"/>
          <w:szCs w:val="26"/>
        </w:rPr>
        <w:t xml:space="preserve"> Fragment:</w:t>
      </w:r>
    </w:p>
    <w:p w14:paraId="7920D0CE" w14:textId="7F709387"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Resume (Hoạt động):</w:t>
      </w:r>
      <w:r w:rsidRPr="00F537D7">
        <w:rPr>
          <w:color w:val="1B1B1B"/>
          <w:spacing w:val="-1"/>
          <w:sz w:val="26"/>
          <w:szCs w:val="26"/>
        </w:rPr>
        <w:t> Fragment hiển thị trong activity đang chạy.</w:t>
      </w:r>
    </w:p>
    <w:p w14:paraId="7AF76B4A" w14:textId="2C346D2B"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Pause (Tạm dừng):</w:t>
      </w:r>
      <w:r w:rsidRPr="00F537D7">
        <w:rPr>
          <w:color w:val="1B1B1B"/>
          <w:spacing w:val="-1"/>
          <w:sz w:val="26"/>
          <w:szCs w:val="26"/>
        </w:rPr>
        <w:t> </w:t>
      </w:r>
      <w:r>
        <w:rPr>
          <w:color w:val="1B1B1B"/>
          <w:spacing w:val="-1"/>
          <w:sz w:val="26"/>
          <w:szCs w:val="26"/>
        </w:rPr>
        <w:t>m</w:t>
      </w:r>
      <w:r w:rsidRPr="00F537D7">
        <w:rPr>
          <w:color w:val="1B1B1B"/>
          <w:spacing w:val="-1"/>
          <w:sz w:val="26"/>
          <w:szCs w:val="26"/>
        </w:rPr>
        <w:t xml:space="preserve">ột activity ở trong foreground, nhưng activity </w:t>
      </w:r>
      <w:r w:rsidR="00FE395E">
        <w:rPr>
          <w:color w:val="1B1B1B"/>
          <w:spacing w:val="-1"/>
          <w:sz w:val="26"/>
          <w:szCs w:val="26"/>
        </w:rPr>
        <w:t>và</w:t>
      </w:r>
      <w:r w:rsidRPr="00F537D7">
        <w:rPr>
          <w:color w:val="1B1B1B"/>
          <w:spacing w:val="-1"/>
          <w:sz w:val="26"/>
          <w:szCs w:val="26"/>
        </w:rPr>
        <w:t xml:space="preserve"> fragment này nằm trong </w:t>
      </w:r>
      <w:r w:rsidR="00FE395E">
        <w:rPr>
          <w:color w:val="1B1B1B"/>
          <w:spacing w:val="-1"/>
          <w:sz w:val="26"/>
          <w:szCs w:val="26"/>
        </w:rPr>
        <w:t>màn hình</w:t>
      </w:r>
      <w:r w:rsidRPr="00F537D7">
        <w:rPr>
          <w:color w:val="1B1B1B"/>
          <w:spacing w:val="-1"/>
          <w:sz w:val="26"/>
          <w:szCs w:val="26"/>
        </w:rPr>
        <w:t xml:space="preserve"> (activity ở foreground mờ một phần hoặc không che phủ toàn bộ màn hình).</w:t>
      </w:r>
    </w:p>
    <w:p w14:paraId="00DBEADA" w14:textId="4057DFA9"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Stop (Dừng lại):</w:t>
      </w:r>
      <w:r w:rsidRPr="00F537D7">
        <w:rPr>
          <w:color w:val="1B1B1B"/>
          <w:spacing w:val="-1"/>
          <w:sz w:val="26"/>
          <w:szCs w:val="26"/>
        </w:rPr>
        <w:t> </w:t>
      </w:r>
      <w:r>
        <w:rPr>
          <w:color w:val="1B1B1B"/>
          <w:spacing w:val="-1"/>
          <w:sz w:val="26"/>
          <w:szCs w:val="26"/>
        </w:rPr>
        <w:t>c</w:t>
      </w:r>
      <w:r w:rsidRPr="00F537D7">
        <w:rPr>
          <w:color w:val="1B1B1B"/>
          <w:spacing w:val="-1"/>
          <w:sz w:val="26"/>
          <w:szCs w:val="26"/>
        </w:rPr>
        <w:t xml:space="preserve">ũng giống với Activity, Fragment bị dừng khi bị thành phần nào đó che khuất hoàn toàn. Hay bị gỡ ra khỏi Activity. Dừng chưa phải là chấm hết </w:t>
      </w:r>
      <w:r w:rsidRPr="00F537D7">
        <w:rPr>
          <w:color w:val="1B1B1B"/>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Dead (Chết):</w:t>
      </w:r>
      <w:r w:rsidRPr="00F537D7">
        <w:rPr>
          <w:color w:val="1B1B1B"/>
          <w:spacing w:val="-1"/>
          <w:sz w:val="26"/>
          <w:szCs w:val="26"/>
        </w:rPr>
        <w:t> </w:t>
      </w:r>
      <w:r>
        <w:rPr>
          <w:color w:val="1B1B1B"/>
          <w:spacing w:val="-1"/>
          <w:sz w:val="26"/>
          <w:szCs w:val="26"/>
        </w:rPr>
        <w:t>n</w:t>
      </w:r>
      <w:r w:rsidRPr="00F537D7">
        <w:rPr>
          <w:color w:val="1B1B1B"/>
          <w:spacing w:val="-1"/>
          <w:sz w:val="26"/>
          <w:szCs w:val="26"/>
        </w:rPr>
        <w:t>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Default="00FE395E" w:rsidP="00F537D7">
      <w:pPr>
        <w:pStyle w:val="NormalWeb"/>
        <w:shd w:val="clear" w:color="auto" w:fill="FFFFFF"/>
        <w:spacing w:before="120" w:beforeAutospacing="0" w:after="160" w:afterAutospacing="0" w:line="360" w:lineRule="auto"/>
        <w:ind w:firstLine="567"/>
        <w:rPr>
          <w:color w:val="1B1B1B"/>
          <w:spacing w:val="-1"/>
          <w:sz w:val="26"/>
          <w:szCs w:val="26"/>
        </w:rPr>
      </w:pPr>
    </w:p>
    <w:p w14:paraId="6C4060D5" w14:textId="7625783B" w:rsidR="00FE395E" w:rsidRDefault="00FE395E" w:rsidP="00F537D7">
      <w:pPr>
        <w:pStyle w:val="NormalWeb"/>
        <w:shd w:val="clear" w:color="auto" w:fill="FFFFFF"/>
        <w:spacing w:before="120" w:beforeAutospacing="0" w:after="160" w:afterAutospacing="0" w:line="360" w:lineRule="auto"/>
        <w:ind w:firstLine="567"/>
        <w:rPr>
          <w:b/>
          <w:bCs/>
          <w:color w:val="1B1B1B"/>
          <w:spacing w:val="-1"/>
          <w:sz w:val="26"/>
          <w:szCs w:val="26"/>
        </w:rPr>
      </w:pPr>
      <w:r w:rsidRPr="00FE395E">
        <w:rPr>
          <w:b/>
          <w:bCs/>
          <w:noProof/>
          <w:color w:val="1B1B1B"/>
          <w:spacing w:val="-1"/>
          <w:sz w:val="26"/>
          <w:szCs w:val="26"/>
        </w:rPr>
        <w:drawing>
          <wp:anchor distT="0" distB="0" distL="114300" distR="114300" simplePos="0" relativeHeight="251608576" behindDoc="0" locked="0" layoutInCell="1" allowOverlap="1" wp14:anchorId="31E972A4" wp14:editId="0616EF82">
            <wp:simplePos x="0" y="0"/>
            <wp:positionH relativeFrom="column">
              <wp:posOffset>-784225</wp:posOffset>
            </wp:positionH>
            <wp:positionV relativeFrom="paragraph">
              <wp:posOffset>438150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E395E">
        <w:rPr>
          <w:b/>
          <w:bCs/>
          <w:color w:val="1B1B1B"/>
          <w:spacing w:val="-1"/>
          <w:sz w:val="26"/>
          <w:szCs w:val="26"/>
        </w:rPr>
        <w:t>Vòng đời của Fragment:</w:t>
      </w:r>
    </w:p>
    <w:p w14:paraId="168256FD" w14:textId="214FDC96" w:rsidR="00E52D06" w:rsidRDefault="00E52D06" w:rsidP="00F537D7">
      <w:pPr>
        <w:pStyle w:val="NormalWeb"/>
        <w:shd w:val="clear" w:color="auto" w:fill="FFFFFF"/>
        <w:spacing w:before="120" w:beforeAutospacing="0" w:after="160" w:afterAutospacing="0" w:line="360" w:lineRule="auto"/>
        <w:ind w:firstLine="567"/>
        <w:rPr>
          <w:b/>
          <w:bCs/>
          <w:color w:val="1B1B1B"/>
          <w:spacing w:val="-1"/>
          <w:sz w:val="26"/>
          <w:szCs w:val="26"/>
        </w:rPr>
      </w:pPr>
    </w:p>
    <w:p w14:paraId="598671F7" w14:textId="62CA6D64"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r>
        <w:rPr>
          <w:b/>
          <w:bCs/>
          <w:noProof/>
          <w:color w:val="1B1B1B"/>
          <w:spacing w:val="-1"/>
          <w:sz w:val="26"/>
          <w:szCs w:val="26"/>
        </w:rPr>
        <w:lastRenderedPageBreak/>
        <w:drawing>
          <wp:anchor distT="0" distB="0" distL="114300" distR="114300" simplePos="0" relativeHeight="251693568" behindDoc="0" locked="0" layoutInCell="1" allowOverlap="1" wp14:anchorId="0AD37936" wp14:editId="38EEF1A2">
            <wp:simplePos x="0" y="0"/>
            <wp:positionH relativeFrom="column">
              <wp:posOffset>787400</wp:posOffset>
            </wp:positionH>
            <wp:positionV relativeFrom="paragraph">
              <wp:posOffset>-177800</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27">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3CFB80DE" w14:textId="77777777"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p>
    <w:p w14:paraId="1B9DC00D" w14:textId="664754A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onAttach()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onCreateView()</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onActivityCreated()</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onStart()</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được nhìn thấy bởi người dùng và chuẩn bị nhận tương tác.</w:t>
      </w:r>
    </w:p>
    <w:p w14:paraId="56AEDF06" w14:textId="7D566708"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onResume()</w:t>
      </w:r>
      <w:r w:rsidRPr="00E52D06">
        <w:rPr>
          <w:color w:val="1B1B1B"/>
          <w:spacing w:val="-1"/>
          <w:sz w:val="26"/>
          <w:szCs w:val="26"/>
        </w:rPr>
        <w:t xml:space="preserve">: </w:t>
      </w:r>
      <w:r>
        <w:rPr>
          <w:color w:val="1B1B1B"/>
          <w:spacing w:val="-1"/>
          <w:sz w:val="26"/>
          <w:szCs w:val="26"/>
        </w:rPr>
        <w:t>n</w:t>
      </w:r>
      <w:r w:rsidRPr="00E52D06">
        <w:rPr>
          <w:color w:val="1B1B1B"/>
          <w:spacing w:val="-1"/>
          <w:sz w:val="26"/>
          <w:szCs w:val="26"/>
        </w:rPr>
        <w:t>gười dùng hoàn toàn nhìn thấy và tương tác được với Fragment.</w:t>
      </w:r>
    </w:p>
    <w:p w14:paraId="04570A2C" w14:textId="138E4DE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onPause()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như một dấu hiệu cho thấy rằng người dùng đang rời khỏi Fragment hiện tại.</w:t>
      </w:r>
    </w:p>
    <w:p w14:paraId="7131E00F" w14:textId="3447E48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onStop()</w:t>
      </w:r>
      <w:r w:rsidRPr="00E52D06">
        <w:rPr>
          <w:color w:val="1B1B1B"/>
          <w:spacing w:val="-1"/>
          <w:sz w:val="26"/>
          <w:szCs w:val="26"/>
        </w:rPr>
        <w:t>: Fragment chính thức không còn được nhìn thấy nữa.</w:t>
      </w:r>
    </w:p>
    <w:p w14:paraId="0492C701" w14:textId="35DB638A"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onDestroyView()</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onDestroy()</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chỉ như một lời “nhắc nhở” về vận mệnh của Fragment mà thôi.</w:t>
      </w:r>
    </w:p>
    <w:p w14:paraId="1D4DD2AD" w14:textId="4FA5D052" w:rsid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gọi đến báo hiệu Fragment sẽ được gỡ khỏi Activity đang chứa nó. Kết thúc vòng đời của Fragment.</w:t>
      </w:r>
    </w:p>
    <w:p w14:paraId="2735C071" w14:textId="5424830B" w:rsidR="001B3354" w:rsidRDefault="001B3354" w:rsidP="00E52D06">
      <w:pPr>
        <w:pStyle w:val="NormalWeb"/>
        <w:shd w:val="clear" w:color="auto" w:fill="FFFFFF"/>
        <w:spacing w:before="120" w:beforeAutospacing="0" w:after="160" w:afterAutospacing="0" w:line="360" w:lineRule="auto"/>
        <w:ind w:firstLine="567"/>
        <w:jc w:val="both"/>
        <w:rPr>
          <w:color w:val="1B1B1B"/>
          <w:spacing w:val="-1"/>
          <w:sz w:val="26"/>
          <w:szCs w:val="26"/>
        </w:rPr>
      </w:pPr>
    </w:p>
    <w:p w14:paraId="17C42E97" w14:textId="75631F36" w:rsidR="001B3354" w:rsidRDefault="001B3354" w:rsidP="001B3354">
      <w:pPr>
        <w:pStyle w:val="Heading2"/>
        <w:spacing w:line="360" w:lineRule="auto"/>
        <w:ind w:left="567" w:hanging="567"/>
      </w:pPr>
      <w:bookmarkStart w:id="23" w:name="_Toc44352839"/>
      <w:r>
        <w:t>Cơ sở dữ liệu SQLite</w:t>
      </w:r>
      <w:bookmarkEnd w:id="23"/>
    </w:p>
    <w:p w14:paraId="76B140F7" w14:textId="1906D2AA" w:rsidR="001B3354" w:rsidRDefault="001B3354" w:rsidP="001B3354">
      <w:pPr>
        <w:spacing w:line="360" w:lineRule="auto"/>
        <w:rPr>
          <w:color w:val="000000" w:themeColor="text1"/>
          <w:szCs w:val="26"/>
          <w:shd w:val="clear" w:color="auto" w:fill="FFFFFF"/>
        </w:rPr>
      </w:pPr>
      <w:r w:rsidRPr="001B3354">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p>
    <w:p w14:paraId="35CC86E5" w14:textId="427E77DF" w:rsidR="00997AE4" w:rsidRDefault="00997AE4" w:rsidP="001B3354">
      <w:pPr>
        <w:spacing w:line="360" w:lineRule="auto"/>
        <w:rPr>
          <w:b/>
          <w:bCs/>
          <w:color w:val="000000" w:themeColor="text1"/>
          <w:szCs w:val="26"/>
          <w:shd w:val="clear" w:color="auto" w:fill="FFFFFF"/>
        </w:rPr>
      </w:pPr>
      <w:r w:rsidRPr="00997AE4">
        <w:rPr>
          <w:b/>
          <w:bCs/>
          <w:color w:val="000000" w:themeColor="text1"/>
          <w:szCs w:val="26"/>
          <w:shd w:val="clear" w:color="auto" w:fill="FFFFFF"/>
        </w:rPr>
        <w:t>SQLite có các ưu điểm:</w:t>
      </w:r>
    </w:p>
    <w:p w14:paraId="21D1FC47" w14:textId="73C7C16A"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Tin cậy: các hoạt động transaction (chuyển giao) nội trong cơ sở dữ liệu được thực hiện trọn vẹn, không gây lỗi khi xảy ra sự cố phần cứng</w:t>
      </w:r>
      <w:r>
        <w:rPr>
          <w:color w:val="000000" w:themeColor="text1"/>
          <w:szCs w:val="26"/>
        </w:rPr>
        <w:t>.</w:t>
      </w:r>
    </w:p>
    <w:p w14:paraId="0FC7F45B" w14:textId="5153F73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Tuân theo chuẩn SQL92 (chỉ có một vài đặc điểm không hỗ trợ)</w:t>
      </w:r>
      <w:r>
        <w:rPr>
          <w:color w:val="000000" w:themeColor="text1"/>
          <w:szCs w:val="26"/>
        </w:rPr>
        <w:t>.</w:t>
      </w:r>
    </w:p>
    <w:p w14:paraId="04F60242" w14:textId="1D40E98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Không cần cài đặt cấu hình</w:t>
      </w:r>
      <w:r>
        <w:rPr>
          <w:color w:val="000000" w:themeColor="text1"/>
          <w:szCs w:val="26"/>
        </w:rPr>
        <w:t>.</w:t>
      </w:r>
    </w:p>
    <w:p w14:paraId="6CC13E1E" w14:textId="5E4CB2D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Kích thước chương trình gọn nhẹ, với cấu hình đầy đủ chỉ không đầy 300 kB</w:t>
      </w:r>
      <w:r>
        <w:rPr>
          <w:color w:val="000000" w:themeColor="text1"/>
          <w:szCs w:val="26"/>
        </w:rPr>
        <w:t>.</w:t>
      </w:r>
    </w:p>
    <w:p w14:paraId="4C79022E" w14:textId="3F76D706"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Thực hiện các thao tác đơn giản nhanh hơn các hệ thống cơ sở dữ liệu khách/chủ khác</w:t>
      </w:r>
      <w:r>
        <w:rPr>
          <w:color w:val="000000" w:themeColor="text1"/>
          <w:szCs w:val="26"/>
        </w:rPr>
        <w:t>.</w:t>
      </w:r>
    </w:p>
    <w:p w14:paraId="59556D29" w14:textId="4D23DBF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lastRenderedPageBreak/>
        <w:t>Không cần phần mềm phụ trợ</w:t>
      </w:r>
      <w:r>
        <w:rPr>
          <w:color w:val="000000" w:themeColor="text1"/>
          <w:szCs w:val="26"/>
        </w:rPr>
        <w:t>.</w:t>
      </w:r>
    </w:p>
    <w:p w14:paraId="3D499E8D" w14:textId="7AFC9560" w:rsidR="00997AE4" w:rsidRDefault="00997AE4" w:rsidP="00997AE4">
      <w:pPr>
        <w:shd w:val="clear" w:color="auto" w:fill="FFFFFF"/>
        <w:spacing w:line="360" w:lineRule="auto"/>
        <w:jc w:val="left"/>
        <w:rPr>
          <w:color w:val="000000" w:themeColor="text1"/>
          <w:szCs w:val="26"/>
        </w:rPr>
      </w:pPr>
      <w:r w:rsidRPr="00997AE4">
        <w:rPr>
          <w:color w:val="000000" w:themeColor="text1"/>
          <w:szCs w:val="26"/>
        </w:rPr>
        <w:t>Phần mềm tự do với mã nguồn mở, được chú thích rõ ràng</w:t>
      </w:r>
      <w:r>
        <w:rPr>
          <w:color w:val="000000" w:themeColor="text1"/>
          <w:szCs w:val="26"/>
        </w:rPr>
        <w:t>.</w:t>
      </w:r>
    </w:p>
    <w:p w14:paraId="46FB7D7C" w14:textId="3909D065" w:rsidR="00997AE4" w:rsidRDefault="00997AE4" w:rsidP="00997AE4">
      <w:pPr>
        <w:shd w:val="clear" w:color="auto" w:fill="FFFFFF"/>
        <w:spacing w:line="360" w:lineRule="auto"/>
        <w:jc w:val="left"/>
        <w:rPr>
          <w:color w:val="000000" w:themeColor="text1"/>
          <w:szCs w:val="26"/>
        </w:rPr>
      </w:pPr>
    </w:p>
    <w:p w14:paraId="488C7E12" w14:textId="623520BB" w:rsidR="00997AE4" w:rsidRDefault="00997AE4" w:rsidP="00997AE4">
      <w:pPr>
        <w:shd w:val="clear" w:color="auto" w:fill="FFFFFF"/>
        <w:spacing w:line="360" w:lineRule="auto"/>
        <w:jc w:val="left"/>
        <w:rPr>
          <w:b/>
          <w:bCs/>
          <w:color w:val="000000" w:themeColor="text1"/>
          <w:szCs w:val="26"/>
        </w:rPr>
      </w:pPr>
      <w:r w:rsidRPr="00997AE4">
        <w:rPr>
          <w:b/>
          <w:bCs/>
          <w:color w:val="000000" w:themeColor="text1"/>
          <w:szCs w:val="26"/>
        </w:rPr>
        <w:t>Cách sử dụng SQLite trong lập trình Android:</w:t>
      </w:r>
    </w:p>
    <w:p w14:paraId="2B3592F5" w14:textId="0A4E5DC8" w:rsidR="00997AE4" w:rsidRPr="00997AE4" w:rsidRDefault="00997AE4" w:rsidP="00997AE4">
      <w:pPr>
        <w:shd w:val="clear" w:color="auto" w:fill="FFFFFF"/>
        <w:spacing w:line="360" w:lineRule="auto"/>
        <w:jc w:val="left"/>
        <w:rPr>
          <w:rStyle w:val="Strong"/>
          <w:color w:val="000000" w:themeColor="text1"/>
          <w:szCs w:val="26"/>
          <w:shd w:val="clear" w:color="auto" w:fill="FFFFFF"/>
        </w:rPr>
      </w:pPr>
      <w:r w:rsidRPr="00997AE4">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997AE4">
        <w:rPr>
          <w:rStyle w:val="Strong"/>
          <w:color w:val="000000" w:themeColor="text1"/>
          <w:szCs w:val="26"/>
          <w:shd w:val="clear" w:color="auto" w:fill="FFFFFF"/>
        </w:rPr>
        <w:t>CRUD: Create, Read, Update, Delete</w:t>
      </w:r>
      <w:r>
        <w:rPr>
          <w:rStyle w:val="Strong"/>
          <w:color w:val="000000" w:themeColor="text1"/>
          <w:szCs w:val="26"/>
          <w:shd w:val="clear" w:color="auto" w:fill="FFFFFF"/>
        </w:rPr>
        <w:t>.</w:t>
      </w:r>
    </w:p>
    <w:p w14:paraId="03B6AC86" w14:textId="69F67036"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Đầu tiên, để thao tác với SQLite, ta phải dùng 2 đối tượng</w:t>
      </w:r>
      <w:r>
        <w:rPr>
          <w:color w:val="000000" w:themeColor="text1"/>
          <w:szCs w:val="26"/>
          <w:shd w:val="clear" w:color="auto" w:fill="FFFFFF"/>
        </w:rPr>
        <w:t>:</w:t>
      </w:r>
    </w:p>
    <w:p w14:paraId="367EA404" w14:textId="44D598A0" w:rsidR="00997AE4" w:rsidRP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SQLiteOpenHelper</w:t>
      </w:r>
      <w:r w:rsidRPr="00997AE4">
        <w:rPr>
          <w:color w:val="000000" w:themeColor="text1"/>
          <w:szCs w:val="26"/>
        </w:rPr>
        <w:t>: đối tượng dùng để tạo, nâng cấp, đóng mở kết nối CSDL</w:t>
      </w:r>
      <w:r>
        <w:rPr>
          <w:color w:val="000000" w:themeColor="text1"/>
          <w:szCs w:val="26"/>
        </w:rPr>
        <w:t>.</w:t>
      </w:r>
    </w:p>
    <w:p w14:paraId="3366F72F" w14:textId="13E7D35F" w:rsid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SQLiteDatabase</w:t>
      </w:r>
      <w:r w:rsidRPr="00997AE4">
        <w:rPr>
          <w:color w:val="000000" w:themeColor="text1"/>
          <w:szCs w:val="26"/>
        </w:rPr>
        <w:t>: đối tượng dùng để thực thi các câu lệnh SQL trên một CSDL</w:t>
      </w:r>
      <w:r>
        <w:rPr>
          <w:color w:val="000000" w:themeColor="text1"/>
          <w:szCs w:val="26"/>
        </w:rPr>
        <w:t>.</w:t>
      </w:r>
    </w:p>
    <w:p w14:paraId="3FA49BEF" w14:textId="28FEF10C" w:rsidR="00997AE4" w:rsidRDefault="00997AE4" w:rsidP="00997AE4">
      <w:pPr>
        <w:shd w:val="clear" w:color="auto" w:fill="FFFFFF"/>
        <w:spacing w:line="360" w:lineRule="auto"/>
        <w:ind w:left="709" w:firstLine="0"/>
        <w:jc w:val="left"/>
        <w:rPr>
          <w:b/>
          <w:bCs/>
          <w:color w:val="000000" w:themeColor="text1"/>
          <w:szCs w:val="26"/>
        </w:rPr>
      </w:pPr>
    </w:p>
    <w:p w14:paraId="57722F4D" w14:textId="307E4D6E" w:rsidR="00997AE4" w:rsidRDefault="00997AE4" w:rsidP="00997AE4">
      <w:pPr>
        <w:shd w:val="clear" w:color="auto" w:fill="FFFFFF"/>
        <w:spacing w:line="360" w:lineRule="auto"/>
        <w:jc w:val="left"/>
        <w:rPr>
          <w:b/>
          <w:bCs/>
          <w:color w:val="000000" w:themeColor="text1"/>
          <w:szCs w:val="26"/>
        </w:rPr>
      </w:pPr>
      <w:r>
        <w:rPr>
          <w:b/>
          <w:bCs/>
          <w:color w:val="000000" w:themeColor="text1"/>
          <w:szCs w:val="26"/>
        </w:rPr>
        <w:t>Đối tượng SQLiteOpenHelper:</w:t>
      </w:r>
    </w:p>
    <w:p w14:paraId="6AA8860C" w14:textId="2D6D0FDC" w:rsidR="00F537D7" w:rsidRDefault="00997AE4" w:rsidP="00997AE4">
      <w:pPr>
        <w:shd w:val="clear" w:color="auto" w:fill="FFFFFF"/>
        <w:spacing w:line="360" w:lineRule="auto"/>
        <w:jc w:val="left"/>
        <w:rPr>
          <w:color w:val="000000" w:themeColor="text1"/>
          <w:szCs w:val="26"/>
        </w:rPr>
      </w:pPr>
      <w:r w:rsidRPr="00997AE4">
        <w:rPr>
          <w:color w:val="000000" w:themeColor="text1"/>
          <w:szCs w:val="26"/>
          <w:shd w:val="clear" w:color="auto" w:fill="FFFFFF"/>
        </w:rPr>
        <w:t>Lớp này có 2 hàm khởi tạo, một hàm 4 tham 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một hàm 5 tham</w:t>
      </w:r>
      <w:r>
        <w:rPr>
          <w:color w:val="000000" w:themeColor="text1"/>
          <w:szCs w:val="26"/>
          <w:shd w:val="clear" w:color="auto" w:fill="FFFFFF"/>
        </w:rPr>
        <w:t xml:space="preserve"> </w:t>
      </w:r>
      <w:r w:rsidRPr="00997AE4">
        <w:rPr>
          <w:color w:val="000000" w:themeColor="text1"/>
          <w:szCs w:val="26"/>
          <w:shd w:val="clear" w:color="auto" w:fill="FFFFFF"/>
        </w:rPr>
        <w:t>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DatabaseErrorHandler errorHandler), tuy nhiên ta chủ yếu làm việc với hàm 4 tham số</w:t>
      </w:r>
      <w:r>
        <w:rPr>
          <w:color w:val="000000" w:themeColor="text1"/>
          <w:szCs w:val="26"/>
          <w:shd w:val="clear" w:color="auto" w:fill="FFFFFF"/>
        </w:rPr>
        <w:t>.</w:t>
      </w:r>
    </w:p>
    <w:p w14:paraId="174E9D78" w14:textId="1BA00FC2" w:rsidR="00997AE4" w:rsidRPr="00997AE4" w:rsidRDefault="00997AE4" w:rsidP="00997AE4">
      <w:pPr>
        <w:shd w:val="clear" w:color="auto" w:fill="FFFFFF"/>
        <w:spacing w:line="360" w:lineRule="auto"/>
        <w:rPr>
          <w:color w:val="000000" w:themeColor="text1"/>
          <w:szCs w:val="26"/>
          <w:shd w:val="clear" w:color="auto" w:fill="FFFFFF"/>
        </w:rPr>
      </w:pPr>
      <w:r w:rsidRPr="00997AE4">
        <w:rPr>
          <w:color w:val="000000" w:themeColor="text1"/>
          <w:szCs w:val="26"/>
        </w:rPr>
        <w:t xml:space="preserve">Context context: </w:t>
      </w:r>
      <w:r w:rsidRPr="00997AE4">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lastRenderedPageBreak/>
        <w:t>String name: Tên database.</w:t>
      </w:r>
    </w:p>
    <w:p w14:paraId="14EC9CD1" w14:textId="2E7CCBD3"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CursorFactory factory: thường để null.</w:t>
      </w:r>
    </w:p>
    <w:p w14:paraId="04A42058" w14:textId="0BEBA5D1" w:rsid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int version: version của database.</w:t>
      </w:r>
    </w:p>
    <w:p w14:paraId="6A44E7A3" w14:textId="70775890" w:rsidR="00997AE4" w:rsidRDefault="00997AE4" w:rsidP="00997AE4">
      <w:pPr>
        <w:shd w:val="clear" w:color="auto" w:fill="FFFFFF"/>
        <w:spacing w:line="360" w:lineRule="auto"/>
        <w:jc w:val="left"/>
        <w:rPr>
          <w:color w:val="000000" w:themeColor="text1"/>
          <w:szCs w:val="26"/>
          <w:shd w:val="clear" w:color="auto" w:fill="FFFFFF"/>
        </w:rPr>
      </w:pPr>
    </w:p>
    <w:p w14:paraId="2D8D9249" w14:textId="4068A6C4" w:rsidR="00997AE4" w:rsidRPr="0058281B" w:rsidRDefault="00997AE4" w:rsidP="00997AE4">
      <w:pPr>
        <w:shd w:val="clear" w:color="auto" w:fill="FFFFFF"/>
        <w:spacing w:line="360" w:lineRule="auto"/>
        <w:jc w:val="left"/>
        <w:rPr>
          <w:b/>
          <w:bCs/>
          <w:color w:val="000000" w:themeColor="text1"/>
          <w:szCs w:val="26"/>
          <w:shd w:val="clear" w:color="auto" w:fill="FFFFFF"/>
        </w:rPr>
      </w:pPr>
      <w:r w:rsidRPr="0058281B">
        <w:rPr>
          <w:b/>
          <w:bCs/>
          <w:color w:val="000000" w:themeColor="text1"/>
          <w:szCs w:val="26"/>
          <w:shd w:val="clear" w:color="auto" w:fill="FFFFFF"/>
        </w:rPr>
        <w:t>Khi khởi tạo một đối tượng của lớp này, ta phải ghi đè 2 phương thức:</w:t>
      </w:r>
    </w:p>
    <w:p w14:paraId="09D28001" w14:textId="7B3B20CD" w:rsidR="00997AE4" w:rsidRPr="00997AE4" w:rsidRDefault="00997AE4" w:rsidP="00997AE4">
      <w:pPr>
        <w:pStyle w:val="ListParagraph"/>
        <w:numPr>
          <w:ilvl w:val="0"/>
          <w:numId w:val="21"/>
        </w:numPr>
        <w:shd w:val="clear" w:color="auto" w:fill="FFFFFF"/>
        <w:spacing w:line="360" w:lineRule="auto"/>
        <w:ind w:left="709" w:hanging="142"/>
        <w:rPr>
          <w:color w:val="000000" w:themeColor="text1"/>
          <w:szCs w:val="26"/>
          <w:shd w:val="clear" w:color="auto" w:fill="FFFFFF"/>
        </w:rPr>
      </w:pPr>
      <w:r w:rsidRPr="00997AE4">
        <w:rPr>
          <w:rStyle w:val="Strong"/>
          <w:color w:val="000000" w:themeColor="text1"/>
          <w:szCs w:val="26"/>
          <w:shd w:val="clear" w:color="auto" w:fill="FFFFFF"/>
        </w:rPr>
        <w:t>onCreate()</w:t>
      </w:r>
      <w:r w:rsidRPr="00997AE4">
        <w:rPr>
          <w:color w:val="000000" w:themeColor="text1"/>
          <w:szCs w:val="26"/>
          <w:shd w:val="clear" w:color="auto" w:fill="FFFFFF"/>
        </w:rPr>
        <w:t>: </w:t>
      </w:r>
      <w:r w:rsidRPr="00997AE4">
        <w:rPr>
          <w:color w:val="333333"/>
          <w:szCs w:val="26"/>
          <w:shd w:val="clear" w:color="auto" w:fill="FFFFFF"/>
        </w:rPr>
        <w:t>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997AE4">
        <w:rPr>
          <w:rStyle w:val="Strong"/>
          <w:color w:val="333333"/>
          <w:szCs w:val="26"/>
          <w:shd w:val="clear" w:color="auto" w:fill="FFFFFF"/>
        </w:rPr>
        <w:t>_id</w:t>
      </w:r>
      <w:r w:rsidRPr="00997AE4">
        <w:rPr>
          <w:color w:val="333333"/>
          <w:szCs w:val="26"/>
          <w:shd w:val="clear" w:color="auto" w:fill="FFFFFF"/>
        </w:rPr>
        <w:t>).</w:t>
      </w:r>
    </w:p>
    <w:p w14:paraId="1F3A6448" w14:textId="6073012A" w:rsidR="00997AE4" w:rsidRPr="0058281B" w:rsidRDefault="00997AE4" w:rsidP="00997AE4">
      <w:pPr>
        <w:pStyle w:val="NormalWeb"/>
        <w:numPr>
          <w:ilvl w:val="0"/>
          <w:numId w:val="21"/>
        </w:numPr>
        <w:shd w:val="clear" w:color="auto" w:fill="FFFFFF"/>
        <w:spacing w:before="120" w:beforeAutospacing="0" w:after="160" w:afterAutospacing="0" w:line="360" w:lineRule="auto"/>
        <w:ind w:left="709" w:hanging="142"/>
        <w:jc w:val="both"/>
        <w:rPr>
          <w:rStyle w:val="Strong"/>
          <w:b w:val="0"/>
          <w:bCs w:val="0"/>
          <w:color w:val="333333"/>
          <w:sz w:val="26"/>
          <w:szCs w:val="26"/>
        </w:rPr>
      </w:pPr>
      <w:r w:rsidRPr="00997AE4">
        <w:rPr>
          <w:rStyle w:val="Strong"/>
          <w:color w:val="000000" w:themeColor="text1"/>
          <w:sz w:val="26"/>
          <w:szCs w:val="26"/>
        </w:rPr>
        <w:t>onUpgrade()</w:t>
      </w:r>
      <w:r w:rsidRPr="00997AE4">
        <w:rPr>
          <w:color w:val="000000" w:themeColor="text1"/>
          <w:sz w:val="26"/>
          <w:szCs w:val="26"/>
        </w:rPr>
        <w:t xml:space="preserve">: </w:t>
      </w:r>
      <w:r w:rsidRPr="00997AE4">
        <w:rPr>
          <w:color w:val="333333"/>
          <w:sz w:val="26"/>
          <w:szCs w:val="26"/>
        </w:rPr>
        <w:t>phương thức này được dùng khi ứng dụng của bạn có nhiều phiên bản database đc thêm vào. Nó sẽ cập nhật database hiện có hoặc khởi tạo lại thông qua onCreate(). Lớp này có 2 phương thức </w:t>
      </w:r>
      <w:r w:rsidRPr="00997AE4">
        <w:rPr>
          <w:rStyle w:val="Strong"/>
          <w:color w:val="333333"/>
          <w:sz w:val="26"/>
          <w:szCs w:val="26"/>
        </w:rPr>
        <w:t>getReadableDatabase()</w:t>
      </w:r>
      <w:r w:rsidRPr="00997AE4">
        <w:rPr>
          <w:color w:val="333333"/>
          <w:sz w:val="26"/>
          <w:szCs w:val="26"/>
        </w:rPr>
        <w:t> (chỉ đọc) và </w:t>
      </w:r>
      <w:r w:rsidRPr="00997AE4">
        <w:rPr>
          <w:rStyle w:val="Strong"/>
          <w:color w:val="333333"/>
          <w:sz w:val="26"/>
          <w:szCs w:val="26"/>
        </w:rPr>
        <w:t>getWriteableDatabase()</w:t>
      </w:r>
      <w:r w:rsidRPr="00997AE4">
        <w:rPr>
          <w:color w:val="333333"/>
          <w:sz w:val="26"/>
          <w:szCs w:val="26"/>
        </w:rPr>
        <w:t> (cho phép ghi đọc). Thông qua 2 phương thức này, ta có thể tạo ra một đối tượng </w:t>
      </w:r>
      <w:r w:rsidRPr="00997AE4">
        <w:rPr>
          <w:rStyle w:val="Strong"/>
          <w:color w:val="333333"/>
          <w:sz w:val="26"/>
          <w:szCs w:val="26"/>
        </w:rPr>
        <w:t>SQLiteDatabase</w:t>
      </w:r>
      <w:r w:rsidR="0058281B">
        <w:rPr>
          <w:rStyle w:val="Strong"/>
          <w:color w:val="333333"/>
          <w:sz w:val="26"/>
          <w:szCs w:val="26"/>
        </w:rPr>
        <w:t>.</w:t>
      </w:r>
    </w:p>
    <w:p w14:paraId="370098E0" w14:textId="2CF5A371" w:rsidR="0058281B"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137BF945" w:rsidR="0058281B"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Pr>
          <w:rStyle w:val="Strong"/>
          <w:color w:val="000000" w:themeColor="text1"/>
          <w:sz w:val="26"/>
          <w:szCs w:val="26"/>
        </w:rPr>
        <w:t xml:space="preserve">Một </w:t>
      </w:r>
      <w:r w:rsidRPr="0058281B">
        <w:rPr>
          <w:rStyle w:val="Strong"/>
          <w:color w:val="000000" w:themeColor="text1"/>
          <w:sz w:val="26"/>
          <w:szCs w:val="26"/>
        </w:rPr>
        <w:t xml:space="preserve">số </w:t>
      </w:r>
      <w:r w:rsidRPr="0058281B">
        <w:rPr>
          <w:rStyle w:val="Strong"/>
          <w:color w:val="000000" w:themeColor="text1"/>
          <w:sz w:val="26"/>
          <w:szCs w:val="26"/>
          <w:shd w:val="clear" w:color="auto" w:fill="FFFFFF"/>
        </w:rPr>
        <w:t>hàm có sãn trong gói cơ sở dữ liệu:</w:t>
      </w:r>
    </w:p>
    <w:p w14:paraId="29F34D09" w14:textId="1E154262"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 DatabaseErrorHandler errorHandler): </w:t>
      </w:r>
      <w:r>
        <w:rPr>
          <w:color w:val="000000" w:themeColor="text1"/>
          <w:szCs w:val="26"/>
        </w:rPr>
        <w:t>p</w:t>
      </w:r>
      <w:r w:rsidRPr="0058281B">
        <w:rPr>
          <w:color w:val="000000" w:themeColor="text1"/>
          <w:szCs w:val="26"/>
        </w:rPr>
        <w:t>hương thức này chỉ mở thêm cơ sở dữ liệu hiện có với các chế độ cờ thích hợp. Các chế độ cờ phổ biến có thể là OPEN_READWRITE OPEN_READONLY.</w:t>
      </w:r>
    </w:p>
    <w:p w14:paraId="75DF1DB8" w14:textId="6B762338"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w:t>
      </w:r>
      <w:r w:rsidRPr="0058281B">
        <w:rPr>
          <w:color w:val="000000" w:themeColor="text1"/>
          <w:szCs w:val="26"/>
        </w:rPr>
        <w:t> </w:t>
      </w:r>
      <w:r>
        <w:rPr>
          <w:color w:val="000000" w:themeColor="text1"/>
          <w:szCs w:val="26"/>
        </w:rPr>
        <w:t>p</w:t>
      </w:r>
      <w:r w:rsidRPr="0058281B">
        <w:rPr>
          <w:color w:val="000000" w:themeColor="text1"/>
          <w:szCs w:val="26"/>
        </w:rPr>
        <w:t xml:space="preserve">hương thức này tương tự như phương thức trên vì nó cũng mở ra các </w:t>
      </w:r>
      <w:r w:rsidRPr="0058281B">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(String path, SQLiteDatabase.CursorFactory factory): </w:t>
      </w:r>
      <w:r>
        <w:rPr>
          <w:color w:val="000000" w:themeColor="text1"/>
          <w:szCs w:val="26"/>
        </w:rPr>
        <w:t>p</w:t>
      </w:r>
      <w:r w:rsidRPr="0058281B">
        <w:rPr>
          <w:color w:val="000000" w:themeColor="text1"/>
          <w:szCs w:val="26"/>
        </w:rPr>
        <w:t>hương thức này không chỉ mở ra nhưng lại tạo ra cơ sở dữ liệu nếu nó không tồn tại. Phương thức này là tương đương với phương thức OpenDatabase.</w:t>
      </w:r>
    </w:p>
    <w:p w14:paraId="65B37000" w14:textId="08653A40" w:rsid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(File file, SQLiteDatabase.CursorFactory factory):</w:t>
      </w:r>
      <w:r w:rsidRPr="0058281B">
        <w:rPr>
          <w:color w:val="000000" w:themeColor="text1"/>
          <w:szCs w:val="26"/>
        </w:rPr>
        <w:t> </w:t>
      </w:r>
      <w:r>
        <w:rPr>
          <w:color w:val="000000" w:themeColor="text1"/>
          <w:szCs w:val="26"/>
        </w:rPr>
        <w:t>p</w:t>
      </w:r>
      <w:r w:rsidRPr="0058281B">
        <w:rPr>
          <w:color w:val="000000" w:themeColor="text1"/>
          <w:szCs w:val="26"/>
        </w:rPr>
        <w:t>hương th</w:t>
      </w:r>
      <w:r>
        <w:rPr>
          <w:color w:val="000000" w:themeColor="text1"/>
          <w:szCs w:val="26"/>
        </w:rPr>
        <w:t>ứ</w:t>
      </w:r>
      <w:r w:rsidRPr="0058281B">
        <w:rPr>
          <w:color w:val="000000" w:themeColor="text1"/>
          <w:szCs w:val="26"/>
        </w:rPr>
        <w:t>c này cũng tương tự như phương thức trên nhưng phải mất File đối tượng như là một con đường mà không phải là một chuỗi. Nó tương đương với file</w:t>
      </w:r>
      <w:r>
        <w:rPr>
          <w:color w:val="000000" w:themeColor="text1"/>
          <w:szCs w:val="26"/>
        </w:rPr>
        <w:t xml:space="preserve"> </w:t>
      </w:r>
      <w:r w:rsidRPr="0058281B">
        <w:rPr>
          <w:color w:val="000000" w:themeColor="text1"/>
          <w:szCs w:val="26"/>
        </w:rPr>
        <w:t>.getPath().</w:t>
      </w:r>
    </w:p>
    <w:p w14:paraId="2E7871A2" w14:textId="5DAC1929" w:rsidR="0090514D" w:rsidRDefault="0090514D" w:rsidP="0090514D">
      <w:pPr>
        <w:shd w:val="clear" w:color="auto" w:fill="FFFFFF"/>
        <w:spacing w:line="360" w:lineRule="auto"/>
        <w:rPr>
          <w:color w:val="000000" w:themeColor="text1"/>
          <w:szCs w:val="26"/>
        </w:rPr>
      </w:pPr>
    </w:p>
    <w:p w14:paraId="2E4E1469" w14:textId="4B7D5272" w:rsidR="0090514D" w:rsidRDefault="0090514D" w:rsidP="0090514D">
      <w:pPr>
        <w:shd w:val="clear" w:color="auto" w:fill="FFFFFF"/>
        <w:spacing w:line="360" w:lineRule="auto"/>
        <w:rPr>
          <w:b/>
          <w:bCs/>
          <w:color w:val="000000" w:themeColor="text1"/>
          <w:szCs w:val="26"/>
        </w:rPr>
      </w:pPr>
      <w:r w:rsidRPr="0090514D">
        <w:rPr>
          <w:b/>
          <w:bCs/>
          <w:color w:val="000000" w:themeColor="text1"/>
          <w:szCs w:val="26"/>
        </w:rPr>
        <w:t>Các phương thức để làm việc với SQLite:</w:t>
      </w:r>
    </w:p>
    <w:p w14:paraId="50924416" w14:textId="45CA951A"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insert()</w:t>
      </w:r>
      <w:r>
        <w:rPr>
          <w:color w:val="000000" w:themeColor="text1"/>
          <w:szCs w:val="26"/>
        </w:rPr>
        <w:t>.</w:t>
      </w:r>
    </w:p>
    <w:p w14:paraId="164AE992" w14:textId="07C6D26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update()</w:t>
      </w:r>
      <w:r>
        <w:rPr>
          <w:color w:val="000000" w:themeColor="text1"/>
          <w:szCs w:val="26"/>
        </w:rPr>
        <w:t>.</w:t>
      </w:r>
    </w:p>
    <w:p w14:paraId="52EF36E4" w14:textId="71835A1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delete()</w:t>
      </w:r>
      <w:r>
        <w:rPr>
          <w:color w:val="000000" w:themeColor="text1"/>
          <w:szCs w:val="26"/>
        </w:rPr>
        <w:t>.</w:t>
      </w:r>
    </w:p>
    <w:p w14:paraId="3E19B327" w14:textId="4E1F942F"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execSQL(): thực thi một câu lệnh SQL trực tiếp.</w:t>
      </w:r>
    </w:p>
    <w:p w14:paraId="7AFAAF57" w14:textId="3219198B" w:rsid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query(): dùng để truy vấn cơ sở dữ liệu.</w:t>
      </w:r>
    </w:p>
    <w:p w14:paraId="07F5BDCB" w14:textId="797ED57B" w:rsidR="00703F12" w:rsidRDefault="00703F12" w:rsidP="00703F12">
      <w:pPr>
        <w:shd w:val="clear" w:color="auto" w:fill="FFFFFF"/>
        <w:spacing w:line="360" w:lineRule="auto"/>
        <w:rPr>
          <w:color w:val="000000" w:themeColor="text1"/>
          <w:szCs w:val="26"/>
        </w:rPr>
      </w:pPr>
    </w:p>
    <w:p w14:paraId="11D0CD7E" w14:textId="775C1B39" w:rsidR="00703F12" w:rsidRDefault="00703F12" w:rsidP="00703F12">
      <w:pPr>
        <w:shd w:val="clear" w:color="auto" w:fill="FFFFFF"/>
        <w:spacing w:line="360" w:lineRule="auto"/>
        <w:rPr>
          <w:b/>
          <w:bCs/>
          <w:color w:val="000000" w:themeColor="text1"/>
          <w:szCs w:val="26"/>
        </w:rPr>
      </w:pPr>
      <w:r w:rsidRPr="00703F12">
        <w:rPr>
          <w:b/>
          <w:bCs/>
          <w:color w:val="000000" w:themeColor="text1"/>
          <w:szCs w:val="26"/>
        </w:rPr>
        <w:t>Đối tượng Cursor:</w:t>
      </w:r>
    </w:p>
    <w:p w14:paraId="238D4DC6" w14:textId="3D46F176"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rFonts w:ascii="Verdana" w:hAnsi="Verdana"/>
          <w:color w:val="000000" w:themeColor="text1"/>
          <w:sz w:val="21"/>
          <w:szCs w:val="21"/>
          <w:shd w:val="clear" w:color="auto" w:fill="FFFFFF"/>
        </w:rPr>
        <w:t>cursor.</w:t>
      </w:r>
      <w:r w:rsidRPr="00703F12">
        <w:rPr>
          <w:rStyle w:val="Strong"/>
          <w:color w:val="000000" w:themeColor="text1"/>
          <w:szCs w:val="26"/>
          <w:shd w:val="clear" w:color="auto" w:fill="FFFFFF"/>
        </w:rPr>
        <w:t>getCount(): </w:t>
      </w:r>
      <w:r>
        <w:rPr>
          <w:color w:val="000000" w:themeColor="text1"/>
          <w:szCs w:val="26"/>
          <w:shd w:val="clear" w:color="auto" w:fill="FFFFFF"/>
        </w:rPr>
        <w:t>p</w:t>
      </w:r>
      <w:r w:rsidRPr="00703F12">
        <w:rPr>
          <w:color w:val="000000" w:themeColor="text1"/>
          <w:szCs w:val="26"/>
          <w:shd w:val="clear" w:color="auto" w:fill="FFFFFF"/>
        </w:rPr>
        <w:t>hương thức trả về số dòng của bảng kết quả.</w:t>
      </w:r>
    </w:p>
    <w:p w14:paraId="2D078BF6" w14:textId="01BA9495"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lastRenderedPageBreak/>
        <w:t>cursor.moveToFirst(): </w:t>
      </w:r>
      <w:r>
        <w:rPr>
          <w:color w:val="000000" w:themeColor="text1"/>
          <w:szCs w:val="26"/>
          <w:shd w:val="clear" w:color="auto" w:fill="FFFFFF"/>
        </w:rPr>
        <w:t>p</w:t>
      </w:r>
      <w:r w:rsidRPr="00703F12">
        <w:rPr>
          <w:color w:val="000000" w:themeColor="text1"/>
          <w:szCs w:val="26"/>
          <w:shd w:val="clear" w:color="auto" w:fill="FFFFFF"/>
        </w:rPr>
        <w:t>hương thức này di chuyển con trỏ này lên đầu bảng.</w:t>
      </w:r>
    </w:p>
    <w:p w14:paraId="7B7547FB" w14:textId="51912F71"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cursor.moveToNext(): </w:t>
      </w:r>
      <w:r>
        <w:rPr>
          <w:color w:val="000000" w:themeColor="text1"/>
          <w:szCs w:val="26"/>
          <w:shd w:val="clear" w:color="auto" w:fill="FFFFFF"/>
        </w:rPr>
        <w:t>p</w:t>
      </w:r>
      <w:r w:rsidRPr="00703F12">
        <w:rPr>
          <w:color w:val="000000" w:themeColor="text1"/>
          <w:szCs w:val="26"/>
          <w:shd w:val="clear" w:color="auto" w:fill="FFFFFF"/>
        </w:rPr>
        <w:t>hương thức này</w:t>
      </w:r>
      <w:r w:rsidRPr="00703F12">
        <w:rPr>
          <w:rStyle w:val="Strong"/>
          <w:color w:val="000000" w:themeColor="text1"/>
          <w:szCs w:val="26"/>
          <w:shd w:val="clear" w:color="auto" w:fill="FFFFFF"/>
        </w:rPr>
        <w:t> </w:t>
      </w:r>
      <w:r w:rsidRPr="00703F12">
        <w:rPr>
          <w:color w:val="000000" w:themeColor="text1"/>
          <w:szCs w:val="26"/>
          <w:shd w:val="clear" w:color="auto" w:fill="FFFFFF"/>
        </w:rPr>
        <w:t>để di chuyển sang dòng tiếp theo.</w:t>
      </w:r>
    </w:p>
    <w:p w14:paraId="7A051579" w14:textId="08C7CD8E"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cursor.isAfterLast(): </w:t>
      </w:r>
      <w:r>
        <w:rPr>
          <w:color w:val="000000" w:themeColor="text1"/>
          <w:szCs w:val="26"/>
          <w:shd w:val="clear" w:color="auto" w:fill="FFFFFF"/>
        </w:rPr>
        <w:t>k</w:t>
      </w:r>
      <w:r w:rsidRPr="00703F12">
        <w:rPr>
          <w:color w:val="000000" w:themeColor="text1"/>
          <w:szCs w:val="26"/>
          <w:shd w:val="clear" w:color="auto" w:fill="FFFFFF"/>
        </w:rPr>
        <w:t>iểm tra xem</w:t>
      </w:r>
      <w:r w:rsidRPr="00703F12">
        <w:rPr>
          <w:rStyle w:val="Strong"/>
          <w:color w:val="000000" w:themeColor="text1"/>
          <w:szCs w:val="26"/>
          <w:shd w:val="clear" w:color="auto" w:fill="FFFFFF"/>
        </w:rPr>
        <w:t> </w:t>
      </w:r>
      <w:r w:rsidRPr="00703F12">
        <w:rPr>
          <w:color w:val="000000" w:themeColor="text1"/>
          <w:szCs w:val="26"/>
          <w:shd w:val="clear" w:color="auto" w:fill="FFFFFF"/>
        </w:rPr>
        <w:t> cursor ở cuối bảng</w:t>
      </w:r>
      <w:r>
        <w:rPr>
          <w:color w:val="000000" w:themeColor="text1"/>
          <w:szCs w:val="26"/>
          <w:shd w:val="clear" w:color="auto" w:fill="FFFFFF"/>
        </w:rPr>
        <w:t xml:space="preserve"> hay không</w:t>
      </w:r>
      <w:r w:rsidRPr="00703F12">
        <w:rPr>
          <w:color w:val="000000" w:themeColor="text1"/>
          <w:szCs w:val="26"/>
          <w:shd w:val="clear" w:color="auto" w:fill="FFFFFF"/>
        </w:rPr>
        <w:t>, không trỏ vào dòng nào, phương thức này sẽ trả về giá trị true.</w:t>
      </w:r>
    </w:p>
    <w:p w14:paraId="65AA1BA0" w14:textId="186F5409" w:rsidR="00703F12" w:rsidRPr="00703F12" w:rsidRDefault="00703F12" w:rsidP="00703F12">
      <w:pPr>
        <w:pStyle w:val="ListParagraph"/>
        <w:numPr>
          <w:ilvl w:val="0"/>
          <w:numId w:val="26"/>
        </w:numPr>
        <w:shd w:val="clear" w:color="auto" w:fill="FFFFFF"/>
        <w:spacing w:line="360" w:lineRule="auto"/>
        <w:ind w:left="709" w:hanging="142"/>
        <w:rPr>
          <w:b/>
          <w:bCs/>
          <w:color w:val="000000" w:themeColor="text1"/>
          <w:szCs w:val="26"/>
        </w:rPr>
      </w:pPr>
      <w:r w:rsidRPr="00703F12">
        <w:rPr>
          <w:rStyle w:val="Strong"/>
          <w:color w:val="000000" w:themeColor="text1"/>
          <w:szCs w:val="26"/>
          <w:shd w:val="clear" w:color="auto" w:fill="FFFFFF"/>
        </w:rPr>
        <w:t>cursor.getString(), cursor.getInt(): </w:t>
      </w:r>
      <w:r>
        <w:rPr>
          <w:color w:val="000000" w:themeColor="text1"/>
          <w:szCs w:val="26"/>
          <w:shd w:val="clear" w:color="auto" w:fill="FFFFFF"/>
        </w:rPr>
        <w:t>h</w:t>
      </w:r>
      <w:r w:rsidRPr="00703F12">
        <w:rPr>
          <w:color w:val="000000" w:themeColor="text1"/>
          <w:szCs w:val="26"/>
          <w:shd w:val="clear" w:color="auto" w:fill="FFFFFF"/>
        </w:rPr>
        <w:t>ai phương này</w:t>
      </w:r>
      <w:r w:rsidRPr="00703F12">
        <w:rPr>
          <w:rStyle w:val="Strong"/>
          <w:color w:val="000000" w:themeColor="text1"/>
          <w:szCs w:val="26"/>
          <w:shd w:val="clear" w:color="auto" w:fill="FFFFFF"/>
        </w:rPr>
        <w:t> </w:t>
      </w:r>
      <w:r w:rsidRPr="00703F12">
        <w:rPr>
          <w:rStyle w:val="Strong"/>
          <w:b w:val="0"/>
          <w:bCs w:val="0"/>
          <w:color w:val="000000" w:themeColor="text1"/>
          <w:szCs w:val="26"/>
          <w:shd w:val="clear" w:color="auto" w:fill="FFFFFF"/>
        </w:rPr>
        <w:t>đ</w:t>
      </w:r>
      <w:r w:rsidRPr="00703F12">
        <w:rPr>
          <w:color w:val="000000" w:themeColor="text1"/>
          <w:szCs w:val="26"/>
          <w:shd w:val="clear" w:color="auto" w:fill="FFFFFF"/>
        </w:rPr>
        <w:t>ể lấy ra thông tin cột theo tên cột hoặc index (chỉ mục).</w:t>
      </w:r>
    </w:p>
    <w:p w14:paraId="01F7A07C" w14:textId="55602995" w:rsidR="00703F12" w:rsidRDefault="00703F12" w:rsidP="00703F12">
      <w:pPr>
        <w:shd w:val="clear" w:color="auto" w:fill="FFFFFF"/>
        <w:spacing w:line="360" w:lineRule="auto"/>
        <w:rPr>
          <w:b/>
          <w:bCs/>
          <w:color w:val="000000" w:themeColor="text1"/>
          <w:szCs w:val="26"/>
        </w:rPr>
      </w:pPr>
    </w:p>
    <w:p w14:paraId="65281E35" w14:textId="3FE8B25F" w:rsidR="00703F12" w:rsidRDefault="00703F12" w:rsidP="00703F12">
      <w:pPr>
        <w:shd w:val="clear" w:color="auto" w:fill="FFFFFF"/>
        <w:spacing w:line="360" w:lineRule="auto"/>
        <w:rPr>
          <w:b/>
          <w:bCs/>
          <w:color w:val="000000" w:themeColor="text1"/>
          <w:szCs w:val="26"/>
        </w:rPr>
      </w:pPr>
      <w:r>
        <w:rPr>
          <w:b/>
          <w:bCs/>
          <w:color w:val="000000" w:themeColor="text1"/>
          <w:szCs w:val="26"/>
        </w:rPr>
        <w:t>Đối tượng ContentValues:</w:t>
      </w:r>
    </w:p>
    <w:p w14:paraId="5D0FC166" w14:textId="0B8EDC61"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r>
        <w:rPr>
          <w:color w:val="000000" w:themeColor="text1"/>
          <w:szCs w:val="26"/>
          <w:shd w:val="clear" w:color="auto" w:fill="FFFFFF"/>
        </w:rPr>
        <w:t>.</w:t>
      </w:r>
    </w:p>
    <w:p w14:paraId="02A91B75" w14:textId="2C8EFD0B" w:rsidR="00CB36E1" w:rsidRDefault="00CB36E1" w:rsidP="00703F12">
      <w:pPr>
        <w:shd w:val="clear" w:color="auto" w:fill="FFFFFF"/>
        <w:spacing w:line="360" w:lineRule="auto"/>
        <w:rPr>
          <w:color w:val="000000" w:themeColor="text1"/>
          <w:szCs w:val="26"/>
          <w:shd w:val="clear" w:color="auto" w:fill="FFFFFF"/>
        </w:rPr>
      </w:pPr>
    </w:p>
    <w:p w14:paraId="048E68EB" w14:textId="2A04EF66" w:rsidR="00CB36E1" w:rsidRDefault="00CB36E1" w:rsidP="00CB36E1">
      <w:pPr>
        <w:pStyle w:val="Heading2"/>
        <w:spacing w:line="360" w:lineRule="auto"/>
        <w:ind w:left="567" w:hanging="567"/>
        <w:rPr>
          <w:shd w:val="clear" w:color="auto" w:fill="FFFFFF"/>
        </w:rPr>
      </w:pPr>
      <w:bookmarkStart w:id="24" w:name="_Toc44352840"/>
      <w:r>
        <w:rPr>
          <w:shd w:val="clear" w:color="auto" w:fill="FFFFFF"/>
        </w:rPr>
        <w:t>Các công cụ hỗ trợ cho việc thực hiện lập trình ứng dụng</w:t>
      </w:r>
      <w:bookmarkEnd w:id="24"/>
    </w:p>
    <w:p w14:paraId="1A60EC15" w14:textId="55CF675E" w:rsidR="00CB36E1" w:rsidRDefault="00CB36E1" w:rsidP="00CB36E1">
      <w:pPr>
        <w:pStyle w:val="Heading3"/>
        <w:spacing w:line="360" w:lineRule="auto"/>
        <w:ind w:left="737" w:hanging="737"/>
      </w:pPr>
      <w:bookmarkStart w:id="25" w:name="_Toc44352841"/>
      <w:r>
        <w:t>Android Studio – Dùng để lập trình ứng dụng trên hệ điều hành Android</w:t>
      </w:r>
      <w:bookmarkEnd w:id="25"/>
    </w:p>
    <w:p w14:paraId="10BD6DF3" w14:textId="34B86182"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20818A20" w14:textId="55437C28"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8FEF72E" w14:textId="503715EB" w:rsidR="00CB36E1" w:rsidRDefault="00CB36E1" w:rsidP="00CB36E1">
      <w:pPr>
        <w:spacing w:line="360" w:lineRule="auto"/>
        <w:rPr>
          <w:color w:val="000000" w:themeColor="text1"/>
          <w:szCs w:val="26"/>
          <w:shd w:val="clear" w:color="auto" w:fill="FFFFFF"/>
        </w:rPr>
      </w:pPr>
      <w:r w:rsidRPr="00CB36E1">
        <w:rPr>
          <w:noProof/>
          <w:color w:val="000000" w:themeColor="text1"/>
          <w:szCs w:val="26"/>
        </w:rPr>
        <w:lastRenderedPageBreak/>
        <w:drawing>
          <wp:anchor distT="0" distB="0" distL="114300" distR="114300" simplePos="0" relativeHeight="251656704" behindDoc="0" locked="0" layoutInCell="1" allowOverlap="1" wp14:anchorId="4452DCF9" wp14:editId="41B893CE">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Pr="00CB36E1">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6C50B7E7" w14:textId="6FAC0975" w:rsidR="00CB36E1" w:rsidRDefault="00CB36E1" w:rsidP="00CB36E1">
      <w:pPr>
        <w:spacing w:line="360" w:lineRule="auto"/>
        <w:rPr>
          <w:color w:val="000000" w:themeColor="text1"/>
          <w:szCs w:val="26"/>
          <w:shd w:val="clear" w:color="auto" w:fill="FFFFFF"/>
        </w:rPr>
      </w:pPr>
    </w:p>
    <w:p w14:paraId="35F3C71D" w14:textId="642A75E1" w:rsidR="00CB36E1" w:rsidRDefault="00CB36E1" w:rsidP="00CB36E1">
      <w:pPr>
        <w:spacing w:line="360" w:lineRule="auto"/>
        <w:rPr>
          <w:color w:val="000000" w:themeColor="text1"/>
          <w:szCs w:val="26"/>
          <w:shd w:val="clear" w:color="auto" w:fill="FFFFFF"/>
        </w:rPr>
      </w:pPr>
    </w:p>
    <w:p w14:paraId="4BF92A7B" w14:textId="27CCBDC0"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CB36E1">
        <w:rPr>
          <w:color w:val="000000" w:themeColor="text1"/>
          <w:szCs w:val="26"/>
          <w:bdr w:val="none" w:sz="0" w:space="0" w:color="auto" w:frame="1"/>
          <w:shd w:val="clear" w:color="auto" w:fill="FFFFFF"/>
        </w:rPr>
        <w:t>Java</w:t>
      </w:r>
      <w:r w:rsidRPr="00CB36E1">
        <w:rPr>
          <w:color w:val="000000" w:themeColor="text1"/>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5E123C81" w14:textId="1EDFA593"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w:t>
      </w:r>
      <w:r w:rsidRPr="00CB36E1">
        <w:rPr>
          <w:color w:val="000000" w:themeColor="text1"/>
          <w:szCs w:val="26"/>
          <w:shd w:val="clear" w:color="auto" w:fill="FFFFFF"/>
        </w:rPr>
        <w:lastRenderedPageBreak/>
        <w:t>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14:paraId="04DFA8BC" w14:textId="41C92586" w:rsid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5CB163DD" w14:textId="0B246FBF" w:rsidR="00245CB6" w:rsidRDefault="00245CB6" w:rsidP="00CB36E1">
      <w:pPr>
        <w:spacing w:line="360" w:lineRule="auto"/>
        <w:rPr>
          <w:color w:val="000000" w:themeColor="text1"/>
          <w:szCs w:val="26"/>
          <w:shd w:val="clear" w:color="auto" w:fill="FFFFFF"/>
        </w:rPr>
      </w:pPr>
      <w:r>
        <w:rPr>
          <w:color w:val="000000" w:themeColor="text1"/>
          <w:szCs w:val="26"/>
          <w:shd w:val="clear" w:color="auto" w:fill="FFFFFF"/>
        </w:rPr>
        <w:t>Android Studio đã được tích hợp sẵn rất nhiều tính năng như tạo ra các máy ảo để chạy ứng dụng, kết nối với Github, Firebase,…</w:t>
      </w:r>
    </w:p>
    <w:p w14:paraId="0FDFB97F" w14:textId="77777777" w:rsidR="00457A0D" w:rsidRDefault="00457A0D" w:rsidP="00CB36E1">
      <w:pPr>
        <w:spacing w:line="360" w:lineRule="auto"/>
        <w:rPr>
          <w:color w:val="000000" w:themeColor="text1"/>
          <w:szCs w:val="26"/>
          <w:shd w:val="clear" w:color="auto" w:fill="FFFFFF"/>
        </w:rPr>
      </w:pPr>
    </w:p>
    <w:p w14:paraId="772DDCF1" w14:textId="016B7459" w:rsidR="00245CB6" w:rsidRPr="00245CB6" w:rsidRDefault="00245CB6" w:rsidP="00245CB6">
      <w:pPr>
        <w:spacing w:line="360" w:lineRule="auto"/>
      </w:pPr>
      <w:r>
        <w:rPr>
          <w:color w:val="000000" w:themeColor="text1"/>
          <w:szCs w:val="26"/>
          <w:shd w:val="clear" w:color="auto" w:fill="FFFFFF"/>
        </w:rPr>
        <w:t>Có thể</w:t>
      </w:r>
      <w:r w:rsidR="00573CE9">
        <w:rPr>
          <w:color w:val="000000" w:themeColor="text1"/>
          <w:szCs w:val="26"/>
          <w:shd w:val="clear" w:color="auto" w:fill="FFFFFF"/>
        </w:rPr>
        <w:t xml:space="preserve"> tải</w:t>
      </w:r>
      <w:r>
        <w:rPr>
          <w:color w:val="000000" w:themeColor="text1"/>
          <w:szCs w:val="26"/>
          <w:shd w:val="clear" w:color="auto" w:fill="FFFFFF"/>
        </w:rPr>
        <w:t xml:space="preserve"> Android Studio tại đây: </w:t>
      </w:r>
      <w:hyperlink r:id="rId29" w:history="1">
        <w:r>
          <w:rPr>
            <w:rStyle w:val="Hyperlink"/>
          </w:rPr>
          <w:t>https://developer.android.com/studio/</w:t>
        </w:r>
      </w:hyperlink>
    </w:p>
    <w:p w14:paraId="4C3F39BD" w14:textId="28DB8FE4" w:rsidR="00CB36E1" w:rsidRPr="00CB36E1" w:rsidRDefault="00CB36E1" w:rsidP="00CB36E1">
      <w:pPr>
        <w:spacing w:line="360" w:lineRule="auto"/>
        <w:rPr>
          <w:color w:val="000000" w:themeColor="text1"/>
          <w:szCs w:val="26"/>
        </w:rPr>
      </w:pPr>
    </w:p>
    <w:p w14:paraId="45CA777B" w14:textId="4E2FACDD" w:rsidR="00CB36E1" w:rsidRDefault="00CB36E1" w:rsidP="00CB36E1">
      <w:pPr>
        <w:pStyle w:val="Heading3"/>
        <w:spacing w:line="360" w:lineRule="auto"/>
        <w:ind w:left="737" w:hanging="737"/>
      </w:pPr>
      <w:bookmarkStart w:id="26" w:name="_Toc44352842"/>
      <w:r>
        <w:t>Github – Dùng để lưu trữ dự án và quản lý việc lập trình của các thành viên trong nhóm</w:t>
      </w:r>
      <w:bookmarkEnd w:id="26"/>
    </w:p>
    <w:p w14:paraId="16076CDC" w14:textId="6082D69A" w:rsidR="00CB36E1" w:rsidRPr="00245CB6" w:rsidRDefault="00245CB6" w:rsidP="00245CB6">
      <w:pPr>
        <w:spacing w:line="360" w:lineRule="auto"/>
        <w:rPr>
          <w:color w:val="222222"/>
          <w:szCs w:val="26"/>
          <w:shd w:val="clear" w:color="auto" w:fill="FFFFFF"/>
        </w:rPr>
      </w:pPr>
      <w:r w:rsidRPr="00245CB6">
        <w:rPr>
          <w:rStyle w:val="Strong"/>
          <w:b w:val="0"/>
          <w:bCs w:val="0"/>
          <w:color w:val="222222"/>
          <w:szCs w:val="26"/>
          <w:shd w:val="clear" w:color="auto" w:fill="FFFFFF"/>
        </w:rPr>
        <w:t>Git</w:t>
      </w:r>
      <w:r w:rsidR="00BF2F88">
        <w:rPr>
          <w:rStyle w:val="Strong"/>
          <w:b w:val="0"/>
          <w:bCs w:val="0"/>
          <w:color w:val="222222"/>
          <w:szCs w:val="26"/>
          <w:shd w:val="clear" w:color="auto" w:fill="FFFFFF"/>
        </w:rPr>
        <w:t>h</w:t>
      </w:r>
      <w:r w:rsidRPr="00245CB6">
        <w:rPr>
          <w:rStyle w:val="Strong"/>
          <w:b w:val="0"/>
          <w:bCs w:val="0"/>
          <w:color w:val="222222"/>
          <w:szCs w:val="26"/>
          <w:shd w:val="clear" w:color="auto" w:fill="FFFFFF"/>
        </w:rPr>
        <w:t>ub</w:t>
      </w:r>
      <w:r w:rsidRPr="00245CB6">
        <w:rPr>
          <w:color w:val="222222"/>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A1DBB52" w14:textId="5796733D" w:rsidR="00245CB6" w:rsidRDefault="00245CB6" w:rsidP="00245CB6">
      <w:pPr>
        <w:spacing w:line="360" w:lineRule="auto"/>
        <w:rPr>
          <w:color w:val="222222"/>
          <w:szCs w:val="26"/>
          <w:shd w:val="clear" w:color="auto" w:fill="FFFFFF"/>
        </w:rPr>
      </w:pPr>
      <w:r w:rsidRPr="00245CB6">
        <w:rPr>
          <w:szCs w:val="26"/>
          <w:shd w:val="clear" w:color="auto" w:fill="FFFFFF"/>
        </w:rPr>
        <w:lastRenderedPageBreak/>
        <w:t>Git</w:t>
      </w:r>
      <w:r w:rsidR="00BF2F88">
        <w:rPr>
          <w:szCs w:val="26"/>
          <w:shd w:val="clear" w:color="auto" w:fill="FFFFFF"/>
        </w:rPr>
        <w:t>h</w:t>
      </w:r>
      <w:r w:rsidRPr="00245CB6">
        <w:rPr>
          <w:szCs w:val="26"/>
          <w:shd w:val="clear" w:color="auto" w:fill="FFFFFF"/>
        </w:rPr>
        <w:t>ub</w:t>
      </w:r>
      <w:r w:rsidRPr="00245CB6">
        <w:rPr>
          <w:color w:val="222222"/>
          <w:szCs w:val="26"/>
          <w:shd w:val="clear" w:color="auto" w:fill="FFFFFF"/>
        </w:rPr>
        <w:t> là một dịch vụ nổi tiếng cung cấp kho lưu trữ mã nguồn </w:t>
      </w:r>
      <w:r w:rsidRPr="00245CB6">
        <w:rPr>
          <w:szCs w:val="26"/>
          <w:shd w:val="clear" w:color="auto" w:fill="FFFFFF"/>
        </w:rPr>
        <w:t>Git</w:t>
      </w:r>
      <w:r w:rsidRPr="00245CB6">
        <w:rPr>
          <w:color w:val="222222"/>
          <w:szCs w:val="26"/>
          <w:shd w:val="clear" w:color="auto" w:fill="FFFFFF"/>
        </w:rPr>
        <w:t> cho các dự án phần mềm. </w:t>
      </w:r>
      <w:r w:rsidRPr="00245CB6">
        <w:rPr>
          <w:rStyle w:val="Strong"/>
          <w:b w:val="0"/>
          <w:bCs w:val="0"/>
          <w:color w:val="222222"/>
          <w:szCs w:val="26"/>
          <w:shd w:val="clear" w:color="auto" w:fill="FFFFFF"/>
        </w:rPr>
        <w:t>Github có đầy đủ những tính năng của Git</w:t>
      </w:r>
      <w:r w:rsidRPr="00245CB6">
        <w:rPr>
          <w:color w:val="222222"/>
          <w:szCs w:val="26"/>
          <w:shd w:val="clear" w:color="auto" w:fill="FFFFFF"/>
        </w:rPr>
        <w:t>, ngoài ra nó còn bổ sung những tính năng về social để các developer tương tác với nhau.</w:t>
      </w:r>
    </w:p>
    <w:p w14:paraId="6F1CA815" w14:textId="5CD08B22"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w:t>
      </w:r>
      <w:r w:rsidR="00BF2F88">
        <w:rPr>
          <w:color w:val="000000" w:themeColor="text1"/>
          <w:sz w:val="26"/>
          <w:szCs w:val="26"/>
        </w:rPr>
        <w:t>h</w:t>
      </w:r>
      <w:r w:rsidRPr="00245CB6">
        <w:rPr>
          <w:color w:val="000000" w:themeColor="text1"/>
          <w:sz w:val="26"/>
          <w:szCs w:val="26"/>
        </w:rPr>
        <w:t>ub có 2 phiên bản: miễn phí và trả phí. Với phiên bản có phí thường được các doanh nghiệp sử dụng để tăng khả năng quản lý team cũng như phân quyền bảo mật dự án.</w:t>
      </w:r>
      <w:r>
        <w:rPr>
          <w:color w:val="000000" w:themeColor="text1"/>
          <w:sz w:val="26"/>
          <w:szCs w:val="26"/>
        </w:rPr>
        <w:t xml:space="preserve"> </w:t>
      </w:r>
      <w:r w:rsidRPr="00245CB6">
        <w:rPr>
          <w:color w:val="000000" w:themeColor="text1"/>
          <w:sz w:val="26"/>
          <w:szCs w:val="26"/>
        </w:rPr>
        <w:t>Còn lại thì phần lớn chúng ta đều sử dụng Github với tài khoản miễn phí để lưu trữ source code.</w:t>
      </w:r>
    </w:p>
    <w:p w14:paraId="39693254" w14:textId="4A75FFFE"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cung cấp các tính năng social networking như feeds,</w:t>
      </w:r>
      <w:r>
        <w:rPr>
          <w:color w:val="000000" w:themeColor="text1"/>
          <w:sz w:val="26"/>
          <w:szCs w:val="26"/>
        </w:rPr>
        <w:t xml:space="preserve"> </w:t>
      </w:r>
      <w:r w:rsidRPr="00245CB6">
        <w:rPr>
          <w:color w:val="000000" w:themeColor="text1"/>
          <w:sz w:val="26"/>
          <w:szCs w:val="26"/>
        </w:rPr>
        <w:t>followers, và network graph để các developer học hỏi kinh nghiệm của nhau thông qua lịch sử commit.</w:t>
      </w:r>
    </w:p>
    <w:p w14:paraId="13BC99E8"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Nếu một comment để mô tả và giải thích một đoạn code. Thì với Github, commit message chính là phần mô tả hành động mà bạn thực hiện trên source code.</w:t>
      </w:r>
    </w:p>
    <w:p w14:paraId="45692782"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6E1D71FA" w14:textId="192A8FAF" w:rsid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Giờ đây, kỹ năng sử dụng git và Github từ chỗ ưu thích sang bắt buộc phải có đối với các ứng viên đi xin việc.</w:t>
      </w:r>
    </w:p>
    <w:p w14:paraId="10D6DBA2" w14:textId="1DB48C07" w:rsidR="007C3911" w:rsidRDefault="007C3911"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6CA888" w14:textId="7F5C0C6E" w:rsidR="007C3911" w:rsidRDefault="007C3911" w:rsidP="00245CB6">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Tính năng của Github:</w:t>
      </w:r>
    </w:p>
    <w:p w14:paraId="0955D82B" w14:textId="28651981" w:rsidR="007C3911" w:rsidRPr="007C3911" w:rsidRDefault="007C3911" w:rsidP="007C3911">
      <w:pPr>
        <w:pStyle w:val="NormalWeb"/>
        <w:shd w:val="clear" w:color="auto" w:fill="FFFFFF"/>
        <w:spacing w:before="120" w:beforeAutospacing="0" w:after="160" w:afterAutospacing="0" w:line="360" w:lineRule="auto"/>
        <w:ind w:firstLine="567"/>
        <w:jc w:val="both"/>
        <w:rPr>
          <w:color w:val="222222"/>
          <w:sz w:val="26"/>
          <w:szCs w:val="26"/>
          <w:shd w:val="clear" w:color="auto" w:fill="FFFFFF"/>
        </w:rPr>
      </w:pPr>
      <w:r w:rsidRPr="007C3911">
        <w:rPr>
          <w:rStyle w:val="Strong"/>
          <w:b w:val="0"/>
          <w:bCs w:val="0"/>
          <w:color w:val="222222"/>
          <w:sz w:val="26"/>
          <w:szCs w:val="26"/>
          <w:shd w:val="clear" w:color="auto" w:fill="FFFFFF"/>
        </w:rPr>
        <w:t>Git</w:t>
      </w:r>
      <w:r w:rsidR="00BF2F88">
        <w:rPr>
          <w:rStyle w:val="Strong"/>
          <w:b w:val="0"/>
          <w:bCs w:val="0"/>
          <w:color w:val="222222"/>
          <w:sz w:val="26"/>
          <w:szCs w:val="26"/>
          <w:shd w:val="clear" w:color="auto" w:fill="FFFFFF"/>
        </w:rPr>
        <w:t>h</w:t>
      </w:r>
      <w:r w:rsidRPr="007C3911">
        <w:rPr>
          <w:rStyle w:val="Strong"/>
          <w:b w:val="0"/>
          <w:bCs w:val="0"/>
          <w:color w:val="222222"/>
          <w:sz w:val="26"/>
          <w:szCs w:val="26"/>
          <w:shd w:val="clear" w:color="auto" w:fill="FFFFFF"/>
        </w:rPr>
        <w:t>ub</w:t>
      </w:r>
      <w:r w:rsidRPr="007C3911">
        <w:rPr>
          <w:color w:val="222222"/>
          <w:sz w:val="26"/>
          <w:szCs w:val="26"/>
          <w:shd w:val="clear" w:color="auto" w:fill="FFFFFF"/>
        </w:rPr>
        <w:t> được coi là một mạng xã hội dành cho lập trình viên lớn nhất và dễ dùng nhất với các tính năng cốt lõi như:</w:t>
      </w:r>
    </w:p>
    <w:p w14:paraId="340D49DB" w14:textId="77777777" w:rsidR="007C3911" w:rsidRP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Wiki, issue, thống kê, đổi tên project, project được đặt vào namespace là user.</w:t>
      </w:r>
    </w:p>
    <w:p w14:paraId="32DDE994" w14:textId="60D96358" w:rsidR="00BF2F88" w:rsidRDefault="007C3911" w:rsidP="00BF2F88">
      <w:pPr>
        <w:numPr>
          <w:ilvl w:val="0"/>
          <w:numId w:val="28"/>
        </w:numPr>
        <w:shd w:val="clear" w:color="auto" w:fill="FFFFFF"/>
        <w:spacing w:line="360" w:lineRule="auto"/>
        <w:ind w:left="709" w:hanging="142"/>
        <w:rPr>
          <w:color w:val="222222"/>
          <w:szCs w:val="26"/>
        </w:rPr>
      </w:pPr>
      <w:r w:rsidRPr="007C3911">
        <w:rPr>
          <w:color w:val="222222"/>
          <w:szCs w:val="26"/>
        </w:rPr>
        <w:lastRenderedPageBreak/>
        <w:t>Watch project: theo dõi hoạt động của project của người khác. Xem quá trình người ta phát triển phầm mềm thế nào, project phát triển ra sao.</w:t>
      </w:r>
    </w:p>
    <w:p w14:paraId="0EC5180A" w14:textId="62A20D15" w:rsidR="00BF2F88" w:rsidRPr="00BF2F88" w:rsidRDefault="00BF2F88" w:rsidP="00BF2F88">
      <w:pPr>
        <w:shd w:val="clear" w:color="auto" w:fill="FFFFFF"/>
        <w:spacing w:line="360" w:lineRule="auto"/>
        <w:rPr>
          <w:color w:val="222222"/>
          <w:szCs w:val="26"/>
        </w:rPr>
      </w:pPr>
    </w:p>
    <w:p w14:paraId="023B9A3E" w14:textId="77777777" w:rsid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Follow user: theo dõi hoạt động của người khác.</w:t>
      </w:r>
    </w:p>
    <w:p w14:paraId="29213DA6" w14:textId="03C6F1EC" w:rsidR="007C3911" w:rsidRPr="007C3911" w:rsidRDefault="007C3911" w:rsidP="007C3911">
      <w:pPr>
        <w:shd w:val="clear" w:color="auto" w:fill="FFFFFF"/>
        <w:spacing w:line="360" w:lineRule="auto"/>
        <w:rPr>
          <w:color w:val="000000" w:themeColor="text1"/>
          <w:szCs w:val="26"/>
        </w:rPr>
      </w:pPr>
      <w:r w:rsidRPr="007C3911">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7B9BB51C" w14:textId="36B63764" w:rsidR="00245CB6" w:rsidRDefault="00245CB6" w:rsidP="00245CB6">
      <w:pPr>
        <w:spacing w:line="360" w:lineRule="auto"/>
        <w:rPr>
          <w:szCs w:val="26"/>
        </w:rPr>
      </w:pPr>
    </w:p>
    <w:p w14:paraId="0777C196" w14:textId="27D6470A" w:rsidR="007C3911" w:rsidRPr="007C3911" w:rsidRDefault="007C3911" w:rsidP="00245CB6">
      <w:pPr>
        <w:spacing w:line="360" w:lineRule="auto"/>
        <w:rPr>
          <w:b/>
          <w:bCs/>
          <w:szCs w:val="26"/>
        </w:rPr>
      </w:pPr>
      <w:r w:rsidRPr="007C3911">
        <w:rPr>
          <w:b/>
          <w:bCs/>
          <w:szCs w:val="26"/>
        </w:rPr>
        <w:t>Lịch sử của Github:</w:t>
      </w:r>
    </w:p>
    <w:p w14:paraId="3D466F6C" w14:textId="082830E1"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Git</w:t>
      </w:r>
      <w:r w:rsidR="00F53D66">
        <w:rPr>
          <w:color w:val="000000" w:themeColor="text1"/>
          <w:sz w:val="26"/>
          <w:szCs w:val="26"/>
        </w:rPr>
        <w:t>h</w:t>
      </w:r>
      <w:r w:rsidRPr="007C3911">
        <w:rPr>
          <w:color w:val="000000" w:themeColor="text1"/>
          <w:sz w:val="26"/>
          <w:szCs w:val="26"/>
        </w:rPr>
        <w:t>ub được viết bằng Ruby on Rails và Erlang do Tom Preston-Werner, Chris Wanstrath, và PJ Hyett phát triển trang web được đưa ra và chạy chính thức vào tháng 4 năm 2008.</w:t>
      </w:r>
    </w:p>
    <w:p w14:paraId="522D51CF" w14:textId="4427B69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2942B39" w14:textId="494B1348"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602F885F" w14:textId="091389E7" w:rsid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Lợi ích của Github đối với lập trình viên:</w:t>
      </w:r>
    </w:p>
    <w:p w14:paraId="4D9E0755" w14:textId="429515DC"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Pr>
          <w:b/>
          <w:bCs/>
          <w:color w:val="000000" w:themeColor="text1"/>
          <w:sz w:val="26"/>
          <w:szCs w:val="26"/>
        </w:rPr>
        <w:t>Quản lý Sourcode dễ dàng</w:t>
      </w:r>
      <w:r w:rsidRPr="007C3911">
        <w:rPr>
          <w:b/>
          <w:bCs/>
          <w:color w:val="000000" w:themeColor="text1"/>
          <w:sz w:val="26"/>
          <w:szCs w:val="26"/>
        </w:rPr>
        <w:t xml:space="preserve">: </w:t>
      </w:r>
      <w:r w:rsidRPr="007C3911">
        <w:rPr>
          <w:color w:val="000000" w:themeColor="text1"/>
          <w:sz w:val="26"/>
          <w:szCs w:val="26"/>
        </w:rPr>
        <w:t>khi bạn tạo một repo, toàn bộ source code của repo đó được lưu trên Git</w:t>
      </w:r>
      <w:r w:rsidR="00F53D66">
        <w:rPr>
          <w:color w:val="000000" w:themeColor="text1"/>
          <w:sz w:val="26"/>
          <w:szCs w:val="26"/>
        </w:rPr>
        <w:t>h</w:t>
      </w:r>
      <w:r w:rsidRPr="007C3911">
        <w:rPr>
          <w:color w:val="000000" w:themeColor="text1"/>
          <w:sz w:val="26"/>
          <w:szCs w:val="26"/>
        </w:rPr>
        <w:t xml:space="preserve">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w:t>
      </w:r>
      <w:r w:rsidRPr="007C3911">
        <w:rPr>
          <w:color w:val="000000" w:themeColor="text1"/>
          <w:sz w:val="26"/>
          <w:szCs w:val="26"/>
        </w:rPr>
        <w:lastRenderedPageBreak/>
        <w:t>project. Nhưng cuối cùng, bạn phải merge lại vào nhánh MASTER để ra được project hoàn chỉnh.</w:t>
      </w:r>
    </w:p>
    <w:p w14:paraId="4F61CD2C" w14:textId="4275E5C4"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giúp chứng tỏ bạn là ai: </w:t>
      </w:r>
      <w:r w:rsidRPr="007C3911">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4641778D" w14:textId="7F8885EA" w:rsidR="007C3911" w:rsidRP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 xml:space="preserve">Github giúp cả thiện kỹ năng code: </w:t>
      </w:r>
      <w:r w:rsidRPr="007C3911">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6C883363" w14:textId="14DBFF1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là một kho tài nguyên tuyệt vời: </w:t>
      </w:r>
      <w:r w:rsidRPr="007C3911">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56D54FBF" w14:textId="5061360A" w:rsidR="00457A0D" w:rsidRDefault="00457A0D"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128A1090" w14:textId="4E76765B" w:rsidR="00F53D66" w:rsidRPr="00245CB6" w:rsidRDefault="00457A0D" w:rsidP="00245CB6">
      <w:pPr>
        <w:spacing w:line="360" w:lineRule="auto"/>
        <w:rPr>
          <w:szCs w:val="26"/>
        </w:rPr>
      </w:pPr>
      <w:r>
        <w:rPr>
          <w:szCs w:val="26"/>
        </w:rPr>
        <w:t xml:space="preserve">Có thể sử dụng Github tại đây: </w:t>
      </w:r>
      <w:hyperlink r:id="rId30" w:history="1">
        <w:r>
          <w:rPr>
            <w:rStyle w:val="Hyperlink"/>
          </w:rPr>
          <w:t>https://github.com/</w:t>
        </w:r>
      </w:hyperlink>
    </w:p>
    <w:p w14:paraId="3ACB2DBF" w14:textId="35E7EDD8" w:rsidR="00CB36E1" w:rsidRDefault="00CB36E1" w:rsidP="00CB36E1">
      <w:pPr>
        <w:pStyle w:val="Heading3"/>
        <w:spacing w:line="360" w:lineRule="auto"/>
        <w:ind w:left="737" w:hanging="737"/>
      </w:pPr>
      <w:bookmarkStart w:id="27" w:name="_Toc44352843"/>
      <w:r>
        <w:lastRenderedPageBreak/>
        <w:t>Enterprise Architect – Dùng để vẽ các mô hình phân tích</w:t>
      </w:r>
      <w:bookmarkEnd w:id="27"/>
    </w:p>
    <w:p w14:paraId="1D9C3A9B" w14:textId="5F97C5E5" w:rsidR="00CB36E1" w:rsidRDefault="00196DC6" w:rsidP="00196DC6">
      <w:pPr>
        <w:spacing w:line="360" w:lineRule="auto"/>
        <w:rPr>
          <w:b/>
          <w:bCs/>
        </w:rPr>
      </w:pPr>
      <w:r w:rsidRPr="00196DC6">
        <w:rPr>
          <w:b/>
          <w:bCs/>
        </w:rPr>
        <w:t>Lịch sử phát triển:</w:t>
      </w:r>
    </w:p>
    <w:p w14:paraId="5C8FC399" w14:textId="0DEC8617" w:rsidR="00196DC6" w:rsidRDefault="00196DC6" w:rsidP="00196DC6">
      <w:pPr>
        <w:spacing w:line="360" w:lineRule="auto"/>
      </w:pPr>
      <w:r>
        <w:t>Phần mềm Enterprise Architect được phát triển bởi công ty Sparx Systems, được thành lập năm 1996 bởi Geoffrey Sparks, là một công ty của Australian có trụ sở tại Creswick, Victoria.</w:t>
      </w:r>
    </w:p>
    <w:p w14:paraId="45E0E54A" w14:textId="1CF1DFE4" w:rsidR="00196DC6" w:rsidRDefault="00196DC6" w:rsidP="00196DC6">
      <w:pPr>
        <w:spacing w:line="360" w:lineRule="auto"/>
      </w:pPr>
      <w:r>
        <w:t>Sparx Systems có kinh nghiệm với hơn 10 năm phát triển phần mềm Enterprise Architect.</w:t>
      </w:r>
    </w:p>
    <w:p w14:paraId="0626DD09" w14:textId="477F081E" w:rsidR="00196DC6" w:rsidRDefault="00196DC6" w:rsidP="00196DC6">
      <w:pPr>
        <w:spacing w:line="360" w:lineRule="auto"/>
      </w:pPr>
      <w:r>
        <w:t>Phiên bản hiện tại của Enterprise Architect là phiên bản 9.1.</w:t>
      </w:r>
    </w:p>
    <w:p w14:paraId="6F674DD9" w14:textId="12A9BE62" w:rsidR="00196DC6" w:rsidRDefault="00196DC6" w:rsidP="00196DC6">
      <w:pPr>
        <w:spacing w:line="360" w:lineRule="auto"/>
      </w:pPr>
      <w: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Default="00196DC6" w:rsidP="00196DC6">
      <w:pPr>
        <w:spacing w:line="360" w:lineRule="auto"/>
      </w:pPr>
    </w:p>
    <w:p w14:paraId="72E421D1" w14:textId="3188377E" w:rsidR="00196DC6" w:rsidRDefault="00196DC6" w:rsidP="00196DC6">
      <w:pPr>
        <w:spacing w:line="360" w:lineRule="auto"/>
        <w:rPr>
          <w:b/>
          <w:bCs/>
        </w:rPr>
      </w:pPr>
      <w:r w:rsidRPr="00196DC6">
        <w:rPr>
          <w:b/>
          <w:bCs/>
        </w:rPr>
        <w:t>Một số tính năng nổi bật:</w:t>
      </w:r>
    </w:p>
    <w:p w14:paraId="51C5B184" w14:textId="39A1417B" w:rsidR="00196DC6" w:rsidRDefault="00196DC6" w:rsidP="00196DC6">
      <w:pPr>
        <w:spacing w:line="360" w:lineRule="auto"/>
      </w:pPr>
      <w:r>
        <w:t>Được đánh giá cao về hiệu suất và giá cả.</w:t>
      </w:r>
    </w:p>
    <w:p w14:paraId="7A59CD9E" w14:textId="63177A9D" w:rsidR="00196DC6" w:rsidRDefault="00196DC6" w:rsidP="00196DC6">
      <w:pPr>
        <w:spacing w:line="360" w:lineRule="auto"/>
      </w:pPr>
      <w:r>
        <w:t>Cấu hình cài đặt không cao, có thể sử dụng trên những máy tính có cấu hình thấp.</w:t>
      </w:r>
    </w:p>
    <w:p w14:paraId="315DB4CA" w14:textId="399E4A43" w:rsidR="00196DC6" w:rsidRDefault="00196DC6" w:rsidP="00196DC6">
      <w:pPr>
        <w:spacing w:line="360" w:lineRule="auto"/>
      </w:pPr>
      <w:r>
        <w:t>Giao diện đồ họa trực quan, dễ sử dụng.</w:t>
      </w:r>
    </w:p>
    <w:p w14:paraId="0893C642" w14:textId="574A9949" w:rsidR="00196DC6" w:rsidRDefault="00196DC6" w:rsidP="00196DC6">
      <w:pPr>
        <w:spacing w:line="360" w:lineRule="auto"/>
      </w:pPr>
      <w:r>
        <w:t>Được thiết kế theo mô hình chuẩn UML.</w:t>
      </w:r>
    </w:p>
    <w:p w14:paraId="63E7691A" w14:textId="16C7D771" w:rsidR="00196DC6" w:rsidRDefault="00196DC6" w:rsidP="00196DC6">
      <w:pPr>
        <w:spacing w:line="360" w:lineRule="auto"/>
      </w:pPr>
      <w:r>
        <w:t>Hỗ trợ toàn bộ các biểu đồ trong UML.</w:t>
      </w:r>
    </w:p>
    <w:p w14:paraId="0BA0CDF0" w14:textId="33093965" w:rsidR="00457A0D" w:rsidRDefault="00457A0D" w:rsidP="00196DC6">
      <w:pPr>
        <w:spacing w:line="360" w:lineRule="auto"/>
      </w:pPr>
    </w:p>
    <w:p w14:paraId="03EB9CEE" w14:textId="482E2C86" w:rsidR="00457A0D" w:rsidRPr="00196DC6" w:rsidRDefault="00457A0D" w:rsidP="00196DC6">
      <w:pPr>
        <w:spacing w:line="360" w:lineRule="auto"/>
      </w:pPr>
      <w:r>
        <w:t xml:space="preserve">Có thể tài và cài đặt Enterprise Architect tại đây: </w:t>
      </w:r>
      <w:hyperlink r:id="rId31" w:history="1">
        <w:r>
          <w:rPr>
            <w:rStyle w:val="Hyperlink"/>
          </w:rPr>
          <w:t>https://sparxsystems.com/</w:t>
        </w:r>
      </w:hyperlink>
    </w:p>
    <w:p w14:paraId="30695D44" w14:textId="1C6F060F" w:rsidR="00CB36E1" w:rsidRDefault="00CB36E1" w:rsidP="00CB36E1">
      <w:pPr>
        <w:pStyle w:val="Heading3"/>
        <w:spacing w:line="360" w:lineRule="auto"/>
        <w:ind w:left="737" w:hanging="737"/>
      </w:pPr>
      <w:bookmarkStart w:id="28" w:name="_Toc44352844"/>
      <w:r>
        <w:lastRenderedPageBreak/>
        <w:t>Mockflow – Dùng để thiết kế giao diện ở dạng Mockup</w:t>
      </w:r>
      <w:bookmarkEnd w:id="28"/>
    </w:p>
    <w:p w14:paraId="6A483AEC" w14:textId="34824EBD" w:rsidR="009C672B" w:rsidRDefault="009C672B" w:rsidP="009C672B">
      <w:r>
        <w:t>Mockflow là một trang web giúp cho việc lên ý tưởng, thiết kế giao diện</w:t>
      </w:r>
      <w:r w:rsidR="00C546D8">
        <w:t xml:space="preserve"> ở dạng Mockup, người dùng có thể sử dụng trang web để thiết kế giao diện rất nhanh, dễ dàng, chỉ cần kéo thả các thành phần như button, textview, edittext là có </w:t>
      </w:r>
      <w:r w:rsidR="00FF7C90">
        <w:t>tạo ra một giao diện cơ bản.</w:t>
      </w:r>
    </w:p>
    <w:p w14:paraId="061381AE" w14:textId="73739DFE" w:rsidR="00FF7C90" w:rsidRDefault="00FF7C90" w:rsidP="009C672B">
      <w:r>
        <w:t xml:space="preserve">Trang web của Mockflow: </w:t>
      </w:r>
      <w:hyperlink r:id="rId32" w:history="1">
        <w:r>
          <w:rPr>
            <w:rStyle w:val="Hyperlink"/>
          </w:rPr>
          <w:t>https://www.mockflow.com/</w:t>
        </w:r>
      </w:hyperlink>
    </w:p>
    <w:p w14:paraId="358100C0" w14:textId="310699BF" w:rsidR="00FF7C90" w:rsidRDefault="00FF7C90" w:rsidP="009C672B"/>
    <w:p w14:paraId="6544FF9D" w14:textId="20C79CEB" w:rsidR="00FF7C90" w:rsidRDefault="00FF7C90" w:rsidP="00FF7C90">
      <w:pPr>
        <w:pStyle w:val="Heading3"/>
      </w:pPr>
      <w:bookmarkStart w:id="29" w:name="_Toc44352845"/>
      <w:r>
        <w:t>Genymotion</w:t>
      </w:r>
      <w:bookmarkEnd w:id="29"/>
    </w:p>
    <w:p w14:paraId="21D0C073" w14:textId="4733B5C4" w:rsidR="0090514D" w:rsidRP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là một trong những trình giả lập Android miễn phí tốt nhất trên thị trường</w:t>
      </w:r>
      <w:r w:rsidRPr="00407225">
        <w:rPr>
          <w:color w:val="000000" w:themeColor="text1"/>
          <w:shd w:val="clear" w:color="auto" w:fill="FFFFFF"/>
        </w:rPr>
        <w:t> . Phần mềm này vừa mạnh mẽ vừa dễ sử dụng, sẽ được các nhà phát triển Android tò mò muốn biết.</w:t>
      </w:r>
    </w:p>
    <w:p w14:paraId="25D0EE6E" w14:textId="60A34CE9"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rất dễ sử dụng và </w:t>
      </w:r>
      <w:r w:rsidRPr="00407225">
        <w:rPr>
          <w:rStyle w:val="Strong"/>
          <w:b w:val="0"/>
          <w:bCs w:val="0"/>
          <w:color w:val="000000" w:themeColor="text1"/>
          <w:shd w:val="clear" w:color="auto" w:fill="FFFFFF"/>
        </w:rPr>
        <w:t>có thể mô phỏng hàng chục điện thoại Android</w:t>
      </w:r>
      <w:r w:rsidRPr="00407225">
        <w:rPr>
          <w:color w:val="000000" w:themeColor="text1"/>
          <w:shd w:val="clear" w:color="auto" w:fill="FFFFFF"/>
        </w:rPr>
        <w:t>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định vị địa lý và thậm chí tăng hoặc giảm kích thước của cửa sổ trình mô phỏng khi các ứng dụng Android được khởi chạy.</w:t>
      </w:r>
    </w:p>
    <w:p w14:paraId="73CA61C1" w14:textId="750FD652"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Bộ giả lập Genymotion </w:t>
      </w:r>
      <w:r w:rsidRPr="00407225">
        <w:rPr>
          <w:rStyle w:val="Strong"/>
          <w:b w:val="0"/>
          <w:bCs w:val="0"/>
          <w:color w:val="000000" w:themeColor="text1"/>
          <w:shd w:val="clear" w:color="auto" w:fill="FFFFFF"/>
        </w:rPr>
        <w:t>không có các tùy chọn không cần thiết</w:t>
      </w:r>
      <w:r w:rsidRPr="00407225">
        <w:rPr>
          <w:color w:val="000000" w:themeColor="text1"/>
          <w:shd w:val="clear" w:color="auto" w:fill="FFFFFF"/>
        </w:rPr>
        <w:t> khi khởi động, nhưng menu chính cho phép bạn thiết lập </w:t>
      </w:r>
      <w:r w:rsidRPr="00407225">
        <w:rPr>
          <w:rStyle w:val="Strong"/>
          <w:b w:val="0"/>
          <w:bCs w:val="0"/>
          <w:color w:val="000000" w:themeColor="text1"/>
          <w:shd w:val="clear" w:color="auto" w:fill="FFFFFF"/>
        </w:rPr>
        <w:t>ADB</w:t>
      </w:r>
      <w:r w:rsidRPr="00407225">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p>
    <w:p w14:paraId="7B9E0118" w14:textId="272CA234"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là một </w:t>
      </w:r>
      <w:r w:rsidRPr="00407225">
        <w:rPr>
          <w:rStyle w:val="Strong"/>
          <w:b w:val="0"/>
          <w:bCs w:val="0"/>
          <w:color w:val="000000" w:themeColor="text1"/>
          <w:shd w:val="clear" w:color="auto" w:fill="FFFFFF"/>
        </w:rPr>
        <w:t>phần mềm mạnh mẽ</w:t>
      </w:r>
      <w:r w:rsidRPr="00407225">
        <w:rPr>
          <w:color w:val="000000" w:themeColor="text1"/>
          <w:shd w:val="clear" w:color="auto" w:fill="FFFFFF"/>
        </w:rPr>
        <w:t xml:space="preserve"> và chất lượng là đáng ngạc nhiên tốt xem xét nó miễn phí, nhưng chương trình vẫn chưa được cuối cùng vì vậy nó vẫn còn một chút lỗi. Xoay màn hình có thể gây ra sự cố trên một số điện thoại được mô </w:t>
      </w:r>
      <w:r w:rsidRPr="00407225">
        <w:rPr>
          <w:color w:val="000000" w:themeColor="text1"/>
          <w:shd w:val="clear" w:color="auto" w:fill="FFFFFF"/>
        </w:rPr>
        <w:lastRenderedPageBreak/>
        <w:t>phỏng và việc chọn menu thả xuống Android đôi khi khiến trình giả lập gặp sự cố. Ngoài những thiếu sót này, Genymotion tiếp cận sự hoàn hảo như xa như Android giả lập đi.</w:t>
      </w:r>
    </w:p>
    <w:p w14:paraId="76576C5F" w14:textId="324E6139" w:rsid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phù hợp cho tất cả người dùng</w:t>
      </w:r>
      <w:r w:rsidRPr="00407225">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p>
    <w:p w14:paraId="396FF020" w14:textId="6D343F4A" w:rsidR="00573CE9" w:rsidRDefault="00573CE9" w:rsidP="00407225">
      <w:pPr>
        <w:spacing w:line="360" w:lineRule="auto"/>
        <w:rPr>
          <w:color w:val="000000" w:themeColor="text1"/>
          <w:shd w:val="clear" w:color="auto" w:fill="FFFFFF"/>
        </w:rPr>
      </w:pPr>
      <w:r w:rsidRPr="00407225">
        <w:rPr>
          <w:noProof/>
          <w:color w:val="000000" w:themeColor="text1"/>
          <w:szCs w:val="26"/>
        </w:rPr>
        <w:drawing>
          <wp:anchor distT="0" distB="0" distL="114300" distR="114300" simplePos="0" relativeHeight="251648512" behindDoc="0" locked="0" layoutInCell="1" allowOverlap="1" wp14:anchorId="494FA165" wp14:editId="610B0D9E">
            <wp:simplePos x="0" y="0"/>
            <wp:positionH relativeFrom="column">
              <wp:posOffset>-3175</wp:posOffset>
            </wp:positionH>
            <wp:positionV relativeFrom="paragraph">
              <wp:posOffset>763270</wp:posOffset>
            </wp:positionV>
            <wp:extent cx="5580380" cy="3329305"/>
            <wp:effectExtent l="0" t="0" r="127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0380" cy="3329305"/>
                    </a:xfrm>
                    <a:prstGeom prst="rect">
                      <a:avLst/>
                    </a:prstGeom>
                  </pic:spPr>
                </pic:pic>
              </a:graphicData>
            </a:graphic>
          </wp:anchor>
        </w:drawing>
      </w:r>
      <w:r>
        <w:rPr>
          <w:color w:val="000000" w:themeColor="text1"/>
          <w:shd w:val="clear" w:color="auto" w:fill="FFFFFF"/>
        </w:rPr>
        <w:t>Có thể t</w:t>
      </w:r>
      <w:r w:rsidR="00915DE1">
        <w:rPr>
          <w:color w:val="000000" w:themeColor="text1"/>
          <w:shd w:val="clear" w:color="auto" w:fill="FFFFFF"/>
        </w:rPr>
        <w:t>ả</w:t>
      </w:r>
      <w:r>
        <w:rPr>
          <w:color w:val="000000" w:themeColor="text1"/>
          <w:shd w:val="clear" w:color="auto" w:fill="FFFFFF"/>
        </w:rPr>
        <w:t xml:space="preserve">i và cài đặt Genymotion tại đây: </w:t>
      </w:r>
      <w:hyperlink r:id="rId34" w:history="1">
        <w:r>
          <w:rPr>
            <w:rStyle w:val="Hyperlink"/>
          </w:rPr>
          <w:t>https://genymotion.softonic.vn/</w:t>
        </w:r>
      </w:hyperlink>
    </w:p>
    <w:p w14:paraId="6AE666CA" w14:textId="240247D3" w:rsidR="00407225" w:rsidRDefault="00407225" w:rsidP="00407225">
      <w:pPr>
        <w:spacing w:line="360" w:lineRule="auto"/>
        <w:rPr>
          <w:color w:val="000000" w:themeColor="text1"/>
          <w:shd w:val="clear" w:color="auto" w:fill="FFFFFF"/>
        </w:rPr>
      </w:pPr>
    </w:p>
    <w:p w14:paraId="068A279F" w14:textId="701A82BC" w:rsidR="00407225" w:rsidRPr="00407225" w:rsidRDefault="00407225" w:rsidP="00407225">
      <w:pPr>
        <w:spacing w:line="360" w:lineRule="auto"/>
        <w:rPr>
          <w:color w:val="000000" w:themeColor="text1"/>
          <w:szCs w:val="26"/>
        </w:rPr>
      </w:pPr>
    </w:p>
    <w:p w14:paraId="5D922AB5" w14:textId="50EB05E4" w:rsidR="0090514D" w:rsidRPr="0058281B" w:rsidRDefault="00407225" w:rsidP="0090514D">
      <w:pPr>
        <w:shd w:val="clear" w:color="auto" w:fill="FFFFFF"/>
        <w:spacing w:line="360" w:lineRule="auto"/>
        <w:rPr>
          <w:color w:val="000000" w:themeColor="text1"/>
          <w:szCs w:val="26"/>
        </w:rPr>
      </w:pPr>
      <w:r w:rsidRPr="00407225">
        <w:rPr>
          <w:noProof/>
          <w:color w:val="000000" w:themeColor="text1"/>
          <w:szCs w:val="26"/>
        </w:rPr>
        <w:lastRenderedPageBreak/>
        <w:drawing>
          <wp:anchor distT="0" distB="0" distL="114300" distR="114300" simplePos="0" relativeHeight="251695616" behindDoc="0" locked="0" layoutInCell="1" allowOverlap="1" wp14:anchorId="634DE22E" wp14:editId="001640B1">
            <wp:simplePos x="0" y="0"/>
            <wp:positionH relativeFrom="column">
              <wp:posOffset>711200</wp:posOffset>
            </wp:positionH>
            <wp:positionV relativeFrom="paragraph">
              <wp:posOffset>-196850</wp:posOffset>
            </wp:positionV>
            <wp:extent cx="4143953" cy="6811326"/>
            <wp:effectExtent l="0" t="0" r="952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43953" cy="6811326"/>
                    </a:xfrm>
                    <a:prstGeom prst="rect">
                      <a:avLst/>
                    </a:prstGeom>
                  </pic:spPr>
                </pic:pic>
              </a:graphicData>
            </a:graphic>
          </wp:anchor>
        </w:drawing>
      </w:r>
    </w:p>
    <w:p w14:paraId="161688D6" w14:textId="77777777" w:rsidR="0058281B" w:rsidRPr="00997AE4" w:rsidRDefault="0058281B" w:rsidP="0058281B">
      <w:pPr>
        <w:pStyle w:val="NormalWeb"/>
        <w:shd w:val="clear" w:color="auto" w:fill="FFFFFF"/>
        <w:spacing w:before="120" w:beforeAutospacing="0" w:after="160" w:afterAutospacing="0" w:line="360" w:lineRule="auto"/>
        <w:ind w:left="709"/>
        <w:jc w:val="both"/>
        <w:rPr>
          <w:color w:val="333333"/>
          <w:sz w:val="26"/>
          <w:szCs w:val="26"/>
        </w:rPr>
      </w:pPr>
    </w:p>
    <w:p w14:paraId="26664C3D" w14:textId="77777777" w:rsidR="00997AE4" w:rsidRPr="00997AE4" w:rsidRDefault="00997AE4" w:rsidP="00997AE4">
      <w:pPr>
        <w:pStyle w:val="ListParagraph"/>
        <w:shd w:val="clear" w:color="auto" w:fill="FFFFFF"/>
        <w:spacing w:line="360" w:lineRule="auto"/>
        <w:ind w:firstLine="0"/>
        <w:jc w:val="left"/>
        <w:rPr>
          <w:color w:val="000000" w:themeColor="text1"/>
          <w:szCs w:val="26"/>
          <w:shd w:val="clear" w:color="auto" w:fill="FFFFFF"/>
        </w:rPr>
      </w:pPr>
    </w:p>
    <w:p w14:paraId="07DF672D" w14:textId="069F7FC1"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0BAC0AD8" w:rsidR="003867BF" w:rsidRDefault="0095530E">
      <w:pPr>
        <w:pStyle w:val="Heading1"/>
        <w:ind w:left="0"/>
        <w:rPr>
          <w:color w:val="FF0000"/>
        </w:rPr>
      </w:pPr>
      <w:bookmarkStart w:id="30" w:name="_Toc44352846"/>
      <w:bookmarkStart w:id="31" w:name="_Toc169424247"/>
      <w:r>
        <w:lastRenderedPageBreak/>
        <w:t>: PHÂN TÍCH</w:t>
      </w:r>
      <w:bookmarkEnd w:id="30"/>
      <w:r>
        <w:t xml:space="preserve"> </w:t>
      </w:r>
    </w:p>
    <w:p w14:paraId="47DA7A54" w14:textId="006F64AB" w:rsidR="003867BF" w:rsidRDefault="0095530E">
      <w:pPr>
        <w:pStyle w:val="Heading2"/>
      </w:pPr>
      <w:bookmarkStart w:id="32" w:name="_Toc44352847"/>
      <w:bookmarkEnd w:id="31"/>
      <w:r>
        <w:t>Phân tích yêu cầu bằng UML</w:t>
      </w:r>
      <w:bookmarkEnd w:id="32"/>
    </w:p>
    <w:p w14:paraId="5531B620" w14:textId="5E133608" w:rsidR="003867BF" w:rsidRDefault="0086441B" w:rsidP="00A27602">
      <w:pPr>
        <w:pStyle w:val="Heading3"/>
      </w:pPr>
      <w:bookmarkStart w:id="33" w:name="_Toc44352848"/>
      <w:r w:rsidRPr="0086441B">
        <w:rPr>
          <w:noProof/>
        </w:rPr>
        <w:drawing>
          <wp:anchor distT="0" distB="0" distL="114300" distR="114300" simplePos="0" relativeHeight="251691520" behindDoc="0" locked="0" layoutInCell="1" allowOverlap="1" wp14:anchorId="74905F30" wp14:editId="70BC750E">
            <wp:simplePos x="0" y="0"/>
            <wp:positionH relativeFrom="column">
              <wp:posOffset>-3175</wp:posOffset>
            </wp:positionH>
            <wp:positionV relativeFrom="paragraph">
              <wp:posOffset>364490</wp:posOffset>
            </wp:positionV>
            <wp:extent cx="5580380" cy="6296025"/>
            <wp:effectExtent l="0" t="0" r="127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6296025"/>
                    </a:xfrm>
                    <a:prstGeom prst="rect">
                      <a:avLst/>
                    </a:prstGeom>
                    <a:noFill/>
                    <a:ln>
                      <a:noFill/>
                    </a:ln>
                  </pic:spPr>
                </pic:pic>
              </a:graphicData>
            </a:graphic>
            <wp14:sizeRelV relativeFrom="margin">
              <wp14:pctHeight>0</wp14:pctHeight>
            </wp14:sizeRelV>
          </wp:anchor>
        </w:drawing>
      </w:r>
      <w:r w:rsidR="00FE5D36">
        <w:rPr>
          <w:noProof/>
        </w:rPr>
        <mc:AlternateContent>
          <mc:Choice Requires="wps">
            <w:drawing>
              <wp:anchor distT="0" distB="0" distL="114300" distR="114300" simplePos="0" relativeHeight="251606528" behindDoc="0" locked="0" layoutInCell="1" allowOverlap="1" wp14:anchorId="117E53C8" wp14:editId="08E3811E">
                <wp:simplePos x="0" y="0"/>
                <wp:positionH relativeFrom="column">
                  <wp:posOffset>149225</wp:posOffset>
                </wp:positionH>
                <wp:positionV relativeFrom="paragraph">
                  <wp:posOffset>6642735</wp:posOffset>
                </wp:positionV>
                <wp:extent cx="5267960" cy="192405"/>
                <wp:effectExtent l="0" t="0" r="8890" b="0"/>
                <wp:wrapTopAndBottom/>
                <wp:docPr id="4" name="Text Box 4"/>
                <wp:cNvGraphicFramePr/>
                <a:graphic xmlns:a="http://schemas.openxmlformats.org/drawingml/2006/main">
                  <a:graphicData uri="http://schemas.microsoft.com/office/word/2010/wordprocessingShape">
                    <wps:wsp>
                      <wps:cNvSpPr txBox="1"/>
                      <wps:spPr>
                        <a:xfrm>
                          <a:off x="0" y="0"/>
                          <a:ext cx="5267960" cy="192405"/>
                        </a:xfrm>
                        <a:prstGeom prst="rect">
                          <a:avLst/>
                        </a:prstGeom>
                        <a:solidFill>
                          <a:prstClr val="white"/>
                        </a:solidFill>
                        <a:ln>
                          <a:noFill/>
                        </a:ln>
                      </wps:spPr>
                      <wps:txbx>
                        <w:txbxContent>
                          <w:p w14:paraId="08E06B6A" w14:textId="42311432" w:rsidR="006C5689" w:rsidRDefault="006C5689">
                            <w:pPr>
                              <w:pStyle w:val="Caption"/>
                              <w:rPr>
                                <w:rFonts w:cs="Arial"/>
                                <w:b/>
                                <w:i/>
                                <w:iCs/>
                                <w:szCs w:val="26"/>
                              </w:rPr>
                            </w:pPr>
                            <w:bookmarkStart w:id="34"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4"/>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17E53C8" id="_x0000_t202" coordsize="21600,21600" o:spt="202" path="m,l,21600r21600,l21600,xe">
                <v:stroke joinstyle="miter"/>
                <v:path gradientshapeok="t" o:connecttype="rect"/>
              </v:shapetype>
              <v:shape id="Text Box 4" o:spid="_x0000_s1028" type="#_x0000_t202" style="position:absolute;left:0;text-align:left;margin-left:11.75pt;margin-top:523.05pt;width:414.8pt;height:15.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" stroked="f">
                <v:textbox inset="0,0,0,0">
                  <w:txbxContent>
                    <w:p w14:paraId="08E06B6A" w14:textId="42311432" w:rsidR="006C5689" w:rsidRDefault="006C5689">
                      <w:pPr>
                        <w:pStyle w:val="Caption"/>
                        <w:rPr>
                          <w:rFonts w:cs="Arial"/>
                          <w:b/>
                          <w:i/>
                          <w:iCs/>
                          <w:szCs w:val="26"/>
                        </w:rPr>
                      </w:pPr>
                      <w:bookmarkStart w:id="35"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5"/>
                    </w:p>
                  </w:txbxContent>
                </v:textbox>
                <w10:wrap type="topAndBottom"/>
              </v:shape>
            </w:pict>
          </mc:Fallback>
        </mc:AlternateContent>
      </w:r>
      <w:r w:rsidR="00D63672">
        <w:t xml:space="preserve">Mô hình </w:t>
      </w:r>
      <w:r w:rsidR="0095530E">
        <w:t>Use</w:t>
      </w:r>
      <w:r w:rsidR="00C47447">
        <w:t xml:space="preserve"> </w:t>
      </w:r>
      <w:r w:rsidR="0095530E">
        <w:t>case tổng quát</w:t>
      </w:r>
      <w:bookmarkEnd w:id="33"/>
    </w:p>
    <w:p w14:paraId="6F24C4E3" w14:textId="3AE83C01" w:rsidR="003867BF" w:rsidRDefault="0095530E">
      <w:pPr>
        <w:pStyle w:val="Heading3"/>
      </w:pPr>
      <w:bookmarkStart w:id="36" w:name="_Toc44352849"/>
      <w:r>
        <w:lastRenderedPageBreak/>
        <w:t>Danh sách tác nhân và mô tả</w:t>
      </w:r>
      <w:bookmarkEnd w:id="36"/>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68B36919" w:rsidR="003867BF" w:rsidRDefault="002E45D9" w:rsidP="002E45D9">
      <w:pPr>
        <w:pStyle w:val="Caption"/>
        <w:rPr>
          <w:i/>
          <w:iCs/>
        </w:rPr>
      </w:pPr>
      <w:bookmarkStart w:id="37" w:name="_Toc39173277"/>
      <w:r w:rsidRPr="002E45D9">
        <w:rPr>
          <w:i/>
          <w:iCs/>
        </w:rPr>
        <w:t xml:space="preserve">Bảng </w:t>
      </w:r>
      <w:r w:rsidR="006A241F">
        <w:rPr>
          <w:i/>
          <w:iCs/>
        </w:rPr>
        <w:fldChar w:fldCharType="begin"/>
      </w:r>
      <w:r w:rsidR="006A241F">
        <w:rPr>
          <w:i/>
          <w:iCs/>
        </w:rPr>
        <w:instrText xml:space="preserve"> STYLEREF 1 \s </w:instrText>
      </w:r>
      <w:r w:rsidR="006A241F">
        <w:rPr>
          <w:i/>
          <w:iCs/>
        </w:rPr>
        <w:fldChar w:fldCharType="separate"/>
      </w:r>
      <w:r w:rsidR="006A241F">
        <w:rPr>
          <w:i/>
          <w:iCs/>
          <w:noProof/>
        </w:rPr>
        <w:t>3</w:t>
      </w:r>
      <w:r w:rsidR="006A241F">
        <w:rPr>
          <w:i/>
          <w:iCs/>
        </w:rPr>
        <w:fldChar w:fldCharType="end"/>
      </w:r>
      <w:r w:rsidR="006A241F">
        <w:rPr>
          <w:i/>
          <w:iCs/>
        </w:rPr>
        <w:t>.</w:t>
      </w:r>
      <w:r w:rsidR="006A241F">
        <w:rPr>
          <w:i/>
          <w:iCs/>
        </w:rPr>
        <w:fldChar w:fldCharType="begin"/>
      </w:r>
      <w:r w:rsidR="006A241F">
        <w:rPr>
          <w:i/>
          <w:iCs/>
        </w:rPr>
        <w:instrText xml:space="preserve"> SEQ Bảng \* ARABIC \s 1 </w:instrText>
      </w:r>
      <w:r w:rsidR="006A241F">
        <w:rPr>
          <w:i/>
          <w:iCs/>
        </w:rPr>
        <w:fldChar w:fldCharType="separate"/>
      </w:r>
      <w:r w:rsidR="006A241F">
        <w:rPr>
          <w:i/>
          <w:iCs/>
          <w:noProof/>
        </w:rPr>
        <w:t>1</w:t>
      </w:r>
      <w:r w:rsidR="006A241F">
        <w:rPr>
          <w:i/>
          <w:iCs/>
        </w:rPr>
        <w:fldChar w:fldCharType="end"/>
      </w:r>
      <w:r w:rsidRPr="002E45D9">
        <w:rPr>
          <w:i/>
          <w:iCs/>
        </w:rPr>
        <w:t xml:space="preserve"> Danh sách tác nhân và mô tả</w:t>
      </w:r>
      <w:bookmarkEnd w:id="37"/>
    </w:p>
    <w:p w14:paraId="2415B8BF" w14:textId="77777777" w:rsidR="00BF0B98" w:rsidRPr="00BF0B98" w:rsidRDefault="00BF0B98" w:rsidP="00BF0B98"/>
    <w:p w14:paraId="326EE33F" w14:textId="2A6DD36C" w:rsidR="003867BF" w:rsidRDefault="0095530E" w:rsidP="00F94019">
      <w:pPr>
        <w:pStyle w:val="Heading3"/>
        <w:rPr>
          <w:lang w:val="vi-VN"/>
        </w:rPr>
      </w:pPr>
      <w:bookmarkStart w:id="38" w:name="_Toc44352850"/>
      <w:r>
        <w:rPr>
          <w:lang w:val="vi-VN"/>
        </w:rPr>
        <w:t xml:space="preserve">Danh sách </w:t>
      </w:r>
      <w:r w:rsidR="00F94019">
        <w:t>Use</w:t>
      </w:r>
      <w:r w:rsidR="00615968">
        <w:t xml:space="preserve"> </w:t>
      </w:r>
      <w:r w:rsidR="00F94019">
        <w:t>case</w:t>
      </w:r>
      <w:r>
        <w:rPr>
          <w:lang w:val="vi-VN"/>
        </w:rPr>
        <w:t xml:space="preserve"> và mô tả</w:t>
      </w:r>
      <w:bookmarkEnd w:id="38"/>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8FE87B1" w:rsidR="00D008E3" w:rsidRDefault="00D008E3">
            <w:pPr>
              <w:spacing w:after="120" w:line="240" w:lineRule="auto"/>
              <w:ind w:firstLine="0"/>
              <w:rPr>
                <w:szCs w:val="26"/>
                <w:lang w:val="vi-VN"/>
              </w:rPr>
            </w:pPr>
            <w:r>
              <w:rPr>
                <w:szCs w:val="26"/>
                <w:lang w:val="vi-VN"/>
              </w:rPr>
              <w:t>Thêm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41CBDBB1" w:rsidR="0094721A" w:rsidRPr="0094721A" w:rsidRDefault="0094721A">
            <w:pPr>
              <w:spacing w:after="120" w:line="240" w:lineRule="auto"/>
              <w:ind w:firstLine="0"/>
              <w:rPr>
                <w:szCs w:val="26"/>
              </w:rPr>
            </w:pPr>
            <w:r>
              <w:rPr>
                <w:szCs w:val="26"/>
              </w:rPr>
              <w:t>Cập nhật thu 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77D3E6B1" w:rsidR="00D008E3" w:rsidRDefault="00D008E3">
            <w:pPr>
              <w:spacing w:after="120" w:line="240" w:lineRule="auto"/>
              <w:ind w:firstLine="0"/>
              <w:rPr>
                <w:szCs w:val="26"/>
                <w:lang w:val="vi-VN"/>
              </w:rPr>
            </w:pPr>
            <w:r>
              <w:rPr>
                <w:szCs w:val="26"/>
                <w:lang w:val="vi-VN"/>
              </w:rPr>
              <w:t>Xóa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64B71BA0" w:rsidR="007712A7" w:rsidRPr="007712A7" w:rsidRDefault="00330148">
            <w:pPr>
              <w:spacing w:after="120" w:line="240" w:lineRule="auto"/>
              <w:ind w:firstLine="0"/>
              <w:rPr>
                <w:szCs w:val="26"/>
              </w:rPr>
            </w:pPr>
            <w:r>
              <w:rPr>
                <w:szCs w:val="26"/>
              </w:rPr>
              <w:t>Xem l</w:t>
            </w:r>
            <w:r w:rsidR="007712A7">
              <w:rPr>
                <w:szCs w:val="26"/>
              </w:rPr>
              <w:t>ịch sử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4923746B" w:rsidR="00D008E3" w:rsidRPr="00297085" w:rsidRDefault="00297085">
            <w:pPr>
              <w:spacing w:after="120" w:line="240" w:lineRule="auto"/>
              <w:ind w:firstLine="0"/>
              <w:rPr>
                <w:szCs w:val="26"/>
              </w:rPr>
            </w:pPr>
            <w:r>
              <w:rPr>
                <w:szCs w:val="26"/>
              </w:rPr>
              <w:t>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6540367D" w:rsidR="00D008E3" w:rsidRPr="00EC7449" w:rsidRDefault="00297085" w:rsidP="006A0CE0">
            <w:pPr>
              <w:spacing w:after="120" w:line="240" w:lineRule="auto"/>
              <w:ind w:firstLine="0"/>
              <w:rPr>
                <w:szCs w:val="26"/>
              </w:rPr>
            </w:pPr>
            <w:r>
              <w:rPr>
                <w:szCs w:val="26"/>
              </w:rPr>
              <w:t>Xem lịch sử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3EFF40BA" w:rsidR="003867BF" w:rsidRPr="00BF0B98" w:rsidRDefault="00BF0B98" w:rsidP="00BF0B98">
      <w:pPr>
        <w:pStyle w:val="Caption"/>
        <w:rPr>
          <w:i/>
          <w:iCs/>
          <w:lang w:val="vi-VN"/>
        </w:rPr>
      </w:pPr>
      <w:bookmarkStart w:id="39" w:name="_Toc39173278"/>
      <w:r w:rsidRPr="00BF0B98">
        <w:rPr>
          <w:i/>
          <w:iCs/>
        </w:rPr>
        <w:t xml:space="preserve">Bảng </w:t>
      </w:r>
      <w:r w:rsidR="006A241F">
        <w:rPr>
          <w:i/>
          <w:iCs/>
        </w:rPr>
        <w:fldChar w:fldCharType="begin"/>
      </w:r>
      <w:r w:rsidR="006A241F">
        <w:rPr>
          <w:i/>
          <w:iCs/>
        </w:rPr>
        <w:instrText xml:space="preserve"> STYLEREF 1 \s </w:instrText>
      </w:r>
      <w:r w:rsidR="006A241F">
        <w:rPr>
          <w:i/>
          <w:iCs/>
        </w:rPr>
        <w:fldChar w:fldCharType="separate"/>
      </w:r>
      <w:r w:rsidR="006A241F">
        <w:rPr>
          <w:i/>
          <w:iCs/>
          <w:noProof/>
        </w:rPr>
        <w:t>3</w:t>
      </w:r>
      <w:r w:rsidR="006A241F">
        <w:rPr>
          <w:i/>
          <w:iCs/>
        </w:rPr>
        <w:fldChar w:fldCharType="end"/>
      </w:r>
      <w:r w:rsidR="006A241F">
        <w:rPr>
          <w:i/>
          <w:iCs/>
        </w:rPr>
        <w:t>.</w:t>
      </w:r>
      <w:r w:rsidR="006A241F">
        <w:rPr>
          <w:i/>
          <w:iCs/>
        </w:rPr>
        <w:fldChar w:fldCharType="begin"/>
      </w:r>
      <w:r w:rsidR="006A241F">
        <w:rPr>
          <w:i/>
          <w:iCs/>
        </w:rPr>
        <w:instrText xml:space="preserve"> SEQ Bảng \* ARABIC \s 1 </w:instrText>
      </w:r>
      <w:r w:rsidR="006A241F">
        <w:rPr>
          <w:i/>
          <w:iCs/>
        </w:rPr>
        <w:fldChar w:fldCharType="separate"/>
      </w:r>
      <w:r w:rsidR="006A241F">
        <w:rPr>
          <w:i/>
          <w:iCs/>
          <w:noProof/>
        </w:rPr>
        <w:t>2</w:t>
      </w:r>
      <w:r w:rsidR="006A241F">
        <w:rPr>
          <w:i/>
          <w:iCs/>
        </w:rPr>
        <w:fldChar w:fldCharType="end"/>
      </w:r>
      <w:r w:rsidRPr="00BF0B98">
        <w:rPr>
          <w:i/>
          <w:iCs/>
        </w:rPr>
        <w:t xml:space="preserve"> Danh sách Use</w:t>
      </w:r>
      <w:r w:rsidR="00297085">
        <w:rPr>
          <w:i/>
          <w:iCs/>
        </w:rPr>
        <w:t xml:space="preserve"> </w:t>
      </w:r>
      <w:r w:rsidRPr="00BF0B98">
        <w:rPr>
          <w:i/>
          <w:iCs/>
        </w:rPr>
        <w:t>case</w:t>
      </w:r>
      <w:bookmarkEnd w:id="39"/>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17C43ADF" w:rsidR="003867BF" w:rsidRDefault="0095530E">
      <w:pPr>
        <w:pStyle w:val="Heading3"/>
      </w:pPr>
      <w:bookmarkStart w:id="40" w:name="_Toc44352851"/>
      <w:r>
        <w:lastRenderedPageBreak/>
        <w:t>Tình huống hoạt động</w:t>
      </w:r>
      <w:r w:rsidR="00F94019">
        <w:t xml:space="preserve"> (Use</w:t>
      </w:r>
      <w:r w:rsidR="00C47447">
        <w:t xml:space="preserve"> </w:t>
      </w:r>
      <w:r w:rsidR="00F94019">
        <w:t>case)</w:t>
      </w:r>
      <w:bookmarkEnd w:id="40"/>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66B2" w14:paraId="372E601A" w14:textId="77777777" w:rsidTr="008124E9">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8124E9">
        <w:tc>
          <w:tcPr>
            <w:tcW w:w="1110"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8124E9">
        <w:tc>
          <w:tcPr>
            <w:tcW w:w="1110"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8124E9">
        <w:tc>
          <w:tcPr>
            <w:tcW w:w="1110"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8124E9">
        <w:tc>
          <w:tcPr>
            <w:tcW w:w="1110"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8124E9">
        <w:trPr>
          <w:trHeight w:val="330"/>
        </w:trPr>
        <w:tc>
          <w:tcPr>
            <w:tcW w:w="1110"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067156">
        <w:trPr>
          <w:trHeight w:val="89"/>
        </w:trPr>
        <w:tc>
          <w:tcPr>
            <w:tcW w:w="1110" w:type="pct"/>
            <w:vMerge/>
            <w:vAlign w:val="top"/>
          </w:tcPr>
          <w:p w14:paraId="3AD84F2C" w14:textId="77777777" w:rsidR="008E4CA2" w:rsidRDefault="008E4CA2" w:rsidP="008124E9">
            <w:pPr>
              <w:spacing w:after="0" w:line="240" w:lineRule="auto"/>
              <w:rPr>
                <w:b/>
                <w:color w:val="000000" w:themeColor="text1"/>
                <w:szCs w:val="26"/>
              </w:rPr>
            </w:pPr>
          </w:p>
        </w:tc>
        <w:tc>
          <w:tcPr>
            <w:tcW w:w="2010"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1880"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9F4521">
        <w:trPr>
          <w:trHeight w:val="70"/>
        </w:trPr>
        <w:tc>
          <w:tcPr>
            <w:tcW w:w="1110" w:type="pct"/>
            <w:vMerge/>
            <w:vAlign w:val="top"/>
          </w:tcPr>
          <w:p w14:paraId="1D43F1D3" w14:textId="77777777" w:rsidR="008E4CA2" w:rsidRDefault="008E4CA2" w:rsidP="008124E9">
            <w:pPr>
              <w:spacing w:after="0" w:line="240" w:lineRule="auto"/>
              <w:rPr>
                <w:b/>
                <w:color w:val="000000" w:themeColor="text1"/>
                <w:szCs w:val="26"/>
              </w:rPr>
            </w:pPr>
          </w:p>
        </w:tc>
        <w:tc>
          <w:tcPr>
            <w:tcW w:w="2010"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04377D27" w14:textId="7EEC7D97" w:rsidR="008E4CA2" w:rsidRDefault="008E4CA2" w:rsidP="008124E9">
            <w:pPr>
              <w:spacing w:after="0" w:line="240" w:lineRule="auto"/>
              <w:ind w:firstLine="0"/>
              <w:rPr>
                <w:i/>
                <w:color w:val="000000" w:themeColor="text1"/>
                <w:szCs w:val="26"/>
              </w:rPr>
            </w:pPr>
            <w:r>
              <w:rPr>
                <w:szCs w:val="26"/>
              </w:rPr>
              <w:t>2. Hệ thống hiển thị giao diện đăng nhập</w:t>
            </w:r>
          </w:p>
        </w:tc>
      </w:tr>
      <w:tr w:rsidR="008E4CA2" w14:paraId="7FFD940C" w14:textId="77777777" w:rsidTr="009F4521">
        <w:trPr>
          <w:trHeight w:val="134"/>
        </w:trPr>
        <w:tc>
          <w:tcPr>
            <w:tcW w:w="1110" w:type="pct"/>
            <w:vMerge/>
            <w:vAlign w:val="top"/>
          </w:tcPr>
          <w:p w14:paraId="3886F055" w14:textId="77777777" w:rsidR="008E4CA2" w:rsidRDefault="008E4CA2" w:rsidP="008124E9">
            <w:pPr>
              <w:spacing w:after="0" w:line="240" w:lineRule="auto"/>
              <w:rPr>
                <w:b/>
                <w:color w:val="000000" w:themeColor="text1"/>
                <w:szCs w:val="26"/>
              </w:rPr>
            </w:pPr>
          </w:p>
        </w:tc>
        <w:tc>
          <w:tcPr>
            <w:tcW w:w="2010"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51CEA786" w14:textId="2E99017A" w:rsidR="008E4CA2" w:rsidRPr="00C51913" w:rsidRDefault="008E4CA2" w:rsidP="00C51913">
            <w:pPr>
              <w:ind w:firstLine="0"/>
              <w:rPr>
                <w:szCs w:val="26"/>
              </w:rPr>
            </w:pPr>
          </w:p>
        </w:tc>
      </w:tr>
      <w:tr w:rsidR="008E4CA2" w14:paraId="1CAC273C" w14:textId="77777777" w:rsidTr="009F4521">
        <w:trPr>
          <w:trHeight w:val="70"/>
        </w:trPr>
        <w:tc>
          <w:tcPr>
            <w:tcW w:w="1110" w:type="pct"/>
            <w:vMerge/>
            <w:vAlign w:val="top"/>
          </w:tcPr>
          <w:p w14:paraId="3E257E6E" w14:textId="77777777" w:rsidR="008E4CA2" w:rsidRDefault="008E4CA2" w:rsidP="008124E9">
            <w:pPr>
              <w:spacing w:after="0" w:line="240" w:lineRule="auto"/>
              <w:rPr>
                <w:b/>
                <w:color w:val="000000" w:themeColor="text1"/>
                <w:szCs w:val="26"/>
              </w:rPr>
            </w:pPr>
          </w:p>
        </w:tc>
        <w:tc>
          <w:tcPr>
            <w:tcW w:w="2010"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49F02444" w14:textId="2005D632"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p>
        </w:tc>
      </w:tr>
      <w:tr w:rsidR="008E4CA2" w14:paraId="68E4C1FB" w14:textId="77777777" w:rsidTr="009F4521">
        <w:trPr>
          <w:trHeight w:val="611"/>
        </w:trPr>
        <w:tc>
          <w:tcPr>
            <w:tcW w:w="1110" w:type="pct"/>
            <w:vMerge/>
            <w:vAlign w:val="top"/>
          </w:tcPr>
          <w:p w14:paraId="1369FD2B" w14:textId="77777777" w:rsidR="008E4CA2" w:rsidRDefault="008E4CA2" w:rsidP="008124E9">
            <w:pPr>
              <w:spacing w:after="0" w:line="240" w:lineRule="auto"/>
              <w:rPr>
                <w:b/>
                <w:color w:val="000000" w:themeColor="text1"/>
                <w:szCs w:val="26"/>
              </w:rPr>
            </w:pPr>
          </w:p>
        </w:tc>
        <w:tc>
          <w:tcPr>
            <w:tcW w:w="2010"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1880"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D62738">
        <w:trPr>
          <w:trHeight w:val="236"/>
        </w:trPr>
        <w:tc>
          <w:tcPr>
            <w:tcW w:w="1110" w:type="pct"/>
            <w:vMerge/>
            <w:vAlign w:val="top"/>
          </w:tcPr>
          <w:p w14:paraId="158D56B2" w14:textId="77777777" w:rsidR="00D62738" w:rsidRDefault="00D62738" w:rsidP="008124E9">
            <w:pPr>
              <w:spacing w:after="0" w:line="240" w:lineRule="auto"/>
              <w:rPr>
                <w:b/>
                <w:color w:val="000000" w:themeColor="text1"/>
                <w:szCs w:val="26"/>
              </w:rPr>
            </w:pPr>
          </w:p>
        </w:tc>
        <w:tc>
          <w:tcPr>
            <w:tcW w:w="2010"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8E4CA2">
        <w:trPr>
          <w:trHeight w:val="315"/>
        </w:trPr>
        <w:tc>
          <w:tcPr>
            <w:tcW w:w="1110" w:type="pct"/>
            <w:vMerge/>
            <w:vAlign w:val="top"/>
          </w:tcPr>
          <w:p w14:paraId="21C58DCA" w14:textId="77777777" w:rsidR="008E4CA2" w:rsidRDefault="008E4CA2" w:rsidP="008124E9">
            <w:pPr>
              <w:spacing w:after="0" w:line="240" w:lineRule="auto"/>
              <w:rPr>
                <w:b/>
                <w:color w:val="000000" w:themeColor="text1"/>
                <w:szCs w:val="26"/>
              </w:rPr>
            </w:pPr>
          </w:p>
        </w:tc>
        <w:tc>
          <w:tcPr>
            <w:tcW w:w="2010"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1880" w:type="pct"/>
            <w:vAlign w:val="top"/>
          </w:tcPr>
          <w:p w14:paraId="6A8999B2" w14:textId="7E9A6B3D"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p>
        </w:tc>
      </w:tr>
      <w:tr w:rsidR="00EB211E" w14:paraId="2D7A6264" w14:textId="77777777" w:rsidTr="00B10133">
        <w:trPr>
          <w:trHeight w:val="58"/>
        </w:trPr>
        <w:tc>
          <w:tcPr>
            <w:tcW w:w="1110"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1880"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B10133">
        <w:trPr>
          <w:trHeight w:val="58"/>
        </w:trPr>
        <w:tc>
          <w:tcPr>
            <w:tcW w:w="1110"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2010" w:type="pct"/>
            <w:vAlign w:val="top"/>
          </w:tcPr>
          <w:p w14:paraId="2F15AADB" w14:textId="77777777" w:rsidR="00B10133" w:rsidRDefault="00B10133" w:rsidP="008124E9">
            <w:pPr>
              <w:spacing w:after="0" w:line="240" w:lineRule="auto"/>
              <w:rPr>
                <w:szCs w:val="26"/>
              </w:rPr>
            </w:pPr>
          </w:p>
        </w:tc>
        <w:tc>
          <w:tcPr>
            <w:tcW w:w="1880"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C43218">
        <w:trPr>
          <w:trHeight w:val="1291"/>
        </w:trPr>
        <w:tc>
          <w:tcPr>
            <w:tcW w:w="1110"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2010" w:type="pct"/>
            <w:vAlign w:val="top"/>
          </w:tcPr>
          <w:p w14:paraId="5E3A9464" w14:textId="77777777" w:rsidR="00C43218" w:rsidRPr="00F37014" w:rsidRDefault="00C43218" w:rsidP="008124E9">
            <w:pPr>
              <w:spacing w:after="0" w:line="240" w:lineRule="auto"/>
              <w:ind w:firstLine="0"/>
              <w:rPr>
                <w:szCs w:val="26"/>
              </w:rPr>
            </w:pPr>
          </w:p>
        </w:tc>
        <w:tc>
          <w:tcPr>
            <w:tcW w:w="1880"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r w:rsidR="002466B2" w14:paraId="5BC2B73E" w14:textId="77777777" w:rsidTr="008124E9">
        <w:tc>
          <w:tcPr>
            <w:tcW w:w="1110" w:type="pct"/>
            <w:vAlign w:val="top"/>
          </w:tcPr>
          <w:p w14:paraId="4B1D6DB2" w14:textId="729844F9"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3061790" w14:textId="77777777" w:rsidR="002466B2" w:rsidRDefault="002466B2" w:rsidP="00D9723D">
            <w:pPr>
              <w:pStyle w:val="InfoBlue"/>
              <w:keepNext/>
              <w:spacing w:before="0" w:line="240" w:lineRule="auto"/>
              <w:rPr>
                <w:rFonts w:ascii="Times New Roman" w:hAnsi="Times New Roman"/>
                <w:i w:val="0"/>
                <w:color w:val="000000" w:themeColor="text1"/>
                <w:sz w:val="26"/>
                <w:szCs w:val="26"/>
              </w:rPr>
            </w:pPr>
          </w:p>
        </w:tc>
      </w:tr>
    </w:tbl>
    <w:p w14:paraId="10E55E52" w14:textId="28F73FF5" w:rsidR="00D9723D" w:rsidRPr="00D9723D" w:rsidRDefault="00D9723D">
      <w:pPr>
        <w:pStyle w:val="Caption"/>
        <w:rPr>
          <w:i/>
          <w:iCs/>
        </w:rPr>
      </w:pPr>
      <w:r w:rsidRPr="00D9723D">
        <w:rPr>
          <w:i/>
          <w:iCs/>
        </w:rPr>
        <w:t xml:space="preserve">Bảng </w:t>
      </w:r>
      <w:r w:rsidR="006A241F">
        <w:rPr>
          <w:i/>
          <w:iCs/>
        </w:rPr>
        <w:fldChar w:fldCharType="begin"/>
      </w:r>
      <w:r w:rsidR="006A241F">
        <w:rPr>
          <w:i/>
          <w:iCs/>
        </w:rPr>
        <w:instrText xml:space="preserve"> STYLEREF 1 \s </w:instrText>
      </w:r>
      <w:r w:rsidR="006A241F">
        <w:rPr>
          <w:i/>
          <w:iCs/>
        </w:rPr>
        <w:fldChar w:fldCharType="separate"/>
      </w:r>
      <w:r w:rsidR="006A241F">
        <w:rPr>
          <w:i/>
          <w:iCs/>
          <w:noProof/>
        </w:rPr>
        <w:t>3</w:t>
      </w:r>
      <w:r w:rsidR="006A241F">
        <w:rPr>
          <w:i/>
          <w:iCs/>
        </w:rPr>
        <w:fldChar w:fldCharType="end"/>
      </w:r>
      <w:r w:rsidR="006A241F">
        <w:rPr>
          <w:i/>
          <w:iCs/>
        </w:rPr>
        <w:t>.</w:t>
      </w:r>
      <w:r w:rsidR="006A241F">
        <w:rPr>
          <w:i/>
          <w:iCs/>
        </w:rPr>
        <w:fldChar w:fldCharType="begin"/>
      </w:r>
      <w:r w:rsidR="006A241F">
        <w:rPr>
          <w:i/>
          <w:iCs/>
        </w:rPr>
        <w:instrText xml:space="preserve"> SEQ Bảng \* ARABIC \s 1 </w:instrText>
      </w:r>
      <w:r w:rsidR="006A241F">
        <w:rPr>
          <w:i/>
          <w:iCs/>
        </w:rPr>
        <w:fldChar w:fldCharType="separate"/>
      </w:r>
      <w:r w:rsidR="006A241F">
        <w:rPr>
          <w:i/>
          <w:iCs/>
          <w:noProof/>
        </w:rPr>
        <w:t>3</w:t>
      </w:r>
      <w:r w:rsidR="006A241F">
        <w:rPr>
          <w:i/>
          <w:iCs/>
        </w:rPr>
        <w:fldChar w:fldCharType="end"/>
      </w:r>
      <w:r w:rsidRPr="00D9723D">
        <w:rPr>
          <w:i/>
          <w:iCs/>
        </w:rPr>
        <w:t xml:space="preserve"> Đặc tả Use case 01 – Đăng ký tài khoản</w:t>
      </w:r>
    </w:p>
    <w:p w14:paraId="71A4E119" w14:textId="21C352B6" w:rsidR="00F26C8D" w:rsidRPr="00F26C8D" w:rsidRDefault="0028765E" w:rsidP="0028765E">
      <w:pPr>
        <w:ind w:firstLine="0"/>
      </w:pPr>
      <w:r>
        <w:rPr>
          <w:noProof/>
        </w:rPr>
        <w:lastRenderedPageBreak/>
        <mc:AlternateContent>
          <mc:Choice Requires="wps">
            <w:drawing>
              <wp:anchor distT="0" distB="0" distL="114300" distR="114300" simplePos="0" relativeHeight="251755008" behindDoc="0" locked="0" layoutInCell="1" allowOverlap="1" wp14:anchorId="5D48D0EE" wp14:editId="2A43E579">
                <wp:simplePos x="0" y="0"/>
                <wp:positionH relativeFrom="column">
                  <wp:posOffset>-3175</wp:posOffset>
                </wp:positionH>
                <wp:positionV relativeFrom="paragraph">
                  <wp:posOffset>6374765</wp:posOffset>
                </wp:positionV>
                <wp:extent cx="558038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41C6E62" w14:textId="3DF042CF" w:rsidR="006C5689" w:rsidRPr="0028765E" w:rsidRDefault="006C5689" w:rsidP="0028765E">
                            <w:pPr>
                              <w:pStyle w:val="Caption"/>
                              <w:rPr>
                                <w:i/>
                                <w:iCs/>
                                <w:noProof/>
                                <w:szCs w:val="24"/>
                              </w:rPr>
                            </w:pPr>
                            <w:r w:rsidRPr="0028765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8765E">
                              <w:rPr>
                                <w:i/>
                                <w:iCs/>
                              </w:rPr>
                              <w:t xml:space="preserve"> Mô hình Activity Use case 01 – Đăng ký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8D0EE" id="Text Box 55" o:spid="_x0000_s1029" type="#_x0000_t202" style="position:absolute;left:0;text-align:left;margin-left:-.25pt;margin-top:501.95pt;width:439.4pt;height:.05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" stroked="f">
                <v:textbox style="mso-fit-shape-to-text:t" inset="0,0,0,0">
                  <w:txbxContent>
                    <w:p w14:paraId="141C6E62" w14:textId="3DF042CF" w:rsidR="006C5689" w:rsidRPr="0028765E" w:rsidRDefault="006C5689" w:rsidP="0028765E">
                      <w:pPr>
                        <w:pStyle w:val="Caption"/>
                        <w:rPr>
                          <w:i/>
                          <w:iCs/>
                          <w:noProof/>
                          <w:szCs w:val="24"/>
                        </w:rPr>
                      </w:pPr>
                      <w:r w:rsidRPr="0028765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8765E">
                        <w:rPr>
                          <w:i/>
                          <w:iCs/>
                        </w:rPr>
                        <w:t xml:space="preserve"> Mô hình Activity Use case 01 – Đăng ký tài khoản</w:t>
                      </w:r>
                    </w:p>
                  </w:txbxContent>
                </v:textbox>
                <w10:wrap type="topAndBottom"/>
              </v:shape>
            </w:pict>
          </mc:Fallback>
        </mc:AlternateContent>
      </w:r>
      <w:r w:rsidRPr="0028765E">
        <w:rPr>
          <w:noProof/>
        </w:rPr>
        <w:drawing>
          <wp:anchor distT="0" distB="0" distL="114300" distR="114300" simplePos="0" relativeHeight="251668480" behindDoc="0" locked="0" layoutInCell="1" allowOverlap="1" wp14:anchorId="62A355B9" wp14:editId="653789C1">
            <wp:simplePos x="0" y="0"/>
            <wp:positionH relativeFrom="column">
              <wp:posOffset>-3175</wp:posOffset>
            </wp:positionH>
            <wp:positionV relativeFrom="paragraph">
              <wp:posOffset>-111125</wp:posOffset>
            </wp:positionV>
            <wp:extent cx="5580380" cy="6428740"/>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6428740"/>
                    </a:xfrm>
                    <a:prstGeom prst="rect">
                      <a:avLst/>
                    </a:prstGeom>
                    <a:noFill/>
                    <a:ln>
                      <a:noFill/>
                    </a:ln>
                  </pic:spPr>
                </pic:pic>
              </a:graphicData>
            </a:graphic>
          </wp:anchor>
        </w:drawing>
      </w:r>
      <w:r w:rsidRPr="0028765E">
        <w:t xml:space="preserve"> </w:t>
      </w:r>
    </w:p>
    <w:p w14:paraId="22BFE108" w14:textId="77777777" w:rsidR="001C3A82" w:rsidRDefault="001C3A82" w:rsidP="000925C5">
      <w:pPr>
        <w:rPr>
          <w:noProof/>
        </w:rPr>
      </w:pPr>
    </w:p>
    <w:p w14:paraId="522D1FF6" w14:textId="77777777" w:rsidR="001C3A82" w:rsidRDefault="001C3A82" w:rsidP="000925C5">
      <w:pPr>
        <w:rPr>
          <w:noProof/>
        </w:rPr>
      </w:pPr>
    </w:p>
    <w:p w14:paraId="526DE2A2" w14:textId="77777777" w:rsidR="001C3A82" w:rsidRDefault="001C3A82" w:rsidP="000925C5">
      <w:pPr>
        <w:rPr>
          <w:noProof/>
        </w:rPr>
      </w:pPr>
    </w:p>
    <w:p w14:paraId="72AC5124" w14:textId="1A34D6DD" w:rsidR="001C3A82" w:rsidRDefault="001C3A82" w:rsidP="000925C5">
      <w:pPr>
        <w:rPr>
          <w:noProof/>
        </w:rPr>
      </w:pPr>
    </w:p>
    <w:p w14:paraId="5833D010" w14:textId="7D9E1A32" w:rsidR="001C3A82" w:rsidRDefault="001C3A82" w:rsidP="000925C5">
      <w:pPr>
        <w:rPr>
          <w:noProof/>
        </w:rPr>
      </w:pPr>
    </w:p>
    <w:p w14:paraId="655EDECB" w14:textId="784601ED" w:rsidR="001C3A82" w:rsidRDefault="001C3A82" w:rsidP="000925C5">
      <w:pPr>
        <w:rPr>
          <w:noProof/>
        </w:rPr>
      </w:pPr>
    </w:p>
    <w:p w14:paraId="2CC02588" w14:textId="672DCA09" w:rsidR="001C3A82" w:rsidRDefault="001C3A82" w:rsidP="000925C5">
      <w:pPr>
        <w:rPr>
          <w:noProof/>
        </w:rPr>
      </w:pPr>
    </w:p>
    <w:p w14:paraId="7C893088" w14:textId="657043F8" w:rsidR="001C3A82" w:rsidRDefault="001C3A82" w:rsidP="000925C5">
      <w:pPr>
        <w:rPr>
          <w:noProof/>
        </w:rPr>
      </w:pPr>
    </w:p>
    <w:p w14:paraId="4A5B44CC" w14:textId="240A5272" w:rsidR="001C3A82" w:rsidRDefault="001C3A82" w:rsidP="000925C5">
      <w:pPr>
        <w:rPr>
          <w:noProof/>
        </w:rPr>
      </w:pPr>
    </w:p>
    <w:p w14:paraId="694E2F1D" w14:textId="786AAD48" w:rsidR="001C3A82" w:rsidRDefault="001C3A82" w:rsidP="000925C5">
      <w:pPr>
        <w:rPr>
          <w:noProof/>
        </w:rPr>
      </w:pPr>
    </w:p>
    <w:p w14:paraId="784089FF" w14:textId="0ED7159B" w:rsidR="001C3A82" w:rsidRDefault="001C3A82" w:rsidP="000925C5">
      <w:pPr>
        <w:rPr>
          <w:noProof/>
        </w:rPr>
      </w:pPr>
    </w:p>
    <w:p w14:paraId="5E3D319C" w14:textId="67657650" w:rsidR="001C3A82" w:rsidRDefault="001C3A82" w:rsidP="000925C5">
      <w:pPr>
        <w:rPr>
          <w:noProof/>
        </w:rPr>
      </w:pPr>
    </w:p>
    <w:p w14:paraId="1301140C" w14:textId="3DD08B22" w:rsidR="001C3A82" w:rsidRDefault="001C3A82" w:rsidP="000925C5">
      <w:pPr>
        <w:rPr>
          <w:noProof/>
        </w:rPr>
      </w:pPr>
    </w:p>
    <w:p w14:paraId="3CCD590C" w14:textId="49C18AE2" w:rsidR="001C3A82" w:rsidRDefault="001C3A82" w:rsidP="000925C5">
      <w:pPr>
        <w:rPr>
          <w:noProof/>
        </w:rPr>
      </w:pPr>
    </w:p>
    <w:p w14:paraId="5C8D1318" w14:textId="28199D79" w:rsidR="001C3A82" w:rsidRDefault="001C3A82" w:rsidP="000925C5">
      <w:pPr>
        <w:rPr>
          <w:noProof/>
        </w:rPr>
      </w:pPr>
    </w:p>
    <w:p w14:paraId="513FC3DA" w14:textId="32FA69B3" w:rsidR="000925C5" w:rsidRDefault="003414C8" w:rsidP="000925C5">
      <w:r>
        <w:br/>
      </w:r>
      <w:r>
        <w:br/>
      </w:r>
      <w:r>
        <w:br/>
      </w:r>
      <w:r>
        <w:br/>
      </w:r>
      <w:r>
        <w:br/>
      </w:r>
      <w:r>
        <w:br/>
      </w:r>
    </w:p>
    <w:p w14:paraId="176AF64C" w14:textId="53B31864" w:rsidR="000925C5" w:rsidRPr="000925C5" w:rsidRDefault="000925C5" w:rsidP="000925C5"/>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6F72BE6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389673A1" w:rsidR="00336D78" w:rsidRPr="00D135AE" w:rsidRDefault="0099654E" w:rsidP="0099654E">
      <w:pPr>
        <w:pStyle w:val="Caption"/>
        <w:rPr>
          <w:i/>
          <w:iCs/>
        </w:rPr>
      </w:pPr>
      <w:r w:rsidRPr="00D135AE">
        <w:rPr>
          <w:i/>
          <w:iCs/>
        </w:rPr>
        <w:t xml:space="preserve">Bảng </w:t>
      </w:r>
      <w:r w:rsidR="006A241F">
        <w:rPr>
          <w:i/>
          <w:iCs/>
        </w:rPr>
        <w:fldChar w:fldCharType="begin"/>
      </w:r>
      <w:r w:rsidR="006A241F">
        <w:rPr>
          <w:i/>
          <w:iCs/>
        </w:rPr>
        <w:instrText xml:space="preserve"> STYLEREF 1 \s </w:instrText>
      </w:r>
      <w:r w:rsidR="006A241F">
        <w:rPr>
          <w:i/>
          <w:iCs/>
        </w:rPr>
        <w:fldChar w:fldCharType="separate"/>
      </w:r>
      <w:r w:rsidR="006A241F">
        <w:rPr>
          <w:i/>
          <w:iCs/>
          <w:noProof/>
        </w:rPr>
        <w:t>3</w:t>
      </w:r>
      <w:r w:rsidR="006A241F">
        <w:rPr>
          <w:i/>
          <w:iCs/>
        </w:rPr>
        <w:fldChar w:fldCharType="end"/>
      </w:r>
      <w:r w:rsidR="006A241F">
        <w:rPr>
          <w:i/>
          <w:iCs/>
        </w:rPr>
        <w:t>.</w:t>
      </w:r>
      <w:r w:rsidR="006A241F">
        <w:rPr>
          <w:i/>
          <w:iCs/>
        </w:rPr>
        <w:fldChar w:fldCharType="begin"/>
      </w:r>
      <w:r w:rsidR="006A241F">
        <w:rPr>
          <w:i/>
          <w:iCs/>
        </w:rPr>
        <w:instrText xml:space="preserve"> SEQ Bảng \* ARABIC \s 1 </w:instrText>
      </w:r>
      <w:r w:rsidR="006A241F">
        <w:rPr>
          <w:i/>
          <w:iCs/>
        </w:rPr>
        <w:fldChar w:fldCharType="separate"/>
      </w:r>
      <w:r w:rsidR="006A241F">
        <w:rPr>
          <w:i/>
          <w:iCs/>
          <w:noProof/>
        </w:rPr>
        <w:t>4</w:t>
      </w:r>
      <w:r w:rsidR="006A241F">
        <w:rPr>
          <w:i/>
          <w:iCs/>
        </w:rPr>
        <w:fldChar w:fldCharType="end"/>
      </w:r>
      <w:r w:rsidRPr="00D135AE">
        <w:rPr>
          <w:i/>
          <w:iCs/>
        </w:rPr>
        <w:t xml:space="preserve"> Đặc tả Use case 02 – Đăng nhập</w:t>
      </w:r>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1637E1AD" w14:textId="54394E01" w:rsidR="003414C8" w:rsidRDefault="00F7320D" w:rsidP="00336D78">
      <w:r>
        <w:rPr>
          <w:noProof/>
        </w:rPr>
        <w:lastRenderedPageBreak/>
        <mc:AlternateContent>
          <mc:Choice Requires="wps">
            <w:drawing>
              <wp:anchor distT="0" distB="0" distL="114300" distR="114300" simplePos="0" relativeHeight="251751936" behindDoc="0" locked="0" layoutInCell="1" allowOverlap="1" wp14:anchorId="144C5AC8" wp14:editId="387A4ABE">
                <wp:simplePos x="0" y="0"/>
                <wp:positionH relativeFrom="column">
                  <wp:posOffset>-3175</wp:posOffset>
                </wp:positionH>
                <wp:positionV relativeFrom="paragraph">
                  <wp:posOffset>5158740</wp:posOffset>
                </wp:positionV>
                <wp:extent cx="55803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11D332" w14:textId="6596EC7B" w:rsidR="006C5689" w:rsidRPr="00F7320D" w:rsidRDefault="006C5689" w:rsidP="00F7320D">
                            <w:pPr>
                              <w:pStyle w:val="Caption"/>
                              <w:rPr>
                                <w:i/>
                                <w:iCs/>
                                <w:noProof/>
                                <w:szCs w:val="24"/>
                              </w:rPr>
                            </w:pPr>
                            <w:r w:rsidRPr="00F7320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320D">
                              <w:rPr>
                                <w:i/>
                                <w:iCs/>
                              </w:rPr>
                              <w:t xml:space="preserve"> Mô hình Activity Use case 02 –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C5AC8" id="Text Box 42" o:spid="_x0000_s1030" type="#_x0000_t202" style="position:absolute;left:0;text-align:left;margin-left:-.25pt;margin-top:406.2pt;width:439.4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usLgIAAGY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" stroked="f">
                <v:textbox style="mso-fit-shape-to-text:t" inset="0,0,0,0">
                  <w:txbxContent>
                    <w:p w14:paraId="2A11D332" w14:textId="6596EC7B" w:rsidR="006C5689" w:rsidRPr="00F7320D" w:rsidRDefault="006C5689" w:rsidP="00F7320D">
                      <w:pPr>
                        <w:pStyle w:val="Caption"/>
                        <w:rPr>
                          <w:i/>
                          <w:iCs/>
                          <w:noProof/>
                          <w:szCs w:val="24"/>
                        </w:rPr>
                      </w:pPr>
                      <w:r w:rsidRPr="00F7320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320D">
                        <w:rPr>
                          <w:i/>
                          <w:iCs/>
                        </w:rPr>
                        <w:t xml:space="preserve"> Mô hình Activity Use case 02 – Đăng nhập</w:t>
                      </w:r>
                    </w:p>
                  </w:txbxContent>
                </v:textbox>
                <w10:wrap type="topAndBottom"/>
              </v:shape>
            </w:pict>
          </mc:Fallback>
        </mc:AlternateContent>
      </w:r>
      <w:r w:rsidRPr="00F7320D">
        <w:rPr>
          <w:noProof/>
        </w:rPr>
        <w:drawing>
          <wp:anchor distT="0" distB="0" distL="114300" distR="114300" simplePos="0" relativeHeight="251749888" behindDoc="0" locked="0" layoutInCell="1" allowOverlap="1" wp14:anchorId="08206E29" wp14:editId="759902EC">
            <wp:simplePos x="0" y="0"/>
            <wp:positionH relativeFrom="column">
              <wp:posOffset>-3175</wp:posOffset>
            </wp:positionH>
            <wp:positionV relativeFrom="paragraph">
              <wp:posOffset>3175</wp:posOffset>
            </wp:positionV>
            <wp:extent cx="5580380" cy="5098415"/>
            <wp:effectExtent l="0" t="0" r="127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5098415"/>
                    </a:xfrm>
                    <a:prstGeom prst="rect">
                      <a:avLst/>
                    </a:prstGeom>
                    <a:noFill/>
                    <a:ln>
                      <a:noFill/>
                    </a:ln>
                  </pic:spPr>
                </pic:pic>
              </a:graphicData>
            </a:graphic>
          </wp:anchor>
        </w:drawing>
      </w:r>
      <w:r w:rsidR="003414C8">
        <w:br/>
      </w:r>
      <w:r w:rsidR="00FE24C4" w:rsidRPr="003414C8">
        <w:rPr>
          <w:noProof/>
        </w:rPr>
        <w:lastRenderedPageBreak/>
        <w:drawing>
          <wp:anchor distT="0" distB="0" distL="114300" distR="114300" simplePos="0" relativeHeight="251650048" behindDoc="0" locked="0" layoutInCell="1" allowOverlap="1" wp14:anchorId="269BDAFA" wp14:editId="7F9581C2">
            <wp:simplePos x="0" y="0"/>
            <wp:positionH relativeFrom="column">
              <wp:posOffset>-3175</wp:posOffset>
            </wp:positionH>
            <wp:positionV relativeFrom="paragraph">
              <wp:posOffset>180975</wp:posOffset>
            </wp:positionV>
            <wp:extent cx="5295900" cy="47720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900" cy="4772025"/>
                    </a:xfrm>
                    <a:prstGeom prst="rect">
                      <a:avLst/>
                    </a:prstGeom>
                    <a:noFill/>
                    <a:ln>
                      <a:noFill/>
                    </a:ln>
                  </pic:spPr>
                </pic:pic>
              </a:graphicData>
            </a:graphic>
          </wp:anchor>
        </w:drawing>
      </w:r>
      <w:r w:rsidR="003414C8">
        <w:br/>
      </w:r>
      <w:r w:rsidR="003414C8">
        <w:br/>
      </w:r>
      <w:r w:rsidR="003414C8">
        <w:br/>
      </w:r>
      <w:r w:rsidR="003414C8">
        <w:br/>
      </w:r>
      <w:r w:rsidR="003414C8">
        <w:br/>
      </w:r>
      <w:r w:rsidR="003414C8">
        <w:br/>
      </w:r>
    </w:p>
    <w:p w14:paraId="46738419" w14:textId="1CCF3AA2" w:rsidR="003414C8" w:rsidRDefault="003414C8" w:rsidP="00336D78"/>
    <w:p w14:paraId="7E43F081" w14:textId="6921E41E" w:rsidR="003414C8" w:rsidRDefault="003414C8" w:rsidP="00336D78"/>
    <w:p w14:paraId="3A50BC21" w14:textId="632AF196" w:rsidR="003414C8" w:rsidRDefault="003414C8" w:rsidP="00FE24C4">
      <w:pPr>
        <w:ind w:firstLine="0"/>
      </w:pPr>
    </w:p>
    <w:p w14:paraId="0182FBC9" w14:textId="5FE75674" w:rsidR="00355B39" w:rsidRPr="00355B39" w:rsidRDefault="00355B39" w:rsidP="00355B39">
      <w:pPr>
        <w:pStyle w:val="Heading4"/>
        <w:rPr>
          <w:i/>
          <w:iCs/>
        </w:rPr>
      </w:pPr>
      <w:r w:rsidRPr="00355B39">
        <w:rPr>
          <w:i/>
          <w:iCs/>
        </w:rPr>
        <w:lastRenderedPageBreak/>
        <w:t>Use case UC03 – Quên mật khẩu</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61A6DF9E" w14:textId="77777777" w:rsidTr="00355B39">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355B39">
        <w:tc>
          <w:tcPr>
            <w:tcW w:w="1110"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355B39">
        <w:tc>
          <w:tcPr>
            <w:tcW w:w="1110"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355B39">
        <w:tc>
          <w:tcPr>
            <w:tcW w:w="1110"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355B39">
        <w:tc>
          <w:tcPr>
            <w:tcW w:w="1110"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355B39">
        <w:trPr>
          <w:trHeight w:val="330"/>
        </w:trPr>
        <w:tc>
          <w:tcPr>
            <w:tcW w:w="1110"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355B39">
        <w:trPr>
          <w:trHeight w:val="458"/>
        </w:trPr>
        <w:tc>
          <w:tcPr>
            <w:tcW w:w="1110" w:type="pct"/>
            <w:vMerge/>
            <w:vAlign w:val="top"/>
          </w:tcPr>
          <w:p w14:paraId="411F0CFE" w14:textId="77777777" w:rsidR="00073B16" w:rsidRDefault="00073B16" w:rsidP="00355B39">
            <w:pPr>
              <w:spacing w:after="0" w:line="240" w:lineRule="auto"/>
              <w:rPr>
                <w:b/>
                <w:color w:val="000000" w:themeColor="text1"/>
                <w:szCs w:val="26"/>
              </w:rPr>
            </w:pPr>
          </w:p>
        </w:tc>
        <w:tc>
          <w:tcPr>
            <w:tcW w:w="2010"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1880"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355B39">
        <w:trPr>
          <w:trHeight w:val="116"/>
        </w:trPr>
        <w:tc>
          <w:tcPr>
            <w:tcW w:w="1110" w:type="pct"/>
            <w:vMerge/>
            <w:vAlign w:val="top"/>
          </w:tcPr>
          <w:p w14:paraId="6328669B" w14:textId="77777777" w:rsidR="00073B16" w:rsidRDefault="00073B16" w:rsidP="00355B39">
            <w:pPr>
              <w:spacing w:after="0" w:line="240" w:lineRule="auto"/>
              <w:rPr>
                <w:b/>
                <w:color w:val="000000" w:themeColor="text1"/>
                <w:szCs w:val="26"/>
              </w:rPr>
            </w:pPr>
          </w:p>
        </w:tc>
        <w:tc>
          <w:tcPr>
            <w:tcW w:w="2010"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1F254430" w14:textId="77777777" w:rsidR="00073B16" w:rsidRDefault="00073B16" w:rsidP="00355B39">
            <w:pPr>
              <w:spacing w:after="0" w:line="240" w:lineRule="auto"/>
              <w:ind w:firstLine="0"/>
              <w:rPr>
                <w:i/>
                <w:color w:val="000000" w:themeColor="text1"/>
                <w:szCs w:val="26"/>
              </w:rPr>
            </w:pPr>
            <w:r>
              <w:rPr>
                <w:szCs w:val="26"/>
              </w:rPr>
              <w:t>2. Hệ thống hiển thị giao diện đăng nhập</w:t>
            </w:r>
          </w:p>
        </w:tc>
      </w:tr>
      <w:tr w:rsidR="00073B16" w14:paraId="676F2C45" w14:textId="77777777" w:rsidTr="00F034CC">
        <w:trPr>
          <w:trHeight w:val="148"/>
        </w:trPr>
        <w:tc>
          <w:tcPr>
            <w:tcW w:w="1110" w:type="pct"/>
            <w:vMerge/>
            <w:vAlign w:val="top"/>
          </w:tcPr>
          <w:p w14:paraId="1B05602C" w14:textId="77777777" w:rsidR="00073B16" w:rsidRDefault="00073B16" w:rsidP="00355B39">
            <w:pPr>
              <w:spacing w:after="0" w:line="240" w:lineRule="auto"/>
              <w:rPr>
                <w:b/>
                <w:color w:val="000000" w:themeColor="text1"/>
                <w:szCs w:val="26"/>
              </w:rPr>
            </w:pPr>
          </w:p>
        </w:tc>
        <w:tc>
          <w:tcPr>
            <w:tcW w:w="2010"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1880"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355B39">
        <w:trPr>
          <w:trHeight w:val="435"/>
        </w:trPr>
        <w:tc>
          <w:tcPr>
            <w:tcW w:w="1110" w:type="pct"/>
            <w:vMerge/>
            <w:vAlign w:val="top"/>
          </w:tcPr>
          <w:p w14:paraId="2F0241A9" w14:textId="77777777" w:rsidR="00073B16" w:rsidRDefault="00073B16" w:rsidP="00355B39">
            <w:pPr>
              <w:spacing w:after="0" w:line="240" w:lineRule="auto"/>
              <w:rPr>
                <w:b/>
                <w:color w:val="000000" w:themeColor="text1"/>
                <w:szCs w:val="26"/>
              </w:rPr>
            </w:pPr>
          </w:p>
        </w:tc>
        <w:tc>
          <w:tcPr>
            <w:tcW w:w="2010"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4F9AABF" w14:textId="5B0F4275" w:rsidR="00073B16" w:rsidRDefault="00073B16" w:rsidP="00355B39">
            <w:pPr>
              <w:spacing w:after="0" w:line="240" w:lineRule="auto"/>
              <w:ind w:firstLine="0"/>
              <w:rPr>
                <w:szCs w:val="26"/>
              </w:rPr>
            </w:pPr>
            <w:r>
              <w:rPr>
                <w:szCs w:val="26"/>
              </w:rPr>
              <w:t>4. Hệ thống hiển thị giao diện đổi mật khẩu</w:t>
            </w:r>
          </w:p>
        </w:tc>
      </w:tr>
      <w:tr w:rsidR="00073B16" w14:paraId="34EF9023" w14:textId="77777777" w:rsidTr="00355B39">
        <w:trPr>
          <w:trHeight w:val="630"/>
        </w:trPr>
        <w:tc>
          <w:tcPr>
            <w:tcW w:w="1110" w:type="pct"/>
            <w:vMerge/>
            <w:vAlign w:val="top"/>
          </w:tcPr>
          <w:p w14:paraId="5E355950" w14:textId="77777777" w:rsidR="00073B16" w:rsidRDefault="00073B16" w:rsidP="00355B39">
            <w:pPr>
              <w:spacing w:after="0" w:line="240" w:lineRule="auto"/>
              <w:rPr>
                <w:b/>
                <w:color w:val="000000" w:themeColor="text1"/>
                <w:szCs w:val="26"/>
              </w:rPr>
            </w:pPr>
          </w:p>
        </w:tc>
        <w:tc>
          <w:tcPr>
            <w:tcW w:w="2010"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1880"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492317">
        <w:trPr>
          <w:trHeight w:val="70"/>
        </w:trPr>
        <w:tc>
          <w:tcPr>
            <w:tcW w:w="1110" w:type="pct"/>
            <w:vMerge/>
            <w:vAlign w:val="top"/>
          </w:tcPr>
          <w:p w14:paraId="73E53B3A" w14:textId="77777777" w:rsidR="00073B16" w:rsidRDefault="00073B16" w:rsidP="00355B39">
            <w:pPr>
              <w:spacing w:after="0" w:line="240" w:lineRule="auto"/>
              <w:rPr>
                <w:b/>
                <w:color w:val="000000" w:themeColor="text1"/>
                <w:szCs w:val="26"/>
              </w:rPr>
            </w:pPr>
          </w:p>
        </w:tc>
        <w:tc>
          <w:tcPr>
            <w:tcW w:w="2010"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1880"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355B39">
        <w:trPr>
          <w:trHeight w:val="630"/>
        </w:trPr>
        <w:tc>
          <w:tcPr>
            <w:tcW w:w="1110" w:type="pct"/>
            <w:vMerge/>
            <w:vAlign w:val="top"/>
          </w:tcPr>
          <w:p w14:paraId="13D8B991" w14:textId="77777777" w:rsidR="00073B16" w:rsidRDefault="00073B16" w:rsidP="00355B39">
            <w:pPr>
              <w:spacing w:after="0" w:line="240" w:lineRule="auto"/>
              <w:rPr>
                <w:b/>
                <w:color w:val="000000" w:themeColor="text1"/>
                <w:szCs w:val="26"/>
              </w:rPr>
            </w:pPr>
          </w:p>
        </w:tc>
        <w:tc>
          <w:tcPr>
            <w:tcW w:w="2010"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2222443" w14:textId="09355446"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p>
        </w:tc>
      </w:tr>
      <w:tr w:rsidR="00492317" w14:paraId="766045EA" w14:textId="77777777" w:rsidTr="00492317">
        <w:trPr>
          <w:trHeight w:val="70"/>
        </w:trPr>
        <w:tc>
          <w:tcPr>
            <w:tcW w:w="1110"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1880"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492317">
        <w:trPr>
          <w:trHeight w:val="70"/>
        </w:trPr>
        <w:tc>
          <w:tcPr>
            <w:tcW w:w="1110"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19981782" w14:textId="77777777" w:rsidR="00492317" w:rsidRDefault="00492317" w:rsidP="00355B39">
            <w:pPr>
              <w:spacing w:after="0" w:line="240" w:lineRule="auto"/>
              <w:ind w:firstLine="0"/>
              <w:rPr>
                <w:szCs w:val="26"/>
              </w:rPr>
            </w:pPr>
          </w:p>
        </w:tc>
        <w:tc>
          <w:tcPr>
            <w:tcW w:w="1880"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355B39">
        <w:trPr>
          <w:trHeight w:val="1202"/>
        </w:trPr>
        <w:tc>
          <w:tcPr>
            <w:tcW w:w="1110"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64EDFE97" w14:textId="77777777" w:rsidR="00492317" w:rsidRPr="00F37014" w:rsidRDefault="00492317" w:rsidP="00355B39">
            <w:pPr>
              <w:spacing w:after="0" w:line="240" w:lineRule="auto"/>
              <w:ind w:firstLine="0"/>
              <w:rPr>
                <w:szCs w:val="26"/>
              </w:rPr>
            </w:pPr>
          </w:p>
        </w:tc>
        <w:tc>
          <w:tcPr>
            <w:tcW w:w="1880"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355B39">
        <w:tc>
          <w:tcPr>
            <w:tcW w:w="1110"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48EC7A34" w14:textId="7EB075F7" w:rsidR="00355B39" w:rsidRDefault="006A241F" w:rsidP="006A241F">
      <w:pPr>
        <w:pStyle w:val="Caption"/>
        <w:rPr>
          <w:i/>
          <w:iCs/>
        </w:rPr>
      </w:pPr>
      <w:r w:rsidRPr="006A241F">
        <w:rPr>
          <w:i/>
          <w:iCs/>
        </w:rPr>
        <w:t xml:space="preserve">Bảng </w:t>
      </w:r>
      <w:r w:rsidRPr="006A241F">
        <w:rPr>
          <w:i/>
          <w:iCs/>
        </w:rPr>
        <w:fldChar w:fldCharType="begin"/>
      </w:r>
      <w:r w:rsidRPr="006A241F">
        <w:rPr>
          <w:i/>
          <w:iCs/>
        </w:rPr>
        <w:instrText xml:space="preserve"> STYLEREF 1 \s </w:instrText>
      </w:r>
      <w:r w:rsidRPr="006A241F">
        <w:rPr>
          <w:i/>
          <w:iCs/>
        </w:rPr>
        <w:fldChar w:fldCharType="separate"/>
      </w:r>
      <w:r w:rsidRPr="006A241F">
        <w:rPr>
          <w:i/>
          <w:iCs/>
          <w:noProof/>
        </w:rPr>
        <w:t>3</w:t>
      </w:r>
      <w:r w:rsidRPr="006A241F">
        <w:rPr>
          <w:i/>
          <w:iCs/>
        </w:rPr>
        <w:fldChar w:fldCharType="end"/>
      </w:r>
      <w:r w:rsidRPr="006A241F">
        <w:rPr>
          <w:i/>
          <w:iCs/>
        </w:rPr>
        <w:t>.</w:t>
      </w:r>
      <w:r w:rsidRPr="006A241F">
        <w:rPr>
          <w:i/>
          <w:iCs/>
        </w:rPr>
        <w:fldChar w:fldCharType="begin"/>
      </w:r>
      <w:r w:rsidRPr="006A241F">
        <w:rPr>
          <w:i/>
          <w:iCs/>
        </w:rPr>
        <w:instrText xml:space="preserve"> SEQ Bảng \* ARABIC \s 1 </w:instrText>
      </w:r>
      <w:r w:rsidRPr="006A241F">
        <w:rPr>
          <w:i/>
          <w:iCs/>
        </w:rPr>
        <w:fldChar w:fldCharType="separate"/>
      </w:r>
      <w:r w:rsidRPr="006A241F">
        <w:rPr>
          <w:i/>
          <w:iCs/>
          <w:noProof/>
        </w:rPr>
        <w:t>5</w:t>
      </w:r>
      <w:r w:rsidRPr="006A241F">
        <w:rPr>
          <w:i/>
          <w:iCs/>
        </w:rPr>
        <w:fldChar w:fldCharType="end"/>
      </w:r>
      <w:r w:rsidRPr="006A241F">
        <w:rPr>
          <w:i/>
          <w:iCs/>
        </w:rPr>
        <w:t xml:space="preserve"> Đặc tả Use case 0</w:t>
      </w:r>
      <w:r>
        <w:rPr>
          <w:i/>
          <w:iCs/>
        </w:rPr>
        <w:t>3</w:t>
      </w:r>
      <w:r w:rsidRPr="006A241F">
        <w:rPr>
          <w:i/>
          <w:iCs/>
        </w:rPr>
        <w:t xml:space="preserve"> – </w:t>
      </w:r>
      <w:r>
        <w:rPr>
          <w:i/>
          <w:iCs/>
        </w:rPr>
        <w:t>Quên mật khẩu</w:t>
      </w:r>
    </w:p>
    <w:p w14:paraId="52AA7B44" w14:textId="7147C754" w:rsidR="006A241F" w:rsidRDefault="006A241F" w:rsidP="006A241F"/>
    <w:p w14:paraId="65F8D85D" w14:textId="4306A48D" w:rsidR="006A241F" w:rsidRPr="0012756C" w:rsidRDefault="005C17DE" w:rsidP="0012756C">
      <w:pPr>
        <w:keepNext/>
        <w:ind w:firstLine="0"/>
        <w:jc w:val="center"/>
        <w:rPr>
          <w:i/>
          <w:iCs/>
        </w:rPr>
      </w:pPr>
      <w:r w:rsidRPr="005C17DE">
        <w:rPr>
          <w:noProof/>
        </w:rPr>
        <w:lastRenderedPageBreak/>
        <w:drawing>
          <wp:anchor distT="0" distB="0" distL="114300" distR="114300" simplePos="0" relativeHeight="251756032" behindDoc="0" locked="0" layoutInCell="1" allowOverlap="1" wp14:anchorId="49FBB188" wp14:editId="607C303D">
            <wp:simplePos x="0" y="0"/>
            <wp:positionH relativeFrom="column">
              <wp:posOffset>-3175</wp:posOffset>
            </wp:positionH>
            <wp:positionV relativeFrom="paragraph">
              <wp:posOffset>-92075</wp:posOffset>
            </wp:positionV>
            <wp:extent cx="5580380" cy="5937885"/>
            <wp:effectExtent l="0" t="0" r="127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r w:rsidR="0012756C">
        <w:t>H</w:t>
      </w:r>
      <w:r w:rsidR="0012756C" w:rsidRPr="0012756C">
        <w:rPr>
          <w:i/>
          <w:iCs/>
        </w:rPr>
        <w:t xml:space="preserve">ình </w:t>
      </w:r>
      <w:r w:rsidR="003F06AA">
        <w:rPr>
          <w:i/>
          <w:iCs/>
        </w:rPr>
        <w:fldChar w:fldCharType="begin"/>
      </w:r>
      <w:r w:rsidR="003F06AA">
        <w:rPr>
          <w:i/>
          <w:iCs/>
        </w:rPr>
        <w:instrText xml:space="preserve"> STYLEREF 1 \s </w:instrText>
      </w:r>
      <w:r w:rsidR="003F06AA">
        <w:rPr>
          <w:i/>
          <w:iCs/>
        </w:rPr>
        <w:fldChar w:fldCharType="separate"/>
      </w:r>
      <w:r w:rsidR="003F06AA">
        <w:rPr>
          <w:i/>
          <w:iCs/>
          <w:noProof/>
        </w:rPr>
        <w:t>3</w:t>
      </w:r>
      <w:r w:rsidR="003F06AA">
        <w:rPr>
          <w:i/>
          <w:iCs/>
        </w:rPr>
        <w:fldChar w:fldCharType="end"/>
      </w:r>
      <w:r w:rsidR="003F06AA">
        <w:rPr>
          <w:i/>
          <w:iCs/>
        </w:rPr>
        <w:t>.</w:t>
      </w:r>
      <w:r w:rsidR="003F06AA">
        <w:rPr>
          <w:i/>
          <w:iCs/>
        </w:rPr>
        <w:fldChar w:fldCharType="begin"/>
      </w:r>
      <w:r w:rsidR="003F06AA">
        <w:rPr>
          <w:i/>
          <w:iCs/>
        </w:rPr>
        <w:instrText xml:space="preserve"> SEQ Hình \* ARABIC \s 1 </w:instrText>
      </w:r>
      <w:r w:rsidR="003F06AA">
        <w:rPr>
          <w:i/>
          <w:iCs/>
        </w:rPr>
        <w:fldChar w:fldCharType="separate"/>
      </w:r>
      <w:r w:rsidR="003F06AA">
        <w:rPr>
          <w:i/>
          <w:iCs/>
          <w:noProof/>
        </w:rPr>
        <w:t>4</w:t>
      </w:r>
      <w:r w:rsidR="003F06AA">
        <w:rPr>
          <w:i/>
          <w:iCs/>
        </w:rPr>
        <w:fldChar w:fldCharType="end"/>
      </w:r>
      <w:r w:rsidR="0012756C" w:rsidRPr="0012756C">
        <w:rPr>
          <w:i/>
          <w:iCs/>
        </w:rPr>
        <w:t xml:space="preserve"> Mô hình Activity Use case 03 – Quên mật khẩu</w:t>
      </w:r>
    </w:p>
    <w:p w14:paraId="609785E1" w14:textId="2FF7E1FB" w:rsidR="006A241F" w:rsidRDefault="006A241F" w:rsidP="006A241F"/>
    <w:p w14:paraId="53A51A79" w14:textId="7FF567F3" w:rsidR="006A241F" w:rsidRDefault="006A241F" w:rsidP="006A241F"/>
    <w:p w14:paraId="04A1C6DF" w14:textId="4D571A93" w:rsidR="006A241F" w:rsidRDefault="006A241F" w:rsidP="006A241F"/>
    <w:p w14:paraId="21A350C5" w14:textId="115E6777" w:rsidR="006A241F" w:rsidRDefault="006A241F" w:rsidP="006A241F"/>
    <w:p w14:paraId="6DB40829" w14:textId="2EA9F51F" w:rsidR="006A241F" w:rsidRDefault="006A241F" w:rsidP="006A241F"/>
    <w:p w14:paraId="492D7336" w14:textId="6FA9CD5C" w:rsidR="006A241F" w:rsidRDefault="006A241F" w:rsidP="006A241F"/>
    <w:p w14:paraId="60382E18" w14:textId="664D294E" w:rsidR="006A241F" w:rsidRDefault="006A241F" w:rsidP="006A241F"/>
    <w:p w14:paraId="39368654" w14:textId="7BCC1B0E" w:rsidR="006A241F" w:rsidRDefault="006A241F" w:rsidP="006A241F"/>
    <w:p w14:paraId="6036E06B" w14:textId="344C5E49" w:rsidR="006A241F" w:rsidRDefault="006A241F" w:rsidP="006A241F"/>
    <w:p w14:paraId="70C9E232" w14:textId="0BF7838A" w:rsidR="006A241F" w:rsidRDefault="006A241F" w:rsidP="006A241F"/>
    <w:p w14:paraId="317E03D9" w14:textId="4A6676F2" w:rsidR="006A241F" w:rsidRDefault="006A241F" w:rsidP="006A241F"/>
    <w:p w14:paraId="57EDF6F5" w14:textId="5F27F50F" w:rsidR="006A241F" w:rsidRDefault="006A241F" w:rsidP="006A241F"/>
    <w:p w14:paraId="1AF13B69" w14:textId="3380E165" w:rsidR="006A241F" w:rsidRDefault="006A241F" w:rsidP="006A241F"/>
    <w:p w14:paraId="7253A6A5" w14:textId="0E2D08AC" w:rsidR="006A241F" w:rsidRDefault="006A241F" w:rsidP="006A241F"/>
    <w:p w14:paraId="70B2645B" w14:textId="06C0E7E8" w:rsidR="006A241F" w:rsidRDefault="006A241F" w:rsidP="006A241F"/>
    <w:p w14:paraId="318D51AD" w14:textId="15831BA3" w:rsidR="006A241F" w:rsidRDefault="006A241F" w:rsidP="006A241F"/>
    <w:p w14:paraId="61C8021F" w14:textId="51064B28" w:rsidR="006A241F" w:rsidRDefault="006A241F" w:rsidP="006A241F"/>
    <w:p w14:paraId="797E2CF2" w14:textId="788F43EF" w:rsidR="006A241F" w:rsidRDefault="006A241F" w:rsidP="006A241F"/>
    <w:p w14:paraId="2B2E2A20" w14:textId="2512E2AC" w:rsidR="006A241F" w:rsidRDefault="006A241F" w:rsidP="006A241F"/>
    <w:p w14:paraId="608E9A2D" w14:textId="65A2ED3F" w:rsidR="006A241F" w:rsidRDefault="006A241F" w:rsidP="006A241F"/>
    <w:p w14:paraId="3674896A" w14:textId="2FC88731" w:rsidR="00EA470C" w:rsidRDefault="00EA470C" w:rsidP="006A241F"/>
    <w:p w14:paraId="3AF73AEB" w14:textId="399C143A" w:rsidR="00EA470C" w:rsidRDefault="00EA470C" w:rsidP="006A241F"/>
    <w:p w14:paraId="33C0BA28" w14:textId="03B25625" w:rsidR="00EA470C" w:rsidRDefault="00EA470C" w:rsidP="006A241F"/>
    <w:p w14:paraId="6B9F7319" w14:textId="5F0F85FC" w:rsidR="00EA470C" w:rsidRDefault="00EA470C" w:rsidP="006A241F"/>
    <w:p w14:paraId="7193F0C8" w14:textId="5389197F" w:rsidR="00EA470C" w:rsidRDefault="00EA470C" w:rsidP="006A241F"/>
    <w:p w14:paraId="4DA40C41" w14:textId="77777777" w:rsidR="00EA470C" w:rsidRPr="006A241F" w:rsidRDefault="00EA470C" w:rsidP="006A241F"/>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28444AA"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thèo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65A27D1F" w:rsidR="00355B39" w:rsidRDefault="00355B39" w:rsidP="00355B39">
            <w:pPr>
              <w:spacing w:after="0" w:line="240" w:lineRule="auto"/>
              <w:ind w:firstLine="0"/>
              <w:rPr>
                <w:i/>
                <w:color w:val="000000" w:themeColor="text1"/>
                <w:szCs w:val="26"/>
              </w:rPr>
            </w:pPr>
            <w:r>
              <w:rPr>
                <w:szCs w:val="26"/>
              </w:rPr>
              <w:t xml:space="preserve">2. Hệ thống hiển thị giao diện </w:t>
            </w:r>
            <w:r w:rsidR="002036F3">
              <w:rPr>
                <w:szCs w:val="26"/>
              </w:rPr>
              <w:t>thống kê thu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385C90C0" w:rsidR="009077D6" w:rsidRDefault="009077D6" w:rsidP="00355B39">
            <w:pPr>
              <w:spacing w:after="0" w:line="240" w:lineRule="auto"/>
              <w:ind w:firstLine="0"/>
              <w:rPr>
                <w:szCs w:val="26"/>
              </w:rPr>
            </w:pPr>
            <w:r>
              <w:rPr>
                <w:szCs w:val="26"/>
              </w:rPr>
              <w:t>4. Hệ thống hiển thị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355B39">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597AC742" w:rsidR="00D52100" w:rsidRPr="004513DF" w:rsidRDefault="00D52100" w:rsidP="004513DF">
      <w:pPr>
        <w:ind w:left="567" w:firstLine="0"/>
      </w:pPr>
    </w:p>
    <w:p w14:paraId="76B7E0F5" w14:textId="68A0368F" w:rsidR="00D52100" w:rsidRDefault="00D52100" w:rsidP="00D52100"/>
    <w:p w14:paraId="655A05B5" w14:textId="201391CE" w:rsidR="00F26C8D" w:rsidRDefault="00F26C8D" w:rsidP="00D52100"/>
    <w:p w14:paraId="29CD5F28" w14:textId="46C85AC5" w:rsidR="00F26C8D" w:rsidRDefault="00F26C8D" w:rsidP="00D52100"/>
    <w:p w14:paraId="0F4F1E39" w14:textId="69471E56" w:rsidR="00F26C8D" w:rsidRDefault="00F26C8D" w:rsidP="00D52100"/>
    <w:p w14:paraId="6863BAD5" w14:textId="0ADD2562" w:rsidR="00F26C8D" w:rsidRDefault="00F26C8D" w:rsidP="00D52100"/>
    <w:p w14:paraId="7E5238B3" w14:textId="6B3B12B1" w:rsidR="00F26C8D" w:rsidRDefault="00F26C8D" w:rsidP="00D52100"/>
    <w:p w14:paraId="5448F8E6" w14:textId="27EBA640" w:rsidR="00EA38B8" w:rsidRDefault="00EA38B8" w:rsidP="00D52100"/>
    <w:p w14:paraId="1655ADC9" w14:textId="0AE8CFC4" w:rsidR="00EA38B8" w:rsidRDefault="003F06AA" w:rsidP="00D52100">
      <w:r>
        <w:rPr>
          <w:noProof/>
        </w:rPr>
        <w:lastRenderedPageBreak/>
        <mc:AlternateContent>
          <mc:Choice Requires="wps">
            <w:drawing>
              <wp:anchor distT="0" distB="0" distL="114300" distR="114300" simplePos="0" relativeHeight="251759104" behindDoc="0" locked="0" layoutInCell="1" allowOverlap="1" wp14:anchorId="20773C2A" wp14:editId="31B25BE4">
                <wp:simplePos x="0" y="0"/>
                <wp:positionH relativeFrom="column">
                  <wp:posOffset>139700</wp:posOffset>
                </wp:positionH>
                <wp:positionV relativeFrom="paragraph">
                  <wp:posOffset>4432300</wp:posOffset>
                </wp:positionV>
                <wp:extent cx="52959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2048260F" w14:textId="709CB2BD" w:rsidR="006C5689" w:rsidRPr="003F06AA" w:rsidRDefault="006C5689" w:rsidP="003F06AA">
                            <w:pPr>
                              <w:pStyle w:val="Caption"/>
                              <w:rPr>
                                <w:i/>
                                <w:iCs/>
                                <w:noProof/>
                                <w:szCs w:val="24"/>
                              </w:rPr>
                            </w:pPr>
                            <w:r w:rsidRPr="003F06AA">
                              <w:rPr>
                                <w:i/>
                                <w:iCs/>
                              </w:rPr>
                              <w:t xml:space="preserve">Hình </w:t>
                            </w:r>
                            <w:r w:rsidRPr="003F06AA">
                              <w:rPr>
                                <w:i/>
                                <w:iCs/>
                              </w:rPr>
                              <w:fldChar w:fldCharType="begin"/>
                            </w:r>
                            <w:r w:rsidRPr="003F06AA">
                              <w:rPr>
                                <w:i/>
                                <w:iCs/>
                              </w:rPr>
                              <w:instrText xml:space="preserve"> STYLEREF 1 \s </w:instrText>
                            </w:r>
                            <w:r w:rsidRPr="003F06AA">
                              <w:rPr>
                                <w:i/>
                                <w:iCs/>
                              </w:rPr>
                              <w:fldChar w:fldCharType="separate"/>
                            </w:r>
                            <w:r w:rsidRPr="003F06AA">
                              <w:rPr>
                                <w:i/>
                                <w:iCs/>
                                <w:noProof/>
                              </w:rPr>
                              <w:t>3</w:t>
                            </w:r>
                            <w:r w:rsidRPr="003F06AA">
                              <w:rPr>
                                <w:i/>
                                <w:iCs/>
                              </w:rPr>
                              <w:fldChar w:fldCharType="end"/>
                            </w:r>
                            <w:r w:rsidRPr="003F06AA">
                              <w:rPr>
                                <w:i/>
                                <w:iCs/>
                              </w:rPr>
                              <w:t>.</w:t>
                            </w:r>
                            <w:r w:rsidRPr="003F06AA">
                              <w:rPr>
                                <w:i/>
                                <w:iCs/>
                              </w:rPr>
                              <w:fldChar w:fldCharType="begin"/>
                            </w:r>
                            <w:r w:rsidRPr="003F06AA">
                              <w:rPr>
                                <w:i/>
                                <w:iCs/>
                              </w:rPr>
                              <w:instrText xml:space="preserve"> SEQ Hình \* ARABIC \s 1 </w:instrText>
                            </w:r>
                            <w:r w:rsidRPr="003F06AA">
                              <w:rPr>
                                <w:i/>
                                <w:iCs/>
                              </w:rPr>
                              <w:fldChar w:fldCharType="separate"/>
                            </w:r>
                            <w:r w:rsidRPr="003F06AA">
                              <w:rPr>
                                <w:i/>
                                <w:iCs/>
                                <w:noProof/>
                              </w:rPr>
                              <w:t>5</w:t>
                            </w:r>
                            <w:r w:rsidRPr="003F06AA">
                              <w:rPr>
                                <w:i/>
                                <w:iCs/>
                              </w:rPr>
                              <w:fldChar w:fldCharType="end"/>
                            </w:r>
                            <w:r w:rsidRPr="003F06AA">
                              <w:rPr>
                                <w:i/>
                                <w:iCs/>
                              </w:rPr>
                              <w:t xml:space="preserve"> Mô hình Activity Use case 04 – Thống kê thu chi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73C2A" id="Text Box 66" o:spid="_x0000_s1031" type="#_x0000_t202" style="position:absolute;left:0;text-align:left;margin-left:11pt;margin-top:349pt;width:417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" stroked="f">
                <v:textbox style="mso-fit-shape-to-text:t" inset="0,0,0,0">
                  <w:txbxContent>
                    <w:p w14:paraId="2048260F" w14:textId="709CB2BD" w:rsidR="006C5689" w:rsidRPr="003F06AA" w:rsidRDefault="006C5689" w:rsidP="003F06AA">
                      <w:pPr>
                        <w:pStyle w:val="Caption"/>
                        <w:rPr>
                          <w:i/>
                          <w:iCs/>
                          <w:noProof/>
                          <w:szCs w:val="24"/>
                        </w:rPr>
                      </w:pPr>
                      <w:r w:rsidRPr="003F06AA">
                        <w:rPr>
                          <w:i/>
                          <w:iCs/>
                        </w:rPr>
                        <w:t xml:space="preserve">Hình </w:t>
                      </w:r>
                      <w:r w:rsidRPr="003F06AA">
                        <w:rPr>
                          <w:i/>
                          <w:iCs/>
                        </w:rPr>
                        <w:fldChar w:fldCharType="begin"/>
                      </w:r>
                      <w:r w:rsidRPr="003F06AA">
                        <w:rPr>
                          <w:i/>
                          <w:iCs/>
                        </w:rPr>
                        <w:instrText xml:space="preserve"> STYLEREF 1 \s </w:instrText>
                      </w:r>
                      <w:r w:rsidRPr="003F06AA">
                        <w:rPr>
                          <w:i/>
                          <w:iCs/>
                        </w:rPr>
                        <w:fldChar w:fldCharType="separate"/>
                      </w:r>
                      <w:r w:rsidRPr="003F06AA">
                        <w:rPr>
                          <w:i/>
                          <w:iCs/>
                          <w:noProof/>
                        </w:rPr>
                        <w:t>3</w:t>
                      </w:r>
                      <w:r w:rsidRPr="003F06AA">
                        <w:rPr>
                          <w:i/>
                          <w:iCs/>
                        </w:rPr>
                        <w:fldChar w:fldCharType="end"/>
                      </w:r>
                      <w:r w:rsidRPr="003F06AA">
                        <w:rPr>
                          <w:i/>
                          <w:iCs/>
                        </w:rPr>
                        <w:t>.</w:t>
                      </w:r>
                      <w:r w:rsidRPr="003F06AA">
                        <w:rPr>
                          <w:i/>
                          <w:iCs/>
                        </w:rPr>
                        <w:fldChar w:fldCharType="begin"/>
                      </w:r>
                      <w:r w:rsidRPr="003F06AA">
                        <w:rPr>
                          <w:i/>
                          <w:iCs/>
                        </w:rPr>
                        <w:instrText xml:space="preserve"> SEQ Hình \* ARABIC \s 1 </w:instrText>
                      </w:r>
                      <w:r w:rsidRPr="003F06AA">
                        <w:rPr>
                          <w:i/>
                          <w:iCs/>
                        </w:rPr>
                        <w:fldChar w:fldCharType="separate"/>
                      </w:r>
                      <w:r w:rsidRPr="003F06AA">
                        <w:rPr>
                          <w:i/>
                          <w:iCs/>
                          <w:noProof/>
                        </w:rPr>
                        <w:t>5</w:t>
                      </w:r>
                      <w:r w:rsidRPr="003F06AA">
                        <w:rPr>
                          <w:i/>
                          <w:iCs/>
                        </w:rPr>
                        <w:fldChar w:fldCharType="end"/>
                      </w:r>
                      <w:r w:rsidRPr="003F06AA">
                        <w:rPr>
                          <w:i/>
                          <w:iCs/>
                        </w:rPr>
                        <w:t xml:space="preserve"> Mô hình Activity Use case 04 – Thống kê thu chi</w:t>
                      </w:r>
                    </w:p>
                  </w:txbxContent>
                </v:textbox>
                <w10:wrap type="topAndBottom"/>
              </v:shape>
            </w:pict>
          </mc:Fallback>
        </mc:AlternateContent>
      </w:r>
      <w:r w:rsidR="00EA38B8" w:rsidRPr="00EA38B8">
        <w:rPr>
          <w:noProof/>
        </w:rPr>
        <w:drawing>
          <wp:anchor distT="0" distB="0" distL="114300" distR="114300" simplePos="0" relativeHeight="251757056" behindDoc="0" locked="0" layoutInCell="1" allowOverlap="1" wp14:anchorId="777AFAFA" wp14:editId="69FFA92C">
            <wp:simplePos x="0" y="0"/>
            <wp:positionH relativeFrom="column">
              <wp:posOffset>139700</wp:posOffset>
            </wp:positionH>
            <wp:positionV relativeFrom="paragraph">
              <wp:posOffset>-53975</wp:posOffset>
            </wp:positionV>
            <wp:extent cx="5295900" cy="442912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475E7EE4" w14:textId="0206A893" w:rsidR="00EA38B8" w:rsidRDefault="00EA38B8" w:rsidP="00D52100"/>
    <w:p w14:paraId="547DCEDE" w14:textId="7975EEB8" w:rsidR="00EA38B8" w:rsidRDefault="00EA38B8" w:rsidP="00D52100"/>
    <w:p w14:paraId="3C53F20B" w14:textId="7B796ABB" w:rsidR="00EA38B8" w:rsidRDefault="00EA38B8" w:rsidP="00D52100"/>
    <w:p w14:paraId="7C0086DC" w14:textId="3B429ABC" w:rsidR="00EA38B8" w:rsidRDefault="00EA38B8" w:rsidP="00D52100"/>
    <w:p w14:paraId="0536FF09" w14:textId="29E29C7E" w:rsidR="00EA38B8" w:rsidRDefault="00EA38B8" w:rsidP="00D52100"/>
    <w:p w14:paraId="759A454B" w14:textId="3A613EF0" w:rsidR="00EA38B8" w:rsidRDefault="00EA38B8" w:rsidP="00D52100"/>
    <w:p w14:paraId="3FB85E38" w14:textId="1F036CCD" w:rsidR="00EA38B8" w:rsidRDefault="00EA38B8" w:rsidP="00D52100"/>
    <w:p w14:paraId="6171C1DF" w14:textId="64277A33" w:rsidR="00EA38B8" w:rsidRDefault="00EA38B8" w:rsidP="00D52100"/>
    <w:p w14:paraId="5987EFD6" w14:textId="4F08C181" w:rsidR="00EA38B8" w:rsidRDefault="00EA38B8" w:rsidP="00D52100"/>
    <w:p w14:paraId="1DF446C2" w14:textId="3F4B5299" w:rsidR="00EA38B8" w:rsidRDefault="00EA38B8" w:rsidP="00D52100"/>
    <w:p w14:paraId="47AC946B" w14:textId="42C6A8BC" w:rsidR="00EA38B8" w:rsidRDefault="00EA38B8" w:rsidP="00D52100"/>
    <w:p w14:paraId="5A44024C" w14:textId="7E18FAD1" w:rsidR="00EA38B8" w:rsidRDefault="00EA38B8" w:rsidP="00D52100"/>
    <w:p w14:paraId="1F5B22A2" w14:textId="064C5A53" w:rsidR="00EA38B8" w:rsidRDefault="00EA38B8" w:rsidP="00D52100"/>
    <w:p w14:paraId="3A31E1D8" w14:textId="26B1DE15" w:rsidR="00EA38B8" w:rsidRDefault="00EA38B8" w:rsidP="00D52100"/>
    <w:p w14:paraId="10A19177" w14:textId="215640CC" w:rsidR="00EA38B8" w:rsidRDefault="00EA38B8" w:rsidP="00D52100"/>
    <w:p w14:paraId="05009F4A" w14:textId="03EB90CF" w:rsidR="00EA38B8" w:rsidRDefault="00EA38B8" w:rsidP="00D52100"/>
    <w:p w14:paraId="7F1F0E24" w14:textId="656E7D14" w:rsidR="00EA38B8" w:rsidRDefault="00EA38B8" w:rsidP="00D52100"/>
    <w:p w14:paraId="5AC147CC" w14:textId="43EC4DA7" w:rsidR="00EA38B8" w:rsidRDefault="00EA38B8" w:rsidP="00D52100"/>
    <w:p w14:paraId="5B6BD2C3" w14:textId="52816D89" w:rsidR="00EA38B8" w:rsidRDefault="00EA38B8" w:rsidP="00D52100"/>
    <w:p w14:paraId="4A5413C9" w14:textId="1687D8E5" w:rsidR="00EA38B8" w:rsidRDefault="00EA38B8" w:rsidP="00D52100"/>
    <w:p w14:paraId="7498789E" w14:textId="185844C7" w:rsidR="00EA38B8" w:rsidRDefault="00EA38B8" w:rsidP="00D52100"/>
    <w:p w14:paraId="31D0CCBA" w14:textId="77777777" w:rsidR="00EA38B8" w:rsidRPr="00D52100" w:rsidRDefault="00EA38B8" w:rsidP="00FD4CBB">
      <w:pPr>
        <w:ind w:firstLine="0"/>
      </w:pP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6DF63A9F" w:rsidR="00C77F11" w:rsidRPr="00A94C04" w:rsidRDefault="00473E3B"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3016AA">
            <w:pPr>
              <w:pStyle w:val="InfoBlue"/>
              <w:keepNext/>
              <w:spacing w:before="0" w:line="240" w:lineRule="auto"/>
              <w:rPr>
                <w:rFonts w:ascii="Times New Roman" w:hAnsi="Times New Roman"/>
                <w:i w:val="0"/>
                <w:color w:val="000000" w:themeColor="text1"/>
                <w:sz w:val="26"/>
                <w:szCs w:val="26"/>
              </w:rPr>
            </w:pPr>
          </w:p>
        </w:tc>
      </w:tr>
    </w:tbl>
    <w:p w14:paraId="54930741" w14:textId="3CEACD07" w:rsidR="00231615" w:rsidRDefault="00231615" w:rsidP="00231615">
      <w:pPr>
        <w:rPr>
          <w:noProof/>
        </w:rPr>
      </w:pPr>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2FF76BF2" w:rsidR="003414C8" w:rsidRDefault="003414C8" w:rsidP="00231615">
      <w:r w:rsidRPr="003414C8">
        <w:rPr>
          <w:noProof/>
        </w:rPr>
        <w:lastRenderedPageBreak/>
        <w:drawing>
          <wp:anchor distT="0" distB="0" distL="114300" distR="114300" simplePos="0" relativeHeight="251662848" behindDoc="0" locked="0" layoutInCell="1" allowOverlap="1" wp14:anchorId="751B494C" wp14:editId="66047F03">
            <wp:simplePos x="0" y="0"/>
            <wp:positionH relativeFrom="column">
              <wp:posOffset>-3175</wp:posOffset>
            </wp:positionH>
            <wp:positionV relativeFrom="paragraph">
              <wp:posOffset>2803525</wp:posOffset>
            </wp:positionV>
            <wp:extent cx="5353050" cy="36099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3609975"/>
                    </a:xfrm>
                    <a:prstGeom prst="rect">
                      <a:avLst/>
                    </a:prstGeom>
                    <a:noFill/>
                    <a:ln>
                      <a:noFill/>
                    </a:ln>
                  </pic:spPr>
                </pic:pic>
              </a:graphicData>
            </a:graphic>
          </wp:anchor>
        </w:drawing>
      </w:r>
      <w:r>
        <w:rPr>
          <w:noProof/>
        </w:rPr>
        <mc:AlternateContent>
          <mc:Choice Requires="wps">
            <w:drawing>
              <wp:anchor distT="0" distB="0" distL="114300" distR="114300" simplePos="0" relativeHeight="251575808" behindDoc="0" locked="0" layoutInCell="1" allowOverlap="1" wp14:anchorId="4022BCFE" wp14:editId="5589874E">
                <wp:simplePos x="0" y="0"/>
                <wp:positionH relativeFrom="column">
                  <wp:posOffset>452120</wp:posOffset>
                </wp:positionH>
                <wp:positionV relativeFrom="paragraph">
                  <wp:posOffset>2372995</wp:posOffset>
                </wp:positionV>
                <wp:extent cx="46558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20EEC142" w14:textId="39096D97" w:rsidR="006C5689" w:rsidRPr="00231615" w:rsidRDefault="006C5689" w:rsidP="00231615">
                            <w:pPr>
                              <w:pStyle w:val="Caption"/>
                              <w:rPr>
                                <w:i/>
                                <w:iCs/>
                                <w:noProof/>
                                <w:szCs w:val="24"/>
                              </w:rPr>
                            </w:pPr>
                            <w:bookmarkStart w:id="41" w:name="_Toc39173299"/>
                            <w:r w:rsidRPr="002316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231615">
                              <w:rPr>
                                <w:i/>
                                <w:iCs/>
                              </w:rPr>
                              <w:t xml:space="preserve"> Mô hình Activity Usecase 04 – Xem thông tin tài khoản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2BCFE" id="Text Box 17" o:spid="_x0000_s1032" type="#_x0000_t202" style="position:absolute;left:0;text-align:left;margin-left:35.6pt;margin-top:186.85pt;width:366.6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UZ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" stroked="f">
                <v:textbox style="mso-fit-shape-to-text:t" inset="0,0,0,0">
                  <w:txbxContent>
                    <w:p w14:paraId="20EEC142" w14:textId="39096D97" w:rsidR="006C5689" w:rsidRPr="00231615" w:rsidRDefault="006C5689" w:rsidP="00231615">
                      <w:pPr>
                        <w:pStyle w:val="Caption"/>
                        <w:rPr>
                          <w:i/>
                          <w:iCs/>
                          <w:noProof/>
                          <w:szCs w:val="24"/>
                        </w:rPr>
                      </w:pPr>
                      <w:bookmarkStart w:id="42" w:name="_Toc39173299"/>
                      <w:r w:rsidRPr="002316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231615">
                        <w:rPr>
                          <w:i/>
                          <w:iCs/>
                        </w:rPr>
                        <w:t xml:space="preserve"> Mô hình Activity Usecase 04 – Xem thông tin tài khoản</w:t>
                      </w:r>
                      <w:bookmarkEnd w:id="42"/>
                    </w:p>
                  </w:txbxContent>
                </v:textbox>
                <w10:wrap type="topAndBottom"/>
              </v:shape>
            </w:pict>
          </mc:Fallback>
        </mc:AlternateContent>
      </w:r>
      <w:r w:rsidRPr="00BD2B96">
        <w:rPr>
          <w:noProof/>
        </w:rPr>
        <w:drawing>
          <wp:anchor distT="0" distB="0" distL="114300" distR="114300" simplePos="0" relativeHeight="251602432" behindDoc="0" locked="0" layoutInCell="1" allowOverlap="1" wp14:anchorId="520732C0" wp14:editId="1818A6C9">
            <wp:simplePos x="0" y="0"/>
            <wp:positionH relativeFrom="column">
              <wp:posOffset>-3175</wp:posOffset>
            </wp:positionH>
            <wp:positionV relativeFrom="paragraph">
              <wp:posOffset>-187325</wp:posOffset>
            </wp:positionV>
            <wp:extent cx="5580380" cy="255587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555875"/>
                    </a:xfrm>
                    <a:prstGeom prst="rect">
                      <a:avLst/>
                    </a:prstGeom>
                    <a:noFill/>
                    <a:ln>
                      <a:noFill/>
                    </a:ln>
                  </pic:spPr>
                </pic:pic>
              </a:graphicData>
            </a:graphic>
          </wp:anchor>
        </w:drawing>
      </w:r>
    </w:p>
    <w:p w14:paraId="2B58D4D8" w14:textId="3C309CAD" w:rsidR="003414C8" w:rsidRDefault="003414C8" w:rsidP="00231615"/>
    <w:p w14:paraId="78272ABE" w14:textId="2ECAF0B9" w:rsidR="003414C8" w:rsidRDefault="003414C8" w:rsidP="00231615"/>
    <w:p w14:paraId="3568EE11" w14:textId="5F084D50" w:rsidR="003414C8" w:rsidRDefault="003414C8" w:rsidP="00231615"/>
    <w:p w14:paraId="2F169754" w14:textId="3C1406DB" w:rsidR="003414C8" w:rsidRDefault="003414C8" w:rsidP="00231615"/>
    <w:p w14:paraId="07ABA531" w14:textId="06E20BB1" w:rsidR="003414C8" w:rsidRDefault="003414C8" w:rsidP="00231615"/>
    <w:p w14:paraId="47688101" w14:textId="08248A86" w:rsidR="003414C8" w:rsidRDefault="003414C8" w:rsidP="00231615"/>
    <w:p w14:paraId="6971B129" w14:textId="0146AAAB" w:rsidR="00BD2B96" w:rsidRPr="00231615" w:rsidRDefault="00BD2B96" w:rsidP="00231615"/>
    <w:p w14:paraId="7F1E592B" w14:textId="2154961B"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62673271" w14:textId="77777777" w:rsidTr="00B12C28">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B12C28">
        <w:tc>
          <w:tcPr>
            <w:tcW w:w="1110"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890"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B12C28">
        <w:tc>
          <w:tcPr>
            <w:tcW w:w="1110"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B12C28">
        <w:tc>
          <w:tcPr>
            <w:tcW w:w="1110"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B12C28">
        <w:tc>
          <w:tcPr>
            <w:tcW w:w="1110"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B12C28">
        <w:trPr>
          <w:trHeight w:val="330"/>
        </w:trPr>
        <w:tc>
          <w:tcPr>
            <w:tcW w:w="1110" w:type="pct"/>
            <w:vMerge w:val="restart"/>
            <w:vAlign w:val="top"/>
          </w:tcPr>
          <w:p w14:paraId="22C9CAD1" w14:textId="77777777"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B12C28">
        <w:trPr>
          <w:trHeight w:val="71"/>
        </w:trPr>
        <w:tc>
          <w:tcPr>
            <w:tcW w:w="1110" w:type="pct"/>
            <w:vMerge/>
            <w:vAlign w:val="top"/>
          </w:tcPr>
          <w:p w14:paraId="4E010F4D" w14:textId="77777777" w:rsidR="00795FD0" w:rsidRDefault="00795FD0" w:rsidP="00B12C28">
            <w:pPr>
              <w:spacing w:after="0" w:line="240" w:lineRule="auto"/>
              <w:rPr>
                <w:b/>
                <w:color w:val="000000" w:themeColor="text1"/>
                <w:szCs w:val="26"/>
              </w:rPr>
            </w:pPr>
          </w:p>
        </w:tc>
        <w:tc>
          <w:tcPr>
            <w:tcW w:w="2010"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B12C28">
        <w:trPr>
          <w:trHeight w:val="179"/>
        </w:trPr>
        <w:tc>
          <w:tcPr>
            <w:tcW w:w="1110" w:type="pct"/>
            <w:vMerge/>
            <w:vAlign w:val="top"/>
          </w:tcPr>
          <w:p w14:paraId="6714BC51" w14:textId="77777777" w:rsidR="00795FD0" w:rsidRDefault="00795FD0" w:rsidP="00B12C28">
            <w:pPr>
              <w:spacing w:after="0" w:line="240" w:lineRule="auto"/>
              <w:rPr>
                <w:b/>
                <w:color w:val="000000" w:themeColor="text1"/>
                <w:szCs w:val="26"/>
              </w:rPr>
            </w:pPr>
          </w:p>
        </w:tc>
        <w:tc>
          <w:tcPr>
            <w:tcW w:w="2010" w:type="pct"/>
            <w:vAlign w:val="top"/>
          </w:tcPr>
          <w:p w14:paraId="2189539B" w14:textId="77777777" w:rsidR="00795FD0" w:rsidRDefault="00795FD0" w:rsidP="00B12C28">
            <w:pPr>
              <w:spacing w:after="0" w:line="240" w:lineRule="auto"/>
              <w:rPr>
                <w:iCs/>
                <w:color w:val="000000" w:themeColor="text1"/>
                <w:szCs w:val="26"/>
              </w:rPr>
            </w:pPr>
          </w:p>
        </w:tc>
        <w:tc>
          <w:tcPr>
            <w:tcW w:w="1880" w:type="pct"/>
            <w:vAlign w:val="top"/>
          </w:tcPr>
          <w:p w14:paraId="2C593588" w14:textId="48A78378" w:rsidR="00795FD0" w:rsidRPr="00A94C04" w:rsidRDefault="00795FD0"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795FD0" w14:paraId="73D2D921" w14:textId="77777777" w:rsidTr="00B12C28">
        <w:trPr>
          <w:trHeight w:val="70"/>
        </w:trPr>
        <w:tc>
          <w:tcPr>
            <w:tcW w:w="1110" w:type="pct"/>
            <w:vMerge/>
            <w:vAlign w:val="top"/>
          </w:tcPr>
          <w:p w14:paraId="194805EA" w14:textId="77777777" w:rsidR="00795FD0" w:rsidRDefault="00795FD0" w:rsidP="00B12C28">
            <w:pPr>
              <w:spacing w:after="0" w:line="240" w:lineRule="auto"/>
              <w:rPr>
                <w:b/>
                <w:color w:val="000000" w:themeColor="text1"/>
                <w:szCs w:val="26"/>
              </w:rPr>
            </w:pPr>
          </w:p>
        </w:tc>
        <w:tc>
          <w:tcPr>
            <w:tcW w:w="2010"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1880"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B12C28">
        <w:trPr>
          <w:trHeight w:val="70"/>
        </w:trPr>
        <w:tc>
          <w:tcPr>
            <w:tcW w:w="1110" w:type="pct"/>
            <w:vMerge/>
            <w:vAlign w:val="top"/>
          </w:tcPr>
          <w:p w14:paraId="7AE0C384" w14:textId="77777777" w:rsidR="00795FD0" w:rsidRDefault="00795FD0" w:rsidP="00B12C28">
            <w:pPr>
              <w:spacing w:after="0" w:line="240" w:lineRule="auto"/>
              <w:rPr>
                <w:b/>
                <w:color w:val="000000" w:themeColor="text1"/>
                <w:szCs w:val="26"/>
              </w:rPr>
            </w:pPr>
          </w:p>
        </w:tc>
        <w:tc>
          <w:tcPr>
            <w:tcW w:w="2010" w:type="pct"/>
            <w:vAlign w:val="top"/>
          </w:tcPr>
          <w:p w14:paraId="1BB99AF6" w14:textId="77777777" w:rsidR="00795FD0" w:rsidRDefault="00795FD0" w:rsidP="00B12C28">
            <w:pPr>
              <w:spacing w:after="0" w:line="240" w:lineRule="auto"/>
              <w:rPr>
                <w:iCs/>
                <w:color w:val="000000" w:themeColor="text1"/>
                <w:szCs w:val="26"/>
              </w:rPr>
            </w:pPr>
          </w:p>
        </w:tc>
        <w:tc>
          <w:tcPr>
            <w:tcW w:w="1880" w:type="pct"/>
            <w:vAlign w:val="top"/>
          </w:tcPr>
          <w:p w14:paraId="3A7A9A85" w14:textId="6E47CB8F"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p>
        </w:tc>
      </w:tr>
      <w:tr w:rsidR="00795FD0" w14:paraId="1DE84D69" w14:textId="77777777" w:rsidTr="006718D0">
        <w:trPr>
          <w:trHeight w:val="701"/>
        </w:trPr>
        <w:tc>
          <w:tcPr>
            <w:tcW w:w="1110" w:type="pct"/>
            <w:vMerge/>
            <w:vAlign w:val="top"/>
          </w:tcPr>
          <w:p w14:paraId="28B175EB" w14:textId="77777777" w:rsidR="00795FD0" w:rsidRDefault="00795FD0" w:rsidP="00B12C28">
            <w:pPr>
              <w:spacing w:after="0" w:line="240" w:lineRule="auto"/>
              <w:rPr>
                <w:b/>
                <w:color w:val="000000" w:themeColor="text1"/>
                <w:szCs w:val="26"/>
              </w:rPr>
            </w:pPr>
          </w:p>
        </w:tc>
        <w:tc>
          <w:tcPr>
            <w:tcW w:w="2010" w:type="pct"/>
            <w:vAlign w:val="top"/>
          </w:tcPr>
          <w:p w14:paraId="3B0589E5" w14:textId="55E57F65"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1606EA">
              <w:rPr>
                <w:iCs/>
                <w:color w:val="000000" w:themeColor="text1"/>
                <w:szCs w:val="26"/>
              </w:rPr>
              <w:t>nhập</w:t>
            </w:r>
            <w:r>
              <w:rPr>
                <w:iCs/>
                <w:color w:val="000000" w:themeColor="text1"/>
                <w:szCs w:val="26"/>
              </w:rPr>
              <w:t xml:space="preserve"> các thông tin của tài khoản</w:t>
            </w:r>
          </w:p>
        </w:tc>
        <w:tc>
          <w:tcPr>
            <w:tcW w:w="1880"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6718D0">
        <w:trPr>
          <w:trHeight w:val="70"/>
        </w:trPr>
        <w:tc>
          <w:tcPr>
            <w:tcW w:w="1110" w:type="pct"/>
            <w:vMerge/>
            <w:vAlign w:val="top"/>
          </w:tcPr>
          <w:p w14:paraId="73EE8025" w14:textId="77777777" w:rsidR="00795FD0" w:rsidRDefault="00795FD0" w:rsidP="00B12C28">
            <w:pPr>
              <w:spacing w:after="0" w:line="240" w:lineRule="auto"/>
              <w:rPr>
                <w:b/>
                <w:color w:val="000000" w:themeColor="text1"/>
                <w:szCs w:val="26"/>
              </w:rPr>
            </w:pPr>
          </w:p>
        </w:tc>
        <w:tc>
          <w:tcPr>
            <w:tcW w:w="2010"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1880"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B12C28">
        <w:trPr>
          <w:trHeight w:val="450"/>
        </w:trPr>
        <w:tc>
          <w:tcPr>
            <w:tcW w:w="1110" w:type="pct"/>
            <w:vMerge/>
            <w:vAlign w:val="top"/>
          </w:tcPr>
          <w:p w14:paraId="6669418B" w14:textId="77777777" w:rsidR="00795FD0" w:rsidRDefault="00795FD0" w:rsidP="00B12C28">
            <w:pPr>
              <w:spacing w:after="0" w:line="240" w:lineRule="auto"/>
              <w:rPr>
                <w:b/>
                <w:color w:val="000000" w:themeColor="text1"/>
                <w:szCs w:val="26"/>
              </w:rPr>
            </w:pPr>
          </w:p>
        </w:tc>
        <w:tc>
          <w:tcPr>
            <w:tcW w:w="2010" w:type="pct"/>
            <w:vAlign w:val="top"/>
          </w:tcPr>
          <w:p w14:paraId="6F0468EE" w14:textId="77777777" w:rsidR="00795FD0" w:rsidRDefault="00795FD0" w:rsidP="001F7C7C">
            <w:pPr>
              <w:spacing w:after="0" w:line="240" w:lineRule="auto"/>
              <w:rPr>
                <w:iCs/>
                <w:color w:val="000000" w:themeColor="text1"/>
                <w:szCs w:val="26"/>
              </w:rPr>
            </w:pPr>
          </w:p>
        </w:tc>
        <w:tc>
          <w:tcPr>
            <w:tcW w:w="1880" w:type="pct"/>
            <w:vAlign w:val="top"/>
          </w:tcPr>
          <w:p w14:paraId="173A60D5" w14:textId="5E7019F2"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p>
        </w:tc>
      </w:tr>
      <w:tr w:rsidR="000A3240" w14:paraId="4681ED4E" w14:textId="77777777" w:rsidTr="00F35CCF">
        <w:trPr>
          <w:trHeight w:val="70"/>
        </w:trPr>
        <w:tc>
          <w:tcPr>
            <w:tcW w:w="1110"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1880"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6065B2">
        <w:trPr>
          <w:trHeight w:val="359"/>
        </w:trPr>
        <w:tc>
          <w:tcPr>
            <w:tcW w:w="1110"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5F926FD8" w14:textId="77777777" w:rsidR="000A3240" w:rsidRDefault="000A3240" w:rsidP="00B12C28">
            <w:pPr>
              <w:spacing w:after="0" w:line="240" w:lineRule="auto"/>
              <w:rPr>
                <w:szCs w:val="26"/>
              </w:rPr>
            </w:pPr>
          </w:p>
        </w:tc>
        <w:tc>
          <w:tcPr>
            <w:tcW w:w="1880"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0A3240">
        <w:trPr>
          <w:trHeight w:val="1140"/>
        </w:trPr>
        <w:tc>
          <w:tcPr>
            <w:tcW w:w="1110"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79B47651" w14:textId="77777777" w:rsidR="000A3240" w:rsidRDefault="000A3240" w:rsidP="00B12C28">
            <w:pPr>
              <w:spacing w:after="0" w:line="240" w:lineRule="auto"/>
              <w:rPr>
                <w:szCs w:val="26"/>
              </w:rPr>
            </w:pPr>
          </w:p>
        </w:tc>
        <w:tc>
          <w:tcPr>
            <w:tcW w:w="1880"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6E0B17">
        <w:trPr>
          <w:trHeight w:val="58"/>
        </w:trPr>
        <w:tc>
          <w:tcPr>
            <w:tcW w:w="1110"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33E73073" w14:textId="77777777" w:rsidR="000A3240" w:rsidRDefault="000A3240" w:rsidP="00B12C28">
            <w:pPr>
              <w:spacing w:after="0" w:line="240" w:lineRule="auto"/>
              <w:rPr>
                <w:szCs w:val="26"/>
              </w:rPr>
            </w:pPr>
          </w:p>
        </w:tc>
        <w:tc>
          <w:tcPr>
            <w:tcW w:w="1880" w:type="pct"/>
            <w:vAlign w:val="top"/>
          </w:tcPr>
          <w:p w14:paraId="473A72BC" w14:textId="368D3FF4" w:rsidR="000A3240" w:rsidRDefault="000A3240" w:rsidP="000A3240">
            <w:pPr>
              <w:spacing w:after="0" w:line="240" w:lineRule="auto"/>
              <w:ind w:firstLine="0"/>
              <w:rPr>
                <w:szCs w:val="26"/>
              </w:rPr>
            </w:pPr>
            <w:r>
              <w:rPr>
                <w:szCs w:val="26"/>
              </w:rPr>
              <w:t xml:space="preserve">7.2 Quay lại giao diện thông </w:t>
            </w:r>
            <w:r>
              <w:rPr>
                <w:szCs w:val="26"/>
              </w:rPr>
              <w:lastRenderedPageBreak/>
              <w:t>tin của tài kh</w:t>
            </w:r>
            <w:r w:rsidR="006E0B17">
              <w:rPr>
                <w:szCs w:val="26"/>
              </w:rPr>
              <w:t>oản</w:t>
            </w:r>
            <w:r>
              <w:rPr>
                <w:szCs w:val="26"/>
              </w:rPr>
              <w:t xml:space="preserve"> ở bước 4</w:t>
            </w:r>
          </w:p>
        </w:tc>
      </w:tr>
      <w:tr w:rsidR="00C77F11" w14:paraId="131E4CFC" w14:textId="77777777" w:rsidTr="00B12C28">
        <w:trPr>
          <w:trHeight w:val="359"/>
        </w:trPr>
        <w:tc>
          <w:tcPr>
            <w:tcW w:w="1110"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30539F98" w14:textId="77777777" w:rsidR="00C77F11" w:rsidRDefault="00C77F11" w:rsidP="003016AA">
            <w:pPr>
              <w:pStyle w:val="InfoBlue"/>
              <w:keepNext/>
              <w:spacing w:before="0" w:line="240" w:lineRule="auto"/>
              <w:rPr>
                <w:rFonts w:ascii="Times New Roman" w:hAnsi="Times New Roman"/>
                <w:i w:val="0"/>
                <w:color w:val="000000" w:themeColor="text1"/>
                <w:sz w:val="26"/>
                <w:szCs w:val="26"/>
              </w:rPr>
            </w:pPr>
          </w:p>
        </w:tc>
      </w:tr>
    </w:tbl>
    <w:p w14:paraId="770FF58F" w14:textId="46B04672" w:rsidR="00F26C8D" w:rsidRPr="00F26C8D" w:rsidRDefault="00F26C8D" w:rsidP="00F26C8D">
      <w:r>
        <w:rPr>
          <w:noProof/>
        </w:rPr>
        <w:lastRenderedPageBreak/>
        <mc:AlternateContent>
          <mc:Choice Requires="wps">
            <w:drawing>
              <wp:anchor distT="0" distB="0" distL="114300" distR="114300" simplePos="0" relativeHeight="251573760" behindDoc="0" locked="0" layoutInCell="1" allowOverlap="1" wp14:anchorId="2C34953A" wp14:editId="04C332A2">
                <wp:simplePos x="0" y="0"/>
                <wp:positionH relativeFrom="column">
                  <wp:posOffset>587375</wp:posOffset>
                </wp:positionH>
                <wp:positionV relativeFrom="paragraph">
                  <wp:posOffset>6588760</wp:posOffset>
                </wp:positionV>
                <wp:extent cx="47244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5070BCAA" w14:textId="330C984B" w:rsidR="006C5689" w:rsidRPr="0038300B" w:rsidRDefault="006C5689" w:rsidP="0038300B">
                            <w:pPr>
                              <w:pStyle w:val="Caption"/>
                              <w:rPr>
                                <w:i/>
                                <w:iCs/>
                                <w:noProof/>
                                <w:szCs w:val="24"/>
                              </w:rPr>
                            </w:pPr>
                            <w:bookmarkStart w:id="43" w:name="_Toc39173300"/>
                            <w:r w:rsidRPr="0038300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38300B">
                              <w:rPr>
                                <w:i/>
                                <w:iCs/>
                              </w:rPr>
                              <w:t xml:space="preserve"> Mô hình Activity Usecase 05 – Cập nhật thông tin tài khoản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4953A" id="Text Box 19" o:spid="_x0000_s1033" type="#_x0000_t202" style="position:absolute;left:0;text-align:left;margin-left:46.25pt;margin-top:518.8pt;width:372pt;height:.0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eELwIAAGY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" stroked="f">
                <v:textbox style="mso-fit-shape-to-text:t" inset="0,0,0,0">
                  <w:txbxContent>
                    <w:p w14:paraId="5070BCAA" w14:textId="330C984B" w:rsidR="006C5689" w:rsidRPr="0038300B" w:rsidRDefault="006C5689" w:rsidP="0038300B">
                      <w:pPr>
                        <w:pStyle w:val="Caption"/>
                        <w:rPr>
                          <w:i/>
                          <w:iCs/>
                          <w:noProof/>
                          <w:szCs w:val="24"/>
                        </w:rPr>
                      </w:pPr>
                      <w:bookmarkStart w:id="44" w:name="_Toc39173300"/>
                      <w:r w:rsidRPr="0038300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38300B">
                        <w:rPr>
                          <w:i/>
                          <w:iCs/>
                        </w:rPr>
                        <w:t xml:space="preserve"> Mô hình Activity Usecase 05 – Cập nhật thông tin tài khoản</w:t>
                      </w:r>
                      <w:bookmarkEnd w:id="44"/>
                    </w:p>
                  </w:txbxContent>
                </v:textbox>
                <w10:wrap type="topAndBottom"/>
              </v:shape>
            </w:pict>
          </mc:Fallback>
        </mc:AlternateContent>
      </w:r>
      <w:r w:rsidRPr="00F26C8D">
        <w:rPr>
          <w:noProof/>
        </w:rPr>
        <w:drawing>
          <wp:anchor distT="0" distB="0" distL="114300" distR="114300" simplePos="0" relativeHeight="251660800" behindDoc="0" locked="0" layoutInCell="1" allowOverlap="1" wp14:anchorId="733520A9" wp14:editId="4F7A1A83">
            <wp:simplePos x="0" y="0"/>
            <wp:positionH relativeFrom="column">
              <wp:posOffset>-3175</wp:posOffset>
            </wp:positionH>
            <wp:positionV relativeFrom="paragraph">
              <wp:posOffset>-196850</wp:posOffset>
            </wp:positionV>
            <wp:extent cx="5580380" cy="6681470"/>
            <wp:effectExtent l="0" t="0" r="1270" b="508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6681470"/>
                    </a:xfrm>
                    <a:prstGeom prst="rect">
                      <a:avLst/>
                    </a:prstGeom>
                    <a:noFill/>
                    <a:ln>
                      <a:noFill/>
                    </a:ln>
                  </pic:spPr>
                </pic:pic>
              </a:graphicData>
            </a:graphic>
          </wp:anchor>
        </w:drawing>
      </w:r>
    </w:p>
    <w:p w14:paraId="07DF2D3D" w14:textId="4BB796C4" w:rsidR="00115E79" w:rsidRPr="00115E79" w:rsidRDefault="00DB2A63" w:rsidP="00115E79">
      <w:r w:rsidRPr="00DB2A63">
        <w:rPr>
          <w:noProof/>
        </w:rPr>
        <w:lastRenderedPageBreak/>
        <w:drawing>
          <wp:anchor distT="0" distB="0" distL="114300" distR="114300" simplePos="0" relativeHeight="251666944" behindDoc="0" locked="0" layoutInCell="1" allowOverlap="1" wp14:anchorId="376AC066" wp14:editId="1A57ED22">
            <wp:simplePos x="0" y="0"/>
            <wp:positionH relativeFrom="column">
              <wp:posOffset>-3175</wp:posOffset>
            </wp:positionH>
            <wp:positionV relativeFrom="paragraph">
              <wp:posOffset>-101600</wp:posOffset>
            </wp:positionV>
            <wp:extent cx="5580380" cy="595503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5955030"/>
                    </a:xfrm>
                    <a:prstGeom prst="rect">
                      <a:avLst/>
                    </a:prstGeom>
                    <a:noFill/>
                    <a:ln>
                      <a:noFill/>
                    </a:ln>
                  </pic:spPr>
                </pic:pic>
              </a:graphicData>
            </a:graphic>
          </wp:anchor>
        </w:drawing>
      </w:r>
    </w:p>
    <w:p w14:paraId="76B37DEA" w14:textId="3AA77C11" w:rsidR="0029720F" w:rsidRDefault="0029720F" w:rsidP="0029720F">
      <w:pPr>
        <w:pStyle w:val="Heading4"/>
        <w:rPr>
          <w:i/>
          <w:iCs/>
        </w:rPr>
      </w:pPr>
      <w:r w:rsidRPr="00244035">
        <w:rPr>
          <w:i/>
          <w:iCs/>
          <w:lang w:val="vi-VN"/>
        </w:rPr>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3F0EE0D2" w14:textId="77777777" w:rsidTr="00F034CC">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F034CC">
        <w:tc>
          <w:tcPr>
            <w:tcW w:w="1110"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F034CC">
        <w:tc>
          <w:tcPr>
            <w:tcW w:w="1110"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F034CC">
        <w:tc>
          <w:tcPr>
            <w:tcW w:w="1110"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F034CC">
        <w:tc>
          <w:tcPr>
            <w:tcW w:w="1110"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F034CC">
        <w:trPr>
          <w:trHeight w:val="330"/>
        </w:trPr>
        <w:tc>
          <w:tcPr>
            <w:tcW w:w="1110"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chính</w:t>
            </w:r>
          </w:p>
        </w:tc>
        <w:tc>
          <w:tcPr>
            <w:tcW w:w="2010"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F034CC">
        <w:trPr>
          <w:trHeight w:val="375"/>
        </w:trPr>
        <w:tc>
          <w:tcPr>
            <w:tcW w:w="1110" w:type="pct"/>
            <w:vMerge/>
            <w:vAlign w:val="top"/>
          </w:tcPr>
          <w:p w14:paraId="0B11B8E7" w14:textId="77777777" w:rsidR="00272FED" w:rsidRDefault="00272FED" w:rsidP="00F034CC">
            <w:pPr>
              <w:spacing w:after="0" w:line="240" w:lineRule="auto"/>
              <w:rPr>
                <w:b/>
                <w:color w:val="000000" w:themeColor="text1"/>
                <w:szCs w:val="26"/>
              </w:rPr>
            </w:pPr>
          </w:p>
        </w:tc>
        <w:tc>
          <w:tcPr>
            <w:tcW w:w="2010"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F034CC">
        <w:tc>
          <w:tcPr>
            <w:tcW w:w="1110"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F2278D9" w14:textId="77777777" w:rsidR="00272FED" w:rsidRDefault="00272FED" w:rsidP="00F034CC">
            <w:pPr>
              <w:spacing w:after="0" w:line="240" w:lineRule="auto"/>
              <w:ind w:firstLine="0"/>
              <w:rPr>
                <w:szCs w:val="26"/>
                <w:lang w:val="vi-VN"/>
              </w:rPr>
            </w:pPr>
          </w:p>
        </w:tc>
        <w:tc>
          <w:tcPr>
            <w:tcW w:w="1880" w:type="pct"/>
            <w:vAlign w:val="top"/>
          </w:tcPr>
          <w:p w14:paraId="0882F015" w14:textId="77777777" w:rsidR="00272FED" w:rsidRPr="00795438" w:rsidRDefault="00272FED" w:rsidP="00F034CC">
            <w:pPr>
              <w:spacing w:after="0" w:line="240" w:lineRule="auto"/>
              <w:ind w:firstLine="0"/>
              <w:rPr>
                <w:szCs w:val="26"/>
              </w:rPr>
            </w:pPr>
            <w:r>
              <w:rPr>
                <w:szCs w:val="26"/>
              </w:rPr>
              <w:t>2. Hệ thống hiển thị giao diện quản lý tài khoản</w:t>
            </w:r>
          </w:p>
        </w:tc>
      </w:tr>
      <w:tr w:rsidR="00272FED" w14:paraId="5D81A279" w14:textId="77777777" w:rsidTr="00F034CC">
        <w:tc>
          <w:tcPr>
            <w:tcW w:w="1110"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1880"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F034CC">
        <w:tc>
          <w:tcPr>
            <w:tcW w:w="1110"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6A0C49" w14:textId="77777777" w:rsidR="00272FED" w:rsidRDefault="00272FED" w:rsidP="00F034CC">
            <w:pPr>
              <w:spacing w:after="0" w:line="240" w:lineRule="auto"/>
              <w:ind w:firstLine="0"/>
              <w:rPr>
                <w:szCs w:val="26"/>
              </w:rPr>
            </w:pPr>
          </w:p>
        </w:tc>
        <w:tc>
          <w:tcPr>
            <w:tcW w:w="1880" w:type="pct"/>
            <w:vAlign w:val="top"/>
          </w:tcPr>
          <w:p w14:paraId="7E660862" w14:textId="77777777" w:rsidR="00272FED" w:rsidRDefault="00272FED" w:rsidP="00F034CC">
            <w:pPr>
              <w:spacing w:after="0" w:line="240" w:lineRule="auto"/>
              <w:ind w:firstLine="0"/>
              <w:rPr>
                <w:szCs w:val="26"/>
              </w:rPr>
            </w:pPr>
            <w:r>
              <w:rPr>
                <w:szCs w:val="26"/>
              </w:rPr>
              <w:t>4. Hệ thống hiển thị giao diện đổi mật khẩu</w:t>
            </w:r>
          </w:p>
        </w:tc>
      </w:tr>
      <w:tr w:rsidR="00272FED" w14:paraId="3B711E02" w14:textId="77777777" w:rsidTr="00F034CC">
        <w:tc>
          <w:tcPr>
            <w:tcW w:w="1110"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1880"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F034CC">
        <w:tc>
          <w:tcPr>
            <w:tcW w:w="1110"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1880"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F034CC">
        <w:tc>
          <w:tcPr>
            <w:tcW w:w="1110"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FE6DC" w14:textId="77777777" w:rsidR="00272FED" w:rsidRDefault="00272FED" w:rsidP="00F034CC">
            <w:pPr>
              <w:spacing w:after="0" w:line="240" w:lineRule="auto"/>
              <w:ind w:firstLine="0"/>
              <w:rPr>
                <w:szCs w:val="26"/>
              </w:rPr>
            </w:pPr>
          </w:p>
        </w:tc>
        <w:tc>
          <w:tcPr>
            <w:tcW w:w="1880" w:type="pct"/>
            <w:vAlign w:val="top"/>
          </w:tcPr>
          <w:p w14:paraId="1618683A" w14:textId="4A3D31E3"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p>
        </w:tc>
      </w:tr>
      <w:tr w:rsidR="00272FED" w14:paraId="6E6A7B22" w14:textId="77777777" w:rsidTr="00F034CC">
        <w:tc>
          <w:tcPr>
            <w:tcW w:w="1110"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1880"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F034CC">
        <w:tc>
          <w:tcPr>
            <w:tcW w:w="1110"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04D2B56" w14:textId="77777777" w:rsidR="00272FED" w:rsidRDefault="00272FED" w:rsidP="00F034CC">
            <w:pPr>
              <w:spacing w:after="0" w:line="240" w:lineRule="auto"/>
              <w:ind w:firstLine="0"/>
              <w:rPr>
                <w:szCs w:val="26"/>
              </w:rPr>
            </w:pPr>
          </w:p>
        </w:tc>
        <w:tc>
          <w:tcPr>
            <w:tcW w:w="1880"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13AAA">
        <w:trPr>
          <w:trHeight w:val="982"/>
        </w:trPr>
        <w:tc>
          <w:tcPr>
            <w:tcW w:w="1110"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2010" w:type="pct"/>
            <w:vAlign w:val="top"/>
          </w:tcPr>
          <w:p w14:paraId="1603FF5E" w14:textId="77777777" w:rsidR="00713AAA" w:rsidRDefault="00713AAA" w:rsidP="00F034CC">
            <w:pPr>
              <w:spacing w:after="0" w:line="240" w:lineRule="auto"/>
              <w:ind w:firstLine="0"/>
              <w:rPr>
                <w:szCs w:val="26"/>
                <w:lang w:val="vi-VN"/>
              </w:rPr>
            </w:pPr>
          </w:p>
        </w:tc>
        <w:tc>
          <w:tcPr>
            <w:tcW w:w="1880"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F034CC">
        <w:trPr>
          <w:trHeight w:val="359"/>
        </w:trPr>
        <w:tc>
          <w:tcPr>
            <w:tcW w:w="1110"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8EED1CD"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464F6521" w14:textId="77777777" w:rsidR="00272FED" w:rsidRPr="00272FED" w:rsidRDefault="00272FED" w:rsidP="00272FED"/>
    <w:p w14:paraId="5DC24A32" w14:textId="46BC8D5D" w:rsidR="00F26C8D" w:rsidRPr="00F26C8D" w:rsidRDefault="00F26C8D" w:rsidP="00F26C8D"/>
    <w:p w14:paraId="4C64D1DF" w14:textId="1C240985" w:rsidR="00BF2CA2" w:rsidRPr="006F0CC2" w:rsidRDefault="006F0CC2" w:rsidP="006F0CC2">
      <w:pPr>
        <w:pStyle w:val="Heading4"/>
        <w:rPr>
          <w:i/>
          <w:iCs/>
        </w:rPr>
      </w:pPr>
      <w:r w:rsidRPr="006F0CC2">
        <w:rPr>
          <w:i/>
          <w:iCs/>
        </w:rPr>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6C4EF590"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 xml:space="preserve">chọn chức năng </w:t>
            </w:r>
            <w:r>
              <w:rPr>
                <w:iCs/>
                <w:color w:val="000000" w:themeColor="text1"/>
                <w:szCs w:val="26"/>
              </w:rPr>
              <w:lastRenderedPageBreak/>
              <w:t>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11E0B5DF" w:rsidR="00D03E0F" w:rsidRPr="00A94C04" w:rsidRDefault="00D03E0F" w:rsidP="00A11FB6">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2F9AF928"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A11FB6">
            <w:pPr>
              <w:pStyle w:val="InfoBlue"/>
              <w:keepNext/>
              <w:spacing w:before="0" w:line="240" w:lineRule="auto"/>
              <w:rPr>
                <w:rFonts w:ascii="Times New Roman" w:hAnsi="Times New Roman"/>
                <w:i w:val="0"/>
                <w:color w:val="000000" w:themeColor="text1"/>
                <w:sz w:val="26"/>
                <w:szCs w:val="26"/>
              </w:rPr>
            </w:pPr>
          </w:p>
        </w:tc>
      </w:tr>
    </w:tbl>
    <w:p w14:paraId="3041989D" w14:textId="7BCE0928" w:rsidR="00BF2CA2" w:rsidRPr="00BF2CA2" w:rsidRDefault="00BF2CA2" w:rsidP="00BF2CA2"/>
    <w:p w14:paraId="18BE5666" w14:textId="58812DDF" w:rsidR="0029720F" w:rsidRDefault="0029720F" w:rsidP="0029720F">
      <w:pPr>
        <w:pStyle w:val="Heading4"/>
        <w:rPr>
          <w:i/>
          <w:iCs/>
        </w:rPr>
      </w:pPr>
      <w:r w:rsidRPr="00244035">
        <w:rPr>
          <w:i/>
          <w:iCs/>
          <w:lang w:val="vi-VN"/>
        </w:rPr>
        <w:t>Usecase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76D2ACDB" w:rsidR="002D7BD9" w:rsidRPr="00A94C04" w:rsidRDefault="002D7BD9" w:rsidP="008124E9">
            <w:pPr>
              <w:spacing w:after="0" w:line="240" w:lineRule="auto"/>
              <w:ind w:firstLine="0"/>
              <w:rPr>
                <w:color w:val="000000" w:themeColor="text1"/>
                <w:szCs w:val="26"/>
              </w:rPr>
            </w:pPr>
            <w:r>
              <w:rPr>
                <w:color w:val="000000" w:themeColor="text1"/>
                <w:szCs w:val="26"/>
              </w:rPr>
              <w:t>2. Hệ thống hiển thị 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0091CBBB"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410F4CF2"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nhập vào các thông tin cần thiết của ví</w:t>
            </w:r>
            <w:r w:rsidR="00E45373">
              <w:rPr>
                <w:iCs/>
                <w:color w:val="000000" w:themeColor="text1"/>
                <w:szCs w:val="26"/>
              </w:rPr>
              <w:t xml:space="preserve"> (tên ví, mô tả, số tiền</w:t>
            </w:r>
            <w:r w:rsidR="007B7942">
              <w:rPr>
                <w:iCs/>
                <w:color w:val="000000" w:themeColor="text1"/>
                <w:szCs w:val="26"/>
              </w:rPr>
              <w:t xml:space="preserve"> ban đầu</w:t>
            </w:r>
            <w:r w:rsidR="00E45373">
              <w:rPr>
                <w:iCs/>
                <w:color w:val="000000" w:themeColor="text1"/>
                <w:szCs w:val="26"/>
              </w:rPr>
              <w:t>)</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23A83174" w:rsidR="002D7BD9" w:rsidRDefault="00E074FB" w:rsidP="002D7BD9">
            <w:pPr>
              <w:spacing w:after="0" w:line="240" w:lineRule="auto"/>
              <w:ind w:firstLine="0"/>
              <w:rPr>
                <w:color w:val="000000" w:themeColor="text1"/>
                <w:szCs w:val="26"/>
              </w:rPr>
            </w:pPr>
            <w:r>
              <w:rPr>
                <w:color w:val="000000" w:themeColor="text1"/>
                <w:szCs w:val="26"/>
              </w:rPr>
              <w:t>7</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lastRenderedPageBreak/>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5E5A65C3" w:rsidR="007B7942" w:rsidRDefault="007B7942" w:rsidP="00320B80">
            <w:pPr>
              <w:spacing w:after="0" w:line="240" w:lineRule="auto"/>
              <w:ind w:firstLine="0"/>
              <w:rPr>
                <w:szCs w:val="26"/>
              </w:rPr>
            </w:pPr>
            <w:r>
              <w:rPr>
                <w:szCs w:val="26"/>
              </w:rPr>
              <w:t>7.1 Hệ thống kiểm tra dữ liệu nhập và nếu tên ví không hợp lệ, thông báo “Tên ví này đã tồn tại”</w:t>
            </w:r>
          </w:p>
        </w:tc>
      </w:tr>
      <w:tr w:rsidR="004036EB" w14:paraId="313684B1" w14:textId="77777777" w:rsidTr="008124E9">
        <w:trPr>
          <w:trHeight w:val="359"/>
        </w:trPr>
        <w:tc>
          <w:tcPr>
            <w:tcW w:w="1110" w:type="pct"/>
            <w:vAlign w:val="top"/>
          </w:tcPr>
          <w:p w14:paraId="2C0A4ADE" w14:textId="4D146213"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1E6E045" w14:textId="42BD50B3" w:rsidR="004036EB" w:rsidRDefault="004B2338" w:rsidP="004B233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số hiện có đã đạt số lượng tối đa là 5, tại bước 6, khi sinh viên nhấn nút “Lưu” sẽ thông báo “Số ví đã đạt tối đa”</w:t>
            </w:r>
          </w:p>
        </w:tc>
      </w:tr>
    </w:tbl>
    <w:p w14:paraId="0021C3FF" w14:textId="701FB7FB" w:rsidR="00E51E24" w:rsidRDefault="00E51E24" w:rsidP="00E51E24"/>
    <w:p w14:paraId="442F24AF" w14:textId="25A25052" w:rsidR="00BF2CA2" w:rsidRDefault="00F26C8D" w:rsidP="00E51E24">
      <w:r w:rsidRPr="00F26C8D">
        <w:rPr>
          <w:noProof/>
        </w:rPr>
        <w:lastRenderedPageBreak/>
        <w:drawing>
          <wp:anchor distT="0" distB="0" distL="114300" distR="114300" simplePos="0" relativeHeight="251677184" behindDoc="0" locked="0" layoutInCell="1" allowOverlap="1" wp14:anchorId="39B8A2E2" wp14:editId="3A30E727">
            <wp:simplePos x="0" y="0"/>
            <wp:positionH relativeFrom="column">
              <wp:posOffset>-3175</wp:posOffset>
            </wp:positionH>
            <wp:positionV relativeFrom="paragraph">
              <wp:posOffset>-130175</wp:posOffset>
            </wp:positionV>
            <wp:extent cx="5580380" cy="5843270"/>
            <wp:effectExtent l="0" t="0" r="1270" b="50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5843270"/>
                    </a:xfrm>
                    <a:prstGeom prst="rect">
                      <a:avLst/>
                    </a:prstGeom>
                    <a:noFill/>
                    <a:ln>
                      <a:noFill/>
                    </a:ln>
                  </pic:spPr>
                </pic:pic>
              </a:graphicData>
            </a:graphic>
          </wp:anchor>
        </w:drawing>
      </w:r>
      <w:r w:rsidR="00BF2CA2">
        <w:rPr>
          <w:noProof/>
        </w:rPr>
        <mc:AlternateContent>
          <mc:Choice Requires="wps">
            <w:drawing>
              <wp:anchor distT="0" distB="0" distL="114300" distR="114300" simplePos="0" relativeHeight="251579904" behindDoc="0" locked="0" layoutInCell="1" allowOverlap="1" wp14:anchorId="67DE3E1F" wp14:editId="012086AF">
                <wp:simplePos x="0" y="0"/>
                <wp:positionH relativeFrom="column">
                  <wp:posOffset>-216535</wp:posOffset>
                </wp:positionH>
                <wp:positionV relativeFrom="paragraph">
                  <wp:posOffset>6465570</wp:posOffset>
                </wp:positionV>
                <wp:extent cx="5181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32A85BB9" w14:textId="6944270D" w:rsidR="006C5689" w:rsidRPr="00EF37AF" w:rsidRDefault="006C5689" w:rsidP="00EF37AF">
                            <w:pPr>
                              <w:pStyle w:val="Caption"/>
                              <w:rPr>
                                <w:i/>
                                <w:iCs/>
                                <w:noProof/>
                                <w:szCs w:val="24"/>
                              </w:rPr>
                            </w:pPr>
                            <w:bookmarkStart w:id="45" w:name="_Toc39173301"/>
                            <w:r w:rsidRPr="00EF37A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EF37AF">
                              <w:rPr>
                                <w:i/>
                                <w:iCs/>
                              </w:rPr>
                              <w:t xml:space="preserve"> Mô hình Activity Usecase 07 – Tạo ví</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E3E1F" id="Text Box 21" o:spid="_x0000_s1034" type="#_x0000_t202" style="position:absolute;left:0;text-align:left;margin-left:-17.05pt;margin-top:509.1pt;width:408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7ALgIAAGY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" stroked="f">
                <v:textbox style="mso-fit-shape-to-text:t" inset="0,0,0,0">
                  <w:txbxContent>
                    <w:p w14:paraId="32A85BB9" w14:textId="6944270D" w:rsidR="006C5689" w:rsidRPr="00EF37AF" w:rsidRDefault="006C5689" w:rsidP="00EF37AF">
                      <w:pPr>
                        <w:pStyle w:val="Caption"/>
                        <w:rPr>
                          <w:i/>
                          <w:iCs/>
                          <w:noProof/>
                          <w:szCs w:val="24"/>
                        </w:rPr>
                      </w:pPr>
                      <w:bookmarkStart w:id="46" w:name="_Toc39173301"/>
                      <w:r w:rsidRPr="00EF37A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EF37AF">
                        <w:rPr>
                          <w:i/>
                          <w:iCs/>
                        </w:rPr>
                        <w:t xml:space="preserve"> Mô hình Activity Usecase 07 – Tạo ví</w:t>
                      </w:r>
                      <w:bookmarkEnd w:id="46"/>
                    </w:p>
                  </w:txbxContent>
                </v:textbox>
                <w10:wrap type="topAndBottom"/>
              </v:shape>
            </w:pict>
          </mc:Fallback>
        </mc:AlternateContent>
      </w:r>
    </w:p>
    <w:p w14:paraId="7867374A" w14:textId="2368DD83" w:rsidR="00BF2CA2" w:rsidRDefault="00BF2CA2" w:rsidP="00E51E24">
      <w:r w:rsidRPr="00BF2CA2">
        <w:rPr>
          <w:noProof/>
        </w:rPr>
        <w:lastRenderedPageBreak/>
        <w:drawing>
          <wp:anchor distT="0" distB="0" distL="114300" distR="114300" simplePos="0" relativeHeight="251598336" behindDoc="0" locked="0" layoutInCell="1" allowOverlap="1" wp14:anchorId="75476D62" wp14:editId="57DB8DF0">
            <wp:simplePos x="0" y="0"/>
            <wp:positionH relativeFrom="column">
              <wp:posOffset>-3175</wp:posOffset>
            </wp:positionH>
            <wp:positionV relativeFrom="paragraph">
              <wp:posOffset>-111125</wp:posOffset>
            </wp:positionV>
            <wp:extent cx="5580380" cy="5683885"/>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683885"/>
                    </a:xfrm>
                    <a:prstGeom prst="rect">
                      <a:avLst/>
                    </a:prstGeom>
                    <a:noFill/>
                    <a:ln>
                      <a:noFill/>
                    </a:ln>
                  </pic:spPr>
                </pic:pic>
              </a:graphicData>
            </a:graphic>
          </wp:anchor>
        </w:drawing>
      </w:r>
    </w:p>
    <w:p w14:paraId="0ED0F234" w14:textId="4FCB2F2B" w:rsidR="00E51E24" w:rsidRPr="00E51E24" w:rsidRDefault="00E51E24" w:rsidP="00E51E24"/>
    <w:p w14:paraId="42E080E2" w14:textId="76EE22F9" w:rsidR="0029720F" w:rsidRDefault="0029720F" w:rsidP="0029720F">
      <w:pPr>
        <w:pStyle w:val="Heading4"/>
        <w:rPr>
          <w:i/>
          <w:iCs/>
        </w:rPr>
      </w:pPr>
      <w:r w:rsidRPr="00244035">
        <w:rPr>
          <w:i/>
          <w:iCs/>
          <w:lang w:val="vi-VN"/>
        </w:rPr>
        <w:t>Usecase UC</w:t>
      </w:r>
      <w:r w:rsidR="00DC3042">
        <w:rPr>
          <w:i/>
          <w:iCs/>
        </w:rPr>
        <w:t>10</w:t>
      </w:r>
      <w:r w:rsidR="00CA2025">
        <w:rPr>
          <w:i/>
          <w:iCs/>
        </w:rPr>
        <w:t xml:space="preserve"> – </w:t>
      </w:r>
      <w:r w:rsidR="0032770E">
        <w:rPr>
          <w:i/>
          <w:iCs/>
        </w:rPr>
        <w:t>Cập nhật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5A22AB7F" w14:textId="77777777" w:rsidTr="00B12C28">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B12C28">
        <w:tc>
          <w:tcPr>
            <w:tcW w:w="1110"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890"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B12C28">
        <w:tc>
          <w:tcPr>
            <w:tcW w:w="1110"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B12C28">
        <w:tc>
          <w:tcPr>
            <w:tcW w:w="1110"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B12C28">
        <w:tc>
          <w:tcPr>
            <w:tcW w:w="1110"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Điều kiện sau</w:t>
            </w:r>
          </w:p>
        </w:tc>
        <w:tc>
          <w:tcPr>
            <w:tcW w:w="3890"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B12C28">
        <w:trPr>
          <w:trHeight w:val="330"/>
        </w:trPr>
        <w:tc>
          <w:tcPr>
            <w:tcW w:w="1110"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B12C28">
        <w:trPr>
          <w:trHeight w:val="71"/>
        </w:trPr>
        <w:tc>
          <w:tcPr>
            <w:tcW w:w="1110" w:type="pct"/>
            <w:vMerge/>
            <w:vAlign w:val="top"/>
          </w:tcPr>
          <w:p w14:paraId="0E4DCB90" w14:textId="77777777" w:rsidR="009D0E4C" w:rsidRDefault="009D0E4C" w:rsidP="009D0F45">
            <w:pPr>
              <w:spacing w:after="0" w:line="240" w:lineRule="auto"/>
              <w:rPr>
                <w:b/>
                <w:color w:val="000000" w:themeColor="text1"/>
                <w:szCs w:val="26"/>
              </w:rPr>
            </w:pPr>
          </w:p>
        </w:tc>
        <w:tc>
          <w:tcPr>
            <w:tcW w:w="2010"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1880"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B12C28">
        <w:trPr>
          <w:trHeight w:val="179"/>
        </w:trPr>
        <w:tc>
          <w:tcPr>
            <w:tcW w:w="1110" w:type="pct"/>
            <w:vMerge/>
            <w:vAlign w:val="top"/>
          </w:tcPr>
          <w:p w14:paraId="72EEEB13" w14:textId="77777777" w:rsidR="009D0E4C" w:rsidRDefault="009D0E4C" w:rsidP="009D0F45">
            <w:pPr>
              <w:spacing w:after="0" w:line="240" w:lineRule="auto"/>
              <w:rPr>
                <w:b/>
                <w:color w:val="000000" w:themeColor="text1"/>
                <w:szCs w:val="26"/>
              </w:rPr>
            </w:pPr>
          </w:p>
        </w:tc>
        <w:tc>
          <w:tcPr>
            <w:tcW w:w="2010" w:type="pct"/>
            <w:vAlign w:val="top"/>
          </w:tcPr>
          <w:p w14:paraId="52BD1AE2" w14:textId="77777777" w:rsidR="009D0E4C" w:rsidRDefault="009D0E4C" w:rsidP="009D0F45">
            <w:pPr>
              <w:spacing w:after="0" w:line="240" w:lineRule="auto"/>
              <w:rPr>
                <w:iCs/>
                <w:color w:val="000000" w:themeColor="text1"/>
                <w:szCs w:val="26"/>
              </w:rPr>
            </w:pPr>
          </w:p>
        </w:tc>
        <w:tc>
          <w:tcPr>
            <w:tcW w:w="1880" w:type="pct"/>
            <w:vAlign w:val="top"/>
          </w:tcPr>
          <w:p w14:paraId="3BBD27FE" w14:textId="794422C0" w:rsidR="009D0E4C" w:rsidRPr="00A94C04" w:rsidRDefault="009D0E4C" w:rsidP="009D0F45">
            <w:pPr>
              <w:spacing w:after="0" w:line="240" w:lineRule="auto"/>
              <w:ind w:firstLine="0"/>
              <w:rPr>
                <w:color w:val="000000" w:themeColor="text1"/>
                <w:szCs w:val="26"/>
              </w:rPr>
            </w:pPr>
            <w:r>
              <w:rPr>
                <w:color w:val="000000" w:themeColor="text1"/>
                <w:szCs w:val="26"/>
              </w:rPr>
              <w:t>2. Hệ thống hiển thị giao diện</w:t>
            </w:r>
            <w:r w:rsidR="00E740B7">
              <w:rPr>
                <w:color w:val="000000" w:themeColor="text1"/>
                <w:szCs w:val="26"/>
              </w:rPr>
              <w:t xml:space="preserve"> </w:t>
            </w:r>
            <w:r>
              <w:rPr>
                <w:color w:val="000000" w:themeColor="text1"/>
                <w:szCs w:val="26"/>
              </w:rPr>
              <w:t>quản lý ví</w:t>
            </w:r>
          </w:p>
        </w:tc>
      </w:tr>
      <w:tr w:rsidR="009D0E4C" w14:paraId="6EB3F98C" w14:textId="77777777" w:rsidTr="00B12C28">
        <w:trPr>
          <w:trHeight w:val="70"/>
        </w:trPr>
        <w:tc>
          <w:tcPr>
            <w:tcW w:w="1110" w:type="pct"/>
            <w:vMerge/>
            <w:vAlign w:val="top"/>
          </w:tcPr>
          <w:p w14:paraId="31F9A6F1" w14:textId="77777777" w:rsidR="009D0E4C" w:rsidRDefault="009D0E4C" w:rsidP="009D0F45">
            <w:pPr>
              <w:spacing w:after="0" w:line="240" w:lineRule="auto"/>
              <w:rPr>
                <w:b/>
                <w:color w:val="000000" w:themeColor="text1"/>
                <w:szCs w:val="26"/>
              </w:rPr>
            </w:pPr>
          </w:p>
        </w:tc>
        <w:tc>
          <w:tcPr>
            <w:tcW w:w="2010"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1880"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B12C28">
        <w:trPr>
          <w:trHeight w:val="70"/>
        </w:trPr>
        <w:tc>
          <w:tcPr>
            <w:tcW w:w="1110" w:type="pct"/>
            <w:vMerge/>
            <w:vAlign w:val="top"/>
          </w:tcPr>
          <w:p w14:paraId="5C1E2BB3" w14:textId="77777777" w:rsidR="00123CCC" w:rsidRDefault="00123CCC" w:rsidP="009D0F45">
            <w:pPr>
              <w:spacing w:after="0" w:line="240" w:lineRule="auto"/>
              <w:rPr>
                <w:b/>
                <w:color w:val="000000" w:themeColor="text1"/>
                <w:szCs w:val="26"/>
              </w:rPr>
            </w:pPr>
          </w:p>
        </w:tc>
        <w:tc>
          <w:tcPr>
            <w:tcW w:w="2010"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1880" w:type="pct"/>
            <w:vAlign w:val="top"/>
          </w:tcPr>
          <w:p w14:paraId="0DD5AF8F" w14:textId="26FE0A42" w:rsidR="00123CCC" w:rsidRDefault="00123CCC" w:rsidP="00123CCC">
            <w:pPr>
              <w:spacing w:after="0" w:line="240" w:lineRule="auto"/>
              <w:ind w:firstLine="0"/>
              <w:rPr>
                <w:color w:val="000000" w:themeColor="text1"/>
                <w:szCs w:val="26"/>
              </w:rPr>
            </w:pPr>
            <w:r>
              <w:rPr>
                <w:color w:val="000000" w:themeColor="text1"/>
                <w:szCs w:val="26"/>
              </w:rPr>
              <w:t>4. Hệ thống hiển thị các nút chức năng</w:t>
            </w:r>
          </w:p>
        </w:tc>
      </w:tr>
      <w:tr w:rsidR="00123CCC" w14:paraId="0FD9D319" w14:textId="77777777" w:rsidTr="00B12C28">
        <w:trPr>
          <w:trHeight w:val="70"/>
        </w:trPr>
        <w:tc>
          <w:tcPr>
            <w:tcW w:w="1110" w:type="pct"/>
            <w:vMerge/>
            <w:vAlign w:val="top"/>
          </w:tcPr>
          <w:p w14:paraId="2865F3F0" w14:textId="77777777" w:rsidR="00123CCC" w:rsidRDefault="00123CCC" w:rsidP="009D0F45">
            <w:pPr>
              <w:spacing w:after="0" w:line="240" w:lineRule="auto"/>
              <w:rPr>
                <w:b/>
                <w:color w:val="000000" w:themeColor="text1"/>
                <w:szCs w:val="26"/>
              </w:rPr>
            </w:pPr>
          </w:p>
        </w:tc>
        <w:tc>
          <w:tcPr>
            <w:tcW w:w="2010" w:type="pct"/>
            <w:vAlign w:val="top"/>
          </w:tcPr>
          <w:p w14:paraId="6A4C07C4" w14:textId="4A4A91D2"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Pr>
                <w:iCs/>
                <w:color w:val="000000" w:themeColor="text1"/>
                <w:szCs w:val="26"/>
              </w:rPr>
              <w:t>nhấn nút “Cập nhật”</w:t>
            </w:r>
          </w:p>
        </w:tc>
        <w:tc>
          <w:tcPr>
            <w:tcW w:w="1880"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C85093">
        <w:trPr>
          <w:trHeight w:val="296"/>
        </w:trPr>
        <w:tc>
          <w:tcPr>
            <w:tcW w:w="1110" w:type="pct"/>
            <w:vMerge/>
            <w:vAlign w:val="top"/>
          </w:tcPr>
          <w:p w14:paraId="26F39F5F" w14:textId="77777777" w:rsidR="009D0E4C" w:rsidRDefault="009D0E4C" w:rsidP="009D0F45">
            <w:pPr>
              <w:spacing w:after="0" w:line="240" w:lineRule="auto"/>
              <w:rPr>
                <w:b/>
                <w:color w:val="000000" w:themeColor="text1"/>
                <w:szCs w:val="26"/>
              </w:rPr>
            </w:pPr>
          </w:p>
        </w:tc>
        <w:tc>
          <w:tcPr>
            <w:tcW w:w="2010" w:type="pct"/>
            <w:vAlign w:val="top"/>
          </w:tcPr>
          <w:p w14:paraId="6B35D17B" w14:textId="77777777" w:rsidR="009D0E4C" w:rsidRDefault="009D0E4C" w:rsidP="003F6796">
            <w:pPr>
              <w:spacing w:after="0" w:line="240" w:lineRule="auto"/>
              <w:ind w:firstLine="0"/>
              <w:rPr>
                <w:iCs/>
                <w:color w:val="000000" w:themeColor="text1"/>
                <w:szCs w:val="26"/>
              </w:rPr>
            </w:pPr>
          </w:p>
        </w:tc>
        <w:tc>
          <w:tcPr>
            <w:tcW w:w="1880" w:type="pct"/>
            <w:vAlign w:val="top"/>
          </w:tcPr>
          <w:p w14:paraId="0AB250F3" w14:textId="3B9C7B92"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Hệ thống hiển thị giao diện thông tin của ví đã chọn</w:t>
            </w:r>
          </w:p>
        </w:tc>
      </w:tr>
      <w:tr w:rsidR="009D0E4C" w14:paraId="1B7C010A" w14:textId="77777777" w:rsidTr="00C85093">
        <w:trPr>
          <w:trHeight w:val="296"/>
        </w:trPr>
        <w:tc>
          <w:tcPr>
            <w:tcW w:w="1110" w:type="pct"/>
            <w:vMerge/>
            <w:vAlign w:val="top"/>
          </w:tcPr>
          <w:p w14:paraId="5039556E" w14:textId="77777777" w:rsidR="009D0E4C" w:rsidRDefault="009D0E4C" w:rsidP="009D0F45">
            <w:pPr>
              <w:spacing w:after="0" w:line="240" w:lineRule="auto"/>
              <w:rPr>
                <w:b/>
                <w:color w:val="000000" w:themeColor="text1"/>
                <w:szCs w:val="26"/>
              </w:rPr>
            </w:pPr>
          </w:p>
        </w:tc>
        <w:tc>
          <w:tcPr>
            <w:tcW w:w="2010" w:type="pct"/>
            <w:vAlign w:val="top"/>
          </w:tcPr>
          <w:p w14:paraId="428F3C59" w14:textId="21B9798D"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 </w:t>
            </w:r>
            <w:r w:rsidR="006E1305">
              <w:rPr>
                <w:iCs/>
                <w:color w:val="000000" w:themeColor="text1"/>
                <w:szCs w:val="26"/>
              </w:rPr>
              <w:t>ví</w:t>
            </w:r>
          </w:p>
        </w:tc>
        <w:tc>
          <w:tcPr>
            <w:tcW w:w="1880"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C85093">
        <w:trPr>
          <w:trHeight w:val="296"/>
        </w:trPr>
        <w:tc>
          <w:tcPr>
            <w:tcW w:w="1110" w:type="pct"/>
            <w:vMerge/>
            <w:vAlign w:val="top"/>
          </w:tcPr>
          <w:p w14:paraId="76F05491" w14:textId="77777777" w:rsidR="009D0E4C" w:rsidRDefault="009D0E4C" w:rsidP="009D0F45">
            <w:pPr>
              <w:spacing w:after="0" w:line="240" w:lineRule="auto"/>
              <w:rPr>
                <w:b/>
                <w:color w:val="000000" w:themeColor="text1"/>
                <w:szCs w:val="26"/>
              </w:rPr>
            </w:pPr>
          </w:p>
        </w:tc>
        <w:tc>
          <w:tcPr>
            <w:tcW w:w="2010"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1880"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C85093">
        <w:trPr>
          <w:trHeight w:val="296"/>
        </w:trPr>
        <w:tc>
          <w:tcPr>
            <w:tcW w:w="1110" w:type="pct"/>
            <w:vMerge/>
            <w:vAlign w:val="top"/>
          </w:tcPr>
          <w:p w14:paraId="08BAB9A4" w14:textId="77777777" w:rsidR="009D0E4C" w:rsidRDefault="009D0E4C" w:rsidP="009D0F45">
            <w:pPr>
              <w:spacing w:after="0" w:line="240" w:lineRule="auto"/>
              <w:rPr>
                <w:b/>
                <w:color w:val="000000" w:themeColor="text1"/>
                <w:szCs w:val="26"/>
              </w:rPr>
            </w:pPr>
          </w:p>
        </w:tc>
        <w:tc>
          <w:tcPr>
            <w:tcW w:w="2010" w:type="pct"/>
            <w:vAlign w:val="top"/>
          </w:tcPr>
          <w:p w14:paraId="7E708C29" w14:textId="77777777" w:rsidR="009D0E4C" w:rsidRDefault="009D0E4C" w:rsidP="003F6796">
            <w:pPr>
              <w:spacing w:after="0" w:line="240" w:lineRule="auto"/>
              <w:ind w:firstLine="0"/>
              <w:rPr>
                <w:iCs/>
                <w:color w:val="000000" w:themeColor="text1"/>
                <w:szCs w:val="26"/>
              </w:rPr>
            </w:pPr>
          </w:p>
        </w:tc>
        <w:tc>
          <w:tcPr>
            <w:tcW w:w="1880" w:type="pct"/>
            <w:vAlign w:val="top"/>
          </w:tcPr>
          <w:p w14:paraId="3EBDFAF4" w14:textId="6C49F996"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p>
        </w:tc>
      </w:tr>
      <w:tr w:rsidR="00320516" w14:paraId="5798819E" w14:textId="77777777" w:rsidTr="005704A2">
        <w:trPr>
          <w:trHeight w:val="225"/>
        </w:trPr>
        <w:tc>
          <w:tcPr>
            <w:tcW w:w="1110"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1880"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5704A2">
        <w:trPr>
          <w:trHeight w:val="150"/>
        </w:trPr>
        <w:tc>
          <w:tcPr>
            <w:tcW w:w="1110"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2010" w:type="pct"/>
            <w:vAlign w:val="top"/>
          </w:tcPr>
          <w:p w14:paraId="09A5BC65" w14:textId="77777777" w:rsidR="00320516" w:rsidRPr="00193D91" w:rsidRDefault="00320516" w:rsidP="009D0F45">
            <w:pPr>
              <w:spacing w:after="0" w:line="240" w:lineRule="auto"/>
              <w:ind w:firstLine="0"/>
              <w:rPr>
                <w:szCs w:val="26"/>
              </w:rPr>
            </w:pPr>
          </w:p>
        </w:tc>
        <w:tc>
          <w:tcPr>
            <w:tcW w:w="1880"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E740B7">
        <w:trPr>
          <w:trHeight w:val="803"/>
        </w:trPr>
        <w:tc>
          <w:tcPr>
            <w:tcW w:w="1110"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2010" w:type="pct"/>
            <w:vAlign w:val="top"/>
          </w:tcPr>
          <w:p w14:paraId="33D45A02" w14:textId="77777777" w:rsidR="00E740B7" w:rsidRPr="00193D91" w:rsidRDefault="00E740B7" w:rsidP="009D0F45">
            <w:pPr>
              <w:spacing w:after="0" w:line="240" w:lineRule="auto"/>
              <w:ind w:firstLine="0"/>
              <w:rPr>
                <w:szCs w:val="26"/>
              </w:rPr>
            </w:pPr>
          </w:p>
        </w:tc>
        <w:tc>
          <w:tcPr>
            <w:tcW w:w="1880"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r w:rsidR="009D0F45" w14:paraId="23749EB2" w14:textId="77777777" w:rsidTr="00B12C28">
        <w:trPr>
          <w:trHeight w:val="359"/>
        </w:trPr>
        <w:tc>
          <w:tcPr>
            <w:tcW w:w="1110" w:type="pct"/>
            <w:vAlign w:val="top"/>
          </w:tcPr>
          <w:p w14:paraId="10B16A76"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4DDF1A" w14:textId="77777777" w:rsidR="009D0F45" w:rsidRDefault="009D0F45" w:rsidP="009D0F45">
            <w:pPr>
              <w:pStyle w:val="InfoBlue"/>
              <w:keepNext/>
              <w:spacing w:before="0" w:line="240" w:lineRule="auto"/>
              <w:rPr>
                <w:rFonts w:ascii="Times New Roman" w:hAnsi="Times New Roman"/>
                <w:i w:val="0"/>
                <w:color w:val="000000" w:themeColor="text1"/>
                <w:sz w:val="26"/>
                <w:szCs w:val="26"/>
              </w:rPr>
            </w:pPr>
          </w:p>
        </w:tc>
      </w:tr>
    </w:tbl>
    <w:p w14:paraId="41338BE7" w14:textId="77777777" w:rsidR="00BF2CA2" w:rsidRDefault="00BF2CA2" w:rsidP="00D42E02"/>
    <w:p w14:paraId="78ADFEBA" w14:textId="77777777" w:rsidR="00BF2CA2" w:rsidRDefault="00BF2CA2" w:rsidP="00D42E02"/>
    <w:p w14:paraId="3FB34086" w14:textId="2C81502C" w:rsidR="00BF2CA2" w:rsidRDefault="00F26C8D" w:rsidP="00D42E02">
      <w:r w:rsidRPr="00F26C8D">
        <w:rPr>
          <w:noProof/>
        </w:rPr>
        <w:lastRenderedPageBreak/>
        <w:drawing>
          <wp:anchor distT="0" distB="0" distL="114300" distR="114300" simplePos="0" relativeHeight="251664896" behindDoc="0" locked="0" layoutInCell="1" allowOverlap="1" wp14:anchorId="3F6211C8" wp14:editId="1CE10A08">
            <wp:simplePos x="0" y="0"/>
            <wp:positionH relativeFrom="column">
              <wp:posOffset>-3175</wp:posOffset>
            </wp:positionH>
            <wp:positionV relativeFrom="paragraph">
              <wp:posOffset>-177800</wp:posOffset>
            </wp:positionV>
            <wp:extent cx="5580380" cy="6069965"/>
            <wp:effectExtent l="0" t="0" r="127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6069965"/>
                    </a:xfrm>
                    <a:prstGeom prst="rect">
                      <a:avLst/>
                    </a:prstGeom>
                    <a:noFill/>
                    <a:ln>
                      <a:noFill/>
                    </a:ln>
                  </pic:spPr>
                </pic:pic>
              </a:graphicData>
            </a:graphic>
          </wp:anchor>
        </w:drawing>
      </w:r>
    </w:p>
    <w:p w14:paraId="735FD660" w14:textId="77777777" w:rsidR="00BF2CA2" w:rsidRDefault="00BF2CA2" w:rsidP="00D42E02"/>
    <w:p w14:paraId="01FB1BBE" w14:textId="77777777" w:rsidR="00BF2CA2" w:rsidRDefault="00BF2CA2" w:rsidP="00D42E02"/>
    <w:p w14:paraId="2D43BD33" w14:textId="77777777" w:rsidR="00BF2CA2" w:rsidRDefault="00BF2CA2" w:rsidP="00D42E02"/>
    <w:p w14:paraId="09FF2996" w14:textId="77777777" w:rsidR="00BF2CA2" w:rsidRDefault="00BF2CA2" w:rsidP="00D42E02"/>
    <w:p w14:paraId="00A84CC1" w14:textId="5EF012A8" w:rsidR="00BF2CA2" w:rsidRDefault="00BF2CA2" w:rsidP="00D42E02">
      <w:r>
        <w:rPr>
          <w:noProof/>
        </w:rPr>
        <w:lastRenderedPageBreak/>
        <mc:AlternateContent>
          <mc:Choice Requires="wps">
            <w:drawing>
              <wp:anchor distT="0" distB="0" distL="114300" distR="114300" simplePos="0" relativeHeight="251586048" behindDoc="0" locked="0" layoutInCell="1" allowOverlap="1" wp14:anchorId="6A14B75E" wp14:editId="004A8BAF">
                <wp:simplePos x="0" y="0"/>
                <wp:positionH relativeFrom="column">
                  <wp:posOffset>568325</wp:posOffset>
                </wp:positionH>
                <wp:positionV relativeFrom="paragraph">
                  <wp:posOffset>5770245</wp:posOffset>
                </wp:positionV>
                <wp:extent cx="45110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63D1E795" w14:textId="1C0EFE7E" w:rsidR="006C5689" w:rsidRPr="00D42E02" w:rsidRDefault="006C5689" w:rsidP="00D42E02">
                            <w:pPr>
                              <w:pStyle w:val="Caption"/>
                              <w:rPr>
                                <w:i/>
                                <w:iCs/>
                                <w:noProof/>
                                <w:szCs w:val="24"/>
                              </w:rPr>
                            </w:pPr>
                            <w:bookmarkStart w:id="47" w:name="_Toc39173302"/>
                            <w:r w:rsidRPr="00D42E0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D42E02">
                              <w:rPr>
                                <w:i/>
                                <w:iCs/>
                              </w:rPr>
                              <w:t xml:space="preserve"> Mô hình Activity Usecase 08 – Cập nhật ví</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4B75E" id="Text Box 23" o:spid="_x0000_s1035" type="#_x0000_t202" style="position:absolute;left:0;text-align:left;margin-left:44.75pt;margin-top:454.35pt;width:355.2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AoLwIAAGY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" stroked="f">
                <v:textbox style="mso-fit-shape-to-text:t" inset="0,0,0,0">
                  <w:txbxContent>
                    <w:p w14:paraId="63D1E795" w14:textId="1C0EFE7E" w:rsidR="006C5689" w:rsidRPr="00D42E02" w:rsidRDefault="006C5689" w:rsidP="00D42E02">
                      <w:pPr>
                        <w:pStyle w:val="Caption"/>
                        <w:rPr>
                          <w:i/>
                          <w:iCs/>
                          <w:noProof/>
                          <w:szCs w:val="24"/>
                        </w:rPr>
                      </w:pPr>
                      <w:bookmarkStart w:id="48" w:name="_Toc39173302"/>
                      <w:r w:rsidRPr="00D42E0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D42E02">
                        <w:rPr>
                          <w:i/>
                          <w:iCs/>
                        </w:rPr>
                        <w:t xml:space="preserve"> Mô hình Activity Usecase 08 – Cập nhật ví</w:t>
                      </w:r>
                      <w:bookmarkEnd w:id="48"/>
                    </w:p>
                  </w:txbxContent>
                </v:textbox>
                <w10:wrap type="topAndBottom"/>
              </v:shape>
            </w:pict>
          </mc:Fallback>
        </mc:AlternateContent>
      </w:r>
    </w:p>
    <w:p w14:paraId="1DE56F80" w14:textId="24127AEC" w:rsidR="00BF2CA2" w:rsidRDefault="00BF2CA2" w:rsidP="00D42E02">
      <w:r w:rsidRPr="00BF2CA2">
        <w:rPr>
          <w:noProof/>
        </w:rPr>
        <w:drawing>
          <wp:anchor distT="0" distB="0" distL="114300" distR="114300" simplePos="0" relativeHeight="251600384" behindDoc="0" locked="0" layoutInCell="1" allowOverlap="1" wp14:anchorId="27A16D27" wp14:editId="46DD6395">
            <wp:simplePos x="0" y="0"/>
            <wp:positionH relativeFrom="column">
              <wp:posOffset>-3175</wp:posOffset>
            </wp:positionH>
            <wp:positionV relativeFrom="paragraph">
              <wp:posOffset>-187325</wp:posOffset>
            </wp:positionV>
            <wp:extent cx="5580380" cy="6874510"/>
            <wp:effectExtent l="0" t="0" r="1270" b="25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6874510"/>
                    </a:xfrm>
                    <a:prstGeom prst="rect">
                      <a:avLst/>
                    </a:prstGeom>
                    <a:noFill/>
                    <a:ln>
                      <a:noFill/>
                    </a:ln>
                  </pic:spPr>
                </pic:pic>
              </a:graphicData>
            </a:graphic>
          </wp:anchor>
        </w:drawing>
      </w:r>
    </w:p>
    <w:p w14:paraId="5DA053DD" w14:textId="2E8D9081" w:rsidR="00BF2CA2" w:rsidRDefault="00BF2CA2" w:rsidP="00D42E02"/>
    <w:p w14:paraId="1B60B8EE" w14:textId="26E25D58" w:rsidR="00BF2CA2" w:rsidRDefault="00BF2CA2" w:rsidP="00D42E02"/>
    <w:p w14:paraId="66BFB190" w14:textId="4A6054CD" w:rsidR="00D42E02" w:rsidRPr="00D42E02" w:rsidRDefault="00D42E02" w:rsidP="00D42E02"/>
    <w:p w14:paraId="2A84AD23" w14:textId="06F50E67" w:rsidR="0029720F" w:rsidRDefault="0029720F" w:rsidP="0029720F">
      <w:pPr>
        <w:pStyle w:val="Heading4"/>
        <w:rPr>
          <w:i/>
          <w:iCs/>
        </w:rPr>
      </w:pPr>
      <w:r w:rsidRPr="00244035">
        <w:rPr>
          <w:i/>
          <w:iCs/>
          <w:lang w:val="vi-VN"/>
        </w:rPr>
        <w:t>Usecase UC</w:t>
      </w:r>
      <w:r w:rsidR="00E740B7">
        <w:rPr>
          <w:i/>
          <w:iCs/>
        </w:rPr>
        <w:t>11</w:t>
      </w:r>
      <w:r w:rsidR="000323FD">
        <w:rPr>
          <w:i/>
          <w:iCs/>
        </w:rPr>
        <w:t xml:space="preserve"> – Xóa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78D03316" w14:textId="77777777" w:rsidTr="00B12C28">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B12C28">
        <w:tc>
          <w:tcPr>
            <w:tcW w:w="1110"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B12C28">
        <w:tc>
          <w:tcPr>
            <w:tcW w:w="1110"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B12C28">
        <w:tc>
          <w:tcPr>
            <w:tcW w:w="1110"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B12C28">
        <w:tc>
          <w:tcPr>
            <w:tcW w:w="1110"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B12C28">
        <w:trPr>
          <w:trHeight w:val="330"/>
        </w:trPr>
        <w:tc>
          <w:tcPr>
            <w:tcW w:w="1110"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B12C28">
        <w:trPr>
          <w:trHeight w:val="71"/>
        </w:trPr>
        <w:tc>
          <w:tcPr>
            <w:tcW w:w="1110" w:type="pct"/>
            <w:vMerge/>
            <w:vAlign w:val="top"/>
          </w:tcPr>
          <w:p w14:paraId="79365D8B" w14:textId="77777777" w:rsidR="00755698" w:rsidRDefault="00755698" w:rsidP="00B12C28">
            <w:pPr>
              <w:spacing w:after="0" w:line="240" w:lineRule="auto"/>
              <w:rPr>
                <w:b/>
                <w:color w:val="000000" w:themeColor="text1"/>
                <w:szCs w:val="26"/>
              </w:rPr>
            </w:pPr>
          </w:p>
        </w:tc>
        <w:tc>
          <w:tcPr>
            <w:tcW w:w="2010"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1880"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B12C28">
        <w:trPr>
          <w:trHeight w:val="179"/>
        </w:trPr>
        <w:tc>
          <w:tcPr>
            <w:tcW w:w="1110" w:type="pct"/>
            <w:vMerge/>
            <w:vAlign w:val="top"/>
          </w:tcPr>
          <w:p w14:paraId="4173CC93" w14:textId="77777777" w:rsidR="00755698" w:rsidRDefault="00755698" w:rsidP="00B12C28">
            <w:pPr>
              <w:spacing w:after="0" w:line="240" w:lineRule="auto"/>
              <w:rPr>
                <w:b/>
                <w:color w:val="000000" w:themeColor="text1"/>
                <w:szCs w:val="26"/>
              </w:rPr>
            </w:pPr>
          </w:p>
        </w:tc>
        <w:tc>
          <w:tcPr>
            <w:tcW w:w="2010" w:type="pct"/>
            <w:vAlign w:val="top"/>
          </w:tcPr>
          <w:p w14:paraId="127C0B1B" w14:textId="77777777" w:rsidR="00755698" w:rsidRDefault="00755698" w:rsidP="00B12C28">
            <w:pPr>
              <w:spacing w:after="0" w:line="240" w:lineRule="auto"/>
              <w:rPr>
                <w:iCs/>
                <w:color w:val="000000" w:themeColor="text1"/>
                <w:szCs w:val="26"/>
              </w:rPr>
            </w:pPr>
          </w:p>
        </w:tc>
        <w:tc>
          <w:tcPr>
            <w:tcW w:w="1880" w:type="pct"/>
            <w:vAlign w:val="top"/>
          </w:tcPr>
          <w:p w14:paraId="3BC2CD45" w14:textId="06BD8F4D" w:rsidR="00755698" w:rsidRPr="00A94C04" w:rsidRDefault="00503352" w:rsidP="00B12C28">
            <w:pPr>
              <w:spacing w:after="0" w:line="240" w:lineRule="auto"/>
              <w:ind w:firstLine="0"/>
              <w:rPr>
                <w:color w:val="000000" w:themeColor="text1"/>
                <w:szCs w:val="26"/>
              </w:rPr>
            </w:pPr>
            <w:r>
              <w:rPr>
                <w:color w:val="000000" w:themeColor="text1"/>
                <w:szCs w:val="26"/>
              </w:rPr>
              <w:t>2. Hệ thống hiển thị giao diệ</w:t>
            </w:r>
            <w:r w:rsidR="00D15322">
              <w:rPr>
                <w:color w:val="000000" w:themeColor="text1"/>
                <w:szCs w:val="26"/>
              </w:rPr>
              <w:t>n</w:t>
            </w:r>
            <w:r>
              <w:rPr>
                <w:color w:val="000000" w:themeColor="text1"/>
                <w:szCs w:val="26"/>
              </w:rPr>
              <w:t xml:space="preserve"> quản lý ví</w:t>
            </w:r>
          </w:p>
        </w:tc>
      </w:tr>
      <w:tr w:rsidR="00755698" w14:paraId="22E5FFF4" w14:textId="77777777" w:rsidTr="00E07B98">
        <w:trPr>
          <w:trHeight w:val="521"/>
        </w:trPr>
        <w:tc>
          <w:tcPr>
            <w:tcW w:w="1110" w:type="pct"/>
            <w:vMerge/>
            <w:vAlign w:val="top"/>
          </w:tcPr>
          <w:p w14:paraId="14B19353" w14:textId="77777777" w:rsidR="00755698" w:rsidRDefault="00755698" w:rsidP="00B12C28">
            <w:pPr>
              <w:spacing w:after="0" w:line="240" w:lineRule="auto"/>
              <w:rPr>
                <w:b/>
                <w:color w:val="000000" w:themeColor="text1"/>
                <w:szCs w:val="26"/>
              </w:rPr>
            </w:pPr>
          </w:p>
        </w:tc>
        <w:tc>
          <w:tcPr>
            <w:tcW w:w="2010"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1880"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E07B98">
        <w:trPr>
          <w:trHeight w:val="521"/>
        </w:trPr>
        <w:tc>
          <w:tcPr>
            <w:tcW w:w="1110" w:type="pct"/>
            <w:vMerge/>
            <w:vAlign w:val="top"/>
          </w:tcPr>
          <w:p w14:paraId="1A511DD8" w14:textId="77777777" w:rsidR="00391ABB" w:rsidRDefault="00391ABB" w:rsidP="00B12C28">
            <w:pPr>
              <w:spacing w:after="0" w:line="240" w:lineRule="auto"/>
              <w:rPr>
                <w:b/>
                <w:color w:val="000000" w:themeColor="text1"/>
                <w:szCs w:val="26"/>
              </w:rPr>
            </w:pPr>
          </w:p>
        </w:tc>
        <w:tc>
          <w:tcPr>
            <w:tcW w:w="2010" w:type="pct"/>
            <w:vAlign w:val="top"/>
          </w:tcPr>
          <w:p w14:paraId="34F2ABE2" w14:textId="77777777" w:rsidR="00391ABB" w:rsidRDefault="00391ABB" w:rsidP="00B12C28">
            <w:pPr>
              <w:spacing w:after="0" w:line="240" w:lineRule="auto"/>
              <w:ind w:firstLine="0"/>
              <w:rPr>
                <w:iCs/>
                <w:color w:val="000000" w:themeColor="text1"/>
                <w:szCs w:val="26"/>
              </w:rPr>
            </w:pPr>
          </w:p>
        </w:tc>
        <w:tc>
          <w:tcPr>
            <w:tcW w:w="1880" w:type="pct"/>
            <w:vAlign w:val="top"/>
          </w:tcPr>
          <w:p w14:paraId="5CB8C15C" w14:textId="5D8D86CB" w:rsidR="00391ABB" w:rsidRDefault="00391ABB" w:rsidP="00391ABB">
            <w:pPr>
              <w:spacing w:after="0" w:line="240" w:lineRule="auto"/>
              <w:ind w:firstLine="0"/>
              <w:rPr>
                <w:color w:val="000000" w:themeColor="text1"/>
                <w:szCs w:val="26"/>
              </w:rPr>
            </w:pPr>
            <w:r>
              <w:rPr>
                <w:color w:val="000000" w:themeColor="text1"/>
                <w:szCs w:val="26"/>
              </w:rPr>
              <w:t>4. Hệ thống hiển thị các nút chức năng</w:t>
            </w:r>
          </w:p>
        </w:tc>
      </w:tr>
      <w:tr w:rsidR="00391ABB" w14:paraId="33EBC438" w14:textId="77777777" w:rsidTr="00E07B98">
        <w:trPr>
          <w:trHeight w:val="521"/>
        </w:trPr>
        <w:tc>
          <w:tcPr>
            <w:tcW w:w="1110" w:type="pct"/>
            <w:vMerge/>
            <w:vAlign w:val="top"/>
          </w:tcPr>
          <w:p w14:paraId="4816A910" w14:textId="77777777" w:rsidR="00391ABB" w:rsidRDefault="00391ABB" w:rsidP="00B12C28">
            <w:pPr>
              <w:spacing w:after="0" w:line="240" w:lineRule="auto"/>
              <w:rPr>
                <w:b/>
                <w:color w:val="000000" w:themeColor="text1"/>
                <w:szCs w:val="26"/>
              </w:rPr>
            </w:pPr>
          </w:p>
        </w:tc>
        <w:tc>
          <w:tcPr>
            <w:tcW w:w="2010" w:type="pct"/>
            <w:vAlign w:val="top"/>
          </w:tcPr>
          <w:p w14:paraId="2860A94D" w14:textId="3A5D252B"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Pr>
                <w:iCs/>
                <w:color w:val="000000" w:themeColor="text1"/>
                <w:szCs w:val="26"/>
              </w:rPr>
              <w:t>nhấn nút “Xóa”</w:t>
            </w:r>
          </w:p>
        </w:tc>
        <w:tc>
          <w:tcPr>
            <w:tcW w:w="1880" w:type="pct"/>
            <w:vAlign w:val="top"/>
          </w:tcPr>
          <w:p w14:paraId="1F4BA453" w14:textId="77777777" w:rsidR="00391ABB" w:rsidRDefault="00391ABB" w:rsidP="00B12C28">
            <w:pPr>
              <w:spacing w:after="0" w:line="240" w:lineRule="auto"/>
              <w:rPr>
                <w:color w:val="000000" w:themeColor="text1"/>
                <w:szCs w:val="26"/>
              </w:rPr>
            </w:pPr>
          </w:p>
        </w:tc>
      </w:tr>
      <w:tr w:rsidR="00755698" w14:paraId="2C6F0CA5" w14:textId="77777777" w:rsidTr="00B12C28">
        <w:trPr>
          <w:trHeight w:val="70"/>
        </w:trPr>
        <w:tc>
          <w:tcPr>
            <w:tcW w:w="1110" w:type="pct"/>
            <w:vMerge/>
            <w:vAlign w:val="top"/>
          </w:tcPr>
          <w:p w14:paraId="6C98EC22" w14:textId="77777777" w:rsidR="00755698" w:rsidRDefault="00755698" w:rsidP="00B12C28">
            <w:pPr>
              <w:spacing w:after="0" w:line="240" w:lineRule="auto"/>
              <w:rPr>
                <w:b/>
                <w:color w:val="000000" w:themeColor="text1"/>
                <w:szCs w:val="26"/>
              </w:rPr>
            </w:pPr>
          </w:p>
        </w:tc>
        <w:tc>
          <w:tcPr>
            <w:tcW w:w="2010" w:type="pct"/>
            <w:vAlign w:val="top"/>
          </w:tcPr>
          <w:p w14:paraId="41A7D2E8" w14:textId="77777777" w:rsidR="00755698" w:rsidRDefault="00755698" w:rsidP="00B12C28">
            <w:pPr>
              <w:spacing w:after="0" w:line="240" w:lineRule="auto"/>
              <w:rPr>
                <w:iCs/>
                <w:color w:val="000000" w:themeColor="text1"/>
                <w:szCs w:val="26"/>
              </w:rPr>
            </w:pPr>
          </w:p>
        </w:tc>
        <w:tc>
          <w:tcPr>
            <w:tcW w:w="1880" w:type="pct"/>
            <w:vAlign w:val="top"/>
          </w:tcPr>
          <w:p w14:paraId="5E52E02D" w14:textId="640909F7" w:rsidR="00755698" w:rsidRDefault="00F40970" w:rsidP="00B12C28">
            <w:pPr>
              <w:spacing w:after="0" w:line="240" w:lineRule="auto"/>
              <w:ind w:firstLine="0"/>
              <w:rPr>
                <w:color w:val="000000" w:themeColor="text1"/>
                <w:szCs w:val="26"/>
              </w:rPr>
            </w:pPr>
            <w:r>
              <w:rPr>
                <w:color w:val="000000" w:themeColor="text1"/>
                <w:szCs w:val="26"/>
              </w:rPr>
              <w:t>6</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B12C28">
        <w:trPr>
          <w:trHeight w:val="70"/>
        </w:trPr>
        <w:tc>
          <w:tcPr>
            <w:tcW w:w="1110" w:type="pct"/>
            <w:vMerge/>
            <w:vAlign w:val="top"/>
          </w:tcPr>
          <w:p w14:paraId="3B44D7CE" w14:textId="77777777" w:rsidR="00755698" w:rsidRDefault="00755698" w:rsidP="00B12C28">
            <w:pPr>
              <w:spacing w:after="0" w:line="240" w:lineRule="auto"/>
              <w:rPr>
                <w:b/>
                <w:color w:val="000000" w:themeColor="text1"/>
                <w:szCs w:val="26"/>
              </w:rPr>
            </w:pPr>
          </w:p>
        </w:tc>
        <w:tc>
          <w:tcPr>
            <w:tcW w:w="2010" w:type="pct"/>
            <w:vAlign w:val="top"/>
          </w:tcPr>
          <w:p w14:paraId="5B17C6B6" w14:textId="480188D1" w:rsidR="00755698" w:rsidRDefault="00F40970" w:rsidP="00B12C28">
            <w:pPr>
              <w:spacing w:after="0" w:line="240" w:lineRule="auto"/>
              <w:ind w:firstLine="0"/>
              <w:rPr>
                <w:iCs/>
                <w:color w:val="000000" w:themeColor="text1"/>
                <w:szCs w:val="26"/>
              </w:rPr>
            </w:pPr>
            <w:r>
              <w:rPr>
                <w:iCs/>
                <w:color w:val="000000" w:themeColor="text1"/>
                <w:szCs w:val="26"/>
              </w:rPr>
              <w:t>7</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1880"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B12C28">
        <w:trPr>
          <w:trHeight w:val="150"/>
        </w:trPr>
        <w:tc>
          <w:tcPr>
            <w:tcW w:w="1110" w:type="pct"/>
            <w:vMerge/>
            <w:vAlign w:val="top"/>
          </w:tcPr>
          <w:p w14:paraId="140852E7" w14:textId="77777777" w:rsidR="00755698" w:rsidRDefault="00755698" w:rsidP="00B12C28">
            <w:pPr>
              <w:spacing w:after="0" w:line="240" w:lineRule="auto"/>
              <w:rPr>
                <w:b/>
                <w:color w:val="000000" w:themeColor="text1"/>
                <w:szCs w:val="26"/>
              </w:rPr>
            </w:pPr>
          </w:p>
        </w:tc>
        <w:tc>
          <w:tcPr>
            <w:tcW w:w="2010" w:type="pct"/>
            <w:vAlign w:val="top"/>
          </w:tcPr>
          <w:p w14:paraId="1E612F1A" w14:textId="77777777" w:rsidR="00755698" w:rsidRDefault="00755698" w:rsidP="00B12C28">
            <w:pPr>
              <w:spacing w:after="0" w:line="240" w:lineRule="auto"/>
              <w:rPr>
                <w:iCs/>
                <w:color w:val="000000" w:themeColor="text1"/>
                <w:szCs w:val="26"/>
              </w:rPr>
            </w:pPr>
          </w:p>
        </w:tc>
        <w:tc>
          <w:tcPr>
            <w:tcW w:w="1880" w:type="pct"/>
            <w:vAlign w:val="top"/>
          </w:tcPr>
          <w:p w14:paraId="1158C15B" w14:textId="3D97B7B7" w:rsidR="00755698" w:rsidRDefault="00F40970" w:rsidP="00B12C28">
            <w:pPr>
              <w:spacing w:after="0" w:line="240" w:lineRule="auto"/>
              <w:ind w:firstLine="0"/>
              <w:rPr>
                <w:color w:val="000000" w:themeColor="text1"/>
                <w:szCs w:val="26"/>
              </w:rPr>
            </w:pPr>
            <w:r>
              <w:rPr>
                <w:color w:val="000000" w:themeColor="text1"/>
                <w:szCs w:val="26"/>
              </w:rPr>
              <w:t>8</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p>
        </w:tc>
      </w:tr>
      <w:tr w:rsidR="0025070D" w14:paraId="3360ED79" w14:textId="77777777" w:rsidTr="00CE2E8D">
        <w:trPr>
          <w:trHeight w:val="70"/>
        </w:trPr>
        <w:tc>
          <w:tcPr>
            <w:tcW w:w="1110"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5FE9133" w14:textId="31F618A4" w:rsidR="0025070D" w:rsidRPr="0025070D" w:rsidRDefault="00F40970" w:rsidP="00B12C28">
            <w:pPr>
              <w:spacing w:after="0" w:line="240" w:lineRule="auto"/>
              <w:ind w:firstLine="0"/>
              <w:rPr>
                <w:szCs w:val="26"/>
              </w:rPr>
            </w:pPr>
            <w:r>
              <w:rPr>
                <w:szCs w:val="26"/>
              </w:rPr>
              <w:t>7</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1880"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B12C28">
        <w:trPr>
          <w:trHeight w:val="210"/>
        </w:trPr>
        <w:tc>
          <w:tcPr>
            <w:tcW w:w="1110"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2010" w:type="pct"/>
            <w:vAlign w:val="top"/>
          </w:tcPr>
          <w:p w14:paraId="7BC5E52A" w14:textId="77777777" w:rsidR="0025070D" w:rsidRDefault="0025070D" w:rsidP="00B12C28">
            <w:pPr>
              <w:spacing w:after="0" w:line="240" w:lineRule="auto"/>
              <w:rPr>
                <w:szCs w:val="26"/>
              </w:rPr>
            </w:pPr>
          </w:p>
        </w:tc>
        <w:tc>
          <w:tcPr>
            <w:tcW w:w="1880" w:type="pct"/>
            <w:vAlign w:val="top"/>
          </w:tcPr>
          <w:p w14:paraId="71F58141" w14:textId="48C8DCDB" w:rsidR="0025070D" w:rsidRPr="00795438" w:rsidRDefault="00F40970"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B12C28">
        <w:trPr>
          <w:trHeight w:val="359"/>
        </w:trPr>
        <w:tc>
          <w:tcPr>
            <w:tcW w:w="1110"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765ABEB" w14:textId="77777777" w:rsidR="00755698" w:rsidRDefault="00755698" w:rsidP="003016AA">
            <w:pPr>
              <w:pStyle w:val="InfoBlue"/>
              <w:keepNext/>
              <w:spacing w:before="0" w:line="240" w:lineRule="auto"/>
              <w:rPr>
                <w:rFonts w:ascii="Times New Roman" w:hAnsi="Times New Roman"/>
                <w:i w:val="0"/>
                <w:color w:val="000000" w:themeColor="text1"/>
                <w:sz w:val="26"/>
                <w:szCs w:val="26"/>
              </w:rPr>
            </w:pPr>
          </w:p>
        </w:tc>
      </w:tr>
    </w:tbl>
    <w:p w14:paraId="7607F43F" w14:textId="77777777" w:rsidR="00BF2CA2" w:rsidRDefault="00BF2CA2" w:rsidP="004107F4"/>
    <w:p w14:paraId="617A30F3" w14:textId="77777777" w:rsidR="00BF2CA2" w:rsidRDefault="00BF2CA2" w:rsidP="004107F4"/>
    <w:p w14:paraId="5D293525" w14:textId="77777777" w:rsidR="00BF2CA2" w:rsidRDefault="00BF2CA2" w:rsidP="004107F4"/>
    <w:p w14:paraId="47965175" w14:textId="77777777" w:rsidR="00BF2CA2" w:rsidRDefault="00BF2CA2" w:rsidP="004107F4"/>
    <w:p w14:paraId="17623F0C" w14:textId="79422C03" w:rsidR="00BF2CA2" w:rsidRDefault="00F26C8D" w:rsidP="004107F4">
      <w:r>
        <w:rPr>
          <w:noProof/>
        </w:rPr>
        <w:lastRenderedPageBreak/>
        <mc:AlternateContent>
          <mc:Choice Requires="wps">
            <w:drawing>
              <wp:anchor distT="0" distB="0" distL="114300" distR="114300" simplePos="0" relativeHeight="251610624" behindDoc="0" locked="0" layoutInCell="1" allowOverlap="1" wp14:anchorId="174F8680" wp14:editId="36422F03">
                <wp:simplePos x="0" y="0"/>
                <wp:positionH relativeFrom="column">
                  <wp:posOffset>1002665</wp:posOffset>
                </wp:positionH>
                <wp:positionV relativeFrom="paragraph">
                  <wp:posOffset>5265420</wp:posOffset>
                </wp:positionV>
                <wp:extent cx="41148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5C2602D6" w14:textId="5CB12A66" w:rsidR="006C5689" w:rsidRPr="004107F4" w:rsidRDefault="006C5689" w:rsidP="004107F4">
                            <w:pPr>
                              <w:pStyle w:val="Caption"/>
                              <w:rPr>
                                <w:i/>
                                <w:iCs/>
                                <w:noProof/>
                                <w:szCs w:val="24"/>
                              </w:rPr>
                            </w:pPr>
                            <w:bookmarkStart w:id="49" w:name="_Toc39173303"/>
                            <w:r w:rsidRPr="004107F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4107F4">
                              <w:rPr>
                                <w:i/>
                                <w:iCs/>
                              </w:rPr>
                              <w:t xml:space="preserve"> Mô hình Activity Usecase 09 – Xóa ví</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8680" id="Text Box 25" o:spid="_x0000_s1036" type="#_x0000_t202" style="position:absolute;left:0;text-align:left;margin-left:78.95pt;margin-top:414.6pt;width:324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" stroked="f">
                <v:textbox style="mso-fit-shape-to-text:t" inset="0,0,0,0">
                  <w:txbxContent>
                    <w:p w14:paraId="5C2602D6" w14:textId="5CB12A66" w:rsidR="006C5689" w:rsidRPr="004107F4" w:rsidRDefault="006C5689" w:rsidP="004107F4">
                      <w:pPr>
                        <w:pStyle w:val="Caption"/>
                        <w:rPr>
                          <w:i/>
                          <w:iCs/>
                          <w:noProof/>
                          <w:szCs w:val="24"/>
                        </w:rPr>
                      </w:pPr>
                      <w:bookmarkStart w:id="50" w:name="_Toc39173303"/>
                      <w:r w:rsidRPr="004107F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4107F4">
                        <w:rPr>
                          <w:i/>
                          <w:iCs/>
                        </w:rPr>
                        <w:t xml:space="preserve"> Mô hình Activity Usecase 09 – Xóa ví</w:t>
                      </w:r>
                      <w:bookmarkEnd w:id="50"/>
                    </w:p>
                  </w:txbxContent>
                </v:textbox>
                <w10:wrap type="topAndBottom"/>
              </v:shape>
            </w:pict>
          </mc:Fallback>
        </mc:AlternateContent>
      </w:r>
      <w:r w:rsidRPr="00F26C8D">
        <w:rPr>
          <w:noProof/>
        </w:rPr>
        <w:drawing>
          <wp:anchor distT="0" distB="0" distL="114300" distR="114300" simplePos="0" relativeHeight="251679232" behindDoc="0" locked="0" layoutInCell="1" allowOverlap="1" wp14:anchorId="1CBD5674" wp14:editId="24124CD3">
            <wp:simplePos x="0" y="0"/>
            <wp:positionH relativeFrom="column">
              <wp:posOffset>320675</wp:posOffset>
            </wp:positionH>
            <wp:positionV relativeFrom="paragraph">
              <wp:posOffset>-196850</wp:posOffset>
            </wp:positionV>
            <wp:extent cx="5200650" cy="51720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650" cy="5172075"/>
                    </a:xfrm>
                    <a:prstGeom prst="rect">
                      <a:avLst/>
                    </a:prstGeom>
                    <a:noFill/>
                    <a:ln>
                      <a:noFill/>
                    </a:ln>
                  </pic:spPr>
                </pic:pic>
              </a:graphicData>
            </a:graphic>
          </wp:anchor>
        </w:drawing>
      </w:r>
    </w:p>
    <w:p w14:paraId="7C3C3A0C" w14:textId="5410AF5E" w:rsidR="00BF2CA2" w:rsidRDefault="006F0CC2" w:rsidP="004107F4">
      <w:r w:rsidRPr="00BF2CA2">
        <w:rPr>
          <w:noProof/>
        </w:rPr>
        <w:lastRenderedPageBreak/>
        <w:drawing>
          <wp:anchor distT="0" distB="0" distL="114300" distR="114300" simplePos="0" relativeHeight="251650560" behindDoc="0" locked="0" layoutInCell="1" allowOverlap="1" wp14:anchorId="3694A8B7" wp14:editId="59EB8BF2">
            <wp:simplePos x="0" y="0"/>
            <wp:positionH relativeFrom="column">
              <wp:posOffset>6350</wp:posOffset>
            </wp:positionH>
            <wp:positionV relativeFrom="paragraph">
              <wp:posOffset>5715</wp:posOffset>
            </wp:positionV>
            <wp:extent cx="5580380" cy="381381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813810"/>
                    </a:xfrm>
                    <a:prstGeom prst="rect">
                      <a:avLst/>
                    </a:prstGeom>
                    <a:noFill/>
                    <a:ln>
                      <a:noFill/>
                    </a:ln>
                  </pic:spPr>
                </pic:pic>
              </a:graphicData>
            </a:graphic>
          </wp:anchor>
        </w:drawing>
      </w:r>
    </w:p>
    <w:p w14:paraId="6B057F20" w14:textId="2FC06D8F" w:rsidR="00BF2CA2" w:rsidRDefault="00BF2CA2" w:rsidP="004107F4"/>
    <w:p w14:paraId="688ED2BA" w14:textId="3A5E59BF" w:rsidR="00BF2CA2" w:rsidRDefault="006F0CC2" w:rsidP="00670FC0">
      <w:pPr>
        <w:pStyle w:val="Heading4"/>
        <w:rPr>
          <w:i/>
          <w:iCs/>
        </w:rPr>
      </w:pPr>
      <w:r w:rsidRPr="00670FC0">
        <w:rPr>
          <w:i/>
          <w:iCs/>
        </w:rPr>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71DF5A61" w:rsidR="00913C79" w:rsidRPr="00A94C04" w:rsidRDefault="00913C79" w:rsidP="00A11FB6">
            <w:pPr>
              <w:spacing w:after="0" w:line="240" w:lineRule="auto"/>
              <w:ind w:firstLine="0"/>
              <w:rPr>
                <w:color w:val="000000" w:themeColor="text1"/>
                <w:szCs w:val="26"/>
              </w:rPr>
            </w:pPr>
            <w:r>
              <w:rPr>
                <w:color w:val="000000" w:themeColor="text1"/>
                <w:szCs w:val="26"/>
              </w:rPr>
              <w:t>2. Hệ thống hiển thị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5CC9E0E5" w:rsidR="00913C79" w:rsidRDefault="00913C79" w:rsidP="008A3343">
            <w:pPr>
              <w:spacing w:after="0" w:line="240" w:lineRule="auto"/>
              <w:ind w:firstLine="0"/>
              <w:rPr>
                <w:color w:val="000000" w:themeColor="text1"/>
                <w:szCs w:val="26"/>
              </w:rPr>
            </w:pPr>
            <w:r>
              <w:rPr>
                <w:color w:val="000000" w:themeColor="text1"/>
                <w:szCs w:val="26"/>
              </w:rPr>
              <w:t>4. Hệ thống hiển thị các nút 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27AC767F"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Pr>
                <w:iCs/>
                <w:color w:val="000000" w:themeColor="text1"/>
                <w:szCs w:val="26"/>
              </w:rPr>
              <w:t>nhấn nút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45F40C82"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0A2CBD22"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F89CE0A" w:rsidR="00E01D6D" w:rsidRDefault="00913C79" w:rsidP="00A11FB6">
            <w:pPr>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r w:rsidR="00670FC0" w14:paraId="26575AC7" w14:textId="77777777" w:rsidTr="00A11FB6">
        <w:trPr>
          <w:trHeight w:val="359"/>
        </w:trPr>
        <w:tc>
          <w:tcPr>
            <w:tcW w:w="1110" w:type="pct"/>
            <w:vAlign w:val="top"/>
          </w:tcPr>
          <w:p w14:paraId="70E25776"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6423E28" w14:textId="77777777" w:rsidR="00670FC0" w:rsidRDefault="00670FC0" w:rsidP="00A11FB6">
            <w:pPr>
              <w:pStyle w:val="InfoBlue"/>
              <w:keepNext/>
              <w:spacing w:before="0" w:line="240" w:lineRule="auto"/>
              <w:rPr>
                <w:rFonts w:ascii="Times New Roman" w:hAnsi="Times New Roman"/>
                <w:i w:val="0"/>
                <w:color w:val="000000" w:themeColor="text1"/>
                <w:sz w:val="26"/>
                <w:szCs w:val="26"/>
              </w:rPr>
            </w:pPr>
          </w:p>
        </w:tc>
      </w:tr>
    </w:tbl>
    <w:p w14:paraId="50A5BDBE" w14:textId="77777777" w:rsidR="00670FC0" w:rsidRPr="00670FC0" w:rsidRDefault="00670FC0" w:rsidP="00670FC0"/>
    <w:p w14:paraId="404A8E1D" w14:textId="6D322570" w:rsidR="00BF2CA2" w:rsidRDefault="00A11FB6" w:rsidP="00A11FB6">
      <w:pPr>
        <w:pStyle w:val="Heading4"/>
      </w:pPr>
      <w:r>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74C89B1C"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3218F2">
              <w:rPr>
                <w:color w:val="000000" w:themeColor="text1"/>
                <w:szCs w:val="26"/>
              </w:rPr>
              <w:t>Hệ thống hiển thị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 xml:space="preserve">nhấn nút “Lịch sử </w:t>
            </w:r>
            <w:r w:rsidR="003218F2">
              <w:rPr>
                <w:iCs/>
                <w:color w:val="000000" w:themeColor="text1"/>
                <w:szCs w:val="26"/>
              </w:rPr>
              <w:lastRenderedPageBreak/>
              <w:t>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562E43DF" w:rsidR="003218F2" w:rsidRDefault="003218F2" w:rsidP="003218F2">
            <w:pPr>
              <w:spacing w:after="0" w:line="240" w:lineRule="auto"/>
              <w:ind w:firstLine="0"/>
              <w:rPr>
                <w:color w:val="000000" w:themeColor="text1"/>
                <w:szCs w:val="26"/>
              </w:rPr>
            </w:pPr>
            <w:r>
              <w:rPr>
                <w:color w:val="000000" w:themeColor="text1"/>
                <w:szCs w:val="26"/>
              </w:rPr>
              <w:t>4. Hệ thống hiển thị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A11FB6">
            <w:pPr>
              <w:pStyle w:val="InfoBlue"/>
              <w:keepNext/>
              <w:spacing w:before="0" w:line="240" w:lineRule="auto"/>
              <w:rPr>
                <w:rFonts w:ascii="Times New Roman" w:hAnsi="Times New Roman"/>
                <w:i w:val="0"/>
                <w:color w:val="000000" w:themeColor="text1"/>
                <w:sz w:val="26"/>
                <w:szCs w:val="26"/>
              </w:rPr>
            </w:pPr>
          </w:p>
        </w:tc>
      </w:tr>
    </w:tbl>
    <w:p w14:paraId="728DDA6B" w14:textId="5B973D1F" w:rsidR="00BF2CA2" w:rsidRDefault="00BF2CA2" w:rsidP="004107F4"/>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D616761" w:rsidR="00755698" w:rsidRDefault="00755698" w:rsidP="009E613D">
      <w:pPr>
        <w:pStyle w:val="Caption"/>
        <w:jc w:val="both"/>
        <w:rPr>
          <w:i/>
          <w:iCs/>
        </w:rPr>
      </w:pPr>
    </w:p>
    <w:p w14:paraId="1DA26CC3" w14:textId="3F44DFED" w:rsidR="00134208" w:rsidRPr="00134208" w:rsidRDefault="00134208" w:rsidP="00134208"/>
    <w:p w14:paraId="76514840" w14:textId="753C2713" w:rsidR="003867BF" w:rsidRDefault="0095530E" w:rsidP="00244035">
      <w:pPr>
        <w:pStyle w:val="Heading4"/>
        <w:rPr>
          <w:i/>
          <w:iCs/>
        </w:rPr>
      </w:pPr>
      <w:r w:rsidRPr="00244035">
        <w:rPr>
          <w:i/>
          <w:iCs/>
          <w:lang w:val="vi-VN"/>
        </w:rPr>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3D326BBD" w:rsidR="00FC3D78" w:rsidRPr="00CA2025" w:rsidRDefault="00FC3D78"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74F513D4" w:rsidR="00FC3D78" w:rsidRPr="00A94C04" w:rsidRDefault="00FC3D78" w:rsidP="005B6ACA">
            <w:pPr>
              <w:spacing w:after="0" w:line="240" w:lineRule="auto"/>
              <w:ind w:firstLine="0"/>
              <w:rPr>
                <w:color w:val="000000" w:themeColor="text1"/>
                <w:szCs w:val="26"/>
              </w:rPr>
            </w:pPr>
            <w:r>
              <w:rPr>
                <w:color w:val="000000" w:themeColor="text1"/>
                <w:szCs w:val="26"/>
              </w:rPr>
              <w:t xml:space="preserve">2. Hệ thống hiển thị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sidR="00C4115F">
              <w:rPr>
                <w:iCs/>
                <w:color w:val="000000" w:themeColor="text1"/>
                <w:szCs w:val="26"/>
              </w:rPr>
              <w:lastRenderedPageBreak/>
              <w:t>(</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078F6865"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225D9041"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Sinh viên nhấn nút </w:t>
            </w:r>
            <w:r w:rsidR="000E111D">
              <w:rPr>
                <w:iCs/>
                <w:color w:val="000000" w:themeColor="text1"/>
                <w:szCs w:val="26"/>
              </w:rPr>
              <w:t>“</w:t>
            </w:r>
            <w:r w:rsidR="00D52100">
              <w:rPr>
                <w:iCs/>
                <w:color w:val="000000" w:themeColor="text1"/>
                <w:szCs w:val="26"/>
              </w:rPr>
              <w:t>Thêm</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432ED7A9"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Thêm thành công</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8.1 Hệ thống kiểm tra dữ liệu và nếu số tiền chi không hợp lệ, thông báo “Số tiền chi 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566E79D3" w14:textId="5C759459"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tc>
      </w:tr>
    </w:tbl>
    <w:p w14:paraId="0E376371" w14:textId="5912B36E" w:rsidR="00FC3D78" w:rsidRDefault="00F26C8D" w:rsidP="00FC3D78">
      <w:pPr>
        <w:pStyle w:val="Caption"/>
        <w:rPr>
          <w:i/>
          <w:iCs/>
        </w:rPr>
      </w:pPr>
      <w:bookmarkStart w:id="51" w:name="_Toc39173289"/>
      <w:r w:rsidRPr="00F26C8D">
        <w:rPr>
          <w:noProof/>
        </w:rPr>
        <w:lastRenderedPageBreak/>
        <w:drawing>
          <wp:anchor distT="0" distB="0" distL="114300" distR="114300" simplePos="0" relativeHeight="251683328" behindDoc="0" locked="0" layoutInCell="1" allowOverlap="1" wp14:anchorId="07F85082" wp14:editId="227C9AA7">
            <wp:simplePos x="0" y="0"/>
            <wp:positionH relativeFrom="column">
              <wp:posOffset>-3175</wp:posOffset>
            </wp:positionH>
            <wp:positionV relativeFrom="paragraph">
              <wp:posOffset>355600</wp:posOffset>
            </wp:positionV>
            <wp:extent cx="5580380" cy="4554220"/>
            <wp:effectExtent l="0" t="0" r="127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4554220"/>
                    </a:xfrm>
                    <a:prstGeom prst="rect">
                      <a:avLst/>
                    </a:prstGeom>
                    <a:noFill/>
                    <a:ln>
                      <a:noFill/>
                    </a:ln>
                  </pic:spPr>
                </pic:pic>
              </a:graphicData>
            </a:graphic>
          </wp:anchor>
        </w:drawing>
      </w:r>
      <w:r w:rsidR="00FC3D78" w:rsidRPr="004070FB">
        <w:rPr>
          <w:i/>
          <w:iCs/>
        </w:rPr>
        <w:t xml:space="preserve">Bảng </w:t>
      </w:r>
      <w:r w:rsidR="006A241F">
        <w:rPr>
          <w:i/>
          <w:iCs/>
        </w:rPr>
        <w:fldChar w:fldCharType="begin"/>
      </w:r>
      <w:r w:rsidR="006A241F">
        <w:rPr>
          <w:i/>
          <w:iCs/>
        </w:rPr>
        <w:instrText xml:space="preserve"> STYLEREF 1 \s </w:instrText>
      </w:r>
      <w:r w:rsidR="006A241F">
        <w:rPr>
          <w:i/>
          <w:iCs/>
        </w:rPr>
        <w:fldChar w:fldCharType="separate"/>
      </w:r>
      <w:r w:rsidR="006A241F">
        <w:rPr>
          <w:i/>
          <w:iCs/>
          <w:noProof/>
        </w:rPr>
        <w:t>3</w:t>
      </w:r>
      <w:r w:rsidR="006A241F">
        <w:rPr>
          <w:i/>
          <w:iCs/>
        </w:rPr>
        <w:fldChar w:fldCharType="end"/>
      </w:r>
      <w:r w:rsidR="006A241F">
        <w:rPr>
          <w:i/>
          <w:iCs/>
        </w:rPr>
        <w:t>.</w:t>
      </w:r>
      <w:r w:rsidR="006A241F">
        <w:rPr>
          <w:i/>
          <w:iCs/>
        </w:rPr>
        <w:fldChar w:fldCharType="begin"/>
      </w:r>
      <w:r w:rsidR="006A241F">
        <w:rPr>
          <w:i/>
          <w:iCs/>
        </w:rPr>
        <w:instrText xml:space="preserve"> SEQ Bảng \* ARABIC \s 1 </w:instrText>
      </w:r>
      <w:r w:rsidR="006A241F">
        <w:rPr>
          <w:i/>
          <w:iCs/>
        </w:rPr>
        <w:fldChar w:fldCharType="separate"/>
      </w:r>
      <w:r w:rsidR="006A241F">
        <w:rPr>
          <w:i/>
          <w:iCs/>
          <w:noProof/>
        </w:rPr>
        <w:t>6</w:t>
      </w:r>
      <w:r w:rsidR="006A241F">
        <w:rPr>
          <w:i/>
          <w:iCs/>
        </w:rPr>
        <w:fldChar w:fldCharType="end"/>
      </w:r>
      <w:r w:rsidR="004070FB" w:rsidRPr="004070FB">
        <w:rPr>
          <w:i/>
          <w:iCs/>
        </w:rPr>
        <w:t xml:space="preserve"> Đặc tả Usecase 11 – Thêm thu chi</w:t>
      </w:r>
      <w:bookmarkEnd w:id="51"/>
    </w:p>
    <w:p w14:paraId="253A450A" w14:textId="4704A47F" w:rsidR="0040684B" w:rsidRPr="0040684B" w:rsidRDefault="0040684B" w:rsidP="0040684B">
      <w:r>
        <w:rPr>
          <w:noProof/>
        </w:rPr>
        <mc:AlternateContent>
          <mc:Choice Requires="wps">
            <w:drawing>
              <wp:anchor distT="0" distB="0" distL="114300" distR="114300" simplePos="0" relativeHeight="251592192" behindDoc="0" locked="0" layoutInCell="1" allowOverlap="1" wp14:anchorId="5719606D" wp14:editId="2145BAFB">
                <wp:simplePos x="0" y="0"/>
                <wp:positionH relativeFrom="column">
                  <wp:posOffset>-3175</wp:posOffset>
                </wp:positionH>
                <wp:positionV relativeFrom="paragraph">
                  <wp:posOffset>4994910</wp:posOffset>
                </wp:positionV>
                <wp:extent cx="55803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0BE3F8" w14:textId="2B4CAF98" w:rsidR="006C5689" w:rsidRPr="0040684B" w:rsidRDefault="006C5689" w:rsidP="0040684B">
                            <w:pPr>
                              <w:pStyle w:val="Caption"/>
                              <w:rPr>
                                <w:i/>
                                <w:iCs/>
                                <w:noProof/>
                                <w:szCs w:val="24"/>
                              </w:rPr>
                            </w:pPr>
                            <w:bookmarkStart w:id="52" w:name="_Toc39173305"/>
                            <w:r w:rsidRPr="0040684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40684B">
                              <w:rPr>
                                <w:i/>
                                <w:iCs/>
                              </w:rPr>
                              <w:t xml:space="preserve"> Mô hình Activity Usecase 11 – Thêm thu chi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9606D" id="Text Box 30" o:spid="_x0000_s1037" type="#_x0000_t202" style="position:absolute;left:0;text-align:left;margin-left:-.25pt;margin-top:393.3pt;width:439.4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" stroked="f">
                <v:textbox style="mso-fit-shape-to-text:t" inset="0,0,0,0">
                  <w:txbxContent>
                    <w:p w14:paraId="500BE3F8" w14:textId="2B4CAF98" w:rsidR="006C5689" w:rsidRPr="0040684B" w:rsidRDefault="006C5689" w:rsidP="0040684B">
                      <w:pPr>
                        <w:pStyle w:val="Caption"/>
                        <w:rPr>
                          <w:i/>
                          <w:iCs/>
                          <w:noProof/>
                          <w:szCs w:val="24"/>
                        </w:rPr>
                      </w:pPr>
                      <w:bookmarkStart w:id="53" w:name="_Toc39173305"/>
                      <w:r w:rsidRPr="0040684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40684B">
                        <w:rPr>
                          <w:i/>
                          <w:iCs/>
                        </w:rPr>
                        <w:t xml:space="preserve"> Mô hình Activity Usecase 11 – Thêm thu chi</w:t>
                      </w:r>
                      <w:bookmarkEnd w:id="53"/>
                    </w:p>
                  </w:txbxContent>
                </v:textbox>
                <w10:wrap type="topAndBottom"/>
              </v:shape>
            </w:pict>
          </mc:Fallback>
        </mc:AlternateContent>
      </w:r>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0708F1A0" w:rsidR="00F62836" w:rsidRDefault="00BF2CA2">
      <w:pPr>
        <w:ind w:firstLine="720"/>
        <w:rPr>
          <w:rFonts w:cs="Arial"/>
          <w:b/>
          <w:bCs/>
          <w:i/>
          <w:szCs w:val="26"/>
          <w:lang w:val="vi-VN"/>
        </w:rPr>
      </w:pPr>
      <w:r w:rsidRPr="00BF2CA2">
        <w:rPr>
          <w:rFonts w:cs="Arial"/>
          <w:b/>
          <w:bCs/>
          <w:i/>
          <w:noProof/>
          <w:szCs w:val="26"/>
          <w:lang w:val="vi-VN"/>
        </w:rPr>
        <w:lastRenderedPageBreak/>
        <w:drawing>
          <wp:anchor distT="0" distB="0" distL="114300" distR="114300" simplePos="0" relativeHeight="251604480" behindDoc="0" locked="0" layoutInCell="1" allowOverlap="1" wp14:anchorId="630B821B" wp14:editId="0B22FF83">
            <wp:simplePos x="0" y="0"/>
            <wp:positionH relativeFrom="column">
              <wp:posOffset>-3175</wp:posOffset>
            </wp:positionH>
            <wp:positionV relativeFrom="paragraph">
              <wp:posOffset>-158750</wp:posOffset>
            </wp:positionV>
            <wp:extent cx="5580380" cy="630618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6306185"/>
                    </a:xfrm>
                    <a:prstGeom prst="rect">
                      <a:avLst/>
                    </a:prstGeom>
                    <a:noFill/>
                    <a:ln>
                      <a:noFill/>
                    </a:ln>
                  </pic:spPr>
                </pic:pic>
              </a:graphicData>
            </a:graphic>
          </wp:anchor>
        </w:drawing>
      </w:r>
    </w:p>
    <w:p w14:paraId="228B57D9" w14:textId="77777777" w:rsidR="009E613D" w:rsidRDefault="009E613D" w:rsidP="009E613D">
      <w:pPr>
        <w:pStyle w:val="Heading4"/>
        <w:rPr>
          <w:i/>
          <w:iCs/>
        </w:rPr>
      </w:pPr>
      <w:r w:rsidRPr="00244035">
        <w:rPr>
          <w:i/>
          <w:iCs/>
          <w:lang w:val="vi-VN"/>
        </w:rPr>
        <w:t>Usecase UC</w:t>
      </w:r>
      <w:r>
        <w:rPr>
          <w:i/>
          <w:iCs/>
        </w:rPr>
        <w:t xml:space="preserve">15 – </w:t>
      </w:r>
      <w:r w:rsidRPr="00DB0C33">
        <w:rPr>
          <w:i/>
          <w:iCs/>
        </w:rPr>
        <w:t>Cập nhật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592EAC8"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 thu chi</w:t>
            </w:r>
          </w:p>
        </w:tc>
      </w:tr>
      <w:tr w:rsidR="009E613D" w14:paraId="4F554226" w14:textId="77777777" w:rsidTr="00326511">
        <w:tc>
          <w:tcPr>
            <w:tcW w:w="1110" w:type="pct"/>
            <w:vAlign w:val="top"/>
          </w:tcPr>
          <w:p w14:paraId="525453C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77777777" w:rsidR="009E613D" w:rsidRDefault="009E613D" w:rsidP="00326511">
            <w:pPr>
              <w:spacing w:after="0" w:line="240" w:lineRule="auto"/>
              <w:ind w:firstLine="0"/>
              <w:rPr>
                <w:color w:val="000000" w:themeColor="text1"/>
                <w:szCs w:val="26"/>
              </w:rPr>
            </w:pPr>
            <w:r>
              <w:rPr>
                <w:color w:val="000000" w:themeColor="text1"/>
                <w:szCs w:val="26"/>
              </w:rPr>
              <w:t>2. Hệ thống hiển thi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4C620F0C" w:rsidR="00726702" w:rsidRDefault="00726702" w:rsidP="00326511">
            <w:pPr>
              <w:spacing w:after="0" w:line="240" w:lineRule="auto"/>
              <w:ind w:firstLine="0"/>
              <w:rPr>
                <w:color w:val="000000" w:themeColor="text1"/>
                <w:szCs w:val="26"/>
              </w:rPr>
            </w:pPr>
            <w:r>
              <w:rPr>
                <w:color w:val="000000" w:themeColor="text1"/>
                <w:szCs w:val="26"/>
              </w:rPr>
              <w:t>4. Hệ thống hiển thị các nút 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2A18D26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nhân nhấn nút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181851F1"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 hiển thị giao diện thông tin của khoản thu hoặc chi đã chọn</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1B3F0450"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79B6F4A2"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.2 Quay lại giao diện quản lý thu chi ở bước 2</w:t>
            </w:r>
          </w:p>
        </w:tc>
      </w:tr>
      <w:tr w:rsidR="0078538F" w14:paraId="50B20BA0" w14:textId="77777777" w:rsidTr="0078538F">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vAlign w:val="top"/>
          </w:tcPr>
          <w:p w14:paraId="03D028B1" w14:textId="77777777" w:rsidR="0078538F" w:rsidRDefault="0078538F" w:rsidP="00326511">
            <w:pPr>
              <w:spacing w:after="0" w:line="240" w:lineRule="auto"/>
              <w:ind w:firstLine="0"/>
              <w:rPr>
                <w:szCs w:val="26"/>
                <w:lang w:val="vi-VN"/>
              </w:rPr>
            </w:pPr>
          </w:p>
        </w:tc>
        <w:tc>
          <w:tcPr>
            <w:tcW w:w="1880" w:type="pct"/>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326511">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23FF00B" w14:textId="77777777" w:rsidR="009E613D" w:rsidRDefault="009E613D" w:rsidP="00326511">
            <w:pPr>
              <w:pStyle w:val="InfoBlue"/>
              <w:keepNext/>
              <w:spacing w:before="0" w:line="240" w:lineRule="auto"/>
              <w:rPr>
                <w:rFonts w:ascii="Times New Roman" w:hAnsi="Times New Roman"/>
                <w:i w:val="0"/>
                <w:color w:val="000000" w:themeColor="text1"/>
                <w:sz w:val="26"/>
                <w:szCs w:val="26"/>
              </w:rPr>
            </w:pPr>
          </w:p>
        </w:tc>
      </w:tr>
    </w:tbl>
    <w:p w14:paraId="57136A6A" w14:textId="525C1158" w:rsidR="00353FBE" w:rsidRDefault="00353FBE" w:rsidP="00F62836">
      <w:pPr>
        <w:ind w:firstLine="0"/>
        <w:rPr>
          <w:rFonts w:cs="Arial"/>
          <w:b/>
          <w:bCs/>
          <w:i/>
          <w:szCs w:val="26"/>
        </w:rPr>
      </w:pPr>
    </w:p>
    <w:p w14:paraId="31123516" w14:textId="77777777" w:rsidR="009E613D" w:rsidRDefault="009E613D" w:rsidP="00F62836">
      <w:pPr>
        <w:ind w:firstLine="0"/>
        <w:rPr>
          <w:rFonts w:cs="Arial"/>
          <w:b/>
          <w:bCs/>
          <w:i/>
          <w:szCs w:val="26"/>
        </w:rPr>
      </w:pPr>
    </w:p>
    <w:p w14:paraId="028B0727" w14:textId="10301F43" w:rsidR="00353FBE" w:rsidRDefault="00353FBE" w:rsidP="00353FBE">
      <w:pPr>
        <w:pStyle w:val="Heading4"/>
      </w:pPr>
      <w:r>
        <w:t>Use</w:t>
      </w:r>
      <w:r w:rsidR="00A11FB6">
        <w:t xml:space="preserve"> </w:t>
      </w:r>
      <w:r>
        <w:t>case UC1</w:t>
      </w:r>
      <w:r w:rsidR="00612503">
        <w:t>6</w:t>
      </w:r>
      <w:r>
        <w:t xml:space="preserve"> – </w:t>
      </w:r>
      <w:r w:rsidR="004C3147" w:rsidRPr="00775032">
        <w:t>Xóa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657311FF"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7FE9F9A0" w:rsidR="00EF3F38" w:rsidRPr="00EF3F38" w:rsidRDefault="00EF3F38" w:rsidP="00EF3F38">
            <w:pPr>
              <w:spacing w:after="0" w:line="240" w:lineRule="auto"/>
              <w:ind w:firstLine="0"/>
              <w:rPr>
                <w:color w:val="000000" w:themeColor="text1"/>
                <w:szCs w:val="26"/>
              </w:rPr>
            </w:pPr>
            <w:r>
              <w:rPr>
                <w:color w:val="000000" w:themeColor="text1"/>
                <w:szCs w:val="26"/>
              </w:rPr>
              <w:t>2. Hệ thống hiển thị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8028F83" w:rsidR="00FD5268" w:rsidRDefault="00FD5268" w:rsidP="00FD5268">
            <w:pPr>
              <w:spacing w:after="0" w:line="240" w:lineRule="auto"/>
              <w:ind w:firstLine="0"/>
              <w:rPr>
                <w:color w:val="000000" w:themeColor="text1"/>
                <w:szCs w:val="26"/>
              </w:rPr>
            </w:pPr>
            <w:r>
              <w:rPr>
                <w:color w:val="000000" w:themeColor="text1"/>
                <w:szCs w:val="26"/>
              </w:rPr>
              <w:t>4. Hệ thống hiển thị các nút 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365B9B64" w:rsidR="00F91D4D" w:rsidRDefault="00F91D4D" w:rsidP="00EF3F38">
            <w:pPr>
              <w:spacing w:after="0" w:line="240" w:lineRule="auto"/>
              <w:ind w:firstLine="0"/>
              <w:rPr>
                <w:iCs/>
                <w:color w:val="000000" w:themeColor="text1"/>
                <w:szCs w:val="26"/>
              </w:rPr>
            </w:pPr>
            <w:r>
              <w:rPr>
                <w:iCs/>
                <w:color w:val="000000" w:themeColor="text1"/>
                <w:szCs w:val="26"/>
              </w:rPr>
              <w:t>5. Tác nhân nhấn nút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73D1996C"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CA62E4">
            <w:pPr>
              <w:pStyle w:val="InfoBlue"/>
              <w:keepNext/>
              <w:spacing w:before="0" w:line="240" w:lineRule="auto"/>
              <w:ind w:firstLine="0"/>
              <w:rPr>
                <w:rFonts w:ascii="Times New Roman" w:hAnsi="Times New Roman"/>
                <w:i w:val="0"/>
                <w:color w:val="000000" w:themeColor="text1"/>
                <w:sz w:val="26"/>
                <w:szCs w:val="26"/>
              </w:rPr>
            </w:pPr>
          </w:p>
        </w:tc>
      </w:tr>
    </w:tbl>
    <w:p w14:paraId="3BA880AC" w14:textId="01F535E9" w:rsidR="006E7C48" w:rsidRPr="006E7C48" w:rsidRDefault="00F26C8D" w:rsidP="006E7C48">
      <w:r>
        <w:rPr>
          <w:noProof/>
        </w:rPr>
        <w:lastRenderedPageBreak/>
        <mc:AlternateContent>
          <mc:Choice Requires="wps">
            <w:drawing>
              <wp:anchor distT="0" distB="0" distL="114300" distR="114300" simplePos="0" relativeHeight="251594240" behindDoc="0" locked="0" layoutInCell="1" allowOverlap="1" wp14:anchorId="582BF903" wp14:editId="58B0ED46">
                <wp:simplePos x="0" y="0"/>
                <wp:positionH relativeFrom="column">
                  <wp:posOffset>101600</wp:posOffset>
                </wp:positionH>
                <wp:positionV relativeFrom="paragraph">
                  <wp:posOffset>3164840</wp:posOffset>
                </wp:positionV>
                <wp:extent cx="558038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CEE43CC" w14:textId="5371EE8B" w:rsidR="006C5689" w:rsidRPr="006E7C48" w:rsidRDefault="006C5689" w:rsidP="006E7C48">
                            <w:pPr>
                              <w:pStyle w:val="Caption"/>
                              <w:rPr>
                                <w:i/>
                                <w:iCs/>
                                <w:noProof/>
                              </w:rPr>
                            </w:pPr>
                            <w:bookmarkStart w:id="54" w:name="_Toc39173306"/>
                            <w:r w:rsidRPr="006E7C4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E7C48">
                              <w:rPr>
                                <w:i/>
                                <w:iCs/>
                              </w:rPr>
                              <w:t xml:space="preserve"> Mô hình Activity Usecase 12 – Xóa thu chi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F903" id="Text Box 32" o:spid="_x0000_s1038" type="#_x0000_t202" style="position:absolute;left:0;text-align:left;margin-left:8pt;margin-top:249.2pt;width:439.4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SBLwIAAGc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" stroked="f">
                <v:textbox style="mso-fit-shape-to-text:t" inset="0,0,0,0">
                  <w:txbxContent>
                    <w:p w14:paraId="5CEE43CC" w14:textId="5371EE8B" w:rsidR="006C5689" w:rsidRPr="006E7C48" w:rsidRDefault="006C5689" w:rsidP="006E7C48">
                      <w:pPr>
                        <w:pStyle w:val="Caption"/>
                        <w:rPr>
                          <w:i/>
                          <w:iCs/>
                          <w:noProof/>
                        </w:rPr>
                      </w:pPr>
                      <w:bookmarkStart w:id="55" w:name="_Toc39173306"/>
                      <w:r w:rsidRPr="006E7C4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E7C48">
                        <w:rPr>
                          <w:i/>
                          <w:iCs/>
                        </w:rPr>
                        <w:t xml:space="preserve"> Mô hình Activity Usecase 12 – Xóa thu chi</w:t>
                      </w:r>
                      <w:bookmarkEnd w:id="55"/>
                    </w:p>
                  </w:txbxContent>
                </v:textbox>
                <w10:wrap type="topAndBottom"/>
              </v:shape>
            </w:pict>
          </mc:Fallback>
        </mc:AlternateContent>
      </w:r>
      <w:r w:rsidRPr="00F26C8D">
        <w:rPr>
          <w:noProof/>
        </w:rPr>
        <w:drawing>
          <wp:anchor distT="0" distB="0" distL="114300" distR="114300" simplePos="0" relativeHeight="251668992" behindDoc="0" locked="0" layoutInCell="1" allowOverlap="1" wp14:anchorId="0C63EDB2" wp14:editId="168B8879">
            <wp:simplePos x="0" y="0"/>
            <wp:positionH relativeFrom="column">
              <wp:posOffset>-3175</wp:posOffset>
            </wp:positionH>
            <wp:positionV relativeFrom="paragraph">
              <wp:posOffset>-177800</wp:posOffset>
            </wp:positionV>
            <wp:extent cx="5580380" cy="3286125"/>
            <wp:effectExtent l="0" t="0" r="127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286125"/>
                    </a:xfrm>
                    <a:prstGeom prst="rect">
                      <a:avLst/>
                    </a:prstGeom>
                    <a:noFill/>
                    <a:ln>
                      <a:noFill/>
                    </a:ln>
                  </pic:spPr>
                </pic:pic>
              </a:graphicData>
            </a:graphic>
          </wp:anchor>
        </w:drawing>
      </w:r>
    </w:p>
    <w:p w14:paraId="27FACEE5" w14:textId="3241AB6A" w:rsidR="006E7C48" w:rsidRDefault="00330148" w:rsidP="00330148">
      <w:pPr>
        <w:pStyle w:val="Heading4"/>
      </w:pPr>
      <w:r>
        <w:t>Use case UC1</w:t>
      </w:r>
      <w:r w:rsidR="00612503">
        <w:t>7</w:t>
      </w:r>
      <w:r>
        <w:t xml:space="preserve"> – Xem lịch sử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77777777" w:rsidR="004513DF" w:rsidRPr="00A94C04" w:rsidRDefault="004513DF" w:rsidP="00EB095D">
            <w:pPr>
              <w:spacing w:after="0" w:line="240" w:lineRule="auto"/>
              <w:ind w:firstLine="0"/>
              <w:rPr>
                <w:color w:val="000000" w:themeColor="text1"/>
                <w:szCs w:val="26"/>
              </w:rPr>
            </w:pPr>
            <w:r>
              <w:rPr>
                <w:color w:val="000000" w:themeColor="text1"/>
                <w:szCs w:val="26"/>
              </w:rPr>
              <w:t>2. Hệ thống hiển thị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77777777" w:rsidR="004513DF" w:rsidRDefault="004513DF" w:rsidP="00EB095D">
            <w:pPr>
              <w:spacing w:after="0" w:line="240" w:lineRule="auto"/>
              <w:ind w:firstLine="0"/>
              <w:rPr>
                <w:color w:val="000000" w:themeColor="text1"/>
                <w:szCs w:val="26"/>
              </w:rPr>
            </w:pPr>
            <w:r>
              <w:rPr>
                <w:color w:val="000000" w:themeColor="text1"/>
                <w:szCs w:val="26"/>
              </w:rPr>
              <w:t>4. Hệ thống hiển thị lịch sử thu chi theo ngày</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EB095D">
            <w:pPr>
              <w:pStyle w:val="InfoBlue"/>
              <w:keepNext/>
              <w:spacing w:before="0" w:line="240" w:lineRule="auto"/>
              <w:rPr>
                <w:rFonts w:ascii="Times New Roman" w:hAnsi="Times New Roman"/>
                <w:i w:val="0"/>
                <w:color w:val="000000" w:themeColor="text1"/>
                <w:sz w:val="26"/>
                <w:szCs w:val="26"/>
              </w:rPr>
            </w:pPr>
          </w:p>
        </w:tc>
      </w:tr>
    </w:tbl>
    <w:p w14:paraId="2EFD6C58" w14:textId="77777777" w:rsidR="00A11FB6" w:rsidRPr="006E7C48" w:rsidRDefault="00A11FB6" w:rsidP="006E7C48"/>
    <w:p w14:paraId="28CDB603" w14:textId="3DAE1D9A" w:rsidR="00353FBE" w:rsidRDefault="00353FBE" w:rsidP="00353FBE">
      <w:pPr>
        <w:pStyle w:val="Heading4"/>
      </w:pPr>
      <w:r>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705ED4CD" w:rsidR="000A10F2" w:rsidRPr="00836EFD" w:rsidRDefault="000A10F2" w:rsidP="00836EFD">
            <w:pPr>
              <w:spacing w:after="0" w:line="240" w:lineRule="auto"/>
              <w:ind w:firstLine="0"/>
              <w:rPr>
                <w:color w:val="000000" w:themeColor="text1"/>
                <w:szCs w:val="26"/>
              </w:rPr>
            </w:pPr>
            <w:r>
              <w:rPr>
                <w:color w:val="000000" w:themeColor="text1"/>
                <w:szCs w:val="26"/>
              </w:rPr>
              <w:t xml:space="preserve">2. Hệ thống hiển thị giao diện quản lý kế hoạch </w:t>
            </w:r>
            <w:r w:rsidR="00647881">
              <w:rPr>
                <w:color w:val="000000" w:themeColor="text1"/>
                <w:szCs w:val="26"/>
              </w:rPr>
              <w:t>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08724A90"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188806D6"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22833837" w:rsidR="00D94223" w:rsidRDefault="00D94223" w:rsidP="00693BF6">
            <w:pPr>
              <w:spacing w:after="0" w:line="240" w:lineRule="auto"/>
              <w:ind w:firstLine="0"/>
              <w:rPr>
                <w:szCs w:val="26"/>
              </w:rPr>
            </w:pPr>
            <w:r>
              <w:rPr>
                <w:szCs w:val="26"/>
              </w:rPr>
              <w:t>7. Hệ thống kiểm tra dữ liệu và nếu dữ liệu hợp lệ, thông báo “thêm kế hoạch tiết kiệm thành công”</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5B6ACA">
            <w:pPr>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r w:rsidR="00BA658A" w14:paraId="53E4691F" w14:textId="0E5F0364" w:rsidTr="00BA658A">
        <w:trPr>
          <w:trHeight w:val="359"/>
        </w:trPr>
        <w:tc>
          <w:tcPr>
            <w:tcW w:w="1110" w:type="pct"/>
            <w:vAlign w:val="top"/>
          </w:tcPr>
          <w:p w14:paraId="5E518E22" w14:textId="77777777" w:rsidR="00BA658A" w:rsidRPr="00BC546E" w:rsidRDefault="00BA658A"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11D3B0" w14:textId="77777777" w:rsidR="00BA658A" w:rsidRDefault="00BA658A" w:rsidP="00C46A1B">
            <w:pPr>
              <w:pStyle w:val="InfoBlue"/>
              <w:keepNext/>
              <w:spacing w:before="0" w:line="240" w:lineRule="auto"/>
              <w:ind w:firstLine="0"/>
              <w:rPr>
                <w:rFonts w:ascii="Times New Roman" w:hAnsi="Times New Roman"/>
                <w:i w:val="0"/>
                <w:color w:val="000000" w:themeColor="text1"/>
                <w:sz w:val="26"/>
                <w:szCs w:val="26"/>
              </w:rPr>
            </w:pPr>
          </w:p>
        </w:tc>
      </w:tr>
    </w:tbl>
    <w:p w14:paraId="4320BF47" w14:textId="77777777" w:rsidR="00F15DEA" w:rsidRPr="00F15DEA" w:rsidRDefault="00F15DEA" w:rsidP="00F15DEA"/>
    <w:p w14:paraId="085603E2" w14:textId="7C048AE2" w:rsidR="00353FBE" w:rsidRDefault="00353FBE" w:rsidP="00353FBE">
      <w:pPr>
        <w:pStyle w:val="Heading4"/>
      </w:pPr>
      <w:r>
        <w:t>Use</w:t>
      </w:r>
      <w:r w:rsidR="00272FED">
        <w:t xml:space="preserve"> </w:t>
      </w:r>
      <w:r>
        <w:t>case UC1</w:t>
      </w:r>
      <w:r w:rsidR="00612503">
        <w:t>9</w:t>
      </w:r>
      <w:r>
        <w:t xml:space="preserve"> – </w:t>
      </w:r>
      <w:r w:rsidR="00272FED">
        <w:t>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1FC79F2F"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72FED">
              <w:rPr>
                <w:color w:val="000000" w:themeColor="text1"/>
                <w:szCs w:val="26"/>
              </w:rPr>
              <w:t>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653228E4"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3F43C6">
              <w:rPr>
                <w:color w:val="000000" w:themeColor="text1"/>
                <w:szCs w:val="26"/>
              </w:rPr>
              <w:t>Hệ thống hiển thị giao diện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57E94BE4" w:rsidR="0059267D" w:rsidRPr="00795438" w:rsidRDefault="0059267D" w:rsidP="005B6ACA">
            <w:pPr>
              <w:spacing w:after="0" w:line="240" w:lineRule="auto"/>
              <w:ind w:firstLine="0"/>
              <w:rPr>
                <w:szCs w:val="26"/>
              </w:rPr>
            </w:pPr>
            <w:r>
              <w:rPr>
                <w:szCs w:val="26"/>
              </w:rPr>
              <w:t xml:space="preserve">4. </w:t>
            </w:r>
            <w:r w:rsidR="00F6414D">
              <w:rPr>
                <w:szCs w:val="26"/>
              </w:rPr>
              <w:t>Hệ thống hiển thị các nút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44E2C19F"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F6414D">
              <w:rPr>
                <w:szCs w:val="26"/>
              </w:rPr>
              <w:t>nhấn nút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15BB69A8" w:rsidR="0059267D" w:rsidRDefault="0059267D" w:rsidP="005B6ACA">
            <w:pPr>
              <w:spacing w:after="0" w:line="240" w:lineRule="auto"/>
              <w:ind w:firstLine="0"/>
              <w:rPr>
                <w:szCs w:val="26"/>
              </w:rPr>
            </w:pPr>
            <w:r>
              <w:rPr>
                <w:szCs w:val="26"/>
              </w:rPr>
              <w:t xml:space="preserve">6. </w:t>
            </w:r>
            <w:r w:rsidR="00F6414D">
              <w:rPr>
                <w:szCs w:val="26"/>
              </w:rPr>
              <w:t>Hệ thống hiển thị giao diện thu chi cho kế hoạch tiết kiệm</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30303A8" w:rsidR="00776FD1" w:rsidRDefault="00776FD1" w:rsidP="005B6ACA">
            <w:pPr>
              <w:spacing w:after="0" w:line="240" w:lineRule="auto"/>
              <w:ind w:firstLine="0"/>
              <w:rPr>
                <w:szCs w:val="26"/>
              </w:rPr>
            </w:pPr>
            <w:r>
              <w:rPr>
                <w:szCs w:val="26"/>
              </w:rPr>
              <w:t xml:space="preserve">9. Hệ thống kiểm tra dữ liệu và nếu dữ liệu hợp lệ, thông </w:t>
            </w:r>
            <w:r>
              <w:rPr>
                <w:szCs w:val="26"/>
              </w:rPr>
              <w:lastRenderedPageBreak/>
              <w:t>báo “Thêm thành công”</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8.2 Quay lại giao diện kế 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1382247" w14:textId="77777777" w:rsidR="00E04681" w:rsidRDefault="00776FD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Sau ngày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nếu đáp ứng đủ sẽ chuyển trạng thái của kế hoạch thành “Đã kết thúc – Kế hoạch thành công”, nếu không đáp ứng được sẽ có trang thái là “Đã kết thúc – Kế hoạch thất 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2CD679BB" w:rsidR="00272FED" w:rsidRDefault="00272FED" w:rsidP="00272FED"/>
    <w:p w14:paraId="3B08BC7F" w14:textId="7E60EA44" w:rsidR="00272FED" w:rsidRDefault="00272FED" w:rsidP="00272FED">
      <w:pPr>
        <w:pStyle w:val="Heading4"/>
      </w:pPr>
      <w:r>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44DD78F4" w:rsidR="00FE12B3" w:rsidRPr="00A94C04" w:rsidRDefault="00FE12B3" w:rsidP="00F034CC">
            <w:pPr>
              <w:spacing w:after="0" w:line="240" w:lineRule="auto"/>
              <w:ind w:firstLine="0"/>
              <w:rPr>
                <w:color w:val="000000" w:themeColor="text1"/>
                <w:szCs w:val="26"/>
              </w:rPr>
            </w:pPr>
            <w:r>
              <w:rPr>
                <w:color w:val="000000" w:themeColor="text1"/>
                <w:szCs w:val="26"/>
              </w:rPr>
              <w:t>2. Hệ thống hiển thị giao diện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3A130D27" w:rsidR="00FE12B3" w:rsidRDefault="00FE12B3" w:rsidP="003C4FCA">
            <w:pPr>
              <w:spacing w:after="0" w:line="240" w:lineRule="auto"/>
              <w:ind w:firstLine="0"/>
              <w:rPr>
                <w:color w:val="000000" w:themeColor="text1"/>
                <w:szCs w:val="26"/>
              </w:rPr>
            </w:pPr>
            <w:r>
              <w:rPr>
                <w:color w:val="000000" w:themeColor="text1"/>
                <w:szCs w:val="26"/>
              </w:rPr>
              <w:t>4. Hệ thống hiển thị các nút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7BA787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Pr>
                <w:iCs/>
                <w:color w:val="000000" w:themeColor="text1"/>
                <w:szCs w:val="26"/>
              </w:rPr>
              <w:t>nhấn nút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585A2FF" w:rsidR="00FE12B3" w:rsidRDefault="00FE12B3" w:rsidP="003C4FCA">
            <w:pPr>
              <w:spacing w:after="0" w:line="240" w:lineRule="auto"/>
              <w:ind w:firstLine="0"/>
              <w:rPr>
                <w:color w:val="000000" w:themeColor="text1"/>
                <w:szCs w:val="26"/>
              </w:rPr>
            </w:pPr>
            <w:r>
              <w:rPr>
                <w:color w:val="000000" w:themeColor="text1"/>
                <w:szCs w:val="26"/>
              </w:rPr>
              <w:t>6. Hệ thống hiển thị 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 xml:space="preserve">Luồng sự kiện </w:t>
            </w:r>
            <w:r w:rsidRPr="00BC546E">
              <w:rPr>
                <w:rFonts w:ascii="Times New Roman" w:hAnsi="Times New Roman" w:cs="Times New Roman"/>
                <w:bCs w:val="0"/>
                <w:color w:val="000000" w:themeColor="text1"/>
                <w:sz w:val="26"/>
                <w:szCs w:val="26"/>
              </w:rPr>
              <w:lastRenderedPageBreak/>
              <w:t>ngoại lệ</w:t>
            </w:r>
          </w:p>
        </w:tc>
        <w:tc>
          <w:tcPr>
            <w:tcW w:w="3890" w:type="pct"/>
            <w:gridSpan w:val="2"/>
            <w:vAlign w:val="top"/>
          </w:tcPr>
          <w:p w14:paraId="0CABD040" w14:textId="77777777" w:rsidR="00272FED" w:rsidRDefault="00272FED" w:rsidP="00F034CC">
            <w:pPr>
              <w:pStyle w:val="InfoBlue"/>
              <w:keepNext/>
              <w:spacing w:before="0" w:line="240" w:lineRule="auto"/>
              <w:rPr>
                <w:rFonts w:ascii="Times New Roman" w:hAnsi="Times New Roman"/>
                <w:i w:val="0"/>
                <w:color w:val="000000" w:themeColor="text1"/>
                <w:sz w:val="26"/>
                <w:szCs w:val="26"/>
              </w:rPr>
            </w:pPr>
          </w:p>
        </w:tc>
      </w:tr>
    </w:tbl>
    <w:p w14:paraId="0D80A8CE" w14:textId="77777777" w:rsidR="00320D98" w:rsidRPr="00320D98" w:rsidRDefault="00320D98" w:rsidP="00320D98">
      <w:pPr>
        <w:ind w:left="567" w:firstLine="0"/>
      </w:pPr>
    </w:p>
    <w:p w14:paraId="37060E6C" w14:textId="504F4E6E" w:rsidR="00272FED" w:rsidRDefault="00272FED" w:rsidP="00272FED">
      <w:pPr>
        <w:pStyle w:val="Heading4"/>
      </w:pPr>
      <w:r>
        <w:t>Use case UC2</w:t>
      </w:r>
      <w:r w:rsidR="00612503">
        <w:t>1</w:t>
      </w:r>
      <w:r>
        <w:t xml:space="preserve"> – Xem lịch sử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38D2A9F2" w:rsidR="00272FED" w:rsidRPr="00795438" w:rsidRDefault="00272FED" w:rsidP="00F034CC">
            <w:pPr>
              <w:spacing w:after="0" w:line="240" w:lineRule="auto"/>
              <w:ind w:firstLine="0"/>
              <w:rPr>
                <w:szCs w:val="26"/>
              </w:rPr>
            </w:pPr>
            <w:r>
              <w:rPr>
                <w:szCs w:val="26"/>
              </w:rPr>
              <w:t xml:space="preserve">2. </w:t>
            </w:r>
            <w:r>
              <w:rPr>
                <w:color w:val="000000" w:themeColor="text1"/>
                <w:szCs w:val="26"/>
              </w:rPr>
              <w:t>Hệ thống hiển thị giao diện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7CAF1CE3" w:rsidR="00272FED" w:rsidRDefault="00272FED" w:rsidP="00F034CC">
            <w:pPr>
              <w:spacing w:after="0" w:line="240" w:lineRule="auto"/>
              <w:ind w:firstLine="0"/>
              <w:rPr>
                <w:szCs w:val="26"/>
              </w:rPr>
            </w:pPr>
            <w:r>
              <w:rPr>
                <w:szCs w:val="26"/>
              </w:rPr>
              <w:t xml:space="preserve">4. </w:t>
            </w:r>
            <w:r w:rsidR="008C37B5">
              <w:rPr>
                <w:szCs w:val="26"/>
              </w:rPr>
              <w:t>Hệ thống hiển thị các nút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5361D145" w:rsidR="00272FED" w:rsidRDefault="00272FED" w:rsidP="00F034CC">
            <w:pPr>
              <w:spacing w:after="0" w:line="240" w:lineRule="auto"/>
              <w:ind w:firstLine="0"/>
              <w:rPr>
                <w:szCs w:val="26"/>
              </w:rPr>
            </w:pPr>
            <w:r>
              <w:rPr>
                <w:szCs w:val="26"/>
              </w:rPr>
              <w:t xml:space="preserve">5. </w:t>
            </w:r>
            <w:r w:rsidR="005F0140">
              <w:rPr>
                <w:szCs w:val="26"/>
              </w:rPr>
              <w:t>Tác nhân nhấn nút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786360DC" w:rsidR="000619E5" w:rsidRDefault="000619E5" w:rsidP="00F034CC">
            <w:pPr>
              <w:spacing w:after="0" w:line="240" w:lineRule="auto"/>
              <w:ind w:firstLine="0"/>
              <w:rPr>
                <w:szCs w:val="26"/>
              </w:rPr>
            </w:pPr>
            <w:r>
              <w:rPr>
                <w:szCs w:val="26"/>
              </w:rPr>
              <w:t>6. Hệ thống hiển thị giao diện lịch sử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547A5F6A" w14:textId="77777777" w:rsidR="00272FED" w:rsidRPr="00272FED" w:rsidRDefault="00272FED" w:rsidP="00272FED"/>
    <w:p w14:paraId="07A5C8EE" w14:textId="1C0363A2" w:rsidR="00353FBE" w:rsidRPr="002423AB" w:rsidRDefault="00353FBE" w:rsidP="002423AB">
      <w:pPr>
        <w:pStyle w:val="Heading4"/>
      </w:pPr>
      <w:r>
        <w:t>Usecase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00DBF12E" w:rsidR="00A95B29" w:rsidRPr="00795438" w:rsidRDefault="00A95B29" w:rsidP="005B6ACA">
            <w:pPr>
              <w:spacing w:after="0" w:line="240" w:lineRule="auto"/>
              <w:ind w:firstLine="0"/>
              <w:rPr>
                <w:szCs w:val="26"/>
              </w:rPr>
            </w:pPr>
            <w:r>
              <w:rPr>
                <w:szCs w:val="26"/>
              </w:rPr>
              <w:t xml:space="preserve">2. </w:t>
            </w:r>
            <w:r>
              <w:rPr>
                <w:color w:val="000000" w:themeColor="text1"/>
                <w:szCs w:val="26"/>
              </w:rPr>
              <w:t xml:space="preserve">Hệ thống hiển thị giao diện kế hoạch </w:t>
            </w:r>
            <w:r w:rsidR="00AB2754">
              <w:rPr>
                <w:color w:val="000000" w:themeColor="text1"/>
                <w:szCs w:val="26"/>
              </w:rPr>
              <w:t>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2A0451E0" w:rsidR="00A95B29" w:rsidRDefault="00A95B29" w:rsidP="005B6ACA">
            <w:pPr>
              <w:spacing w:after="0" w:line="240" w:lineRule="auto"/>
              <w:ind w:firstLine="0"/>
              <w:rPr>
                <w:szCs w:val="26"/>
              </w:rPr>
            </w:pPr>
            <w:r>
              <w:rPr>
                <w:szCs w:val="26"/>
              </w:rPr>
              <w:t xml:space="preserve">4. </w:t>
            </w:r>
            <w:r w:rsidR="00105BE3">
              <w:rPr>
                <w:szCs w:val="26"/>
              </w:rPr>
              <w:t>Hệ thống hiển thị các nút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2AFBC389" w:rsidR="00A95B29" w:rsidRDefault="00A95B29" w:rsidP="005B6ACA">
            <w:pPr>
              <w:spacing w:after="0" w:line="240" w:lineRule="auto"/>
              <w:ind w:firstLine="0"/>
              <w:rPr>
                <w:szCs w:val="26"/>
              </w:rPr>
            </w:pPr>
            <w:r>
              <w:rPr>
                <w:szCs w:val="26"/>
              </w:rPr>
              <w:t xml:space="preserve">5. </w:t>
            </w:r>
            <w:r w:rsidR="00105BE3">
              <w:rPr>
                <w:color w:val="000000" w:themeColor="text1"/>
                <w:szCs w:val="26"/>
              </w:rPr>
              <w:t>Tác nhân nhấn nút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5EAAA0B0" w:rsidR="00A95B29" w:rsidRDefault="00A95B29" w:rsidP="005B6ACA">
            <w:pPr>
              <w:spacing w:after="0" w:line="240" w:lineRule="auto"/>
              <w:ind w:firstLine="0"/>
              <w:rPr>
                <w:szCs w:val="26"/>
              </w:rPr>
            </w:pPr>
            <w:r>
              <w:rPr>
                <w:szCs w:val="26"/>
              </w:rPr>
              <w:t xml:space="preserve">6. </w:t>
            </w:r>
            <w:r w:rsidR="00105BE3">
              <w:rPr>
                <w:szCs w:val="26"/>
              </w:rPr>
              <w:t>Hệ thống hiển thị thông báo “Bạn có chắc chắn muốn xóa kế hoạch tiết kiệm này !”</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1C33D6B1" w:rsidR="00D03530" w:rsidRDefault="00D03530" w:rsidP="005B6ACA">
            <w:pPr>
              <w:spacing w:after="0" w:line="240" w:lineRule="auto"/>
              <w:ind w:firstLine="0"/>
              <w:rPr>
                <w:szCs w:val="26"/>
              </w:rPr>
            </w:pPr>
            <w:r>
              <w:rPr>
                <w:szCs w:val="26"/>
              </w:rPr>
              <w:t>8. Hệ thống hiển thị thông báo “Xóa thành công”</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r w:rsidR="002423AB" w14:paraId="2BFAE5CD" w14:textId="77777777" w:rsidTr="005B6ACA">
        <w:trPr>
          <w:trHeight w:val="359"/>
        </w:trPr>
        <w:tc>
          <w:tcPr>
            <w:tcW w:w="1110" w:type="pct"/>
            <w:vAlign w:val="top"/>
          </w:tcPr>
          <w:p w14:paraId="36901F2B"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208859E" w14:textId="77777777" w:rsidR="002423AB" w:rsidRDefault="002423AB" w:rsidP="00C777A6">
            <w:pPr>
              <w:pStyle w:val="InfoBlue"/>
              <w:keepNext/>
              <w:spacing w:before="0" w:line="240" w:lineRule="auto"/>
              <w:ind w:firstLine="0"/>
              <w:rPr>
                <w:rFonts w:ascii="Times New Roman" w:hAnsi="Times New Roman"/>
                <w:i w:val="0"/>
                <w:color w:val="000000" w:themeColor="text1"/>
                <w:sz w:val="26"/>
                <w:szCs w:val="26"/>
              </w:rPr>
            </w:pPr>
          </w:p>
        </w:tc>
      </w:tr>
    </w:tbl>
    <w:p w14:paraId="5294EC77" w14:textId="0B7BFDF0" w:rsidR="00BF2CA2" w:rsidRPr="00BF2CA2" w:rsidRDefault="00BF2CA2" w:rsidP="00272FED">
      <w:pPr>
        <w:ind w:firstLine="0"/>
      </w:pPr>
    </w:p>
    <w:p w14:paraId="1CE5759D" w14:textId="756C7F9A" w:rsidR="00C80F06" w:rsidRDefault="00C80F06" w:rsidP="00C80F06">
      <w:pPr>
        <w:pStyle w:val="Heading4"/>
      </w:pPr>
      <w:r>
        <w:t>Usecase UC</w:t>
      </w:r>
      <w:r w:rsidR="00272FED">
        <w:t>2</w:t>
      </w:r>
      <w:r w:rsidR="00612503">
        <w:t>3</w:t>
      </w:r>
      <w:r>
        <w:t xml:space="preserve"> – Thêm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40AB1DD3" w14:textId="77777777" w:rsidTr="007940C8">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7940C8">
        <w:tc>
          <w:tcPr>
            <w:tcW w:w="1110"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7940C8">
        <w:tc>
          <w:tcPr>
            <w:tcW w:w="1110"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7940C8">
        <w:tc>
          <w:tcPr>
            <w:tcW w:w="1110"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7940C8">
        <w:tc>
          <w:tcPr>
            <w:tcW w:w="1110"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7940C8">
        <w:trPr>
          <w:trHeight w:val="330"/>
        </w:trPr>
        <w:tc>
          <w:tcPr>
            <w:tcW w:w="1110"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7940C8">
        <w:trPr>
          <w:trHeight w:val="375"/>
        </w:trPr>
        <w:tc>
          <w:tcPr>
            <w:tcW w:w="1110" w:type="pct"/>
            <w:vMerge/>
            <w:vAlign w:val="top"/>
          </w:tcPr>
          <w:p w14:paraId="17FF2A0A" w14:textId="77777777" w:rsidR="00C80F06" w:rsidRDefault="00C80F06" w:rsidP="007940C8">
            <w:pPr>
              <w:spacing w:after="0" w:line="240" w:lineRule="auto"/>
              <w:rPr>
                <w:b/>
                <w:color w:val="000000" w:themeColor="text1"/>
                <w:szCs w:val="26"/>
              </w:rPr>
            </w:pPr>
          </w:p>
        </w:tc>
        <w:tc>
          <w:tcPr>
            <w:tcW w:w="2010"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7940C8">
        <w:tc>
          <w:tcPr>
            <w:tcW w:w="1110"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B340242" w14:textId="77777777" w:rsidR="00C80F06" w:rsidRDefault="00C80F06" w:rsidP="007940C8">
            <w:pPr>
              <w:spacing w:after="0" w:line="240" w:lineRule="auto"/>
              <w:ind w:firstLine="0"/>
              <w:rPr>
                <w:szCs w:val="26"/>
                <w:lang w:val="vi-VN"/>
              </w:rPr>
            </w:pPr>
          </w:p>
        </w:tc>
        <w:tc>
          <w:tcPr>
            <w:tcW w:w="1880" w:type="pct"/>
            <w:vAlign w:val="top"/>
          </w:tcPr>
          <w:p w14:paraId="2547811C" w14:textId="6BDD3A1D" w:rsidR="00C80F06" w:rsidRPr="00795438" w:rsidRDefault="007940C8" w:rsidP="007940C8">
            <w:pPr>
              <w:spacing w:after="0" w:line="240" w:lineRule="auto"/>
              <w:ind w:firstLine="0"/>
              <w:rPr>
                <w:szCs w:val="26"/>
              </w:rPr>
            </w:pPr>
            <w:r>
              <w:rPr>
                <w:szCs w:val="26"/>
              </w:rPr>
              <w:t>2. Hệ thống hiển thị giao diện quản lý danh mục thu chi</w:t>
            </w:r>
          </w:p>
        </w:tc>
      </w:tr>
      <w:tr w:rsidR="00C80F06" w14:paraId="6F19C5E4" w14:textId="77777777" w:rsidTr="007940C8">
        <w:tc>
          <w:tcPr>
            <w:tcW w:w="1110"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1880"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062F61">
        <w:trPr>
          <w:trHeight w:val="70"/>
        </w:trPr>
        <w:tc>
          <w:tcPr>
            <w:tcW w:w="1110"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3DE4EA1" w14:textId="41829A55" w:rsidR="00C80F06" w:rsidRDefault="00C80F06" w:rsidP="007940C8">
            <w:pPr>
              <w:spacing w:after="0" w:line="240" w:lineRule="auto"/>
              <w:ind w:firstLine="0"/>
              <w:rPr>
                <w:szCs w:val="26"/>
              </w:rPr>
            </w:pPr>
          </w:p>
        </w:tc>
        <w:tc>
          <w:tcPr>
            <w:tcW w:w="1880" w:type="pct"/>
            <w:vAlign w:val="top"/>
          </w:tcPr>
          <w:p w14:paraId="727B51C0" w14:textId="3B5F1E9B" w:rsidR="007B72BE" w:rsidRDefault="00062F61" w:rsidP="007940C8">
            <w:pPr>
              <w:spacing w:after="0" w:line="240" w:lineRule="auto"/>
              <w:ind w:firstLine="0"/>
              <w:rPr>
                <w:szCs w:val="26"/>
              </w:rPr>
            </w:pPr>
            <w:r>
              <w:rPr>
                <w:szCs w:val="26"/>
              </w:rPr>
              <w:t>4. Hệ thống hiển thị giao diện thêm danh mục thu chi</w:t>
            </w:r>
          </w:p>
        </w:tc>
      </w:tr>
      <w:tr w:rsidR="007B72BE" w14:paraId="4941A79B" w14:textId="77777777" w:rsidTr="007940C8">
        <w:tc>
          <w:tcPr>
            <w:tcW w:w="1110"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1880"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7940C8">
        <w:tc>
          <w:tcPr>
            <w:tcW w:w="1110"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1880"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7940C8">
        <w:tc>
          <w:tcPr>
            <w:tcW w:w="1110"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D40410A" w14:textId="4086A897" w:rsidR="00C80F06" w:rsidRDefault="00C80F06" w:rsidP="007940C8">
            <w:pPr>
              <w:spacing w:after="0" w:line="240" w:lineRule="auto"/>
              <w:ind w:firstLine="0"/>
              <w:rPr>
                <w:szCs w:val="26"/>
              </w:rPr>
            </w:pPr>
          </w:p>
        </w:tc>
        <w:tc>
          <w:tcPr>
            <w:tcW w:w="1880" w:type="pct"/>
            <w:vAlign w:val="top"/>
          </w:tcPr>
          <w:p w14:paraId="350BF50D" w14:textId="53BCD06E"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p>
        </w:tc>
      </w:tr>
      <w:tr w:rsidR="000B0178" w14:paraId="3512C1E5" w14:textId="77777777" w:rsidTr="007940C8">
        <w:tc>
          <w:tcPr>
            <w:tcW w:w="1110"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1880"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7940C8">
        <w:tc>
          <w:tcPr>
            <w:tcW w:w="1110"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1DA13A35" w14:textId="77777777" w:rsidR="000B0178" w:rsidRDefault="000B0178" w:rsidP="007940C8">
            <w:pPr>
              <w:spacing w:after="0" w:line="240" w:lineRule="auto"/>
              <w:ind w:firstLine="0"/>
              <w:rPr>
                <w:szCs w:val="26"/>
              </w:rPr>
            </w:pPr>
          </w:p>
        </w:tc>
        <w:tc>
          <w:tcPr>
            <w:tcW w:w="1880"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7940C8">
        <w:tc>
          <w:tcPr>
            <w:tcW w:w="1110"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6F94CC11" w14:textId="77777777" w:rsidR="000B0178" w:rsidRPr="005B1E08" w:rsidRDefault="000B0178" w:rsidP="007940C8">
            <w:pPr>
              <w:spacing w:after="0" w:line="240" w:lineRule="auto"/>
              <w:ind w:firstLine="0"/>
              <w:rPr>
                <w:szCs w:val="26"/>
              </w:rPr>
            </w:pPr>
          </w:p>
        </w:tc>
        <w:tc>
          <w:tcPr>
            <w:tcW w:w="1880"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r w:rsidR="00C80F06" w14:paraId="72F76208" w14:textId="77777777" w:rsidTr="007940C8">
        <w:trPr>
          <w:trHeight w:val="359"/>
        </w:trPr>
        <w:tc>
          <w:tcPr>
            <w:tcW w:w="1110" w:type="pct"/>
            <w:vAlign w:val="top"/>
          </w:tcPr>
          <w:p w14:paraId="3B94A8A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116CE5B" w14:textId="77777777" w:rsidR="00C80F06" w:rsidRDefault="00C80F06" w:rsidP="007940C8">
            <w:pPr>
              <w:pStyle w:val="InfoBlue"/>
              <w:keepNext/>
              <w:spacing w:before="0" w:line="240" w:lineRule="auto"/>
              <w:ind w:firstLine="0"/>
              <w:rPr>
                <w:rFonts w:ascii="Times New Roman" w:hAnsi="Times New Roman"/>
                <w:i w:val="0"/>
                <w:color w:val="000000" w:themeColor="text1"/>
                <w:sz w:val="26"/>
                <w:szCs w:val="26"/>
              </w:rPr>
            </w:pPr>
          </w:p>
        </w:tc>
      </w:tr>
    </w:tbl>
    <w:p w14:paraId="368CDA6D" w14:textId="69843A7F" w:rsidR="00C80F06" w:rsidRDefault="00C80F06" w:rsidP="00C80F06"/>
    <w:p w14:paraId="10C509A2" w14:textId="720F4A1D" w:rsidR="00BF2CA2" w:rsidRDefault="00BF2CA2" w:rsidP="00C80F06"/>
    <w:p w14:paraId="4D516BB6" w14:textId="77777777" w:rsidR="00BF2CA2" w:rsidRDefault="00BF2CA2" w:rsidP="00C80F06"/>
    <w:p w14:paraId="114565F5" w14:textId="148586CD" w:rsidR="00BF2CA2" w:rsidRDefault="001E0F88" w:rsidP="00C80F06">
      <w:r w:rsidRPr="001E0F88">
        <w:rPr>
          <w:noProof/>
        </w:rPr>
        <w:lastRenderedPageBreak/>
        <w:drawing>
          <wp:anchor distT="0" distB="0" distL="114300" distR="114300" simplePos="0" relativeHeight="251671040" behindDoc="0" locked="0" layoutInCell="1" allowOverlap="1" wp14:anchorId="7E43A48A" wp14:editId="3A853EBC">
            <wp:simplePos x="0" y="0"/>
            <wp:positionH relativeFrom="column">
              <wp:posOffset>73025</wp:posOffset>
            </wp:positionH>
            <wp:positionV relativeFrom="paragraph">
              <wp:posOffset>-187325</wp:posOffset>
            </wp:positionV>
            <wp:extent cx="5495925" cy="706755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925" cy="7067550"/>
                    </a:xfrm>
                    <a:prstGeom prst="rect">
                      <a:avLst/>
                    </a:prstGeom>
                    <a:noFill/>
                    <a:ln>
                      <a:noFill/>
                    </a:ln>
                  </pic:spPr>
                </pic:pic>
              </a:graphicData>
            </a:graphic>
          </wp:anchor>
        </w:drawing>
      </w:r>
    </w:p>
    <w:p w14:paraId="79B939E2" w14:textId="77777777" w:rsidR="00BF2CA2" w:rsidRDefault="00BF2CA2" w:rsidP="00C80F06"/>
    <w:p w14:paraId="497BDEBD" w14:textId="77777777" w:rsidR="00BF2CA2" w:rsidRDefault="00BF2CA2" w:rsidP="00C80F06"/>
    <w:p w14:paraId="5A54863C" w14:textId="6A085B8F" w:rsidR="00BF2CA2" w:rsidRDefault="001E0F88" w:rsidP="00C80F06">
      <w:r w:rsidRPr="00BF2CA2">
        <w:rPr>
          <w:noProof/>
        </w:rPr>
        <w:lastRenderedPageBreak/>
        <w:drawing>
          <wp:anchor distT="0" distB="0" distL="114300" distR="114300" simplePos="0" relativeHeight="251673088" behindDoc="0" locked="0" layoutInCell="1" allowOverlap="1" wp14:anchorId="473188C7" wp14:editId="24C48672">
            <wp:simplePos x="0" y="0"/>
            <wp:positionH relativeFrom="column">
              <wp:posOffset>-3175</wp:posOffset>
            </wp:positionH>
            <wp:positionV relativeFrom="paragraph">
              <wp:posOffset>-171450</wp:posOffset>
            </wp:positionV>
            <wp:extent cx="5580380" cy="7676515"/>
            <wp:effectExtent l="0" t="0" r="127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7676515"/>
                    </a:xfrm>
                    <a:prstGeom prst="rect">
                      <a:avLst/>
                    </a:prstGeom>
                    <a:noFill/>
                    <a:ln>
                      <a:noFill/>
                    </a:ln>
                  </pic:spPr>
                </pic:pic>
              </a:graphicData>
            </a:graphic>
          </wp:anchor>
        </w:drawing>
      </w:r>
    </w:p>
    <w:p w14:paraId="7F015C19" w14:textId="106060F0" w:rsidR="00BF2CA2" w:rsidRDefault="00BF2CA2" w:rsidP="00C80F06"/>
    <w:p w14:paraId="4F9B3890" w14:textId="1424AB18" w:rsidR="00BF2CA2" w:rsidRDefault="00BF2CA2" w:rsidP="00C80F06"/>
    <w:p w14:paraId="3D815164" w14:textId="3618A1EA" w:rsidR="00BF2CA2" w:rsidRDefault="00BF2CA2" w:rsidP="00C80F06"/>
    <w:p w14:paraId="05B10748" w14:textId="7A4AEEC8" w:rsidR="00BF2CA2" w:rsidRDefault="00BF2CA2" w:rsidP="00C80F06"/>
    <w:p w14:paraId="50CFB2C2" w14:textId="57B3F371" w:rsidR="00BF2CA2" w:rsidRPr="00C80F06" w:rsidRDefault="00BF2CA2" w:rsidP="00C80F06"/>
    <w:p w14:paraId="1626053B" w14:textId="0CA2F115" w:rsidR="00C80F06" w:rsidRPr="00C80F06" w:rsidRDefault="00C80F06" w:rsidP="00803D0E">
      <w:pPr>
        <w:pStyle w:val="Heading4"/>
      </w:pPr>
      <w:r>
        <w:t>Usecase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4E4A70C1" w:rsidR="000D657B" w:rsidRPr="00795438" w:rsidRDefault="000D657B" w:rsidP="007940C8">
            <w:pPr>
              <w:spacing w:after="0" w:line="240" w:lineRule="auto"/>
              <w:ind w:firstLine="0"/>
              <w:rPr>
                <w:szCs w:val="26"/>
              </w:rPr>
            </w:pPr>
            <w:r>
              <w:rPr>
                <w:szCs w:val="26"/>
              </w:rPr>
              <w:t>2. Hệ thống hiển thị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428574C" w:rsidR="0039225F" w:rsidRDefault="0039225F" w:rsidP="007940C8">
            <w:pPr>
              <w:spacing w:after="0" w:line="240" w:lineRule="auto"/>
              <w:ind w:firstLine="0"/>
              <w:rPr>
                <w:szCs w:val="26"/>
              </w:rPr>
            </w:pPr>
            <w:r>
              <w:rPr>
                <w:szCs w:val="26"/>
              </w:rPr>
              <w:t>4. Hệ thống hiển thị các nút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148A1BE6" w:rsidR="000C5BC2" w:rsidRDefault="000C5BC2" w:rsidP="007940C8">
            <w:pPr>
              <w:spacing w:after="0" w:line="240" w:lineRule="auto"/>
              <w:ind w:firstLine="0"/>
              <w:rPr>
                <w:szCs w:val="26"/>
              </w:rPr>
            </w:pPr>
            <w:r>
              <w:rPr>
                <w:szCs w:val="26"/>
              </w:rPr>
              <w:t>5. Tác nhân nhấn nút “Xóa”</w:t>
            </w:r>
          </w:p>
        </w:tc>
        <w:tc>
          <w:tcPr>
            <w:tcW w:w="1880" w:type="pct"/>
            <w:vAlign w:val="top"/>
          </w:tcPr>
          <w:p w14:paraId="0937DA17" w14:textId="77777777" w:rsidR="000C5BC2" w:rsidRDefault="000C5BC2" w:rsidP="007940C8">
            <w:pPr>
              <w:spacing w:after="0" w:line="240" w:lineRule="auto"/>
              <w:ind w:firstLine="0"/>
              <w:rPr>
                <w:szCs w:val="26"/>
              </w:rPr>
            </w:pP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3661460" w:rsidR="000D657B" w:rsidRDefault="000C5BC2" w:rsidP="007940C8">
            <w:pPr>
              <w:spacing w:after="0" w:line="240" w:lineRule="auto"/>
              <w:ind w:firstLine="0"/>
              <w:rPr>
                <w:szCs w:val="26"/>
              </w:rPr>
            </w:pPr>
            <w:r>
              <w:rPr>
                <w:color w:val="000000" w:themeColor="text1"/>
                <w:szCs w:val="26"/>
              </w:rPr>
              <w:t>6</w:t>
            </w:r>
            <w:r w:rsidR="000D657B">
              <w:rPr>
                <w:color w:val="000000" w:themeColor="text1"/>
                <w:szCs w:val="26"/>
              </w:rPr>
              <w:t xml:space="preserve">. Hệ thống hiển thị thông báo </w:t>
            </w:r>
            <w:r>
              <w:rPr>
                <w:color w:val="000000" w:themeColor="text1"/>
                <w:szCs w:val="26"/>
              </w:rPr>
              <w:t>“</w:t>
            </w:r>
            <w:r w:rsidR="000D657B">
              <w:rPr>
                <w:color w:val="000000" w:themeColor="text1"/>
                <w:szCs w:val="26"/>
              </w:rPr>
              <w:t>Bạn có chắc chắn muốn xóa danh mục này ?</w:t>
            </w:r>
            <w:r>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6F375307" w:rsidR="000D657B" w:rsidRDefault="000C5BC2" w:rsidP="007940C8">
            <w:pPr>
              <w:spacing w:after="0" w:line="240" w:lineRule="auto"/>
              <w:ind w:firstLine="0"/>
              <w:rPr>
                <w:szCs w:val="26"/>
              </w:rPr>
            </w:pPr>
            <w:r>
              <w:rPr>
                <w:szCs w:val="26"/>
              </w:rPr>
              <w:t>7</w:t>
            </w:r>
            <w:r w:rsidR="000D657B">
              <w:rPr>
                <w:szCs w:val="26"/>
              </w:rPr>
              <w:t xml:space="preserve">. </w:t>
            </w:r>
            <w:r>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0277B5FD" w:rsidR="000D657B" w:rsidRDefault="00AF631D" w:rsidP="007940C8">
            <w:pPr>
              <w:spacing w:after="0" w:line="240" w:lineRule="auto"/>
              <w:ind w:firstLine="0"/>
              <w:rPr>
                <w:szCs w:val="26"/>
              </w:rPr>
            </w:pPr>
            <w:r>
              <w:rPr>
                <w:szCs w:val="26"/>
              </w:rPr>
              <w:t>8</w:t>
            </w:r>
            <w:r w:rsidR="000D657B">
              <w:rPr>
                <w:szCs w:val="26"/>
              </w:rPr>
              <w:t xml:space="preserve">. </w:t>
            </w:r>
            <w:r w:rsidR="000D657B">
              <w:rPr>
                <w:color w:val="000000" w:themeColor="text1"/>
                <w:szCs w:val="26"/>
              </w:rPr>
              <w:t xml:space="preserve">Hệ thống hiển thị thông báo </w:t>
            </w:r>
            <w:r>
              <w:rPr>
                <w:color w:val="000000" w:themeColor="text1"/>
                <w:szCs w:val="26"/>
              </w:rPr>
              <w:t>“</w:t>
            </w:r>
            <w:r w:rsidR="000D657B">
              <w:rPr>
                <w:color w:val="000000" w:themeColor="text1"/>
                <w:szCs w:val="26"/>
              </w:rPr>
              <w:t>Xóa thành công</w:t>
            </w:r>
            <w:r>
              <w:rPr>
                <w:color w:val="000000" w:themeColor="text1"/>
                <w:szCs w:val="26"/>
              </w:rPr>
              <w:t>”</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3999629" w14:textId="11E85E0F" w:rsidR="00C80F06" w:rsidRPr="005B1E08" w:rsidRDefault="00AF631D" w:rsidP="007940C8">
            <w:pPr>
              <w:spacing w:after="0" w:line="240" w:lineRule="auto"/>
              <w:ind w:firstLine="0"/>
              <w:rPr>
                <w:szCs w:val="26"/>
              </w:rPr>
            </w:pPr>
            <w:r>
              <w:rPr>
                <w:szCs w:val="26"/>
              </w:rPr>
              <w:t>7</w:t>
            </w:r>
            <w:r w:rsidR="00AA2821">
              <w:rPr>
                <w:szCs w:val="26"/>
              </w:rPr>
              <w:t xml:space="preserve">.1 </w:t>
            </w:r>
            <w:r>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657C181D" w:rsidR="00C80F06" w:rsidRPr="00795438" w:rsidRDefault="007D31A1" w:rsidP="007940C8">
            <w:pPr>
              <w:spacing w:after="0" w:line="240" w:lineRule="auto"/>
              <w:ind w:firstLine="0"/>
              <w:rPr>
                <w:szCs w:val="26"/>
              </w:rPr>
            </w:pPr>
            <w:r>
              <w:rPr>
                <w:szCs w:val="26"/>
              </w:rPr>
              <w:t>7</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 xml:space="preserve">Luồng sự kiện </w:t>
            </w:r>
            <w:r w:rsidRPr="00BC546E">
              <w:rPr>
                <w:rFonts w:ascii="Times New Roman" w:hAnsi="Times New Roman" w:cs="Times New Roman"/>
                <w:bCs w:val="0"/>
                <w:color w:val="000000" w:themeColor="text1"/>
                <w:sz w:val="26"/>
                <w:szCs w:val="26"/>
              </w:rPr>
              <w:lastRenderedPageBreak/>
              <w:t>ngoại lệ</w:t>
            </w:r>
          </w:p>
        </w:tc>
        <w:tc>
          <w:tcPr>
            <w:tcW w:w="3890" w:type="pct"/>
            <w:gridSpan w:val="2"/>
            <w:vAlign w:val="top"/>
          </w:tcPr>
          <w:p w14:paraId="033431F0" w14:textId="77777777" w:rsidR="00C80F06" w:rsidRDefault="00C80F06" w:rsidP="007940C8">
            <w:pPr>
              <w:pStyle w:val="InfoBlue"/>
              <w:keepNext/>
              <w:spacing w:before="0" w:line="240" w:lineRule="auto"/>
              <w:ind w:firstLine="0"/>
              <w:rPr>
                <w:rFonts w:ascii="Times New Roman" w:hAnsi="Times New Roman"/>
                <w:i w:val="0"/>
                <w:color w:val="000000" w:themeColor="text1"/>
                <w:sz w:val="26"/>
                <w:szCs w:val="26"/>
              </w:rPr>
            </w:pPr>
          </w:p>
        </w:tc>
      </w:tr>
    </w:tbl>
    <w:p w14:paraId="63387DE0" w14:textId="59B03763" w:rsidR="00C80F06" w:rsidRPr="00C80F06" w:rsidRDefault="00C80F06" w:rsidP="00C80F06">
      <w:pPr>
        <w:sectPr w:rsidR="00C80F06" w:rsidRPr="00C80F06" w:rsidSect="000D5C31">
          <w:pgSz w:w="11907" w:h="16840"/>
          <w:pgMar w:top="1701" w:right="1134" w:bottom="1701" w:left="1985" w:header="709" w:footer="709" w:gutter="0"/>
          <w:cols w:space="708"/>
          <w:docGrid w:linePitch="360"/>
        </w:sectPr>
      </w:pPr>
    </w:p>
    <w:p w14:paraId="37182F01" w14:textId="4CE7C9D3" w:rsidR="00BF2CA2" w:rsidRPr="00BF2CA2" w:rsidRDefault="00BF2CA2" w:rsidP="00BF2CA2">
      <w:pPr>
        <w:ind w:left="567" w:firstLine="0"/>
      </w:pPr>
      <w:r w:rsidRPr="00BF2CA2">
        <w:rPr>
          <w:noProof/>
        </w:rPr>
        <w:lastRenderedPageBreak/>
        <w:drawing>
          <wp:anchor distT="0" distB="0" distL="114300" distR="114300" simplePos="0" relativeHeight="251675136" behindDoc="0" locked="0" layoutInCell="1" allowOverlap="1" wp14:anchorId="626D6160" wp14:editId="22668D38">
            <wp:simplePos x="0" y="0"/>
            <wp:positionH relativeFrom="column">
              <wp:posOffset>139700</wp:posOffset>
            </wp:positionH>
            <wp:positionV relativeFrom="paragraph">
              <wp:posOffset>-177800</wp:posOffset>
            </wp:positionV>
            <wp:extent cx="5285740" cy="58483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5740" cy="5848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6" w:name="_Toc169424250"/>
    </w:p>
    <w:p w14:paraId="0963D03D" w14:textId="6BB688CB" w:rsidR="00BF2CA2" w:rsidRPr="00BF2CA2" w:rsidRDefault="00BF2CA2" w:rsidP="00BF2CA2">
      <w:pPr>
        <w:ind w:left="567" w:firstLine="0"/>
      </w:pPr>
    </w:p>
    <w:p w14:paraId="72E387BE" w14:textId="77777777" w:rsidR="00BF2CA2" w:rsidRPr="00BF2CA2" w:rsidRDefault="00BF2CA2" w:rsidP="00BF2CA2">
      <w:pPr>
        <w:ind w:left="567" w:firstLine="0"/>
      </w:pPr>
    </w:p>
    <w:p w14:paraId="074A4F65" w14:textId="622090C3" w:rsidR="00BF2CA2" w:rsidRDefault="00BF2CA2" w:rsidP="00BF2CA2">
      <w:pPr>
        <w:ind w:left="567" w:firstLine="0"/>
      </w:pPr>
    </w:p>
    <w:p w14:paraId="165E60CF" w14:textId="3421D887" w:rsidR="001E0F88" w:rsidRDefault="001E0F88" w:rsidP="00BF2CA2">
      <w:pPr>
        <w:ind w:left="567" w:firstLine="0"/>
      </w:pPr>
    </w:p>
    <w:p w14:paraId="117C8F6F" w14:textId="72974760" w:rsidR="001E0F88" w:rsidRDefault="001E0F88" w:rsidP="00BF2CA2">
      <w:pPr>
        <w:ind w:left="567" w:firstLine="0"/>
      </w:pPr>
    </w:p>
    <w:p w14:paraId="309A149A" w14:textId="733689ED" w:rsidR="001E0F88" w:rsidRDefault="001E0F88" w:rsidP="00BF2CA2">
      <w:pPr>
        <w:ind w:left="567" w:firstLine="0"/>
      </w:pPr>
      <w:r w:rsidRPr="001E0F88">
        <w:rPr>
          <w:noProof/>
        </w:rPr>
        <w:lastRenderedPageBreak/>
        <w:drawing>
          <wp:anchor distT="0" distB="0" distL="114300" distR="114300" simplePos="0" relativeHeight="251685376" behindDoc="0" locked="0" layoutInCell="1" allowOverlap="1" wp14:anchorId="00320EDD" wp14:editId="534473F6">
            <wp:simplePos x="0" y="0"/>
            <wp:positionH relativeFrom="column">
              <wp:posOffset>206375</wp:posOffset>
            </wp:positionH>
            <wp:positionV relativeFrom="paragraph">
              <wp:posOffset>-82550</wp:posOffset>
            </wp:positionV>
            <wp:extent cx="5153025" cy="4943475"/>
            <wp:effectExtent l="0" t="0" r="9525"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3025" cy="4943475"/>
                    </a:xfrm>
                    <a:prstGeom prst="rect">
                      <a:avLst/>
                    </a:prstGeom>
                    <a:noFill/>
                    <a:ln>
                      <a:noFill/>
                    </a:ln>
                  </pic:spPr>
                </pic:pic>
              </a:graphicData>
            </a:graphic>
          </wp:anchor>
        </w:drawing>
      </w:r>
    </w:p>
    <w:p w14:paraId="2251BBA0" w14:textId="3497A6F1" w:rsidR="001E0F88" w:rsidRDefault="001E0F88" w:rsidP="00BF2CA2">
      <w:pPr>
        <w:ind w:left="567" w:firstLine="0"/>
      </w:pPr>
    </w:p>
    <w:p w14:paraId="38EC3FC5" w14:textId="4B841FE1" w:rsidR="001E0F88" w:rsidRDefault="00272FED" w:rsidP="00272FED">
      <w:pPr>
        <w:pStyle w:val="Heading4"/>
      </w:pPr>
      <w:r>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0D90C76E" w:rsidR="00C95D5D" w:rsidRPr="00795438" w:rsidRDefault="00C95D5D" w:rsidP="00F034CC">
            <w:pPr>
              <w:spacing w:after="0" w:line="240" w:lineRule="auto"/>
              <w:ind w:firstLine="0"/>
              <w:rPr>
                <w:szCs w:val="26"/>
              </w:rPr>
            </w:pPr>
            <w:r>
              <w:rPr>
                <w:szCs w:val="26"/>
              </w:rPr>
              <w:t>2. Hệ thống hiển thị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6E18B456" w:rsidR="00C95D5D" w:rsidRDefault="00C95D5D" w:rsidP="00F034CC">
            <w:pPr>
              <w:spacing w:after="0" w:line="240" w:lineRule="auto"/>
              <w:ind w:firstLine="0"/>
              <w:rPr>
                <w:szCs w:val="26"/>
              </w:rPr>
            </w:pPr>
            <w:r>
              <w:rPr>
                <w:szCs w:val="26"/>
              </w:rPr>
              <w:t>4. Hệ thống hiển thị các nút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41D790A" w:rsidR="00C95D5D" w:rsidRDefault="00C95D5D" w:rsidP="00F034CC">
            <w:pPr>
              <w:spacing w:after="0" w:line="240" w:lineRule="auto"/>
              <w:ind w:firstLine="0"/>
              <w:rPr>
                <w:szCs w:val="26"/>
              </w:rPr>
            </w:pPr>
            <w:r>
              <w:rPr>
                <w:szCs w:val="26"/>
              </w:rPr>
              <w:t>5. Tác nhân nhấn nút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3C34DA07" w:rsidR="00C95D5D" w:rsidRDefault="00C95D5D" w:rsidP="00F034CC">
            <w:pPr>
              <w:spacing w:after="0" w:line="240" w:lineRule="auto"/>
              <w:ind w:firstLine="0"/>
              <w:rPr>
                <w:szCs w:val="26"/>
              </w:rPr>
            </w:pPr>
            <w:r>
              <w:rPr>
                <w:szCs w:val="26"/>
              </w:rPr>
              <w:t>6. Hệ thống hiển thị giao diện thông tin của danh mục thu chi đã chọn</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6B1C05FD" w:rsidR="00C95D5D" w:rsidRDefault="00C95D5D" w:rsidP="00F034CC">
            <w:pPr>
              <w:spacing w:after="0" w:line="240" w:lineRule="auto"/>
              <w:ind w:firstLine="0"/>
              <w:rPr>
                <w:szCs w:val="26"/>
              </w:rPr>
            </w:pPr>
            <w:r>
              <w:rPr>
                <w:szCs w:val="26"/>
              </w:rPr>
              <w:t>7. Tác nhân cập nhật thông tin danh mục thu chi</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49546887"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p>
        </w:tc>
      </w:tr>
      <w:tr w:rsidR="00272FED" w14:paraId="726BC4D5" w14:textId="77777777" w:rsidTr="00F034CC">
        <w:tc>
          <w:tcPr>
            <w:tcW w:w="1110" w:type="pct"/>
            <w:vMerge w:val="restart"/>
            <w:vAlign w:val="top"/>
          </w:tcPr>
          <w:p w14:paraId="5FDC130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77777777"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F034CC">
            <w:pPr>
              <w:spacing w:after="0" w:line="240" w:lineRule="auto"/>
              <w:ind w:firstLine="0"/>
              <w:rPr>
                <w:szCs w:val="26"/>
              </w:rPr>
            </w:pPr>
            <w:r>
              <w:rPr>
                <w:szCs w:val="26"/>
              </w:rPr>
              <w:t>9.1 Hệ thống kiểm tra dữ liệu và nếu tên danh mục không hợp lệ, thông báo “Tên danh mục này đã tồn tại”</w:t>
            </w:r>
          </w:p>
        </w:tc>
      </w:tr>
      <w:tr w:rsidR="00272FED" w14:paraId="2CD39101" w14:textId="77777777" w:rsidTr="00F034CC">
        <w:trPr>
          <w:trHeight w:val="359"/>
        </w:trPr>
        <w:tc>
          <w:tcPr>
            <w:tcW w:w="1110" w:type="pct"/>
            <w:vAlign w:val="top"/>
          </w:tcPr>
          <w:p w14:paraId="475C8A0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427256D"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4B1A46A3" w14:textId="77777777" w:rsidR="00272FED" w:rsidRPr="00272FED" w:rsidRDefault="00272FED" w:rsidP="00272FED"/>
    <w:p w14:paraId="618CD697" w14:textId="73113758" w:rsidR="001E0F88" w:rsidRDefault="001E0F88" w:rsidP="00BF2CA2">
      <w:pPr>
        <w:ind w:left="567" w:firstLine="0"/>
      </w:pPr>
    </w:p>
    <w:p w14:paraId="768518A9" w14:textId="6B100899" w:rsidR="001E0F88" w:rsidRDefault="001E0F88" w:rsidP="00BF2CA2">
      <w:pPr>
        <w:ind w:left="567" w:firstLine="0"/>
      </w:pPr>
    </w:p>
    <w:p w14:paraId="6126C380" w14:textId="2726F153" w:rsidR="001E0F88" w:rsidRDefault="001E0F88" w:rsidP="00BF2CA2">
      <w:pPr>
        <w:ind w:left="567" w:firstLine="0"/>
      </w:pPr>
    </w:p>
    <w:p w14:paraId="1C04BF3E" w14:textId="7D2968F0" w:rsidR="001E0F88" w:rsidRDefault="001E0F88" w:rsidP="00BF2CA2">
      <w:pPr>
        <w:ind w:left="567" w:firstLine="0"/>
      </w:pPr>
    </w:p>
    <w:p w14:paraId="1B3021D3" w14:textId="77777777" w:rsidR="001E0F88" w:rsidRPr="00BF2CA2" w:rsidRDefault="001E0F88" w:rsidP="00ED7109">
      <w:pPr>
        <w:ind w:firstLine="0"/>
      </w:pPr>
    </w:p>
    <w:p w14:paraId="0941D69B" w14:textId="1ACA7461" w:rsidR="003867BF" w:rsidRDefault="0095530E" w:rsidP="00BF0B98">
      <w:pPr>
        <w:pStyle w:val="Heading1"/>
        <w:ind w:left="0"/>
      </w:pPr>
      <w:r>
        <w:lastRenderedPageBreak/>
        <w:t xml:space="preserve"> </w:t>
      </w:r>
      <w:bookmarkStart w:id="57" w:name="_Toc44352852"/>
      <w:r>
        <w:t xml:space="preserve">THIẾT KẾ VÀ </w:t>
      </w:r>
      <w:bookmarkEnd w:id="56"/>
      <w:r>
        <w:t>HIỆN THỰC</w:t>
      </w:r>
      <w:bookmarkEnd w:id="57"/>
    </w:p>
    <w:p w14:paraId="2B30AD8C" w14:textId="63DF5D44" w:rsidR="00972E56" w:rsidRDefault="004510C7">
      <w:pPr>
        <w:pStyle w:val="Heading2"/>
      </w:pPr>
      <w:bookmarkStart w:id="58" w:name="_Toc44352853"/>
      <w:r w:rsidRPr="004510C7">
        <w:rPr>
          <w:noProof/>
        </w:rPr>
        <w:drawing>
          <wp:anchor distT="0" distB="0" distL="114300" distR="114300" simplePos="0" relativeHeight="251571712" behindDoc="0" locked="0" layoutInCell="1" allowOverlap="1" wp14:anchorId="5C898CE7" wp14:editId="04217D50">
            <wp:simplePos x="0" y="0"/>
            <wp:positionH relativeFrom="column">
              <wp:posOffset>-584200</wp:posOffset>
            </wp:positionH>
            <wp:positionV relativeFrom="paragraph">
              <wp:posOffset>370840</wp:posOffset>
            </wp:positionV>
            <wp:extent cx="6200775" cy="43624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0077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0AE">
        <w:t>Class Diagram</w:t>
      </w:r>
      <w:bookmarkEnd w:id="58"/>
    </w:p>
    <w:p w14:paraId="7585423C" w14:textId="3D72125E" w:rsidR="00E54CEC" w:rsidRPr="00E54CEC" w:rsidRDefault="00E54CEC" w:rsidP="00E54CEC"/>
    <w:p w14:paraId="5D49AE16" w14:textId="27EEA1AB" w:rsidR="00972E56" w:rsidRDefault="00E54CEC" w:rsidP="00972E56">
      <w:pPr>
        <w:pStyle w:val="Heading2"/>
      </w:pPr>
      <w:bookmarkStart w:id="59" w:name="_Toc44352854"/>
      <w:r w:rsidRPr="00E54CEC">
        <w:rPr>
          <w:noProof/>
        </w:rPr>
        <w:lastRenderedPageBreak/>
        <w:drawing>
          <wp:anchor distT="0" distB="0" distL="114300" distR="114300" simplePos="0" relativeHeight="251689472" behindDoc="0" locked="0" layoutInCell="1" allowOverlap="1" wp14:anchorId="334C0FC8" wp14:editId="13D10A7B">
            <wp:simplePos x="0" y="0"/>
            <wp:positionH relativeFrom="column">
              <wp:posOffset>-269875</wp:posOffset>
            </wp:positionH>
            <wp:positionV relativeFrom="paragraph">
              <wp:posOffset>355600</wp:posOffset>
            </wp:positionV>
            <wp:extent cx="5580380" cy="4133215"/>
            <wp:effectExtent l="0" t="0" r="127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4133215"/>
                    </a:xfrm>
                    <a:prstGeom prst="rect">
                      <a:avLst/>
                    </a:prstGeom>
                    <a:noFill/>
                    <a:ln>
                      <a:noFill/>
                    </a:ln>
                  </pic:spPr>
                </pic:pic>
              </a:graphicData>
            </a:graphic>
          </wp:anchor>
        </w:drawing>
      </w:r>
      <w:r w:rsidR="00972E56">
        <w:t xml:space="preserve">Mô hình </w:t>
      </w:r>
      <w:r w:rsidR="00BA60AE">
        <w:t>liên kết thực thể</w:t>
      </w:r>
      <w:bookmarkEnd w:id="59"/>
    </w:p>
    <w:p w14:paraId="3C52710E" w14:textId="122FAA8A" w:rsidR="00E54CEC" w:rsidRDefault="00E54CEC" w:rsidP="00E54CEC"/>
    <w:p w14:paraId="49AE1AFE" w14:textId="374E5838" w:rsidR="00CF1AF8" w:rsidRDefault="00CF1AF8" w:rsidP="00E54CEC"/>
    <w:p w14:paraId="539B1CEE" w14:textId="00B1C655" w:rsidR="00CF1AF8" w:rsidRDefault="00CF1AF8" w:rsidP="00E54CEC"/>
    <w:p w14:paraId="3F1265A0" w14:textId="3FD16E30" w:rsidR="00CF1AF8" w:rsidRDefault="00CF1AF8" w:rsidP="00E54CEC"/>
    <w:p w14:paraId="607CFC2E" w14:textId="35E35B43" w:rsidR="00CF1AF8" w:rsidRDefault="00CF1AF8" w:rsidP="00E54CEC"/>
    <w:p w14:paraId="6E30D80D" w14:textId="62DD6C32" w:rsidR="00CF1AF8" w:rsidRDefault="00CF1AF8" w:rsidP="00E54CEC"/>
    <w:p w14:paraId="638CB592" w14:textId="281E8219" w:rsidR="00CF1AF8" w:rsidRDefault="00CF1AF8" w:rsidP="00E54CEC"/>
    <w:p w14:paraId="3571CDAD" w14:textId="69EC4275" w:rsidR="00CF1AF8" w:rsidRDefault="00CF1AF8" w:rsidP="00E54CEC"/>
    <w:p w14:paraId="27BE6FD3" w14:textId="4D961F47" w:rsidR="00CF1AF8" w:rsidRDefault="00CF1AF8" w:rsidP="00E54CEC"/>
    <w:p w14:paraId="133AC355" w14:textId="77777777" w:rsidR="007270B9" w:rsidRPr="00E54CEC" w:rsidRDefault="007270B9" w:rsidP="00E54CEC"/>
    <w:p w14:paraId="69FAC8DD" w14:textId="2DFCD934" w:rsidR="00972E56" w:rsidRDefault="007270B9" w:rsidP="00972E56">
      <w:pPr>
        <w:pStyle w:val="Heading2"/>
      </w:pPr>
      <w:bookmarkStart w:id="60" w:name="_Toc44352855"/>
      <w:r w:rsidRPr="007270B9">
        <w:rPr>
          <w:noProof/>
        </w:rPr>
        <w:lastRenderedPageBreak/>
        <w:drawing>
          <wp:anchor distT="0" distB="0" distL="114300" distR="114300" simplePos="0" relativeHeight="251687424" behindDoc="0" locked="0" layoutInCell="1" allowOverlap="1" wp14:anchorId="6DE8782A" wp14:editId="558BCECC">
            <wp:simplePos x="0" y="0"/>
            <wp:positionH relativeFrom="column">
              <wp:posOffset>177800</wp:posOffset>
            </wp:positionH>
            <wp:positionV relativeFrom="paragraph">
              <wp:posOffset>403225</wp:posOffset>
            </wp:positionV>
            <wp:extent cx="5210902" cy="5201376"/>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10902" cy="5201376"/>
                    </a:xfrm>
                    <a:prstGeom prst="rect">
                      <a:avLst/>
                    </a:prstGeom>
                  </pic:spPr>
                </pic:pic>
              </a:graphicData>
            </a:graphic>
          </wp:anchor>
        </w:drawing>
      </w:r>
      <w:r w:rsidR="00972E56">
        <w:t>Mô hình cơ sở dữ liệ</w:t>
      </w:r>
      <w:r w:rsidR="00D7131D">
        <w:t>u</w:t>
      </w:r>
      <w:bookmarkEnd w:id="60"/>
    </w:p>
    <w:p w14:paraId="61F1BEC0" w14:textId="007545A1" w:rsidR="00CF1AF8" w:rsidRPr="00CF1AF8" w:rsidRDefault="00CF1AF8" w:rsidP="00CF1AF8"/>
    <w:p w14:paraId="47BC88FD" w14:textId="0A5F8AB8" w:rsidR="00972E56" w:rsidRDefault="00972E56" w:rsidP="00D7131D">
      <w:pPr>
        <w:pStyle w:val="Heading3"/>
      </w:pPr>
      <w:bookmarkStart w:id="61" w:name="_Toc44352856"/>
      <w:r>
        <w:t>Cơ sở dữ liệu quan hệ</w:t>
      </w:r>
      <w:bookmarkEnd w:id="61"/>
    </w:p>
    <w:p w14:paraId="0E595CB5" w14:textId="64474756" w:rsidR="00CF1AF8" w:rsidRDefault="00CF1AF8" w:rsidP="00CF1AF8">
      <w:r>
        <w:t>TaiKhoan (</w:t>
      </w:r>
      <w:r w:rsidRPr="00CF1AF8">
        <w:rPr>
          <w:u w:val="single"/>
        </w:rPr>
        <w:t>tenTaiKhoan</w:t>
      </w:r>
      <w:r>
        <w:t>, matKhau, maSoBiMat, hoTen, diaChi, soDienThoai, email, ngaySinh)</w:t>
      </w:r>
    </w:p>
    <w:p w14:paraId="1D888B4E" w14:textId="29531996" w:rsidR="00CF1AF8" w:rsidRDefault="00CF1AF8" w:rsidP="00CF1AF8">
      <w:r>
        <w:t>KhoanThuChi (</w:t>
      </w:r>
      <w:r w:rsidRPr="00CF1AF8">
        <w:rPr>
          <w:u w:val="single"/>
        </w:rPr>
        <w:t>maThuChi</w:t>
      </w:r>
      <w:r>
        <w:t xml:space="preserve">, loaiThuChi, moTaKhoanThuChi, soTienThuChi, ngayThucHien, </w:t>
      </w:r>
      <w:r w:rsidRPr="00CF1AF8">
        <w:rPr>
          <w:u w:val="dash"/>
        </w:rPr>
        <w:t>tenTaiKhoan</w:t>
      </w:r>
      <w:r w:rsidR="0023390A">
        <w:rPr>
          <w:u w:val="dash"/>
        </w:rPr>
        <w:t>, maVi, maDanhMuc</w:t>
      </w:r>
      <w:r>
        <w:t>)</w:t>
      </w:r>
    </w:p>
    <w:p w14:paraId="7DEDEDC6" w14:textId="4D3159FB" w:rsidR="00CF1AF8" w:rsidRDefault="00CF1AF8" w:rsidP="00CF1AF8">
      <w:r>
        <w:t>DanhMucThuChi (</w:t>
      </w:r>
      <w:r w:rsidRPr="00CF1AF8">
        <w:rPr>
          <w:u w:val="single"/>
        </w:rPr>
        <w:t>maDanhMuc</w:t>
      </w:r>
      <w:r>
        <w:t xml:space="preserve">, tenDanhMuc, loaiDanhMuc, </w:t>
      </w:r>
      <w:r w:rsidRPr="00CF1AF8">
        <w:rPr>
          <w:u w:val="dash"/>
        </w:rPr>
        <w:t>tenTaiKhoan</w:t>
      </w:r>
      <w:r>
        <w:t>)</w:t>
      </w:r>
    </w:p>
    <w:p w14:paraId="78F289B0" w14:textId="77777777" w:rsidR="0023390A" w:rsidRDefault="00CF1AF8" w:rsidP="0023390A">
      <w:r>
        <w:lastRenderedPageBreak/>
        <w:t>Vi (</w:t>
      </w:r>
      <w:r w:rsidRPr="00CF1AF8">
        <w:rPr>
          <w:u w:val="single"/>
        </w:rPr>
        <w:t>maVi</w:t>
      </w:r>
      <w:r>
        <w:t xml:space="preserve">, tenVi, moTaVi, soTien, </w:t>
      </w:r>
      <w:r w:rsidRPr="00CF1AF8">
        <w:rPr>
          <w:u w:val="dash"/>
        </w:rPr>
        <w:t>tenTaiKhoan</w:t>
      </w:r>
      <w:r>
        <w:t>)</w:t>
      </w:r>
    </w:p>
    <w:p w14:paraId="6F76C7BD" w14:textId="4A33B2D4" w:rsidR="00CF1AF8" w:rsidRDefault="00CF1AF8" w:rsidP="0023390A">
      <w:r>
        <w:t>KeHoachTietKiem</w:t>
      </w:r>
      <w:r w:rsidR="0023390A">
        <w:t xml:space="preserve"> </w:t>
      </w:r>
      <w:r>
        <w:t>(</w:t>
      </w:r>
      <w:r w:rsidRPr="0023390A">
        <w:rPr>
          <w:u w:val="single"/>
        </w:rPr>
        <w:t>maKeHoach</w:t>
      </w:r>
      <w:r>
        <w:t>,</w:t>
      </w:r>
      <w:r w:rsidR="0023390A">
        <w:t xml:space="preserve"> </w:t>
      </w:r>
      <w:r>
        <w:t>tenKeHoach,</w:t>
      </w:r>
      <w:r w:rsidR="0023390A">
        <w:t xml:space="preserve"> </w:t>
      </w:r>
      <w:r>
        <w:t>soTienKeHoach,</w:t>
      </w:r>
      <w:r w:rsidR="0023390A">
        <w:t xml:space="preserve"> </w:t>
      </w:r>
      <w:r>
        <w:t>thoiGianKeHo</w:t>
      </w:r>
      <w:r w:rsidR="0023390A">
        <w:t xml:space="preserve">ach, </w:t>
      </w:r>
      <w:r w:rsidR="0023390A" w:rsidRPr="0023390A">
        <w:rPr>
          <w:u w:val="dash"/>
        </w:rPr>
        <w:t>tenTaiKhoan</w:t>
      </w:r>
      <w:r w:rsidR="0023390A">
        <w:t>)</w:t>
      </w:r>
    </w:p>
    <w:p w14:paraId="3C604A94" w14:textId="77777777" w:rsidR="0073181A" w:rsidRPr="00CF1AF8" w:rsidRDefault="0073181A" w:rsidP="0023390A"/>
    <w:p w14:paraId="0106B5E9" w14:textId="692592C4" w:rsidR="00972E56" w:rsidRDefault="00972E56" w:rsidP="00D7131D">
      <w:pPr>
        <w:pStyle w:val="Heading3"/>
      </w:pPr>
      <w:bookmarkStart w:id="62" w:name="_Toc44352857"/>
      <w:r>
        <w:t>Các ràng buộc toàn vẹn trong cơ sở dữ liệu</w:t>
      </w:r>
      <w:bookmarkEnd w:id="62"/>
    </w:p>
    <w:p w14:paraId="617C5519" w14:textId="450823D2" w:rsidR="007C746D" w:rsidRPr="00DD792F" w:rsidRDefault="00DD792F" w:rsidP="007C746D">
      <w:pPr>
        <w:rPr>
          <w:b/>
          <w:bCs/>
        </w:rPr>
      </w:pPr>
      <w:r w:rsidRPr="00DD792F">
        <w:rPr>
          <w:b/>
          <w:bCs/>
        </w:rPr>
        <w:t>TaiKhoan</w:t>
      </w:r>
    </w:p>
    <w:p w14:paraId="70B57E1A" w14:textId="56FD6199" w:rsidR="00DD792F" w:rsidRDefault="00DD792F" w:rsidP="007C746D">
      <w:r>
        <w:t>tenTaiKhoan: PRIMARY KEY</w:t>
      </w:r>
      <w:r w:rsidR="00EC499A">
        <w:t>, UNIQUE</w:t>
      </w:r>
    </w:p>
    <w:p w14:paraId="6D972F0C" w14:textId="451AA7EB" w:rsidR="00DD792F" w:rsidRDefault="00DD792F" w:rsidP="007C746D">
      <w:r>
        <w:t>matKhau: NOT NULL</w:t>
      </w:r>
    </w:p>
    <w:p w14:paraId="2AA8B817" w14:textId="62E37B65" w:rsidR="00DD792F" w:rsidRDefault="00DD792F" w:rsidP="007C746D">
      <w:r>
        <w:t>maSoBiMat: NOT NULL</w:t>
      </w:r>
      <w:r w:rsidR="00EC499A">
        <w:t>, UNIQUE</w:t>
      </w:r>
    </w:p>
    <w:p w14:paraId="38F0E673" w14:textId="1B83F723" w:rsidR="004F65D2" w:rsidRDefault="004F65D2" w:rsidP="007C746D">
      <w:r>
        <w:t>hoTen: NULL</w:t>
      </w:r>
    </w:p>
    <w:p w14:paraId="72FFDB44" w14:textId="36BA7C61" w:rsidR="004F65D2" w:rsidRDefault="004F65D2" w:rsidP="007C746D">
      <w:r>
        <w:t>diaChi:</w:t>
      </w:r>
      <w:r w:rsidRPr="004F65D2">
        <w:t xml:space="preserve"> </w:t>
      </w:r>
      <w:r>
        <w:t>NULL</w:t>
      </w:r>
    </w:p>
    <w:p w14:paraId="2ADF55DC" w14:textId="4435BA08" w:rsidR="004F65D2" w:rsidRDefault="004F65D2" w:rsidP="007C746D">
      <w:r>
        <w:t>soDienThoai:</w:t>
      </w:r>
      <w:r w:rsidRPr="004F65D2">
        <w:t xml:space="preserve"> </w:t>
      </w:r>
      <w:r>
        <w:t>NULL</w:t>
      </w:r>
    </w:p>
    <w:p w14:paraId="4D7502E5" w14:textId="0A9597E6" w:rsidR="004F65D2" w:rsidRDefault="004F65D2" w:rsidP="007C746D">
      <w:r>
        <w:t>email:</w:t>
      </w:r>
      <w:r w:rsidRPr="004F65D2">
        <w:t xml:space="preserve"> </w:t>
      </w:r>
      <w:r>
        <w:t>NULL</w:t>
      </w:r>
    </w:p>
    <w:p w14:paraId="4E055C05" w14:textId="46203FFB" w:rsidR="004F65D2" w:rsidRDefault="004F65D2" w:rsidP="007C746D">
      <w:r>
        <w:t>ngaySinh:</w:t>
      </w:r>
      <w:r w:rsidRPr="004F65D2">
        <w:t xml:space="preserve"> </w:t>
      </w:r>
      <w:r>
        <w:t>NULL</w:t>
      </w:r>
    </w:p>
    <w:p w14:paraId="5E435E84" w14:textId="77777777" w:rsidR="004F65D2" w:rsidRDefault="004F65D2" w:rsidP="007C746D"/>
    <w:p w14:paraId="0F9DC0FB" w14:textId="6452F5B8" w:rsidR="004F65D2" w:rsidRDefault="004F65D2" w:rsidP="007C746D">
      <w:pPr>
        <w:rPr>
          <w:b/>
          <w:bCs/>
        </w:rPr>
      </w:pPr>
      <w:r w:rsidRPr="004F65D2">
        <w:rPr>
          <w:b/>
          <w:bCs/>
        </w:rPr>
        <w:t>KhoanThuChi</w:t>
      </w:r>
    </w:p>
    <w:p w14:paraId="63248EEC" w14:textId="52091540" w:rsidR="004F65D2" w:rsidRDefault="004F65D2" w:rsidP="007C746D">
      <w:r>
        <w:t>maThuChi: PRIMARY KEY</w:t>
      </w:r>
      <w:r w:rsidR="00EC499A">
        <w:t>, UNIQUE</w:t>
      </w:r>
    </w:p>
    <w:p w14:paraId="36E59C76" w14:textId="345C320B" w:rsidR="004F65D2" w:rsidRDefault="004F65D2" w:rsidP="007C746D">
      <w:r>
        <w:t>loaiThuChi: NOT NULL</w:t>
      </w:r>
    </w:p>
    <w:p w14:paraId="4FF8A018" w14:textId="5F21BA46" w:rsidR="004F65D2" w:rsidRDefault="004F65D2" w:rsidP="007C746D">
      <w:r>
        <w:t>soTienThuChi: NOT NULL</w:t>
      </w:r>
    </w:p>
    <w:p w14:paraId="2BF3FC14" w14:textId="38CF651C" w:rsidR="004F65D2" w:rsidRDefault="004F65D2" w:rsidP="007C746D">
      <w:r>
        <w:t>moTaKhoanThuChi: NOT NULL</w:t>
      </w:r>
    </w:p>
    <w:p w14:paraId="0766BDB0" w14:textId="359AFD8C" w:rsidR="004F65D2" w:rsidRDefault="004F65D2" w:rsidP="007C746D">
      <w:r>
        <w:t>ngayThucHien: NOT NULL</w:t>
      </w:r>
    </w:p>
    <w:p w14:paraId="15FDC2F2" w14:textId="34F38094" w:rsidR="00EC499A" w:rsidRDefault="00EC499A" w:rsidP="007C746D">
      <w:r>
        <w:t>tenTaiKhoan: FOREIGN KEY</w:t>
      </w:r>
    </w:p>
    <w:p w14:paraId="3F898634" w14:textId="236003EB" w:rsidR="00EC499A" w:rsidRDefault="00EC499A" w:rsidP="007C746D">
      <w:r>
        <w:t>maVi:</w:t>
      </w:r>
      <w:r w:rsidRPr="00EC499A">
        <w:t xml:space="preserve"> </w:t>
      </w:r>
      <w:r>
        <w:t>FOREIGN KEY</w:t>
      </w:r>
    </w:p>
    <w:p w14:paraId="36280D72" w14:textId="2DF985FD" w:rsidR="00EC499A" w:rsidRDefault="00EC499A" w:rsidP="007C746D">
      <w:r>
        <w:lastRenderedPageBreak/>
        <w:t>maDanhMuc: FOREIGN KEY</w:t>
      </w:r>
    </w:p>
    <w:p w14:paraId="5895FA26" w14:textId="1C29D775" w:rsidR="00EC499A" w:rsidRDefault="00EC499A" w:rsidP="007C746D"/>
    <w:p w14:paraId="0C3B6E70" w14:textId="5DA98A27" w:rsidR="00EC499A" w:rsidRDefault="00EC499A" w:rsidP="007C746D">
      <w:pPr>
        <w:rPr>
          <w:b/>
          <w:bCs/>
        </w:rPr>
      </w:pPr>
      <w:r w:rsidRPr="00EC499A">
        <w:rPr>
          <w:b/>
          <w:bCs/>
        </w:rPr>
        <w:t>DanhMucThuChi</w:t>
      </w:r>
    </w:p>
    <w:p w14:paraId="4C25F31A" w14:textId="243384D6" w:rsidR="00EC499A" w:rsidRDefault="00EC499A" w:rsidP="007C746D">
      <w:r>
        <w:t>maDanhMuc: PRIMARY KEY, UNIQUE</w:t>
      </w:r>
    </w:p>
    <w:p w14:paraId="2CB02D02" w14:textId="16D329AD" w:rsidR="00EC499A" w:rsidRDefault="00EC499A" w:rsidP="007C746D">
      <w:r>
        <w:t>tenDanhMuc: NOT NULL</w:t>
      </w:r>
    </w:p>
    <w:p w14:paraId="3DF2A219" w14:textId="336EE66E" w:rsidR="00EC499A" w:rsidRDefault="00EC499A" w:rsidP="007C746D">
      <w:r>
        <w:t>loaiDanhMuc: NOT NULL</w:t>
      </w:r>
    </w:p>
    <w:p w14:paraId="408ADB7C" w14:textId="677BBBB0" w:rsidR="00EC499A" w:rsidRDefault="00EC499A" w:rsidP="007C746D">
      <w:r>
        <w:t>tenTaiKhoan: FOREIGN KEY</w:t>
      </w:r>
    </w:p>
    <w:p w14:paraId="3AF74891" w14:textId="7FA3A8EC" w:rsidR="00EC499A" w:rsidRDefault="00EC499A" w:rsidP="007C746D"/>
    <w:p w14:paraId="449459F3" w14:textId="55719A88" w:rsidR="00EC499A" w:rsidRDefault="00EC499A" w:rsidP="007C746D">
      <w:pPr>
        <w:rPr>
          <w:b/>
          <w:bCs/>
        </w:rPr>
      </w:pPr>
      <w:r w:rsidRPr="00EC499A">
        <w:rPr>
          <w:b/>
          <w:bCs/>
        </w:rPr>
        <w:t>Vi</w:t>
      </w:r>
    </w:p>
    <w:p w14:paraId="024226E1" w14:textId="3E36D749" w:rsidR="00EC499A" w:rsidRDefault="00EC499A" w:rsidP="007C746D">
      <w:r>
        <w:t>maVi: PRIMARY KEY, UNIQUE</w:t>
      </w:r>
    </w:p>
    <w:p w14:paraId="31BA3A5C" w14:textId="24FDAFA7" w:rsidR="00EC499A" w:rsidRDefault="00EC499A" w:rsidP="007C746D">
      <w:r>
        <w:t>tenVi: NOT NULL, UNIQUE</w:t>
      </w:r>
    </w:p>
    <w:p w14:paraId="33486978" w14:textId="5DA936EF" w:rsidR="00EC499A" w:rsidRDefault="00EC499A" w:rsidP="007C746D">
      <w:r>
        <w:t>moTaVi: NOT NULL</w:t>
      </w:r>
    </w:p>
    <w:p w14:paraId="3FAD56C0" w14:textId="4F9115A3" w:rsidR="00EC499A" w:rsidRDefault="00EC499A" w:rsidP="007C746D">
      <w:r>
        <w:t>soTien: NOT NULL</w:t>
      </w:r>
    </w:p>
    <w:p w14:paraId="0BF7EC1B" w14:textId="4A25AD30" w:rsidR="00EC499A" w:rsidRDefault="00EC499A" w:rsidP="007C746D">
      <w:r>
        <w:t>tenTaiKhoan: FOREIGN KEY</w:t>
      </w:r>
    </w:p>
    <w:p w14:paraId="2271E182" w14:textId="118DEE00" w:rsidR="0024013A" w:rsidRDefault="0024013A" w:rsidP="007C746D"/>
    <w:p w14:paraId="0CF03FF5" w14:textId="7E0AD762" w:rsidR="0024013A" w:rsidRDefault="0024013A" w:rsidP="007C746D">
      <w:pPr>
        <w:rPr>
          <w:b/>
          <w:bCs/>
        </w:rPr>
      </w:pPr>
      <w:r w:rsidRPr="0024013A">
        <w:rPr>
          <w:b/>
          <w:bCs/>
        </w:rPr>
        <w:t>KeHoachTietKiem</w:t>
      </w:r>
    </w:p>
    <w:p w14:paraId="00F5BEBF" w14:textId="48970A3A" w:rsidR="0024013A" w:rsidRDefault="0024013A" w:rsidP="007C746D">
      <w:r>
        <w:t>maKeHoach: PRIMARY KEY, UNIQUE</w:t>
      </w:r>
    </w:p>
    <w:p w14:paraId="65703620" w14:textId="70DAAD46" w:rsidR="0024013A" w:rsidRDefault="0024013A" w:rsidP="007C746D">
      <w:r>
        <w:t>tenKeHoach: NOT NULL, UNIQUE</w:t>
      </w:r>
    </w:p>
    <w:p w14:paraId="10364C12" w14:textId="6581944E" w:rsidR="0024013A" w:rsidRDefault="0024013A" w:rsidP="007C746D">
      <w:r>
        <w:t>soTienKeHoach: NOT NULL</w:t>
      </w:r>
    </w:p>
    <w:p w14:paraId="37236BC6" w14:textId="651A28E6" w:rsidR="0024013A" w:rsidRDefault="0024013A" w:rsidP="007C746D">
      <w:r>
        <w:t>thoiGianKeHoach: NOT NULL</w:t>
      </w:r>
    </w:p>
    <w:p w14:paraId="379FEDA0" w14:textId="7FA6EDB3" w:rsidR="0024013A" w:rsidRPr="0024013A" w:rsidRDefault="0024013A" w:rsidP="007C746D">
      <w:r>
        <w:t>tenTaiKhoan: FOREIGN KEY</w:t>
      </w:r>
    </w:p>
    <w:p w14:paraId="290907B9" w14:textId="5D9D2B4D" w:rsidR="00D7131D" w:rsidRDefault="00D7131D" w:rsidP="00D7131D">
      <w:pPr>
        <w:pStyle w:val="Heading2"/>
      </w:pPr>
      <w:bookmarkStart w:id="63" w:name="_Toc44352858"/>
      <w:r>
        <w:lastRenderedPageBreak/>
        <w:t>Thiết kế giao diện dạng Mockup</w:t>
      </w:r>
      <w:bookmarkEnd w:id="63"/>
    </w:p>
    <w:p w14:paraId="03405FA8" w14:textId="6B571663" w:rsidR="005326BB" w:rsidRDefault="005326BB" w:rsidP="005326BB">
      <w:r>
        <w:rPr>
          <w:noProof/>
        </w:rPr>
        <w:drawing>
          <wp:inline distT="0" distB="0" distL="114300" distR="114300" wp14:anchorId="3231DDDD" wp14:editId="6F895833">
            <wp:extent cx="2257425" cy="3390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2"/>
                    <a:stretch>
                      <a:fillRect/>
                    </a:stretch>
                  </pic:blipFill>
                  <pic:spPr>
                    <a:xfrm>
                      <a:off x="0" y="0"/>
                      <a:ext cx="2257425" cy="3390900"/>
                    </a:xfrm>
                    <a:prstGeom prst="rect">
                      <a:avLst/>
                    </a:prstGeom>
                    <a:noFill/>
                    <a:ln>
                      <a:noFill/>
                    </a:ln>
                  </pic:spPr>
                </pic:pic>
              </a:graphicData>
            </a:graphic>
          </wp:inline>
        </w:drawing>
      </w:r>
    </w:p>
    <w:p w14:paraId="09419577" w14:textId="2D22F02D" w:rsidR="005326BB" w:rsidRDefault="005326BB" w:rsidP="005326BB"/>
    <w:p w14:paraId="2C8C696C" w14:textId="6EFEC1DD" w:rsidR="005326BB" w:rsidRDefault="005326BB" w:rsidP="005326BB">
      <w:r>
        <w:rPr>
          <w:noProof/>
        </w:rPr>
        <w:lastRenderedPageBreak/>
        <w:drawing>
          <wp:inline distT="0" distB="0" distL="114300" distR="114300" wp14:anchorId="76F74FD2" wp14:editId="0309928B">
            <wp:extent cx="2460625" cy="441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3"/>
                    <a:stretch>
                      <a:fillRect/>
                    </a:stretch>
                  </pic:blipFill>
                  <pic:spPr>
                    <a:xfrm>
                      <a:off x="0" y="0"/>
                      <a:ext cx="2460625" cy="4419600"/>
                    </a:xfrm>
                    <a:prstGeom prst="rect">
                      <a:avLst/>
                    </a:prstGeom>
                    <a:noFill/>
                    <a:ln>
                      <a:noFill/>
                    </a:ln>
                  </pic:spPr>
                </pic:pic>
              </a:graphicData>
            </a:graphic>
          </wp:inline>
        </w:drawing>
      </w:r>
    </w:p>
    <w:p w14:paraId="1547CA35" w14:textId="30599C11" w:rsidR="005326BB" w:rsidRDefault="005326BB" w:rsidP="005326BB">
      <w:r>
        <w:rPr>
          <w:noProof/>
        </w:rPr>
        <w:lastRenderedPageBreak/>
        <w:drawing>
          <wp:inline distT="0" distB="0" distL="114300" distR="114300" wp14:anchorId="426343D8" wp14:editId="21479545">
            <wp:extent cx="2224405" cy="41338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4"/>
                    <a:stretch>
                      <a:fillRect/>
                    </a:stretch>
                  </pic:blipFill>
                  <pic:spPr>
                    <a:xfrm>
                      <a:off x="0" y="0"/>
                      <a:ext cx="2224405" cy="4133850"/>
                    </a:xfrm>
                    <a:prstGeom prst="rect">
                      <a:avLst/>
                    </a:prstGeom>
                    <a:noFill/>
                    <a:ln>
                      <a:noFill/>
                    </a:ln>
                  </pic:spPr>
                </pic:pic>
              </a:graphicData>
            </a:graphic>
          </wp:inline>
        </w:drawing>
      </w:r>
    </w:p>
    <w:p w14:paraId="78C500EE" w14:textId="1B44A3C4" w:rsidR="005326BB" w:rsidRPr="005326BB" w:rsidRDefault="005326BB" w:rsidP="005326BB">
      <w:r>
        <w:rPr>
          <w:noProof/>
        </w:rPr>
        <w:lastRenderedPageBreak/>
        <w:drawing>
          <wp:inline distT="0" distB="0" distL="114300" distR="114300" wp14:anchorId="334B5C30" wp14:editId="52364971">
            <wp:extent cx="2466975" cy="4772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5"/>
                    <a:stretch>
                      <a:fillRect/>
                    </a:stretch>
                  </pic:blipFill>
                  <pic:spPr>
                    <a:xfrm>
                      <a:off x="0" y="0"/>
                      <a:ext cx="2466975" cy="4772025"/>
                    </a:xfrm>
                    <a:prstGeom prst="rect">
                      <a:avLst/>
                    </a:prstGeom>
                    <a:noFill/>
                    <a:ln>
                      <a:noFill/>
                    </a:ln>
                  </pic:spPr>
                </pic:pic>
              </a:graphicData>
            </a:graphic>
          </wp:inline>
        </w:drawing>
      </w:r>
    </w:p>
    <w:p w14:paraId="153D9E5F" w14:textId="3402A551" w:rsidR="00D7131D" w:rsidRDefault="00D7131D" w:rsidP="00D7131D">
      <w:pPr>
        <w:pStyle w:val="Heading2"/>
      </w:pPr>
      <w:bookmarkStart w:id="64" w:name="_Toc44352859"/>
      <w:r>
        <w:lastRenderedPageBreak/>
        <w:t>Một số giao diện của ứng dụng</w:t>
      </w:r>
      <w:bookmarkEnd w:id="64"/>
    </w:p>
    <w:p w14:paraId="7B84EDCF" w14:textId="44FB9DE8" w:rsidR="00D7131D" w:rsidRDefault="003414C8" w:rsidP="00D7131D">
      <w:pPr>
        <w:pStyle w:val="Heading2"/>
      </w:pPr>
      <w:bookmarkStart w:id="65" w:name="_Toc44352860"/>
      <w:r w:rsidRPr="003414C8">
        <w:rPr>
          <w:noProof/>
        </w:rPr>
        <w:drawing>
          <wp:anchor distT="0" distB="0" distL="114300" distR="114300" simplePos="0" relativeHeight="251652608" behindDoc="0" locked="0" layoutInCell="1" allowOverlap="1" wp14:anchorId="1B4F0571" wp14:editId="07AC4893">
            <wp:simplePos x="0" y="0"/>
            <wp:positionH relativeFrom="column">
              <wp:posOffset>-3175</wp:posOffset>
            </wp:positionH>
            <wp:positionV relativeFrom="paragraph">
              <wp:posOffset>351155</wp:posOffset>
            </wp:positionV>
            <wp:extent cx="5580380" cy="259397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2593975"/>
                    </a:xfrm>
                    <a:prstGeom prst="rect">
                      <a:avLst/>
                    </a:prstGeom>
                    <a:noFill/>
                    <a:ln>
                      <a:noFill/>
                    </a:ln>
                  </pic:spPr>
                </pic:pic>
              </a:graphicData>
            </a:graphic>
          </wp:anchor>
        </w:drawing>
      </w:r>
      <w:r w:rsidR="00D7131D">
        <w:t>Phân luồng màn hình của ứng dụng</w:t>
      </w:r>
      <w:bookmarkEnd w:id="65"/>
    </w:p>
    <w:p w14:paraId="04954DEE" w14:textId="06B5865B" w:rsidR="003414C8" w:rsidRPr="003414C8" w:rsidRDefault="003414C8" w:rsidP="003414C8"/>
    <w:p w14:paraId="1AAC22F9" w14:textId="77777777" w:rsidR="00D7131D" w:rsidRDefault="00D7131D" w:rsidP="00D7131D">
      <w:pPr>
        <w:pStyle w:val="Heading2"/>
      </w:pPr>
      <w:bookmarkStart w:id="66" w:name="_Toc44352861"/>
      <w:r>
        <w:t>Cấu hình phần cứng, phần mềm</w:t>
      </w:r>
      <w:bookmarkEnd w:id="66"/>
    </w:p>
    <w:p w14:paraId="1798B98F" w14:textId="77777777" w:rsidR="00D7131D" w:rsidRDefault="00D7131D" w:rsidP="00D7131D">
      <w:pPr>
        <w:pStyle w:val="Heading3"/>
      </w:pPr>
      <w:bookmarkStart w:id="67" w:name="_Toc44352862"/>
      <w:r>
        <w:t>Phần cứng</w:t>
      </w:r>
      <w:bookmarkEnd w:id="67"/>
    </w:p>
    <w:p w14:paraId="35E8E0CD" w14:textId="7FE6797A" w:rsidR="0082722E" w:rsidRPr="0082722E" w:rsidRDefault="00D7131D" w:rsidP="00D7131D">
      <w:pPr>
        <w:pStyle w:val="Heading3"/>
        <w:sectPr w:rsidR="0082722E" w:rsidRPr="0082722E" w:rsidSect="000D5C31">
          <w:pgSz w:w="11907" w:h="16840"/>
          <w:pgMar w:top="1701" w:right="1134" w:bottom="1701" w:left="1985" w:header="709" w:footer="709" w:gutter="0"/>
          <w:cols w:space="708"/>
          <w:docGrid w:linePitch="360"/>
        </w:sectPr>
      </w:pPr>
      <w:bookmarkStart w:id="68" w:name="_Toc44352863"/>
      <w:r>
        <w:t>Phần mềm</w:t>
      </w:r>
      <w:bookmarkEnd w:id="68"/>
      <w:r w:rsidR="0082722E">
        <w:tab/>
      </w:r>
    </w:p>
    <w:p w14:paraId="4204DA43" w14:textId="77777777" w:rsidR="003867BF" w:rsidRDefault="0095530E">
      <w:pPr>
        <w:pStyle w:val="Heading1"/>
        <w:ind w:left="0"/>
      </w:pPr>
      <w:bookmarkStart w:id="69" w:name="_Toc169424253"/>
      <w:bookmarkStart w:id="70" w:name="_Toc44352864"/>
      <w:r>
        <w:lastRenderedPageBreak/>
        <w:t>: KẾT LUẬN</w:t>
      </w:r>
      <w:bookmarkEnd w:id="69"/>
      <w:bookmarkEnd w:id="70"/>
    </w:p>
    <w:p w14:paraId="4F36023F" w14:textId="02964FD9" w:rsidR="003867BF" w:rsidRDefault="0095530E">
      <w:pPr>
        <w:pStyle w:val="Heading2"/>
      </w:pPr>
      <w:bookmarkStart w:id="71" w:name="_Toc44352865"/>
      <w:r>
        <w:t>Kết quả đạt được</w:t>
      </w:r>
      <w:bookmarkEnd w:id="71"/>
    </w:p>
    <w:p w14:paraId="660116C8" w14:textId="77777777" w:rsidR="003867BF" w:rsidRDefault="0095530E">
      <w:pPr>
        <w:ind w:firstLine="576"/>
      </w:pPr>
      <w:r>
        <w:t>Trình bày các chức năng đã hoàn thành trong đồ án hoặc kết quả nghiên cứu.</w:t>
      </w:r>
    </w:p>
    <w:p w14:paraId="52D3E613" w14:textId="380745F9" w:rsidR="003867BF" w:rsidRDefault="0095530E">
      <w:pPr>
        <w:pStyle w:val="Heading2"/>
      </w:pPr>
      <w:bookmarkStart w:id="72" w:name="_Toc44352866"/>
      <w:r>
        <w:t>Hạn chế của đồ án</w:t>
      </w:r>
      <w:bookmarkEnd w:id="72"/>
    </w:p>
    <w:p w14:paraId="262E4491" w14:textId="77777777" w:rsidR="003867BF" w:rsidRDefault="0095530E">
      <w:pPr>
        <w:ind w:firstLine="576"/>
      </w:pPr>
      <w:r>
        <w:t>Trình bày những hạn chế, công việc chưa hoàn tất trong đồ án</w:t>
      </w:r>
    </w:p>
    <w:p w14:paraId="58092419" w14:textId="5DFE0B17" w:rsidR="003867BF" w:rsidRDefault="0095530E">
      <w:pPr>
        <w:pStyle w:val="Heading2"/>
      </w:pPr>
      <w:bookmarkStart w:id="73" w:name="_Toc44352867"/>
      <w:r>
        <w:t>Hướng phát triển</w:t>
      </w:r>
      <w:bookmarkEnd w:id="73"/>
    </w:p>
    <w:p w14:paraId="71BAC07A" w14:textId="77777777" w:rsidR="003867BF" w:rsidRDefault="0095530E">
      <w:r>
        <w:t xml:space="preserve">Trình bày các định hướng phát triển cho hệ thống hoặc hướng nghiên cứu trong tương lai. </w:t>
      </w:r>
    </w:p>
    <w:p w14:paraId="2476E9A7" w14:textId="77777777" w:rsidR="003867BF" w:rsidRDefault="003867BF"/>
    <w:p w14:paraId="34855133" w14:textId="77777777" w:rsidR="00772318" w:rsidRDefault="00772318" w:rsidP="0082465D">
      <w:pPr>
        <w:ind w:left="567" w:firstLine="0"/>
      </w:pPr>
      <w:bookmarkStart w:id="74"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490511C3" w14:textId="77777777" w:rsidR="00772318" w:rsidRDefault="00772318" w:rsidP="0082465D">
      <w:pPr>
        <w:ind w:left="567" w:firstLine="0"/>
      </w:pPr>
    </w:p>
    <w:p w14:paraId="771EE4D9" w14:textId="77777777" w:rsidR="00772318" w:rsidRDefault="00772318" w:rsidP="0082465D">
      <w:pPr>
        <w:ind w:left="567" w:firstLine="0"/>
      </w:pPr>
    </w:p>
    <w:p w14:paraId="00EE83B6" w14:textId="62872EE5" w:rsidR="003867BF" w:rsidRPr="0082465D" w:rsidRDefault="003867BF" w:rsidP="0082465D">
      <w:pPr>
        <w:ind w:left="567" w:firstLine="0"/>
      </w:pPr>
    </w:p>
    <w:p w14:paraId="593FA100" w14:textId="53CB8B08" w:rsidR="003867BF" w:rsidRDefault="0095530E">
      <w:pPr>
        <w:pStyle w:val="Heading1"/>
        <w:numPr>
          <w:ilvl w:val="0"/>
          <w:numId w:val="0"/>
        </w:numPr>
      </w:pPr>
      <w:bookmarkStart w:id="75" w:name="_Toc44352868"/>
      <w:r>
        <w:t>TÀI LIỆU THAM KHẢO</w:t>
      </w:r>
      <w:bookmarkEnd w:id="74"/>
      <w:bookmarkEnd w:id="75"/>
    </w:p>
    <w:p w14:paraId="79106C91" w14:textId="77777777" w:rsidR="003867BF" w:rsidRDefault="0095530E">
      <w:pPr>
        <w:pStyle w:val="Like-Numbering"/>
      </w:pPr>
      <w:r>
        <w:t>Các tài liệu Tiếng Việt</w:t>
      </w:r>
    </w:p>
    <w:p w14:paraId="0621EDBE" w14:textId="77777777" w:rsidR="003867BF" w:rsidRDefault="0095530E">
      <w:pPr>
        <w:pStyle w:val="Tailieuthamkhao"/>
      </w:pPr>
      <w:r>
        <w:t>Họ và Tên tác giả (Thứ tự theo Tên). Tên sách. Tên nhà xuất bản, năm xuất bản.</w:t>
      </w:r>
    </w:p>
    <w:p w14:paraId="5EAA3743" w14:textId="265E93EF" w:rsidR="003867BF" w:rsidRDefault="0095530E">
      <w:pPr>
        <w:pStyle w:val="Like-Numbering"/>
      </w:pPr>
      <w:r>
        <w:t>Các tài liệu Tiếng Anh</w:t>
      </w:r>
    </w:p>
    <w:p w14:paraId="155DF079" w14:textId="77777777" w:rsidR="00B36A6D" w:rsidRDefault="00B36A6D">
      <w:pPr>
        <w:pStyle w:val="Like-Numbering"/>
      </w:pPr>
    </w:p>
    <w:p w14:paraId="61120725" w14:textId="77777777" w:rsidR="003867BF" w:rsidRDefault="0095530E">
      <w:pPr>
        <w:pStyle w:val="Like-Numbering"/>
      </w:pPr>
      <w:r>
        <w:t>Các tài liệu từ Internet</w:t>
      </w:r>
    </w:p>
    <w:p w14:paraId="0BA91094" w14:textId="5E132375" w:rsidR="003867BF" w:rsidRDefault="0095530E">
      <w:pPr>
        <w:pStyle w:val="Tailieuthamkhao"/>
      </w:pPr>
      <w:r>
        <w:t xml:space="preserve">Website: </w:t>
      </w:r>
      <w:hyperlink r:id="rId67" w:history="1">
        <w:r w:rsidR="00852408">
          <w:rPr>
            <w:rStyle w:val="Hyperlink"/>
          </w:rPr>
          <w:t>https://stackoverflow.com/</w:t>
        </w:r>
      </w:hyperlink>
    </w:p>
    <w:p w14:paraId="6FEDB416" w14:textId="7D502B34" w:rsidR="003867BF" w:rsidRDefault="009C2F79">
      <w:pPr>
        <w:pStyle w:val="Tailieuthamkhao"/>
      </w:pPr>
      <w:r>
        <w:t xml:space="preserve">Website: </w:t>
      </w:r>
      <w:hyperlink r:id="rId68" w:history="1">
        <w:r>
          <w:rPr>
            <w:rStyle w:val="Hyperlink"/>
          </w:rPr>
          <w:t>https://developer.android.com/</w:t>
        </w:r>
      </w:hyperlink>
    </w:p>
    <w:p w14:paraId="0D22A449" w14:textId="77777777" w:rsidR="003867BF" w:rsidRDefault="003867BF"/>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76" w:name="_Toc169424255"/>
      <w:bookmarkStart w:id="77" w:name="_Toc44352869"/>
      <w:r>
        <w:lastRenderedPageBreak/>
        <w:t>PHỤ LỤC</w:t>
      </w:r>
      <w:bookmarkEnd w:id="76"/>
      <w:bookmarkEnd w:id="77"/>
    </w:p>
    <w:p w14:paraId="3651EC56" w14:textId="77777777" w:rsidR="003867BF" w:rsidRDefault="003867BF"/>
    <w:sectPr w:rsidR="003867BF" w:rsidSect="000D5C31">
      <w:headerReference w:type="even" r:id="rId69"/>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AD88F" w14:textId="77777777" w:rsidR="002F79B1" w:rsidRDefault="002F79B1">
      <w:pPr>
        <w:spacing w:before="0" w:after="0" w:line="240" w:lineRule="auto"/>
      </w:pPr>
      <w:r>
        <w:separator/>
      </w:r>
    </w:p>
  </w:endnote>
  <w:endnote w:type="continuationSeparator" w:id="0">
    <w:p w14:paraId="74A72A29" w14:textId="77777777" w:rsidR="002F79B1" w:rsidRDefault="002F79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6C5689" w:rsidRDefault="006C56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6C5689" w:rsidRDefault="006C56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6C5689" w14:paraId="0F879970" w14:textId="77777777" w:rsidTr="00356447">
      <w:tc>
        <w:tcPr>
          <w:tcW w:w="2979" w:type="dxa"/>
          <w:shd w:val="clear" w:color="auto" w:fill="FAFAFA"/>
        </w:tcPr>
        <w:p w14:paraId="07ACBB45" w14:textId="77777777" w:rsidR="006C5689" w:rsidRDefault="006C5689"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6C5689" w:rsidRDefault="006C5689">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6C5689" w:rsidRDefault="006C5689"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6C5689" w:rsidRDefault="006C56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448F4" w14:textId="77777777" w:rsidR="002F79B1" w:rsidRDefault="002F79B1">
      <w:pPr>
        <w:spacing w:before="0" w:after="0" w:line="240" w:lineRule="auto"/>
      </w:pPr>
      <w:r>
        <w:separator/>
      </w:r>
    </w:p>
  </w:footnote>
  <w:footnote w:type="continuationSeparator" w:id="0">
    <w:p w14:paraId="4882307D" w14:textId="77777777" w:rsidR="002F79B1" w:rsidRDefault="002F79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6C5689" w:rsidRDefault="006C568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6C5689" w14:paraId="75F628BB" w14:textId="77777777">
      <w:tc>
        <w:tcPr>
          <w:tcW w:w="9004" w:type="dxa"/>
          <w:shd w:val="clear" w:color="auto" w:fill="FAFAFA"/>
        </w:tcPr>
        <w:p w14:paraId="035F3162" w14:textId="77777777" w:rsidR="006C5689" w:rsidRDefault="006C5689">
          <w:pPr>
            <w:pStyle w:val="Header"/>
            <w:spacing w:before="0" w:line="240" w:lineRule="auto"/>
            <w:ind w:firstLine="0"/>
            <w:rPr>
              <w:i/>
              <w:sz w:val="24"/>
            </w:rPr>
          </w:pPr>
          <w:r>
            <w:rPr>
              <w:i/>
              <w:sz w:val="24"/>
            </w:rPr>
            <w:t>Khóa luận tốt nghiệp chuyên ngành Kỹ Thuật Phần Mềm</w:t>
          </w:r>
        </w:p>
      </w:tc>
    </w:tr>
  </w:tbl>
  <w:p w14:paraId="7F858D9C" w14:textId="77777777" w:rsidR="006C5689" w:rsidRDefault="006C568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6C5689" w:rsidRDefault="006C56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3912C9"/>
    <w:multiLevelType w:val="singleLevel"/>
    <w:tmpl w:val="C73912C9"/>
    <w:lvl w:ilvl="0">
      <w:start w:val="7"/>
      <w:numFmt w:val="decimal"/>
      <w:suff w:val="space"/>
      <w:lvlText w:val="%1."/>
      <w:lvlJc w:val="left"/>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92C1335"/>
    <w:multiLevelType w:val="multilevel"/>
    <w:tmpl w:val="0A54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974BD"/>
    <w:multiLevelType w:val="hybridMultilevel"/>
    <w:tmpl w:val="9072E0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71CC5"/>
    <w:multiLevelType w:val="multilevel"/>
    <w:tmpl w:val="B3D8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F1576"/>
    <w:multiLevelType w:val="hybridMultilevel"/>
    <w:tmpl w:val="E18C57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CA2ACE"/>
    <w:multiLevelType w:val="multilevel"/>
    <w:tmpl w:val="A24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01251"/>
    <w:multiLevelType w:val="hybridMultilevel"/>
    <w:tmpl w:val="453C8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86ED5"/>
    <w:multiLevelType w:val="hybridMultilevel"/>
    <w:tmpl w:val="5B3A3A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2F95282"/>
    <w:multiLevelType w:val="hybridMultilevel"/>
    <w:tmpl w:val="3C1A1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3B20CD"/>
    <w:multiLevelType w:val="hybridMultilevel"/>
    <w:tmpl w:val="2A240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29C546"/>
    <w:multiLevelType w:val="singleLevel"/>
    <w:tmpl w:val="2A29C546"/>
    <w:lvl w:ilvl="0">
      <w:start w:val="3"/>
      <w:numFmt w:val="decimal"/>
      <w:suff w:val="space"/>
      <w:lvlText w:val="%1."/>
      <w:lvlJc w:val="left"/>
    </w:lvl>
  </w:abstractNum>
  <w:abstractNum w:abstractNumId="14"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6121FA5"/>
    <w:multiLevelType w:val="multilevel"/>
    <w:tmpl w:val="4BC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22B96"/>
    <w:multiLevelType w:val="multilevel"/>
    <w:tmpl w:val="BD5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E329E"/>
    <w:multiLevelType w:val="multilevel"/>
    <w:tmpl w:val="216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E706C78"/>
    <w:multiLevelType w:val="hybridMultilevel"/>
    <w:tmpl w:val="0A7CA8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F27120"/>
    <w:multiLevelType w:val="hybridMultilevel"/>
    <w:tmpl w:val="CD641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62956"/>
    <w:multiLevelType w:val="hybridMultilevel"/>
    <w:tmpl w:val="7724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BA5831"/>
    <w:multiLevelType w:val="hybridMultilevel"/>
    <w:tmpl w:val="1346B3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0"/>
  </w:num>
  <w:num w:numId="3">
    <w:abstractNumId w:val="27"/>
  </w:num>
  <w:num w:numId="4">
    <w:abstractNumId w:val="13"/>
  </w:num>
  <w:num w:numId="5">
    <w:abstractNumId w:val="0"/>
  </w:num>
  <w:num w:numId="6">
    <w:abstractNumId w:val="3"/>
  </w:num>
  <w:num w:numId="7">
    <w:abstractNumId w:val="10"/>
  </w:num>
  <w:num w:numId="8">
    <w:abstractNumId w:val="23"/>
  </w:num>
  <w:num w:numId="9">
    <w:abstractNumId w:val="22"/>
  </w:num>
  <w:num w:numId="10">
    <w:abstractNumId w:val="8"/>
  </w:num>
  <w:num w:numId="11">
    <w:abstractNumId w:val="21"/>
  </w:num>
  <w:num w:numId="12">
    <w:abstractNumId w:val="12"/>
  </w:num>
  <w:num w:numId="13">
    <w:abstractNumId w:val="11"/>
  </w:num>
  <w:num w:numId="14">
    <w:abstractNumId w:val="24"/>
  </w:num>
  <w:num w:numId="15">
    <w:abstractNumId w:val="6"/>
  </w:num>
  <w:num w:numId="16">
    <w:abstractNumId w:val="15"/>
  </w:num>
  <w:num w:numId="17">
    <w:abstractNumId w:val="5"/>
  </w:num>
  <w:num w:numId="18">
    <w:abstractNumId w:val="4"/>
  </w:num>
  <w:num w:numId="19">
    <w:abstractNumId w:val="18"/>
  </w:num>
  <w:num w:numId="20">
    <w:abstractNumId w:val="19"/>
  </w:num>
  <w:num w:numId="21">
    <w:abstractNumId w:val="25"/>
  </w:num>
  <w:num w:numId="22">
    <w:abstractNumId w:val="7"/>
  </w:num>
  <w:num w:numId="23">
    <w:abstractNumId w:val="9"/>
  </w:num>
  <w:num w:numId="24">
    <w:abstractNumId w:val="2"/>
  </w:num>
  <w:num w:numId="25">
    <w:abstractNumId w:val="14"/>
  </w:num>
  <w:num w:numId="26">
    <w:abstractNumId w:val="26"/>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420E"/>
    <w:rsid w:val="00005DC5"/>
    <w:rsid w:val="000119D1"/>
    <w:rsid w:val="00012A9E"/>
    <w:rsid w:val="000158C5"/>
    <w:rsid w:val="00024F8B"/>
    <w:rsid w:val="000317B1"/>
    <w:rsid w:val="000320E1"/>
    <w:rsid w:val="000323FD"/>
    <w:rsid w:val="00032E6B"/>
    <w:rsid w:val="000344C7"/>
    <w:rsid w:val="00035A31"/>
    <w:rsid w:val="00041E78"/>
    <w:rsid w:val="000423CC"/>
    <w:rsid w:val="00043F6B"/>
    <w:rsid w:val="000445A7"/>
    <w:rsid w:val="000451AA"/>
    <w:rsid w:val="00045E23"/>
    <w:rsid w:val="0005007F"/>
    <w:rsid w:val="00050586"/>
    <w:rsid w:val="000579D9"/>
    <w:rsid w:val="00061855"/>
    <w:rsid w:val="000619E5"/>
    <w:rsid w:val="00062F61"/>
    <w:rsid w:val="00064250"/>
    <w:rsid w:val="000657FB"/>
    <w:rsid w:val="00066A27"/>
    <w:rsid w:val="00067156"/>
    <w:rsid w:val="00067C16"/>
    <w:rsid w:val="0007281B"/>
    <w:rsid w:val="0007352A"/>
    <w:rsid w:val="00073B16"/>
    <w:rsid w:val="00074683"/>
    <w:rsid w:val="0007475A"/>
    <w:rsid w:val="00075B4D"/>
    <w:rsid w:val="000763FB"/>
    <w:rsid w:val="0007657D"/>
    <w:rsid w:val="00076599"/>
    <w:rsid w:val="00076840"/>
    <w:rsid w:val="00081FD5"/>
    <w:rsid w:val="00085667"/>
    <w:rsid w:val="0008653A"/>
    <w:rsid w:val="000904E5"/>
    <w:rsid w:val="000925C5"/>
    <w:rsid w:val="000936DA"/>
    <w:rsid w:val="00093DEE"/>
    <w:rsid w:val="00093EDE"/>
    <w:rsid w:val="00095C75"/>
    <w:rsid w:val="000968D4"/>
    <w:rsid w:val="000969D9"/>
    <w:rsid w:val="00096EE3"/>
    <w:rsid w:val="000A10F2"/>
    <w:rsid w:val="000A3240"/>
    <w:rsid w:val="000A64CE"/>
    <w:rsid w:val="000A75D2"/>
    <w:rsid w:val="000A7CF0"/>
    <w:rsid w:val="000B0178"/>
    <w:rsid w:val="000B519B"/>
    <w:rsid w:val="000B5EA0"/>
    <w:rsid w:val="000B60C4"/>
    <w:rsid w:val="000B6365"/>
    <w:rsid w:val="000B66C0"/>
    <w:rsid w:val="000B6B71"/>
    <w:rsid w:val="000B6FBD"/>
    <w:rsid w:val="000C0F3E"/>
    <w:rsid w:val="000C15A9"/>
    <w:rsid w:val="000C552D"/>
    <w:rsid w:val="000C5BC2"/>
    <w:rsid w:val="000C5F09"/>
    <w:rsid w:val="000C721A"/>
    <w:rsid w:val="000D279D"/>
    <w:rsid w:val="000D3264"/>
    <w:rsid w:val="000D3391"/>
    <w:rsid w:val="000D4740"/>
    <w:rsid w:val="000D5C31"/>
    <w:rsid w:val="000D657B"/>
    <w:rsid w:val="000D7410"/>
    <w:rsid w:val="000E06B4"/>
    <w:rsid w:val="000E111D"/>
    <w:rsid w:val="000E15FF"/>
    <w:rsid w:val="000E1E69"/>
    <w:rsid w:val="000E315F"/>
    <w:rsid w:val="000E6453"/>
    <w:rsid w:val="000E6CAC"/>
    <w:rsid w:val="000F0C93"/>
    <w:rsid w:val="000F1E18"/>
    <w:rsid w:val="000F39B7"/>
    <w:rsid w:val="000F43F3"/>
    <w:rsid w:val="000F77F0"/>
    <w:rsid w:val="000F7EA0"/>
    <w:rsid w:val="0010002D"/>
    <w:rsid w:val="00100250"/>
    <w:rsid w:val="00101BF4"/>
    <w:rsid w:val="001028A1"/>
    <w:rsid w:val="00104AF0"/>
    <w:rsid w:val="00105418"/>
    <w:rsid w:val="001056BA"/>
    <w:rsid w:val="00105845"/>
    <w:rsid w:val="00105BE3"/>
    <w:rsid w:val="00114719"/>
    <w:rsid w:val="00115333"/>
    <w:rsid w:val="00115CF5"/>
    <w:rsid w:val="00115E79"/>
    <w:rsid w:val="00120F58"/>
    <w:rsid w:val="001239E3"/>
    <w:rsid w:val="00123CCC"/>
    <w:rsid w:val="0012756C"/>
    <w:rsid w:val="00130FBB"/>
    <w:rsid w:val="00132F91"/>
    <w:rsid w:val="00133D0B"/>
    <w:rsid w:val="001341D0"/>
    <w:rsid w:val="00134208"/>
    <w:rsid w:val="0013632A"/>
    <w:rsid w:val="00144E17"/>
    <w:rsid w:val="00146DFD"/>
    <w:rsid w:val="00150C0F"/>
    <w:rsid w:val="00151AE1"/>
    <w:rsid w:val="00157B54"/>
    <w:rsid w:val="00157FCF"/>
    <w:rsid w:val="001606EA"/>
    <w:rsid w:val="00161669"/>
    <w:rsid w:val="00162939"/>
    <w:rsid w:val="00174386"/>
    <w:rsid w:val="00175668"/>
    <w:rsid w:val="00175988"/>
    <w:rsid w:val="001768FF"/>
    <w:rsid w:val="00176FDD"/>
    <w:rsid w:val="00177BE5"/>
    <w:rsid w:val="0018354F"/>
    <w:rsid w:val="00186127"/>
    <w:rsid w:val="00186BDE"/>
    <w:rsid w:val="00191138"/>
    <w:rsid w:val="00192969"/>
    <w:rsid w:val="00193D91"/>
    <w:rsid w:val="0019497A"/>
    <w:rsid w:val="00196B1D"/>
    <w:rsid w:val="00196DC6"/>
    <w:rsid w:val="00196FFD"/>
    <w:rsid w:val="001A05FE"/>
    <w:rsid w:val="001A08FA"/>
    <w:rsid w:val="001A4266"/>
    <w:rsid w:val="001A5FC0"/>
    <w:rsid w:val="001A62AB"/>
    <w:rsid w:val="001B3354"/>
    <w:rsid w:val="001B5D74"/>
    <w:rsid w:val="001B64A0"/>
    <w:rsid w:val="001C1CFB"/>
    <w:rsid w:val="001C3884"/>
    <w:rsid w:val="001C3A82"/>
    <w:rsid w:val="001C47A7"/>
    <w:rsid w:val="001C6057"/>
    <w:rsid w:val="001C61CB"/>
    <w:rsid w:val="001C6FD3"/>
    <w:rsid w:val="001C713F"/>
    <w:rsid w:val="001D074B"/>
    <w:rsid w:val="001D07CA"/>
    <w:rsid w:val="001D0D77"/>
    <w:rsid w:val="001D106E"/>
    <w:rsid w:val="001D4760"/>
    <w:rsid w:val="001D5601"/>
    <w:rsid w:val="001D5BF1"/>
    <w:rsid w:val="001D730B"/>
    <w:rsid w:val="001D7C64"/>
    <w:rsid w:val="001E0F88"/>
    <w:rsid w:val="001E16C7"/>
    <w:rsid w:val="001E238A"/>
    <w:rsid w:val="001E4630"/>
    <w:rsid w:val="001E4FDE"/>
    <w:rsid w:val="001E6E5A"/>
    <w:rsid w:val="001F351F"/>
    <w:rsid w:val="001F7C7C"/>
    <w:rsid w:val="002036F3"/>
    <w:rsid w:val="00203753"/>
    <w:rsid w:val="002071C5"/>
    <w:rsid w:val="00212ECE"/>
    <w:rsid w:val="00213E4E"/>
    <w:rsid w:val="00214AF9"/>
    <w:rsid w:val="00216563"/>
    <w:rsid w:val="002170E9"/>
    <w:rsid w:val="00221D4A"/>
    <w:rsid w:val="002220A4"/>
    <w:rsid w:val="00222832"/>
    <w:rsid w:val="00222D64"/>
    <w:rsid w:val="00224BC1"/>
    <w:rsid w:val="002254C6"/>
    <w:rsid w:val="00226096"/>
    <w:rsid w:val="002269A2"/>
    <w:rsid w:val="002273C2"/>
    <w:rsid w:val="00227D14"/>
    <w:rsid w:val="00227DC9"/>
    <w:rsid w:val="0023102A"/>
    <w:rsid w:val="00231615"/>
    <w:rsid w:val="0023181B"/>
    <w:rsid w:val="00232604"/>
    <w:rsid w:val="0023390A"/>
    <w:rsid w:val="00236262"/>
    <w:rsid w:val="0024013A"/>
    <w:rsid w:val="002423AB"/>
    <w:rsid w:val="00242CF0"/>
    <w:rsid w:val="00243BE7"/>
    <w:rsid w:val="00244035"/>
    <w:rsid w:val="002454C3"/>
    <w:rsid w:val="00245CB6"/>
    <w:rsid w:val="002466B2"/>
    <w:rsid w:val="0025070D"/>
    <w:rsid w:val="00251818"/>
    <w:rsid w:val="00253413"/>
    <w:rsid w:val="0025372A"/>
    <w:rsid w:val="0025374E"/>
    <w:rsid w:val="00253E42"/>
    <w:rsid w:val="00254A22"/>
    <w:rsid w:val="00255D90"/>
    <w:rsid w:val="00256573"/>
    <w:rsid w:val="00256F8F"/>
    <w:rsid w:val="00257E81"/>
    <w:rsid w:val="002615FC"/>
    <w:rsid w:val="0026378F"/>
    <w:rsid w:val="002649F7"/>
    <w:rsid w:val="002665DA"/>
    <w:rsid w:val="00266833"/>
    <w:rsid w:val="00266945"/>
    <w:rsid w:val="0026739D"/>
    <w:rsid w:val="00267793"/>
    <w:rsid w:val="002703A5"/>
    <w:rsid w:val="00270700"/>
    <w:rsid w:val="00271D68"/>
    <w:rsid w:val="00272D18"/>
    <w:rsid w:val="00272FED"/>
    <w:rsid w:val="00273A62"/>
    <w:rsid w:val="00274A82"/>
    <w:rsid w:val="00276E1A"/>
    <w:rsid w:val="002842DE"/>
    <w:rsid w:val="0028481B"/>
    <w:rsid w:val="00286EF3"/>
    <w:rsid w:val="0028765E"/>
    <w:rsid w:val="00292141"/>
    <w:rsid w:val="00292688"/>
    <w:rsid w:val="00292726"/>
    <w:rsid w:val="00293259"/>
    <w:rsid w:val="00294837"/>
    <w:rsid w:val="00295B0D"/>
    <w:rsid w:val="00295E3D"/>
    <w:rsid w:val="0029614C"/>
    <w:rsid w:val="00297085"/>
    <w:rsid w:val="0029720F"/>
    <w:rsid w:val="002A07FF"/>
    <w:rsid w:val="002A20C6"/>
    <w:rsid w:val="002A234E"/>
    <w:rsid w:val="002A3654"/>
    <w:rsid w:val="002A376E"/>
    <w:rsid w:val="002A3C11"/>
    <w:rsid w:val="002A42C6"/>
    <w:rsid w:val="002A7EBC"/>
    <w:rsid w:val="002B03B1"/>
    <w:rsid w:val="002B1F19"/>
    <w:rsid w:val="002B6B7D"/>
    <w:rsid w:val="002B759A"/>
    <w:rsid w:val="002C1CFB"/>
    <w:rsid w:val="002C3177"/>
    <w:rsid w:val="002C3B01"/>
    <w:rsid w:val="002C3D85"/>
    <w:rsid w:val="002C5E2F"/>
    <w:rsid w:val="002C6BEF"/>
    <w:rsid w:val="002D0DE9"/>
    <w:rsid w:val="002D16F4"/>
    <w:rsid w:val="002D2800"/>
    <w:rsid w:val="002D67F6"/>
    <w:rsid w:val="002D6ECA"/>
    <w:rsid w:val="002D7BD9"/>
    <w:rsid w:val="002E0B07"/>
    <w:rsid w:val="002E231C"/>
    <w:rsid w:val="002E45D9"/>
    <w:rsid w:val="002E6C36"/>
    <w:rsid w:val="002E6C5A"/>
    <w:rsid w:val="002E75A9"/>
    <w:rsid w:val="002F19A4"/>
    <w:rsid w:val="002F33B0"/>
    <w:rsid w:val="002F33D6"/>
    <w:rsid w:val="002F3E61"/>
    <w:rsid w:val="002F5093"/>
    <w:rsid w:val="002F54C3"/>
    <w:rsid w:val="002F79B1"/>
    <w:rsid w:val="00300776"/>
    <w:rsid w:val="003011E8"/>
    <w:rsid w:val="003016AA"/>
    <w:rsid w:val="003027DB"/>
    <w:rsid w:val="003036EF"/>
    <w:rsid w:val="00304AA9"/>
    <w:rsid w:val="00306C92"/>
    <w:rsid w:val="00310D87"/>
    <w:rsid w:val="003116C7"/>
    <w:rsid w:val="00314CD6"/>
    <w:rsid w:val="00316329"/>
    <w:rsid w:val="003168E1"/>
    <w:rsid w:val="00316955"/>
    <w:rsid w:val="00320516"/>
    <w:rsid w:val="00320B80"/>
    <w:rsid w:val="00320D98"/>
    <w:rsid w:val="00321358"/>
    <w:rsid w:val="003218F2"/>
    <w:rsid w:val="00321A80"/>
    <w:rsid w:val="003230EE"/>
    <w:rsid w:val="0032447C"/>
    <w:rsid w:val="003256BD"/>
    <w:rsid w:val="003260D2"/>
    <w:rsid w:val="00326511"/>
    <w:rsid w:val="00326C23"/>
    <w:rsid w:val="0032770E"/>
    <w:rsid w:val="00330148"/>
    <w:rsid w:val="00332B2A"/>
    <w:rsid w:val="00336D78"/>
    <w:rsid w:val="00337C58"/>
    <w:rsid w:val="00340AB7"/>
    <w:rsid w:val="003414C8"/>
    <w:rsid w:val="00341D97"/>
    <w:rsid w:val="0034391F"/>
    <w:rsid w:val="00344655"/>
    <w:rsid w:val="00344BE3"/>
    <w:rsid w:val="0034622A"/>
    <w:rsid w:val="00346BAF"/>
    <w:rsid w:val="003510E3"/>
    <w:rsid w:val="003521BB"/>
    <w:rsid w:val="003523F8"/>
    <w:rsid w:val="00352680"/>
    <w:rsid w:val="00353FBE"/>
    <w:rsid w:val="00355B39"/>
    <w:rsid w:val="00356447"/>
    <w:rsid w:val="003564E6"/>
    <w:rsid w:val="003570B2"/>
    <w:rsid w:val="0036048C"/>
    <w:rsid w:val="0036082D"/>
    <w:rsid w:val="00360BD2"/>
    <w:rsid w:val="0036163E"/>
    <w:rsid w:val="0036322C"/>
    <w:rsid w:val="00365445"/>
    <w:rsid w:val="00366214"/>
    <w:rsid w:val="00367186"/>
    <w:rsid w:val="00367E92"/>
    <w:rsid w:val="00372545"/>
    <w:rsid w:val="00374818"/>
    <w:rsid w:val="00382524"/>
    <w:rsid w:val="00382BE6"/>
    <w:rsid w:val="0038300B"/>
    <w:rsid w:val="00385085"/>
    <w:rsid w:val="003867BF"/>
    <w:rsid w:val="003905F9"/>
    <w:rsid w:val="00390D0C"/>
    <w:rsid w:val="00391421"/>
    <w:rsid w:val="003918B2"/>
    <w:rsid w:val="00391ABB"/>
    <w:rsid w:val="0039225F"/>
    <w:rsid w:val="00393ABC"/>
    <w:rsid w:val="0039458F"/>
    <w:rsid w:val="00394608"/>
    <w:rsid w:val="00394EDD"/>
    <w:rsid w:val="00395895"/>
    <w:rsid w:val="0039651D"/>
    <w:rsid w:val="003A0132"/>
    <w:rsid w:val="003A0627"/>
    <w:rsid w:val="003A067A"/>
    <w:rsid w:val="003A1952"/>
    <w:rsid w:val="003A1FEB"/>
    <w:rsid w:val="003A6197"/>
    <w:rsid w:val="003B2B55"/>
    <w:rsid w:val="003B30C7"/>
    <w:rsid w:val="003B3EF3"/>
    <w:rsid w:val="003C1390"/>
    <w:rsid w:val="003C19CD"/>
    <w:rsid w:val="003C4954"/>
    <w:rsid w:val="003C4FCA"/>
    <w:rsid w:val="003C622B"/>
    <w:rsid w:val="003C7DF3"/>
    <w:rsid w:val="003D104A"/>
    <w:rsid w:val="003D3112"/>
    <w:rsid w:val="003D74F3"/>
    <w:rsid w:val="003E5534"/>
    <w:rsid w:val="003E575C"/>
    <w:rsid w:val="003E7AF7"/>
    <w:rsid w:val="003E7CE4"/>
    <w:rsid w:val="003F034D"/>
    <w:rsid w:val="003F06AA"/>
    <w:rsid w:val="003F2FCA"/>
    <w:rsid w:val="003F3216"/>
    <w:rsid w:val="003F43C6"/>
    <w:rsid w:val="003F4FC9"/>
    <w:rsid w:val="003F6796"/>
    <w:rsid w:val="00401DD0"/>
    <w:rsid w:val="004036EB"/>
    <w:rsid w:val="00405303"/>
    <w:rsid w:val="0040684B"/>
    <w:rsid w:val="00406BDA"/>
    <w:rsid w:val="004070FB"/>
    <w:rsid w:val="00407225"/>
    <w:rsid w:val="0040764C"/>
    <w:rsid w:val="004107F4"/>
    <w:rsid w:val="00413739"/>
    <w:rsid w:val="0041387B"/>
    <w:rsid w:val="0041556C"/>
    <w:rsid w:val="004174A1"/>
    <w:rsid w:val="00417A10"/>
    <w:rsid w:val="004206BC"/>
    <w:rsid w:val="00421CBA"/>
    <w:rsid w:val="00421D2E"/>
    <w:rsid w:val="00423AB4"/>
    <w:rsid w:val="0042510C"/>
    <w:rsid w:val="00427588"/>
    <w:rsid w:val="00427EEB"/>
    <w:rsid w:val="0043261D"/>
    <w:rsid w:val="00433554"/>
    <w:rsid w:val="004347F9"/>
    <w:rsid w:val="00435F05"/>
    <w:rsid w:val="0044008C"/>
    <w:rsid w:val="00440574"/>
    <w:rsid w:val="004411AF"/>
    <w:rsid w:val="00443F66"/>
    <w:rsid w:val="00447BF0"/>
    <w:rsid w:val="00447D8B"/>
    <w:rsid w:val="004500E2"/>
    <w:rsid w:val="004510C7"/>
    <w:rsid w:val="004513DF"/>
    <w:rsid w:val="00453079"/>
    <w:rsid w:val="00453DBA"/>
    <w:rsid w:val="00455F50"/>
    <w:rsid w:val="00457A0D"/>
    <w:rsid w:val="004600F9"/>
    <w:rsid w:val="00463378"/>
    <w:rsid w:val="00466B47"/>
    <w:rsid w:val="00470047"/>
    <w:rsid w:val="00470704"/>
    <w:rsid w:val="004728E7"/>
    <w:rsid w:val="00473697"/>
    <w:rsid w:val="00473E3B"/>
    <w:rsid w:val="00474940"/>
    <w:rsid w:val="00476378"/>
    <w:rsid w:val="00477BB5"/>
    <w:rsid w:val="00477F2B"/>
    <w:rsid w:val="00480B8C"/>
    <w:rsid w:val="00481EBA"/>
    <w:rsid w:val="00482CB2"/>
    <w:rsid w:val="00482DC2"/>
    <w:rsid w:val="00484E67"/>
    <w:rsid w:val="00485950"/>
    <w:rsid w:val="00490162"/>
    <w:rsid w:val="00491819"/>
    <w:rsid w:val="00492317"/>
    <w:rsid w:val="00494175"/>
    <w:rsid w:val="004941C6"/>
    <w:rsid w:val="00494D8B"/>
    <w:rsid w:val="00497F70"/>
    <w:rsid w:val="004A3046"/>
    <w:rsid w:val="004A30FD"/>
    <w:rsid w:val="004A543D"/>
    <w:rsid w:val="004A61A2"/>
    <w:rsid w:val="004A68D2"/>
    <w:rsid w:val="004B2338"/>
    <w:rsid w:val="004B274E"/>
    <w:rsid w:val="004B32DA"/>
    <w:rsid w:val="004B3CA3"/>
    <w:rsid w:val="004B4BF6"/>
    <w:rsid w:val="004C10BC"/>
    <w:rsid w:val="004C1D6A"/>
    <w:rsid w:val="004C21ED"/>
    <w:rsid w:val="004C3147"/>
    <w:rsid w:val="004C4ECB"/>
    <w:rsid w:val="004C56F9"/>
    <w:rsid w:val="004D0FD2"/>
    <w:rsid w:val="004D348D"/>
    <w:rsid w:val="004D527D"/>
    <w:rsid w:val="004D74D4"/>
    <w:rsid w:val="004E0E04"/>
    <w:rsid w:val="004E2F50"/>
    <w:rsid w:val="004E34D0"/>
    <w:rsid w:val="004E3C21"/>
    <w:rsid w:val="004E50F9"/>
    <w:rsid w:val="004E6D95"/>
    <w:rsid w:val="004F4FFD"/>
    <w:rsid w:val="004F62DC"/>
    <w:rsid w:val="004F65D2"/>
    <w:rsid w:val="004F6DE1"/>
    <w:rsid w:val="004F7EDA"/>
    <w:rsid w:val="005018BA"/>
    <w:rsid w:val="00501D55"/>
    <w:rsid w:val="0050292A"/>
    <w:rsid w:val="00502D86"/>
    <w:rsid w:val="00503352"/>
    <w:rsid w:val="0050764E"/>
    <w:rsid w:val="005102C2"/>
    <w:rsid w:val="00510BA3"/>
    <w:rsid w:val="00511681"/>
    <w:rsid w:val="00511C02"/>
    <w:rsid w:val="005135CA"/>
    <w:rsid w:val="005148E0"/>
    <w:rsid w:val="005209AC"/>
    <w:rsid w:val="00520BCB"/>
    <w:rsid w:val="00522C87"/>
    <w:rsid w:val="005250DA"/>
    <w:rsid w:val="005257B8"/>
    <w:rsid w:val="00525DCE"/>
    <w:rsid w:val="00526DC0"/>
    <w:rsid w:val="005302EC"/>
    <w:rsid w:val="00531FC8"/>
    <w:rsid w:val="005326BB"/>
    <w:rsid w:val="00534928"/>
    <w:rsid w:val="00535CEF"/>
    <w:rsid w:val="00536BB5"/>
    <w:rsid w:val="00540CE1"/>
    <w:rsid w:val="00540EE1"/>
    <w:rsid w:val="00540F0A"/>
    <w:rsid w:val="00545B75"/>
    <w:rsid w:val="00546113"/>
    <w:rsid w:val="005512A4"/>
    <w:rsid w:val="00551B2E"/>
    <w:rsid w:val="00552058"/>
    <w:rsid w:val="00554837"/>
    <w:rsid w:val="00554D3D"/>
    <w:rsid w:val="00554DB0"/>
    <w:rsid w:val="00555418"/>
    <w:rsid w:val="00556FBF"/>
    <w:rsid w:val="00557979"/>
    <w:rsid w:val="00560237"/>
    <w:rsid w:val="005608FE"/>
    <w:rsid w:val="005620DA"/>
    <w:rsid w:val="005660E2"/>
    <w:rsid w:val="005704A2"/>
    <w:rsid w:val="00570EF4"/>
    <w:rsid w:val="00573CE9"/>
    <w:rsid w:val="00575339"/>
    <w:rsid w:val="00577304"/>
    <w:rsid w:val="005802AA"/>
    <w:rsid w:val="0058281B"/>
    <w:rsid w:val="00583097"/>
    <w:rsid w:val="0058460A"/>
    <w:rsid w:val="00585F4E"/>
    <w:rsid w:val="005868BB"/>
    <w:rsid w:val="00591085"/>
    <w:rsid w:val="00591DD3"/>
    <w:rsid w:val="0059267D"/>
    <w:rsid w:val="0059437F"/>
    <w:rsid w:val="005944A1"/>
    <w:rsid w:val="00597010"/>
    <w:rsid w:val="0059717D"/>
    <w:rsid w:val="0059774D"/>
    <w:rsid w:val="00597ACF"/>
    <w:rsid w:val="005A01C8"/>
    <w:rsid w:val="005A137B"/>
    <w:rsid w:val="005A24E1"/>
    <w:rsid w:val="005A2976"/>
    <w:rsid w:val="005A5F0C"/>
    <w:rsid w:val="005A6ED1"/>
    <w:rsid w:val="005B0276"/>
    <w:rsid w:val="005B1E08"/>
    <w:rsid w:val="005B3C1C"/>
    <w:rsid w:val="005B5273"/>
    <w:rsid w:val="005B6ACA"/>
    <w:rsid w:val="005B7357"/>
    <w:rsid w:val="005C17DE"/>
    <w:rsid w:val="005C2261"/>
    <w:rsid w:val="005C29A7"/>
    <w:rsid w:val="005C4216"/>
    <w:rsid w:val="005C5837"/>
    <w:rsid w:val="005C5C63"/>
    <w:rsid w:val="005D68FF"/>
    <w:rsid w:val="005D6CF1"/>
    <w:rsid w:val="005D7E1F"/>
    <w:rsid w:val="005E1BFE"/>
    <w:rsid w:val="005E4CF1"/>
    <w:rsid w:val="005F0140"/>
    <w:rsid w:val="005F0E1E"/>
    <w:rsid w:val="005F246F"/>
    <w:rsid w:val="005F344F"/>
    <w:rsid w:val="005F39A8"/>
    <w:rsid w:val="005F4BFA"/>
    <w:rsid w:val="0060062A"/>
    <w:rsid w:val="00600B0A"/>
    <w:rsid w:val="00600B1F"/>
    <w:rsid w:val="006012CD"/>
    <w:rsid w:val="00604D6B"/>
    <w:rsid w:val="006065B2"/>
    <w:rsid w:val="00607962"/>
    <w:rsid w:val="00612503"/>
    <w:rsid w:val="00615968"/>
    <w:rsid w:val="00620688"/>
    <w:rsid w:val="006208DA"/>
    <w:rsid w:val="00623894"/>
    <w:rsid w:val="00625D4A"/>
    <w:rsid w:val="00625E8F"/>
    <w:rsid w:val="00626A0F"/>
    <w:rsid w:val="006270CE"/>
    <w:rsid w:val="00631AD6"/>
    <w:rsid w:val="0063207A"/>
    <w:rsid w:val="006322F7"/>
    <w:rsid w:val="00632D4C"/>
    <w:rsid w:val="00633A09"/>
    <w:rsid w:val="006354F5"/>
    <w:rsid w:val="00637F5F"/>
    <w:rsid w:val="00641168"/>
    <w:rsid w:val="00641F9E"/>
    <w:rsid w:val="00642CA0"/>
    <w:rsid w:val="00643452"/>
    <w:rsid w:val="0064612F"/>
    <w:rsid w:val="00647881"/>
    <w:rsid w:val="00650367"/>
    <w:rsid w:val="0065067C"/>
    <w:rsid w:val="0065281F"/>
    <w:rsid w:val="00656981"/>
    <w:rsid w:val="006577DA"/>
    <w:rsid w:val="006578D0"/>
    <w:rsid w:val="00657A8D"/>
    <w:rsid w:val="006652DE"/>
    <w:rsid w:val="0066625C"/>
    <w:rsid w:val="00666320"/>
    <w:rsid w:val="00666764"/>
    <w:rsid w:val="00670437"/>
    <w:rsid w:val="00670FC0"/>
    <w:rsid w:val="006718D0"/>
    <w:rsid w:val="006721BD"/>
    <w:rsid w:val="006741E1"/>
    <w:rsid w:val="00674E7A"/>
    <w:rsid w:val="0068036F"/>
    <w:rsid w:val="00681F93"/>
    <w:rsid w:val="0068274C"/>
    <w:rsid w:val="00683CBB"/>
    <w:rsid w:val="0068484E"/>
    <w:rsid w:val="00686042"/>
    <w:rsid w:val="00687D1A"/>
    <w:rsid w:val="00690D36"/>
    <w:rsid w:val="0069113E"/>
    <w:rsid w:val="00691AA0"/>
    <w:rsid w:val="006924B5"/>
    <w:rsid w:val="00693BF6"/>
    <w:rsid w:val="0069788C"/>
    <w:rsid w:val="006A07C0"/>
    <w:rsid w:val="006A0CE0"/>
    <w:rsid w:val="006A17AB"/>
    <w:rsid w:val="006A19AE"/>
    <w:rsid w:val="006A241F"/>
    <w:rsid w:val="006A25CD"/>
    <w:rsid w:val="006A4FFB"/>
    <w:rsid w:val="006A58BF"/>
    <w:rsid w:val="006A5A3C"/>
    <w:rsid w:val="006A7661"/>
    <w:rsid w:val="006B1A44"/>
    <w:rsid w:val="006B3834"/>
    <w:rsid w:val="006B3C4D"/>
    <w:rsid w:val="006B4ABF"/>
    <w:rsid w:val="006B55FD"/>
    <w:rsid w:val="006B6CA9"/>
    <w:rsid w:val="006B7001"/>
    <w:rsid w:val="006C02ED"/>
    <w:rsid w:val="006C11E6"/>
    <w:rsid w:val="006C1548"/>
    <w:rsid w:val="006C1FC6"/>
    <w:rsid w:val="006C258F"/>
    <w:rsid w:val="006C5689"/>
    <w:rsid w:val="006C5A98"/>
    <w:rsid w:val="006C726C"/>
    <w:rsid w:val="006D0D09"/>
    <w:rsid w:val="006D1040"/>
    <w:rsid w:val="006D122E"/>
    <w:rsid w:val="006D14D8"/>
    <w:rsid w:val="006D20C0"/>
    <w:rsid w:val="006D4C3D"/>
    <w:rsid w:val="006D5E25"/>
    <w:rsid w:val="006D66CB"/>
    <w:rsid w:val="006E06E2"/>
    <w:rsid w:val="006E0B17"/>
    <w:rsid w:val="006E1305"/>
    <w:rsid w:val="006E228B"/>
    <w:rsid w:val="006E2D31"/>
    <w:rsid w:val="006E4BD9"/>
    <w:rsid w:val="006E5B44"/>
    <w:rsid w:val="006E6DCA"/>
    <w:rsid w:val="006E745E"/>
    <w:rsid w:val="006E7C48"/>
    <w:rsid w:val="006F0CC2"/>
    <w:rsid w:val="006F3C91"/>
    <w:rsid w:val="006F7F72"/>
    <w:rsid w:val="00700538"/>
    <w:rsid w:val="007036F6"/>
    <w:rsid w:val="007037FE"/>
    <w:rsid w:val="00703F12"/>
    <w:rsid w:val="007122AC"/>
    <w:rsid w:val="00713AAA"/>
    <w:rsid w:val="00715016"/>
    <w:rsid w:val="00716082"/>
    <w:rsid w:val="00716301"/>
    <w:rsid w:val="00720E20"/>
    <w:rsid w:val="007236B8"/>
    <w:rsid w:val="007257C0"/>
    <w:rsid w:val="00726702"/>
    <w:rsid w:val="007268A6"/>
    <w:rsid w:val="00726A53"/>
    <w:rsid w:val="0072708F"/>
    <w:rsid w:val="007270B9"/>
    <w:rsid w:val="00727134"/>
    <w:rsid w:val="0073001F"/>
    <w:rsid w:val="0073181A"/>
    <w:rsid w:val="00734C2E"/>
    <w:rsid w:val="00734EF7"/>
    <w:rsid w:val="00742CF2"/>
    <w:rsid w:val="00745141"/>
    <w:rsid w:val="007467F0"/>
    <w:rsid w:val="00747865"/>
    <w:rsid w:val="0075048F"/>
    <w:rsid w:val="00753684"/>
    <w:rsid w:val="00753D6A"/>
    <w:rsid w:val="00755698"/>
    <w:rsid w:val="007607AB"/>
    <w:rsid w:val="00760E25"/>
    <w:rsid w:val="00761419"/>
    <w:rsid w:val="007626DF"/>
    <w:rsid w:val="007630C1"/>
    <w:rsid w:val="00770991"/>
    <w:rsid w:val="00771136"/>
    <w:rsid w:val="007712A7"/>
    <w:rsid w:val="00771DEF"/>
    <w:rsid w:val="00771FC7"/>
    <w:rsid w:val="00772318"/>
    <w:rsid w:val="0077247B"/>
    <w:rsid w:val="007748E2"/>
    <w:rsid w:val="00775032"/>
    <w:rsid w:val="0077619D"/>
    <w:rsid w:val="00776FD1"/>
    <w:rsid w:val="00776FD3"/>
    <w:rsid w:val="007772AE"/>
    <w:rsid w:val="00777E86"/>
    <w:rsid w:val="00782BED"/>
    <w:rsid w:val="00784FE9"/>
    <w:rsid w:val="0078538F"/>
    <w:rsid w:val="0078694F"/>
    <w:rsid w:val="00787B10"/>
    <w:rsid w:val="00787CE7"/>
    <w:rsid w:val="00791320"/>
    <w:rsid w:val="00791D61"/>
    <w:rsid w:val="00792B6C"/>
    <w:rsid w:val="00793C69"/>
    <w:rsid w:val="007940C8"/>
    <w:rsid w:val="007949C2"/>
    <w:rsid w:val="00794D25"/>
    <w:rsid w:val="007953B4"/>
    <w:rsid w:val="00795438"/>
    <w:rsid w:val="00795FD0"/>
    <w:rsid w:val="00796B5B"/>
    <w:rsid w:val="007A0F9F"/>
    <w:rsid w:val="007A1F76"/>
    <w:rsid w:val="007A37BD"/>
    <w:rsid w:val="007A3A3F"/>
    <w:rsid w:val="007A4904"/>
    <w:rsid w:val="007A4FC8"/>
    <w:rsid w:val="007A618F"/>
    <w:rsid w:val="007A65D4"/>
    <w:rsid w:val="007A663A"/>
    <w:rsid w:val="007B47D1"/>
    <w:rsid w:val="007B62A9"/>
    <w:rsid w:val="007B72BE"/>
    <w:rsid w:val="007B7942"/>
    <w:rsid w:val="007C0942"/>
    <w:rsid w:val="007C1AB5"/>
    <w:rsid w:val="007C22F8"/>
    <w:rsid w:val="007C28B3"/>
    <w:rsid w:val="007C3911"/>
    <w:rsid w:val="007C5C9B"/>
    <w:rsid w:val="007C610C"/>
    <w:rsid w:val="007C64AD"/>
    <w:rsid w:val="007C67D8"/>
    <w:rsid w:val="007C746D"/>
    <w:rsid w:val="007D1A8D"/>
    <w:rsid w:val="007D31A1"/>
    <w:rsid w:val="007D3771"/>
    <w:rsid w:val="007D7689"/>
    <w:rsid w:val="007E0BD9"/>
    <w:rsid w:val="007F0033"/>
    <w:rsid w:val="007F0229"/>
    <w:rsid w:val="007F0419"/>
    <w:rsid w:val="007F07E0"/>
    <w:rsid w:val="007F267A"/>
    <w:rsid w:val="007F475D"/>
    <w:rsid w:val="007F5F2E"/>
    <w:rsid w:val="007F67C2"/>
    <w:rsid w:val="007F7D4F"/>
    <w:rsid w:val="008016E6"/>
    <w:rsid w:val="00802482"/>
    <w:rsid w:val="00803D0E"/>
    <w:rsid w:val="00805F3C"/>
    <w:rsid w:val="00806909"/>
    <w:rsid w:val="00807480"/>
    <w:rsid w:val="008124E9"/>
    <w:rsid w:val="008129E1"/>
    <w:rsid w:val="00821127"/>
    <w:rsid w:val="00821C26"/>
    <w:rsid w:val="00822A42"/>
    <w:rsid w:val="008239AC"/>
    <w:rsid w:val="0082465D"/>
    <w:rsid w:val="00825F7B"/>
    <w:rsid w:val="0082722E"/>
    <w:rsid w:val="00830C28"/>
    <w:rsid w:val="00832E9E"/>
    <w:rsid w:val="00833757"/>
    <w:rsid w:val="00835082"/>
    <w:rsid w:val="00836EFD"/>
    <w:rsid w:val="0084145D"/>
    <w:rsid w:val="00841662"/>
    <w:rsid w:val="00841BC4"/>
    <w:rsid w:val="00844B3E"/>
    <w:rsid w:val="0084518A"/>
    <w:rsid w:val="0085043E"/>
    <w:rsid w:val="00852408"/>
    <w:rsid w:val="00852A24"/>
    <w:rsid w:val="00854545"/>
    <w:rsid w:val="00855FE4"/>
    <w:rsid w:val="008571E6"/>
    <w:rsid w:val="008575F0"/>
    <w:rsid w:val="008629CB"/>
    <w:rsid w:val="0086441B"/>
    <w:rsid w:val="00866E70"/>
    <w:rsid w:val="0087294B"/>
    <w:rsid w:val="00873604"/>
    <w:rsid w:val="00873E0F"/>
    <w:rsid w:val="00873EAD"/>
    <w:rsid w:val="00874002"/>
    <w:rsid w:val="00880BFC"/>
    <w:rsid w:val="00881646"/>
    <w:rsid w:val="008826CB"/>
    <w:rsid w:val="0088773B"/>
    <w:rsid w:val="00890157"/>
    <w:rsid w:val="0089077B"/>
    <w:rsid w:val="00891AE1"/>
    <w:rsid w:val="00891E81"/>
    <w:rsid w:val="008946B3"/>
    <w:rsid w:val="0089746D"/>
    <w:rsid w:val="008A1467"/>
    <w:rsid w:val="008A27C2"/>
    <w:rsid w:val="008A3343"/>
    <w:rsid w:val="008A3A80"/>
    <w:rsid w:val="008A3DBC"/>
    <w:rsid w:val="008A43BC"/>
    <w:rsid w:val="008A4822"/>
    <w:rsid w:val="008A63F7"/>
    <w:rsid w:val="008B0C2D"/>
    <w:rsid w:val="008B22C0"/>
    <w:rsid w:val="008B5239"/>
    <w:rsid w:val="008B58C9"/>
    <w:rsid w:val="008B715A"/>
    <w:rsid w:val="008B7D69"/>
    <w:rsid w:val="008B7F67"/>
    <w:rsid w:val="008C1CC0"/>
    <w:rsid w:val="008C2D3B"/>
    <w:rsid w:val="008C37B5"/>
    <w:rsid w:val="008C431E"/>
    <w:rsid w:val="008C5A58"/>
    <w:rsid w:val="008C65DA"/>
    <w:rsid w:val="008C7AAA"/>
    <w:rsid w:val="008D080A"/>
    <w:rsid w:val="008D0BB8"/>
    <w:rsid w:val="008D0FB5"/>
    <w:rsid w:val="008D201A"/>
    <w:rsid w:val="008D36B4"/>
    <w:rsid w:val="008D3C67"/>
    <w:rsid w:val="008D75C8"/>
    <w:rsid w:val="008E0105"/>
    <w:rsid w:val="008E0F5F"/>
    <w:rsid w:val="008E4CA2"/>
    <w:rsid w:val="008E77FC"/>
    <w:rsid w:val="008F2232"/>
    <w:rsid w:val="008F360B"/>
    <w:rsid w:val="008F3760"/>
    <w:rsid w:val="008F3A79"/>
    <w:rsid w:val="008F61D2"/>
    <w:rsid w:val="008F6358"/>
    <w:rsid w:val="008F6806"/>
    <w:rsid w:val="008F74B4"/>
    <w:rsid w:val="009011F6"/>
    <w:rsid w:val="0090514D"/>
    <w:rsid w:val="00907781"/>
    <w:rsid w:val="009077D6"/>
    <w:rsid w:val="00911DA2"/>
    <w:rsid w:val="00913C79"/>
    <w:rsid w:val="00915DE1"/>
    <w:rsid w:val="00916399"/>
    <w:rsid w:val="009165B5"/>
    <w:rsid w:val="00916D44"/>
    <w:rsid w:val="0092047C"/>
    <w:rsid w:val="00927237"/>
    <w:rsid w:val="00932D2C"/>
    <w:rsid w:val="00933483"/>
    <w:rsid w:val="0093446B"/>
    <w:rsid w:val="009347BC"/>
    <w:rsid w:val="00934F9E"/>
    <w:rsid w:val="00937E94"/>
    <w:rsid w:val="00940C08"/>
    <w:rsid w:val="00941149"/>
    <w:rsid w:val="0094234E"/>
    <w:rsid w:val="0094381F"/>
    <w:rsid w:val="00945634"/>
    <w:rsid w:val="009469E4"/>
    <w:rsid w:val="00946D05"/>
    <w:rsid w:val="0094721A"/>
    <w:rsid w:val="009474A8"/>
    <w:rsid w:val="00947661"/>
    <w:rsid w:val="0095236D"/>
    <w:rsid w:val="00954977"/>
    <w:rsid w:val="0095530E"/>
    <w:rsid w:val="00957065"/>
    <w:rsid w:val="009634CC"/>
    <w:rsid w:val="0096654E"/>
    <w:rsid w:val="00966818"/>
    <w:rsid w:val="0096798D"/>
    <w:rsid w:val="00971F3E"/>
    <w:rsid w:val="0097212E"/>
    <w:rsid w:val="00972E56"/>
    <w:rsid w:val="00973A7D"/>
    <w:rsid w:val="00975E34"/>
    <w:rsid w:val="00976CB1"/>
    <w:rsid w:val="009772F6"/>
    <w:rsid w:val="009809CF"/>
    <w:rsid w:val="00980CBB"/>
    <w:rsid w:val="00982FFA"/>
    <w:rsid w:val="009833BC"/>
    <w:rsid w:val="00983CC8"/>
    <w:rsid w:val="00984652"/>
    <w:rsid w:val="009875A0"/>
    <w:rsid w:val="00987F1E"/>
    <w:rsid w:val="0099099E"/>
    <w:rsid w:val="00990AE2"/>
    <w:rsid w:val="00991BAB"/>
    <w:rsid w:val="00991BC2"/>
    <w:rsid w:val="00992618"/>
    <w:rsid w:val="009927CC"/>
    <w:rsid w:val="0099280A"/>
    <w:rsid w:val="009944C9"/>
    <w:rsid w:val="0099640C"/>
    <w:rsid w:val="0099654E"/>
    <w:rsid w:val="00996570"/>
    <w:rsid w:val="00996DFB"/>
    <w:rsid w:val="00997AE4"/>
    <w:rsid w:val="009A5131"/>
    <w:rsid w:val="009A6AF4"/>
    <w:rsid w:val="009B3EB3"/>
    <w:rsid w:val="009B455E"/>
    <w:rsid w:val="009B4CF7"/>
    <w:rsid w:val="009B6E91"/>
    <w:rsid w:val="009C181C"/>
    <w:rsid w:val="009C18B4"/>
    <w:rsid w:val="009C2D42"/>
    <w:rsid w:val="009C2EC8"/>
    <w:rsid w:val="009C2F79"/>
    <w:rsid w:val="009C4559"/>
    <w:rsid w:val="009C672B"/>
    <w:rsid w:val="009C6954"/>
    <w:rsid w:val="009C6958"/>
    <w:rsid w:val="009C6BFA"/>
    <w:rsid w:val="009C7087"/>
    <w:rsid w:val="009D052A"/>
    <w:rsid w:val="009D0E4C"/>
    <w:rsid w:val="009D0F45"/>
    <w:rsid w:val="009D66DD"/>
    <w:rsid w:val="009D6CA3"/>
    <w:rsid w:val="009E3E32"/>
    <w:rsid w:val="009E4433"/>
    <w:rsid w:val="009E613D"/>
    <w:rsid w:val="009E66F8"/>
    <w:rsid w:val="009E77CD"/>
    <w:rsid w:val="009E7E43"/>
    <w:rsid w:val="009F0D25"/>
    <w:rsid w:val="009F296B"/>
    <w:rsid w:val="009F4521"/>
    <w:rsid w:val="009F4D78"/>
    <w:rsid w:val="00A0002F"/>
    <w:rsid w:val="00A02C4E"/>
    <w:rsid w:val="00A03445"/>
    <w:rsid w:val="00A053C0"/>
    <w:rsid w:val="00A05EB6"/>
    <w:rsid w:val="00A11FB6"/>
    <w:rsid w:val="00A12DDA"/>
    <w:rsid w:val="00A144E9"/>
    <w:rsid w:val="00A14D85"/>
    <w:rsid w:val="00A16910"/>
    <w:rsid w:val="00A1788B"/>
    <w:rsid w:val="00A26478"/>
    <w:rsid w:val="00A27602"/>
    <w:rsid w:val="00A32A08"/>
    <w:rsid w:val="00A33BF0"/>
    <w:rsid w:val="00A33F4F"/>
    <w:rsid w:val="00A33F5D"/>
    <w:rsid w:val="00A35ECD"/>
    <w:rsid w:val="00A36149"/>
    <w:rsid w:val="00A36C47"/>
    <w:rsid w:val="00A40287"/>
    <w:rsid w:val="00A40DE7"/>
    <w:rsid w:val="00A427F7"/>
    <w:rsid w:val="00A42E26"/>
    <w:rsid w:val="00A43B15"/>
    <w:rsid w:val="00A43D69"/>
    <w:rsid w:val="00A45D84"/>
    <w:rsid w:val="00A4747F"/>
    <w:rsid w:val="00A520AB"/>
    <w:rsid w:val="00A54EB5"/>
    <w:rsid w:val="00A57645"/>
    <w:rsid w:val="00A57F9B"/>
    <w:rsid w:val="00A62310"/>
    <w:rsid w:val="00A636E7"/>
    <w:rsid w:val="00A64047"/>
    <w:rsid w:val="00A65CE1"/>
    <w:rsid w:val="00A65EB7"/>
    <w:rsid w:val="00A7267E"/>
    <w:rsid w:val="00A7302E"/>
    <w:rsid w:val="00A75B8B"/>
    <w:rsid w:val="00A75E05"/>
    <w:rsid w:val="00A76B81"/>
    <w:rsid w:val="00A77777"/>
    <w:rsid w:val="00A80107"/>
    <w:rsid w:val="00A81B44"/>
    <w:rsid w:val="00A83CAA"/>
    <w:rsid w:val="00A84FCE"/>
    <w:rsid w:val="00A873BC"/>
    <w:rsid w:val="00A92BF5"/>
    <w:rsid w:val="00A92EB2"/>
    <w:rsid w:val="00A93577"/>
    <w:rsid w:val="00A94305"/>
    <w:rsid w:val="00A94C04"/>
    <w:rsid w:val="00A95B29"/>
    <w:rsid w:val="00AA0677"/>
    <w:rsid w:val="00AA12D9"/>
    <w:rsid w:val="00AA1CC2"/>
    <w:rsid w:val="00AA2821"/>
    <w:rsid w:val="00AA5A10"/>
    <w:rsid w:val="00AA6B6E"/>
    <w:rsid w:val="00AA7D44"/>
    <w:rsid w:val="00AB0471"/>
    <w:rsid w:val="00AB22F8"/>
    <w:rsid w:val="00AB2754"/>
    <w:rsid w:val="00AB390D"/>
    <w:rsid w:val="00AB428E"/>
    <w:rsid w:val="00AB4446"/>
    <w:rsid w:val="00AB4C31"/>
    <w:rsid w:val="00AB4DE3"/>
    <w:rsid w:val="00AC08E3"/>
    <w:rsid w:val="00AC4081"/>
    <w:rsid w:val="00AC7EE3"/>
    <w:rsid w:val="00AD3793"/>
    <w:rsid w:val="00AD3933"/>
    <w:rsid w:val="00AD518C"/>
    <w:rsid w:val="00AD579B"/>
    <w:rsid w:val="00AD6D85"/>
    <w:rsid w:val="00AE02ED"/>
    <w:rsid w:val="00AE154E"/>
    <w:rsid w:val="00AE46BE"/>
    <w:rsid w:val="00AE59C1"/>
    <w:rsid w:val="00AE7066"/>
    <w:rsid w:val="00AE7D51"/>
    <w:rsid w:val="00AF300A"/>
    <w:rsid w:val="00AF3E15"/>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397D"/>
    <w:rsid w:val="00B1563C"/>
    <w:rsid w:val="00B16BC7"/>
    <w:rsid w:val="00B239F3"/>
    <w:rsid w:val="00B23A0D"/>
    <w:rsid w:val="00B260AE"/>
    <w:rsid w:val="00B26454"/>
    <w:rsid w:val="00B3016E"/>
    <w:rsid w:val="00B319B7"/>
    <w:rsid w:val="00B33621"/>
    <w:rsid w:val="00B36A6D"/>
    <w:rsid w:val="00B3755E"/>
    <w:rsid w:val="00B37CF8"/>
    <w:rsid w:val="00B41035"/>
    <w:rsid w:val="00B41047"/>
    <w:rsid w:val="00B41A05"/>
    <w:rsid w:val="00B43BD0"/>
    <w:rsid w:val="00B51658"/>
    <w:rsid w:val="00B53479"/>
    <w:rsid w:val="00B542C5"/>
    <w:rsid w:val="00B54A12"/>
    <w:rsid w:val="00B57E92"/>
    <w:rsid w:val="00B60732"/>
    <w:rsid w:val="00B63200"/>
    <w:rsid w:val="00B65E39"/>
    <w:rsid w:val="00B674D9"/>
    <w:rsid w:val="00B677D6"/>
    <w:rsid w:val="00B71C75"/>
    <w:rsid w:val="00B72142"/>
    <w:rsid w:val="00B7313B"/>
    <w:rsid w:val="00B7330B"/>
    <w:rsid w:val="00B73F92"/>
    <w:rsid w:val="00B742E8"/>
    <w:rsid w:val="00B749F8"/>
    <w:rsid w:val="00B74AF1"/>
    <w:rsid w:val="00B75129"/>
    <w:rsid w:val="00B76BA1"/>
    <w:rsid w:val="00B76BF8"/>
    <w:rsid w:val="00B77DB3"/>
    <w:rsid w:val="00B8102B"/>
    <w:rsid w:val="00B81940"/>
    <w:rsid w:val="00B82B0E"/>
    <w:rsid w:val="00B86125"/>
    <w:rsid w:val="00B86E0A"/>
    <w:rsid w:val="00B90925"/>
    <w:rsid w:val="00BA1B8B"/>
    <w:rsid w:val="00BA245D"/>
    <w:rsid w:val="00BA2ABF"/>
    <w:rsid w:val="00BA2E5D"/>
    <w:rsid w:val="00BA3DA1"/>
    <w:rsid w:val="00BA60AE"/>
    <w:rsid w:val="00BA658A"/>
    <w:rsid w:val="00BA6B26"/>
    <w:rsid w:val="00BA7A41"/>
    <w:rsid w:val="00BB0637"/>
    <w:rsid w:val="00BB71A4"/>
    <w:rsid w:val="00BC2CA7"/>
    <w:rsid w:val="00BC409E"/>
    <w:rsid w:val="00BC546E"/>
    <w:rsid w:val="00BC6D29"/>
    <w:rsid w:val="00BD2503"/>
    <w:rsid w:val="00BD294F"/>
    <w:rsid w:val="00BD2B96"/>
    <w:rsid w:val="00BD4934"/>
    <w:rsid w:val="00BD4DA9"/>
    <w:rsid w:val="00BE12A4"/>
    <w:rsid w:val="00BE28DE"/>
    <w:rsid w:val="00BE36B5"/>
    <w:rsid w:val="00BF00A4"/>
    <w:rsid w:val="00BF0B98"/>
    <w:rsid w:val="00BF2CA2"/>
    <w:rsid w:val="00BF2F88"/>
    <w:rsid w:val="00BF603F"/>
    <w:rsid w:val="00C00378"/>
    <w:rsid w:val="00C051E3"/>
    <w:rsid w:val="00C06CF1"/>
    <w:rsid w:val="00C075B5"/>
    <w:rsid w:val="00C11090"/>
    <w:rsid w:val="00C11DED"/>
    <w:rsid w:val="00C13B5A"/>
    <w:rsid w:val="00C15A01"/>
    <w:rsid w:val="00C1624A"/>
    <w:rsid w:val="00C1658A"/>
    <w:rsid w:val="00C24801"/>
    <w:rsid w:val="00C24DC5"/>
    <w:rsid w:val="00C25AC0"/>
    <w:rsid w:val="00C25CEA"/>
    <w:rsid w:val="00C25CEB"/>
    <w:rsid w:val="00C25DD3"/>
    <w:rsid w:val="00C26F55"/>
    <w:rsid w:val="00C27AA3"/>
    <w:rsid w:val="00C30413"/>
    <w:rsid w:val="00C30F6A"/>
    <w:rsid w:val="00C322CE"/>
    <w:rsid w:val="00C34DA2"/>
    <w:rsid w:val="00C361D5"/>
    <w:rsid w:val="00C36695"/>
    <w:rsid w:val="00C3727D"/>
    <w:rsid w:val="00C40BE3"/>
    <w:rsid w:val="00C4115F"/>
    <w:rsid w:val="00C43218"/>
    <w:rsid w:val="00C44C32"/>
    <w:rsid w:val="00C4502E"/>
    <w:rsid w:val="00C46A1B"/>
    <w:rsid w:val="00C47447"/>
    <w:rsid w:val="00C51913"/>
    <w:rsid w:val="00C51D4F"/>
    <w:rsid w:val="00C52D0D"/>
    <w:rsid w:val="00C53028"/>
    <w:rsid w:val="00C54579"/>
    <w:rsid w:val="00C546D8"/>
    <w:rsid w:val="00C5495F"/>
    <w:rsid w:val="00C55B58"/>
    <w:rsid w:val="00C6246E"/>
    <w:rsid w:val="00C62F43"/>
    <w:rsid w:val="00C641E7"/>
    <w:rsid w:val="00C64209"/>
    <w:rsid w:val="00C7084E"/>
    <w:rsid w:val="00C71198"/>
    <w:rsid w:val="00C72809"/>
    <w:rsid w:val="00C761A1"/>
    <w:rsid w:val="00C7701F"/>
    <w:rsid w:val="00C7738B"/>
    <w:rsid w:val="00C777A6"/>
    <w:rsid w:val="00C77DD7"/>
    <w:rsid w:val="00C77F11"/>
    <w:rsid w:val="00C80DA8"/>
    <w:rsid w:val="00C80F06"/>
    <w:rsid w:val="00C80F32"/>
    <w:rsid w:val="00C819EF"/>
    <w:rsid w:val="00C83345"/>
    <w:rsid w:val="00C839FF"/>
    <w:rsid w:val="00C85093"/>
    <w:rsid w:val="00C8608F"/>
    <w:rsid w:val="00C87076"/>
    <w:rsid w:val="00C87DA0"/>
    <w:rsid w:val="00C905AA"/>
    <w:rsid w:val="00C90DB1"/>
    <w:rsid w:val="00C913CC"/>
    <w:rsid w:val="00C91450"/>
    <w:rsid w:val="00C95D5D"/>
    <w:rsid w:val="00C95DDD"/>
    <w:rsid w:val="00C966E8"/>
    <w:rsid w:val="00CA12E3"/>
    <w:rsid w:val="00CA13DD"/>
    <w:rsid w:val="00CA2025"/>
    <w:rsid w:val="00CA3360"/>
    <w:rsid w:val="00CA62E4"/>
    <w:rsid w:val="00CA756E"/>
    <w:rsid w:val="00CB2927"/>
    <w:rsid w:val="00CB2A87"/>
    <w:rsid w:val="00CB2B75"/>
    <w:rsid w:val="00CB36E1"/>
    <w:rsid w:val="00CB3A4E"/>
    <w:rsid w:val="00CB53DF"/>
    <w:rsid w:val="00CC1760"/>
    <w:rsid w:val="00CC1E05"/>
    <w:rsid w:val="00CC203A"/>
    <w:rsid w:val="00CC2BB0"/>
    <w:rsid w:val="00CC4A84"/>
    <w:rsid w:val="00CC5A1C"/>
    <w:rsid w:val="00CD0833"/>
    <w:rsid w:val="00CD1DC5"/>
    <w:rsid w:val="00CD208B"/>
    <w:rsid w:val="00CD23AE"/>
    <w:rsid w:val="00CD2AA9"/>
    <w:rsid w:val="00CD6769"/>
    <w:rsid w:val="00CE12E6"/>
    <w:rsid w:val="00CE239D"/>
    <w:rsid w:val="00CE2E4D"/>
    <w:rsid w:val="00CE2E8D"/>
    <w:rsid w:val="00CE35C7"/>
    <w:rsid w:val="00CF05C0"/>
    <w:rsid w:val="00CF0B23"/>
    <w:rsid w:val="00CF1AF8"/>
    <w:rsid w:val="00CF745E"/>
    <w:rsid w:val="00D008E3"/>
    <w:rsid w:val="00D00BC9"/>
    <w:rsid w:val="00D02410"/>
    <w:rsid w:val="00D03530"/>
    <w:rsid w:val="00D03E0F"/>
    <w:rsid w:val="00D053BA"/>
    <w:rsid w:val="00D0572A"/>
    <w:rsid w:val="00D057DC"/>
    <w:rsid w:val="00D116AC"/>
    <w:rsid w:val="00D135AE"/>
    <w:rsid w:val="00D15322"/>
    <w:rsid w:val="00D1641A"/>
    <w:rsid w:val="00D21EFB"/>
    <w:rsid w:val="00D22FAE"/>
    <w:rsid w:val="00D23021"/>
    <w:rsid w:val="00D25C83"/>
    <w:rsid w:val="00D26F17"/>
    <w:rsid w:val="00D32048"/>
    <w:rsid w:val="00D36153"/>
    <w:rsid w:val="00D3759F"/>
    <w:rsid w:val="00D42E02"/>
    <w:rsid w:val="00D43115"/>
    <w:rsid w:val="00D43174"/>
    <w:rsid w:val="00D45FA8"/>
    <w:rsid w:val="00D4650A"/>
    <w:rsid w:val="00D50648"/>
    <w:rsid w:val="00D5071A"/>
    <w:rsid w:val="00D514AE"/>
    <w:rsid w:val="00D52100"/>
    <w:rsid w:val="00D52611"/>
    <w:rsid w:val="00D535C4"/>
    <w:rsid w:val="00D62738"/>
    <w:rsid w:val="00D63672"/>
    <w:rsid w:val="00D64947"/>
    <w:rsid w:val="00D649F8"/>
    <w:rsid w:val="00D66429"/>
    <w:rsid w:val="00D7131D"/>
    <w:rsid w:val="00D7213D"/>
    <w:rsid w:val="00D726CF"/>
    <w:rsid w:val="00D7353F"/>
    <w:rsid w:val="00D746DA"/>
    <w:rsid w:val="00D77852"/>
    <w:rsid w:val="00D80080"/>
    <w:rsid w:val="00D80FE2"/>
    <w:rsid w:val="00D81042"/>
    <w:rsid w:val="00D855D4"/>
    <w:rsid w:val="00D917BB"/>
    <w:rsid w:val="00D94223"/>
    <w:rsid w:val="00D94657"/>
    <w:rsid w:val="00D9695D"/>
    <w:rsid w:val="00D96B25"/>
    <w:rsid w:val="00D9723D"/>
    <w:rsid w:val="00D97775"/>
    <w:rsid w:val="00DA105B"/>
    <w:rsid w:val="00DA1862"/>
    <w:rsid w:val="00DA6B44"/>
    <w:rsid w:val="00DA7316"/>
    <w:rsid w:val="00DB0C33"/>
    <w:rsid w:val="00DB14CF"/>
    <w:rsid w:val="00DB2A63"/>
    <w:rsid w:val="00DB2D43"/>
    <w:rsid w:val="00DB4C86"/>
    <w:rsid w:val="00DB5439"/>
    <w:rsid w:val="00DB5470"/>
    <w:rsid w:val="00DB5FB8"/>
    <w:rsid w:val="00DB65E4"/>
    <w:rsid w:val="00DB75F1"/>
    <w:rsid w:val="00DB79F2"/>
    <w:rsid w:val="00DC0852"/>
    <w:rsid w:val="00DC3042"/>
    <w:rsid w:val="00DC351F"/>
    <w:rsid w:val="00DC40B9"/>
    <w:rsid w:val="00DC667C"/>
    <w:rsid w:val="00DD0068"/>
    <w:rsid w:val="00DD069F"/>
    <w:rsid w:val="00DD2A40"/>
    <w:rsid w:val="00DD792F"/>
    <w:rsid w:val="00DE1BC7"/>
    <w:rsid w:val="00DE1C2E"/>
    <w:rsid w:val="00DE2AF6"/>
    <w:rsid w:val="00DE66A2"/>
    <w:rsid w:val="00DE7776"/>
    <w:rsid w:val="00DE7A10"/>
    <w:rsid w:val="00DF0D14"/>
    <w:rsid w:val="00DF2D5A"/>
    <w:rsid w:val="00DF3619"/>
    <w:rsid w:val="00DF41E9"/>
    <w:rsid w:val="00DF50D3"/>
    <w:rsid w:val="00E01D6D"/>
    <w:rsid w:val="00E026CE"/>
    <w:rsid w:val="00E04681"/>
    <w:rsid w:val="00E06B57"/>
    <w:rsid w:val="00E074FB"/>
    <w:rsid w:val="00E07B98"/>
    <w:rsid w:val="00E07FEC"/>
    <w:rsid w:val="00E15C52"/>
    <w:rsid w:val="00E16C6E"/>
    <w:rsid w:val="00E16E41"/>
    <w:rsid w:val="00E215BA"/>
    <w:rsid w:val="00E2207E"/>
    <w:rsid w:val="00E27BD1"/>
    <w:rsid w:val="00E27FF3"/>
    <w:rsid w:val="00E300DB"/>
    <w:rsid w:val="00E31954"/>
    <w:rsid w:val="00E35800"/>
    <w:rsid w:val="00E36664"/>
    <w:rsid w:val="00E37D4D"/>
    <w:rsid w:val="00E40405"/>
    <w:rsid w:val="00E42BF8"/>
    <w:rsid w:val="00E43225"/>
    <w:rsid w:val="00E45373"/>
    <w:rsid w:val="00E47DDF"/>
    <w:rsid w:val="00E5023B"/>
    <w:rsid w:val="00E51E24"/>
    <w:rsid w:val="00E526EE"/>
    <w:rsid w:val="00E52D06"/>
    <w:rsid w:val="00E5440C"/>
    <w:rsid w:val="00E54CEC"/>
    <w:rsid w:val="00E55168"/>
    <w:rsid w:val="00E55E74"/>
    <w:rsid w:val="00E578A5"/>
    <w:rsid w:val="00E61400"/>
    <w:rsid w:val="00E61618"/>
    <w:rsid w:val="00E64E1D"/>
    <w:rsid w:val="00E6550B"/>
    <w:rsid w:val="00E66A55"/>
    <w:rsid w:val="00E67971"/>
    <w:rsid w:val="00E7106D"/>
    <w:rsid w:val="00E71F47"/>
    <w:rsid w:val="00E74069"/>
    <w:rsid w:val="00E740B7"/>
    <w:rsid w:val="00E7763B"/>
    <w:rsid w:val="00E7767D"/>
    <w:rsid w:val="00E800F6"/>
    <w:rsid w:val="00E801DC"/>
    <w:rsid w:val="00E811A4"/>
    <w:rsid w:val="00E8368F"/>
    <w:rsid w:val="00E90798"/>
    <w:rsid w:val="00E90943"/>
    <w:rsid w:val="00E92699"/>
    <w:rsid w:val="00E928AE"/>
    <w:rsid w:val="00E9383A"/>
    <w:rsid w:val="00E95601"/>
    <w:rsid w:val="00E97565"/>
    <w:rsid w:val="00EA094B"/>
    <w:rsid w:val="00EA0F62"/>
    <w:rsid w:val="00EA17D6"/>
    <w:rsid w:val="00EA378D"/>
    <w:rsid w:val="00EA38B8"/>
    <w:rsid w:val="00EA470C"/>
    <w:rsid w:val="00EA5533"/>
    <w:rsid w:val="00EA5CDD"/>
    <w:rsid w:val="00EA6798"/>
    <w:rsid w:val="00EA7CFA"/>
    <w:rsid w:val="00EB095D"/>
    <w:rsid w:val="00EB1847"/>
    <w:rsid w:val="00EB211E"/>
    <w:rsid w:val="00EB57EC"/>
    <w:rsid w:val="00EB77BF"/>
    <w:rsid w:val="00EC1B44"/>
    <w:rsid w:val="00EC28ED"/>
    <w:rsid w:val="00EC499A"/>
    <w:rsid w:val="00EC6002"/>
    <w:rsid w:val="00EC7449"/>
    <w:rsid w:val="00ED0400"/>
    <w:rsid w:val="00ED04CE"/>
    <w:rsid w:val="00ED0C2F"/>
    <w:rsid w:val="00ED2C48"/>
    <w:rsid w:val="00ED430D"/>
    <w:rsid w:val="00ED498C"/>
    <w:rsid w:val="00ED6814"/>
    <w:rsid w:val="00ED7109"/>
    <w:rsid w:val="00ED7366"/>
    <w:rsid w:val="00EE19EB"/>
    <w:rsid w:val="00EE2600"/>
    <w:rsid w:val="00EE2CC0"/>
    <w:rsid w:val="00EE2EA8"/>
    <w:rsid w:val="00EE3883"/>
    <w:rsid w:val="00EE5502"/>
    <w:rsid w:val="00EE5909"/>
    <w:rsid w:val="00EE79B6"/>
    <w:rsid w:val="00EF2368"/>
    <w:rsid w:val="00EF37AF"/>
    <w:rsid w:val="00EF3EB7"/>
    <w:rsid w:val="00EF3F38"/>
    <w:rsid w:val="00EF5935"/>
    <w:rsid w:val="00EF6387"/>
    <w:rsid w:val="00EF6545"/>
    <w:rsid w:val="00EF6A1D"/>
    <w:rsid w:val="00F00174"/>
    <w:rsid w:val="00F00E94"/>
    <w:rsid w:val="00F013CC"/>
    <w:rsid w:val="00F0329A"/>
    <w:rsid w:val="00F03467"/>
    <w:rsid w:val="00F034CC"/>
    <w:rsid w:val="00F04EC6"/>
    <w:rsid w:val="00F102A9"/>
    <w:rsid w:val="00F1159D"/>
    <w:rsid w:val="00F15DEA"/>
    <w:rsid w:val="00F20A64"/>
    <w:rsid w:val="00F2240A"/>
    <w:rsid w:val="00F22934"/>
    <w:rsid w:val="00F26C8D"/>
    <w:rsid w:val="00F31C6A"/>
    <w:rsid w:val="00F336EE"/>
    <w:rsid w:val="00F34725"/>
    <w:rsid w:val="00F35CCF"/>
    <w:rsid w:val="00F37014"/>
    <w:rsid w:val="00F40970"/>
    <w:rsid w:val="00F40FA3"/>
    <w:rsid w:val="00F433DF"/>
    <w:rsid w:val="00F467C3"/>
    <w:rsid w:val="00F523E6"/>
    <w:rsid w:val="00F537D7"/>
    <w:rsid w:val="00F53D66"/>
    <w:rsid w:val="00F56E57"/>
    <w:rsid w:val="00F6055A"/>
    <w:rsid w:val="00F60826"/>
    <w:rsid w:val="00F60B1B"/>
    <w:rsid w:val="00F61310"/>
    <w:rsid w:val="00F61A49"/>
    <w:rsid w:val="00F62836"/>
    <w:rsid w:val="00F6414D"/>
    <w:rsid w:val="00F64B3B"/>
    <w:rsid w:val="00F658C7"/>
    <w:rsid w:val="00F65D19"/>
    <w:rsid w:val="00F7241D"/>
    <w:rsid w:val="00F7320D"/>
    <w:rsid w:val="00F76004"/>
    <w:rsid w:val="00F76645"/>
    <w:rsid w:val="00F76BEA"/>
    <w:rsid w:val="00F84CD0"/>
    <w:rsid w:val="00F906A3"/>
    <w:rsid w:val="00F91D4D"/>
    <w:rsid w:val="00F93016"/>
    <w:rsid w:val="00F94007"/>
    <w:rsid w:val="00F94019"/>
    <w:rsid w:val="00F9506E"/>
    <w:rsid w:val="00F96A97"/>
    <w:rsid w:val="00FA1067"/>
    <w:rsid w:val="00FA2441"/>
    <w:rsid w:val="00FA6BCF"/>
    <w:rsid w:val="00FB157D"/>
    <w:rsid w:val="00FB17AB"/>
    <w:rsid w:val="00FB4B2A"/>
    <w:rsid w:val="00FB5130"/>
    <w:rsid w:val="00FB6E97"/>
    <w:rsid w:val="00FC2AE3"/>
    <w:rsid w:val="00FC3D78"/>
    <w:rsid w:val="00FC3F49"/>
    <w:rsid w:val="00FC4E13"/>
    <w:rsid w:val="00FC552D"/>
    <w:rsid w:val="00FC6B36"/>
    <w:rsid w:val="00FD0A4C"/>
    <w:rsid w:val="00FD0FB1"/>
    <w:rsid w:val="00FD1148"/>
    <w:rsid w:val="00FD26F9"/>
    <w:rsid w:val="00FD2A0C"/>
    <w:rsid w:val="00FD4CBB"/>
    <w:rsid w:val="00FD5268"/>
    <w:rsid w:val="00FD5C89"/>
    <w:rsid w:val="00FE0B14"/>
    <w:rsid w:val="00FE0B21"/>
    <w:rsid w:val="00FE0EC1"/>
    <w:rsid w:val="00FE12B3"/>
    <w:rsid w:val="00FE192F"/>
    <w:rsid w:val="00FE24C4"/>
    <w:rsid w:val="00FE3622"/>
    <w:rsid w:val="00FE37A7"/>
    <w:rsid w:val="00FE395E"/>
    <w:rsid w:val="00FE5B65"/>
    <w:rsid w:val="00FE5D36"/>
    <w:rsid w:val="00FF0D54"/>
    <w:rsid w:val="00FF0FE8"/>
    <w:rsid w:val="00FF246A"/>
    <w:rsid w:val="00FF6817"/>
    <w:rsid w:val="00FF6D88"/>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FED"/>
    <w:pPr>
      <w:spacing w:before="120" w:line="312" w:lineRule="auto"/>
      <w:ind w:firstLine="567"/>
      <w:jc w:val="both"/>
    </w:pPr>
    <w:rPr>
      <w:rFonts w:eastAsia="Times New Roman" w:cs="Times New Roman"/>
      <w:sz w:val="26"/>
      <w:szCs w:val="24"/>
    </w:rPr>
  </w:style>
  <w:style w:type="paragraph" w:styleId="Heading1">
    <w:name w:val="heading 1"/>
    <w:basedOn w:val="Normal"/>
    <w:next w:val="Normal"/>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nguye\OneDrive\Desktop\BaoCaoDoAn\KLTN2020_Nhom02_TaiLieuPhanTich.docx" TargetMode="External"/><Relationship Id="rId42" Type="http://schemas.openxmlformats.org/officeDocument/2006/relationships/image" Target="media/image14.emf"/><Relationship Id="rId47" Type="http://schemas.openxmlformats.org/officeDocument/2006/relationships/image" Target="media/image19.emf"/><Relationship Id="rId63" Type="http://schemas.openxmlformats.org/officeDocument/2006/relationships/image" Target="media/image35.png"/><Relationship Id="rId68" Type="http://schemas.openxmlformats.org/officeDocument/2006/relationships/hyperlink" Target="https://developer.android.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nguye\OneDrive\Desktop\BaoCaoDoAn\KLTN2020_Nhom02_TaiLieuPhanTich.docx" TargetMode="External"/><Relationship Id="rId29" Type="http://schemas.openxmlformats.org/officeDocument/2006/relationships/hyperlink" Target="https://developer.android.com/studio/" TargetMode="External"/><Relationship Id="rId11" Type="http://schemas.openxmlformats.org/officeDocument/2006/relationships/footer" Target="footer1.xml"/><Relationship Id="rId24" Type="http://schemas.openxmlformats.org/officeDocument/2006/relationships/hyperlink" Target="file:///C:\Users\nguye\OneDrive\Desktop\BaoCaoDoAn\KLTN2020_Nhom02_TaiLieuPhanTich.docx" TargetMode="External"/><Relationship Id="rId32" Type="http://schemas.openxmlformats.org/officeDocument/2006/relationships/hyperlink" Target="https://www.mockflow.com/" TargetMode="External"/><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30.emf"/><Relationship Id="rId66" Type="http://schemas.openxmlformats.org/officeDocument/2006/relationships/image" Target="media/image38.emf"/><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yperlink" Target="file:///C:\Users\nguye\OneDrive\Desktop\BaoCaoDoAn\KLTN2020_Nhom02_TaiLieuPhanTich.docx" TargetMode="External"/><Relationship Id="rId14" Type="http://schemas.openxmlformats.org/officeDocument/2006/relationships/hyperlink" Target="file:///C:\Users\nguye\OneDrive\Desktop\BaoCaoDoAn\KLTN2020_Nhom02_TaiLieuPhanTich.docx" TargetMode="External"/><Relationship Id="rId22" Type="http://schemas.openxmlformats.org/officeDocument/2006/relationships/hyperlink" Target="file:///C:\Users\nguye\OneDrive\Desktop\BaoCaoDoAn\KLTN2020_Nhom02_TaiLieuPhanTich.docx" TargetMode="External"/><Relationship Id="rId27" Type="http://schemas.openxmlformats.org/officeDocument/2006/relationships/image" Target="media/image4.png"/><Relationship Id="rId30" Type="http://schemas.openxmlformats.org/officeDocument/2006/relationships/hyperlink" Target="https://github.com/" TargetMode="External"/><Relationship Id="rId35" Type="http://schemas.openxmlformats.org/officeDocument/2006/relationships/image" Target="media/image7.png"/><Relationship Id="rId43" Type="http://schemas.openxmlformats.org/officeDocument/2006/relationships/image" Target="media/image15.emf"/><Relationship Id="rId48" Type="http://schemas.openxmlformats.org/officeDocument/2006/relationships/image" Target="media/image20.emf"/><Relationship Id="rId56" Type="http://schemas.openxmlformats.org/officeDocument/2006/relationships/image" Target="media/image28.emf"/><Relationship Id="rId64" Type="http://schemas.openxmlformats.org/officeDocument/2006/relationships/image" Target="media/image36.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C:\Users\nguye\OneDrive\Desktop\BaoCaoDoAn\KLTN2020_Nhom02_TaiLieuPhanTich.docx"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0.emf"/><Relationship Id="rId46" Type="http://schemas.openxmlformats.org/officeDocument/2006/relationships/image" Target="media/image18.emf"/><Relationship Id="rId59" Type="http://schemas.openxmlformats.org/officeDocument/2006/relationships/image" Target="media/image31.emf"/><Relationship Id="rId67" Type="http://schemas.openxmlformats.org/officeDocument/2006/relationships/hyperlink" Target="https://stackoverflow.com/" TargetMode="External"/><Relationship Id="rId20" Type="http://schemas.openxmlformats.org/officeDocument/2006/relationships/hyperlink" Target="file:///C:\Users\nguye\OneDrive\Desktop\BaoCaoDoAn\KLTN2020_Nhom02_TaiLieuPhanTich.docx" TargetMode="External"/><Relationship Id="rId41" Type="http://schemas.openxmlformats.org/officeDocument/2006/relationships/image" Target="media/image13.emf"/><Relationship Id="rId54" Type="http://schemas.openxmlformats.org/officeDocument/2006/relationships/image" Target="media/image26.emf"/><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nguye\OneDrive\Desktop\BaoCaoDoAn\KLTN2020_Nhom02_TaiLieuPhanTich.docx" TargetMode="External"/><Relationship Id="rId23" Type="http://schemas.openxmlformats.org/officeDocument/2006/relationships/hyperlink" Target="file:///C:\Users\nguye\OneDrive\Desktop\BaoCaoDoAn\KLTN2020_Nhom02_TaiLieuPhanTich.docx" TargetMode="External"/><Relationship Id="rId28" Type="http://schemas.openxmlformats.org/officeDocument/2006/relationships/image" Target="media/image5.png"/><Relationship Id="rId36" Type="http://schemas.openxmlformats.org/officeDocument/2006/relationships/image" Target="media/image8.emf"/><Relationship Id="rId49" Type="http://schemas.openxmlformats.org/officeDocument/2006/relationships/image" Target="media/image21.emf"/><Relationship Id="rId57" Type="http://schemas.openxmlformats.org/officeDocument/2006/relationships/image" Target="media/image29.emf"/><Relationship Id="rId10" Type="http://schemas.openxmlformats.org/officeDocument/2006/relationships/header" Target="header1.xml"/><Relationship Id="rId31" Type="http://schemas.openxmlformats.org/officeDocument/2006/relationships/hyperlink" Target="https://sparxsystems.com/" TargetMode="External"/><Relationship Id="rId44" Type="http://schemas.openxmlformats.org/officeDocument/2006/relationships/image" Target="media/image16.emf"/><Relationship Id="rId52"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nguye\OneDrive\Desktop\BaoCaoDoAn\KLTN2020_Nhom02_TaiLieuPhanTich.docx" TargetMode="External"/><Relationship Id="rId18" Type="http://schemas.openxmlformats.org/officeDocument/2006/relationships/hyperlink" Target="file:///C:\Users\nguye\OneDrive\Desktop\BaoCaoDoAn\KLTN2020_Nhom02_TaiLieuPhanTich.docx" TargetMode="External"/><Relationship Id="rId39" Type="http://schemas.openxmlformats.org/officeDocument/2006/relationships/image" Target="media/image11.emf"/><Relationship Id="rId34" Type="http://schemas.openxmlformats.org/officeDocument/2006/relationships/hyperlink" Target="https://genymotion.softonic.vn/" TargetMode="External"/><Relationship Id="rId50" Type="http://schemas.openxmlformats.org/officeDocument/2006/relationships/image" Target="media/image22.emf"/><Relationship Id="rId55"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F0B20F5-9F18-4B43-8252-10A529C79E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Mau-DATN_(Unicode).dot</Template>
  <TotalTime>3331</TotalTime>
  <Pages>109</Pages>
  <Words>11975</Words>
  <Characters>68262</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80077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602</cp:revision>
  <cp:lastPrinted>2018-01-30T09:19:00Z</cp:lastPrinted>
  <dcterms:created xsi:type="dcterms:W3CDTF">2018-01-26T23:33:00Z</dcterms:created>
  <dcterms:modified xsi:type="dcterms:W3CDTF">2020-06-30T12:27:00Z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