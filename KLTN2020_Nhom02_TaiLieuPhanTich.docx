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AutoText"/>
        </w:docPartObj>
      </w:sdtPr>
      <w:sdtEndPr>
        <w:rPr>
          <w:rFonts w:asciiTheme="minorHAnsi" w:eastAsiaTheme="minorEastAsia" w:hAnsiTheme="minorHAnsi" w:cstheme="minorBidi"/>
          <w:color w:val="auto"/>
          <w:sz w:val="24"/>
        </w:rPr>
      </w:sdtEndPr>
      <w:sdtContent>
        <w:p w14:paraId="0C056012" w14:textId="77777777" w:rsidR="003867BF" w:rsidRDefault="0095530E">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645440" behindDoc="0" locked="0" layoutInCell="1" allowOverlap="1" wp14:anchorId="7FE481D8" wp14:editId="0CB52184">
                <wp:simplePos x="0" y="0"/>
                <wp:positionH relativeFrom="column">
                  <wp:posOffset>1672590</wp:posOffset>
                </wp:positionH>
                <wp:positionV relativeFrom="paragraph">
                  <wp:posOffset>920115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72839" cy="1128624"/>
                        </a:xfrm>
                        <a:prstGeom prst="rect">
                          <a:avLst/>
                        </a:prstGeom>
                        <a:noFill/>
                        <a:ln>
                          <a:noFill/>
                        </a:ln>
                        <a:effectLst/>
                      </pic:spPr>
                    </pic:pic>
                  </a:graphicData>
                </a:graphic>
              </wp:anchor>
            </w:drawing>
          </w:r>
          <w:r>
            <w:rPr>
              <w:noProof/>
              <w:color w:val="4F81BD" w:themeColor="accent1"/>
            </w:rPr>
            <mc:AlternateContent>
              <mc:Choice Requires="wps">
                <w:drawing>
                  <wp:anchor distT="0" distB="0" distL="114300" distR="114300" simplePos="0" relativeHeight="251639296" behindDoc="0" locked="0" layoutInCell="1" allowOverlap="1" wp14:anchorId="137584A6" wp14:editId="1BD3713D">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238DA" w14:textId="77777777" w:rsidR="00B663FB" w:rsidRPr="00B239F3" w:rsidRDefault="00B663FB">
                                <w:pPr>
                                  <w:spacing w:before="0" w:line="240" w:lineRule="auto"/>
                                  <w:ind w:firstLine="562"/>
                                  <w:jc w:val="center"/>
                                  <w:rPr>
                                    <w:b/>
                                    <w:sz w:val="24"/>
                                  </w:rPr>
                                </w:pPr>
                                <w:r w:rsidRPr="00B239F3">
                                  <w:rPr>
                                    <w:b/>
                                    <w:sz w:val="24"/>
                                  </w:rPr>
                                  <w:t>BỘ CÔNG THƯƠNG</w:t>
                                </w:r>
                              </w:p>
                              <w:p w14:paraId="512BC1FC" w14:textId="135A5BF7" w:rsidR="00B663FB" w:rsidRDefault="00B663FB">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B663FB" w:rsidRPr="00B239F3" w:rsidRDefault="00B663FB">
                                <w:pPr>
                                  <w:spacing w:before="0" w:line="240" w:lineRule="auto"/>
                                  <w:ind w:firstLine="562"/>
                                  <w:jc w:val="center"/>
                                  <w:rPr>
                                    <w:b/>
                                    <w:sz w:val="24"/>
                                  </w:rPr>
                                </w:pPr>
                                <w:r>
                                  <w:rPr>
                                    <w:b/>
                                    <w:sz w:val="24"/>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7584A6" id="Rectangle 1" o:spid="_x0000_s1026" style="position:absolute;left:0;text-align:left;margin-left:-16pt;margin-top:-9.9pt;width:452.25pt;height:71.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" fillcolor="white [3201]" stroked="f" strokeweight="2pt">
                    <v:textbox>
                      <w:txbxContent>
                        <w:p w14:paraId="166238DA" w14:textId="77777777" w:rsidR="00B663FB" w:rsidRPr="00B239F3" w:rsidRDefault="00B663FB">
                          <w:pPr>
                            <w:spacing w:before="0" w:line="240" w:lineRule="auto"/>
                            <w:ind w:firstLine="562"/>
                            <w:jc w:val="center"/>
                            <w:rPr>
                              <w:b/>
                              <w:sz w:val="24"/>
                            </w:rPr>
                          </w:pPr>
                          <w:r w:rsidRPr="00B239F3">
                            <w:rPr>
                              <w:b/>
                              <w:sz w:val="24"/>
                            </w:rPr>
                            <w:t>BỘ CÔNG THƯƠNG</w:t>
                          </w:r>
                        </w:p>
                        <w:p w14:paraId="512BC1FC" w14:textId="135A5BF7" w:rsidR="00B663FB" w:rsidRDefault="00B663FB">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B663FB" w:rsidRPr="00B239F3" w:rsidRDefault="00B663FB">
                          <w:pPr>
                            <w:spacing w:before="0" w:line="240" w:lineRule="auto"/>
                            <w:ind w:firstLine="562"/>
                            <w:jc w:val="center"/>
                            <w:rPr>
                              <w:b/>
                              <w:sz w:val="24"/>
                            </w:rPr>
                          </w:pPr>
                          <w:r>
                            <w:rPr>
                              <w:b/>
                              <w:sz w:val="24"/>
                            </w:rPr>
                            <w:t>KHOA CÔNG NGHỆ THÔNG TIN</w:t>
                          </w:r>
                        </w:p>
                      </w:txbxContent>
                    </v:textbox>
                  </v:rect>
                </w:pict>
              </mc:Fallback>
            </mc:AlternateContent>
          </w:r>
        </w:p>
        <w:p w14:paraId="45433BFA" w14:textId="77777777" w:rsidR="003867BF" w:rsidRDefault="003867BF">
          <w:pPr>
            <w:pStyle w:val="NoSpacing"/>
            <w:spacing w:before="1540" w:after="240"/>
            <w:jc w:val="center"/>
            <w:rPr>
              <w:rFonts w:ascii="Times New Roman" w:eastAsia="Times New Roman" w:hAnsi="Times New Roman" w:cs="Times New Roman"/>
              <w:color w:val="4F81BD" w:themeColor="accent1"/>
              <w:sz w:val="26"/>
              <w:szCs w:val="24"/>
            </w:rPr>
          </w:pPr>
        </w:p>
        <w:p w14:paraId="3F60B5F5" w14:textId="67061986" w:rsidR="003867BF" w:rsidRPr="00745141" w:rsidRDefault="003027DB">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BÁO CÁO KHÓA LUẬN TỐT NGHIỆP</w:t>
          </w:r>
        </w:p>
        <w:p w14:paraId="7C3148C6" w14:textId="1D598505" w:rsidR="003867BF" w:rsidRPr="00B239F3" w:rsidRDefault="0088773B">
          <w:pPr>
            <w:pStyle w:val="NoSpacing"/>
            <w:jc w:val="center"/>
            <w:rPr>
              <w:rFonts w:ascii="Times New Roman" w:hAnsi="Times New Roman" w:cs="Times New Roman"/>
              <w:b/>
              <w:bCs/>
              <w:color w:val="000000" w:themeColor="text1"/>
              <w:sz w:val="32"/>
              <w:szCs w:val="32"/>
            </w:rPr>
          </w:pPr>
          <w:r w:rsidRPr="00B239F3">
            <w:rPr>
              <w:rFonts w:ascii="Times New Roman" w:hAnsi="Times New Roman" w:cs="Times New Roman"/>
              <w:b/>
              <w:bCs/>
              <w:color w:val="000000" w:themeColor="text1"/>
              <w:sz w:val="32"/>
              <w:szCs w:val="32"/>
            </w:rPr>
            <w:t>ỨNG DỤNG QUẢN LÝ TÀI CHÍNH CÁ NHÂN C</w:t>
          </w:r>
          <w:r w:rsidR="0036163E">
            <w:rPr>
              <w:rFonts w:ascii="Times New Roman" w:hAnsi="Times New Roman" w:cs="Times New Roman"/>
              <w:b/>
              <w:bCs/>
              <w:color w:val="000000" w:themeColor="text1"/>
              <w:sz w:val="32"/>
              <w:szCs w:val="32"/>
            </w:rPr>
            <w:t>HO</w:t>
          </w:r>
          <w:r w:rsidRPr="00B239F3">
            <w:rPr>
              <w:rFonts w:ascii="Times New Roman" w:hAnsi="Times New Roman" w:cs="Times New Roman"/>
              <w:b/>
              <w:bCs/>
              <w:color w:val="000000" w:themeColor="text1"/>
              <w:sz w:val="32"/>
              <w:szCs w:val="32"/>
            </w:rPr>
            <w:t xml:space="preserve"> SINH VIÊN TRÊN THIẾT BỊ DI ĐỘNG</w:t>
          </w:r>
        </w:p>
        <w:p w14:paraId="09C1CCCB" w14:textId="77777777" w:rsidR="003867BF" w:rsidRDefault="003867BF">
          <w:pPr>
            <w:pStyle w:val="NoSpacing"/>
            <w:spacing w:before="480"/>
            <w:jc w:val="center"/>
            <w:rPr>
              <w:color w:val="4F81BD" w:themeColor="accent1"/>
            </w:rPr>
          </w:pPr>
        </w:p>
        <w:p w14:paraId="6ADA3AC5" w14:textId="77777777" w:rsidR="003867BF" w:rsidRDefault="003867BF">
          <w:pPr>
            <w:pStyle w:val="NoSpacing"/>
            <w:spacing w:before="480"/>
            <w:jc w:val="center"/>
            <w:rPr>
              <w:color w:val="4F81BD" w:themeColor="accent1"/>
            </w:rPr>
          </w:pPr>
        </w:p>
        <w:p w14:paraId="4B898BE5" w14:textId="41D80F02" w:rsidR="00100250" w:rsidRPr="00745141" w:rsidRDefault="00745141" w:rsidP="00C87076">
          <w:pPr>
            <w:pStyle w:val="NoSpacing"/>
            <w:spacing w:before="480"/>
            <w:rPr>
              <w:rFonts w:ascii="Times New Roman" w:hAnsi="Times New Roman" w:cs="Times New Roman"/>
              <w:b/>
              <w:bCs/>
              <w:color w:val="000000" w:themeColor="text1"/>
              <w:sz w:val="26"/>
              <w:szCs w:val="26"/>
            </w:rPr>
          </w:pPr>
          <w:r w:rsidRPr="00745141">
            <w:rPr>
              <w:rFonts w:ascii="Times New Roman" w:hAnsi="Times New Roman" w:cs="Times New Roman"/>
              <w:b/>
              <w:bCs/>
              <w:color w:val="000000" w:themeColor="text1"/>
              <w:sz w:val="26"/>
              <w:szCs w:val="26"/>
            </w:rPr>
            <w:t>Chuyên ngành đào tạo: Kỹ thuật phần mềm</w:t>
          </w:r>
        </w:p>
        <w:p w14:paraId="0ABFABA0" w14:textId="21072DC9" w:rsidR="00100250" w:rsidRPr="00B239F3"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 xml:space="preserve">Giảng viên hướng dẫn: </w:t>
          </w:r>
          <w:r w:rsidR="0036048C">
            <w:rPr>
              <w:rFonts w:ascii="Times New Roman" w:hAnsi="Times New Roman" w:cs="Times New Roman"/>
              <w:b/>
              <w:bCs/>
              <w:color w:val="000000" w:themeColor="text1"/>
              <w:sz w:val="26"/>
              <w:szCs w:val="26"/>
            </w:rPr>
            <w:t xml:space="preserve">Cô </w:t>
          </w:r>
          <w:r w:rsidRPr="00B239F3">
            <w:rPr>
              <w:rFonts w:ascii="Times New Roman" w:hAnsi="Times New Roman" w:cs="Times New Roman"/>
              <w:b/>
              <w:bCs/>
              <w:color w:val="000000" w:themeColor="text1"/>
              <w:sz w:val="26"/>
              <w:szCs w:val="26"/>
            </w:rPr>
            <w:t>Trần Thị Anh Thi</w:t>
          </w:r>
        </w:p>
        <w:p w14:paraId="70E975B7" w14:textId="3C783445" w:rsidR="00100250"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Sinh viên thực hiện</w:t>
          </w:r>
          <w:r w:rsidR="00745141">
            <w:rPr>
              <w:rFonts w:ascii="Times New Roman" w:hAnsi="Times New Roman" w:cs="Times New Roman"/>
              <w:b/>
              <w:bCs/>
              <w:color w:val="000000" w:themeColor="text1"/>
              <w:sz w:val="26"/>
              <w:szCs w:val="26"/>
            </w:rPr>
            <w:t xml:space="preserve"> 1</w:t>
          </w:r>
          <w:r w:rsidRPr="00B239F3">
            <w:rPr>
              <w:rFonts w:ascii="Times New Roman" w:hAnsi="Times New Roman" w:cs="Times New Roman"/>
              <w:b/>
              <w:bCs/>
              <w:color w:val="000000" w:themeColor="text1"/>
              <w:sz w:val="26"/>
              <w:szCs w:val="26"/>
            </w:rPr>
            <w:t>: Nguyễn Đình Thuận</w:t>
          </w:r>
          <w:r w:rsidR="00745141">
            <w:rPr>
              <w:rFonts w:ascii="Times New Roman" w:hAnsi="Times New Roman" w:cs="Times New Roman"/>
              <w:b/>
              <w:bCs/>
              <w:color w:val="000000" w:themeColor="text1"/>
              <w:sz w:val="26"/>
              <w:szCs w:val="26"/>
            </w:rPr>
            <w:t xml:space="preserve"> – </w:t>
          </w:r>
          <w:r w:rsidR="00745141" w:rsidRPr="00B239F3">
            <w:rPr>
              <w:rFonts w:ascii="Times New Roman" w:hAnsi="Times New Roman" w:cs="Times New Roman"/>
              <w:b/>
              <w:bCs/>
              <w:color w:val="000000" w:themeColor="text1"/>
              <w:sz w:val="26"/>
              <w:szCs w:val="26"/>
            </w:rPr>
            <w:t>16073301</w:t>
          </w:r>
        </w:p>
        <w:p w14:paraId="472D1D14" w14:textId="45024932" w:rsidR="00100250" w:rsidRPr="00B239F3" w:rsidRDefault="00745141" w:rsidP="00745141">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Sinh viên thực hiện 2: Bùi Đức Thuận Phát – 16022781</w:t>
          </w:r>
        </w:p>
        <w:p w14:paraId="1EC08D44" w14:textId="5BF8306F" w:rsidR="00100250" w:rsidRDefault="00100250">
          <w:pPr>
            <w:pStyle w:val="NoSpacing"/>
            <w:spacing w:before="480"/>
            <w:jc w:val="center"/>
            <w:rPr>
              <w:color w:val="4F81BD" w:themeColor="accent1"/>
            </w:rPr>
          </w:pPr>
        </w:p>
        <w:p w14:paraId="5B66FE25" w14:textId="1930B9E5" w:rsidR="00100250" w:rsidRDefault="00100250">
          <w:pPr>
            <w:pStyle w:val="NoSpacing"/>
            <w:spacing w:before="480"/>
            <w:jc w:val="center"/>
            <w:rPr>
              <w:color w:val="4F81BD" w:themeColor="accent1"/>
            </w:rPr>
          </w:pPr>
        </w:p>
        <w:p w14:paraId="2479B2E0" w14:textId="77777777" w:rsidR="006C11E6" w:rsidRDefault="00100250" w:rsidP="00F467C3">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Thành phố Hồ Chí Minh, 2020</w:t>
          </w:r>
        </w:p>
        <w:p w14:paraId="1E55DA60" w14:textId="77777777" w:rsidR="006C11E6" w:rsidRDefault="006C11E6" w:rsidP="00F467C3">
          <w:pPr>
            <w:pStyle w:val="NoSpacing"/>
            <w:spacing w:before="480"/>
            <w:jc w:val="center"/>
            <w:rPr>
              <w:rFonts w:ascii="Times New Roman" w:hAnsi="Times New Roman" w:cs="Times New Roman"/>
              <w:color w:val="000000" w:themeColor="text1"/>
              <w:sz w:val="24"/>
              <w:szCs w:val="24"/>
            </w:rPr>
            <w:sectPr w:rsidR="006C11E6" w:rsidSect="006C11E6">
              <w:headerReference w:type="default" r:id="rId10"/>
              <w:footerReference w:type="even" r:id="rId11"/>
              <w:footerReference w:type="default" r:id="rId12"/>
              <w:pgSz w:w="11907" w:h="16840"/>
              <w:pgMar w:top="1701" w:right="1134" w:bottom="1701" w:left="1985" w:header="0" w:footer="0" w:gutter="0"/>
              <w:pgNumType w:start="0"/>
              <w:cols w:space="708"/>
              <w:titlePg/>
              <w:docGrid w:linePitch="360"/>
            </w:sectPr>
          </w:pPr>
        </w:p>
        <w:p w14:paraId="23447048" w14:textId="58931EC0" w:rsidR="006C11E6" w:rsidRDefault="004F4FFD" w:rsidP="00F467C3">
          <w:pPr>
            <w:pStyle w:val="NoSpacing"/>
            <w:spacing w:before="480"/>
            <w:jc w:val="center"/>
            <w:rPr>
              <w:rFonts w:ascii="Times New Roman" w:hAnsi="Times New Roman" w:cs="Times New Roman"/>
              <w:color w:val="000000" w:themeColor="text1"/>
              <w:sz w:val="24"/>
              <w:szCs w:val="24"/>
            </w:rPr>
          </w:pPr>
          <w:r>
            <w:rPr>
              <w:noProof/>
              <w:color w:val="4F81BD" w:themeColor="accent1"/>
            </w:rPr>
            <w:lastRenderedPageBreak/>
            <mc:AlternateContent>
              <mc:Choice Requires="wps">
                <w:drawing>
                  <wp:anchor distT="0" distB="0" distL="114300" distR="114300" simplePos="0" relativeHeight="251646464" behindDoc="0" locked="0" layoutInCell="1" allowOverlap="1" wp14:anchorId="53F8E428" wp14:editId="19ABF20D">
                    <wp:simplePos x="0" y="0"/>
                    <wp:positionH relativeFrom="column">
                      <wp:posOffset>-88900</wp:posOffset>
                    </wp:positionH>
                    <wp:positionV relativeFrom="paragraph">
                      <wp:posOffset>-727710</wp:posOffset>
                    </wp:positionV>
                    <wp:extent cx="5743575" cy="952500"/>
                    <wp:effectExtent l="0" t="0" r="9525" b="0"/>
                    <wp:wrapNone/>
                    <wp:docPr id="24" name="Rectangle 24"/>
                    <wp:cNvGraphicFramePr/>
                    <a:graphic xmlns:a="http://schemas.openxmlformats.org/drawingml/2006/main">
                      <a:graphicData uri="http://schemas.microsoft.com/office/word/2010/wordprocessingShape">
                        <wps:wsp>
                          <wps:cNvSpPr/>
                          <wps:spPr>
                            <a:xfrm>
                              <a:off x="0" y="0"/>
                              <a:ext cx="5743575" cy="952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35DF748" w14:textId="784376BD" w:rsidR="00B663FB" w:rsidRPr="00B239F3" w:rsidRDefault="00B663FB" w:rsidP="006C11E6">
                                <w:pPr>
                                  <w:spacing w:before="0" w:line="240" w:lineRule="auto"/>
                                  <w:ind w:firstLine="562"/>
                                  <w:jc w:val="center"/>
                                  <w:rPr>
                                    <w:b/>
                                    <w:sz w:val="24"/>
                                  </w:rPr>
                                </w:pPr>
                                <w:r>
                                  <w:rPr>
                                    <w:b/>
                                    <w:sz w:val="24"/>
                                  </w:rPr>
                                  <w:t>MINISTRY OF INDUSTRY AND TRADE</w:t>
                                </w:r>
                              </w:p>
                              <w:p w14:paraId="13A87C9D" w14:textId="77777777" w:rsidR="00B663FB" w:rsidRDefault="00B663FB" w:rsidP="004F4FFD">
                                <w:pPr>
                                  <w:jc w:val="center"/>
                                  <w:rPr>
                                    <w:b/>
                                    <w:sz w:val="24"/>
                                  </w:rPr>
                                </w:pPr>
                                <w:r>
                                  <w:rPr>
                                    <w:b/>
                                  </w:rPr>
                                  <w:t>INDUSTRIAL UNIVERSITY OF HO CHI MINH CITY</w:t>
                                </w:r>
                              </w:p>
                              <w:p w14:paraId="726DAAAF" w14:textId="34885D4C" w:rsidR="00B663FB" w:rsidRPr="00B239F3" w:rsidRDefault="00B663FB" w:rsidP="006C11E6">
                                <w:pPr>
                                  <w:spacing w:before="0" w:line="240" w:lineRule="auto"/>
                                  <w:ind w:firstLine="562"/>
                                  <w:jc w:val="center"/>
                                  <w:rPr>
                                    <w:b/>
                                    <w:sz w:val="24"/>
                                  </w:rPr>
                                </w:pPr>
                                <w:r>
                                  <w:rPr>
                                    <w:b/>
                                    <w:sz w:val="24"/>
                                  </w:rPr>
                                  <w:t>FALCUTY OF INFORMATION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3F8E428" id="Rectangle 24" o:spid="_x0000_s1027" style="position:absolute;left:0;text-align:left;margin-left:-7pt;margin-top:-57.3pt;width:452.25pt;height:7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" fillcolor="white [3201]" stroked="f" strokeweight="2pt">
                    <v:textbox>
                      <w:txbxContent>
                        <w:p w14:paraId="335DF748" w14:textId="784376BD" w:rsidR="00B663FB" w:rsidRPr="00B239F3" w:rsidRDefault="00B663FB" w:rsidP="006C11E6">
                          <w:pPr>
                            <w:spacing w:before="0" w:line="240" w:lineRule="auto"/>
                            <w:ind w:firstLine="562"/>
                            <w:jc w:val="center"/>
                            <w:rPr>
                              <w:b/>
                              <w:sz w:val="24"/>
                            </w:rPr>
                          </w:pPr>
                          <w:r>
                            <w:rPr>
                              <w:b/>
                              <w:sz w:val="24"/>
                            </w:rPr>
                            <w:t>MINISTRY OF INDUSTRY AND TRADE</w:t>
                          </w:r>
                        </w:p>
                        <w:p w14:paraId="13A87C9D" w14:textId="77777777" w:rsidR="00B663FB" w:rsidRDefault="00B663FB" w:rsidP="004F4FFD">
                          <w:pPr>
                            <w:jc w:val="center"/>
                            <w:rPr>
                              <w:b/>
                              <w:sz w:val="24"/>
                            </w:rPr>
                          </w:pPr>
                          <w:r>
                            <w:rPr>
                              <w:b/>
                            </w:rPr>
                            <w:t>INDUSTRIAL UNIVERSITY OF HO CHI MINH CITY</w:t>
                          </w:r>
                        </w:p>
                        <w:p w14:paraId="726DAAAF" w14:textId="34885D4C" w:rsidR="00B663FB" w:rsidRPr="00B239F3" w:rsidRDefault="00B663FB" w:rsidP="006C11E6">
                          <w:pPr>
                            <w:spacing w:before="0" w:line="240" w:lineRule="auto"/>
                            <w:ind w:firstLine="562"/>
                            <w:jc w:val="center"/>
                            <w:rPr>
                              <w:b/>
                              <w:sz w:val="24"/>
                            </w:rPr>
                          </w:pPr>
                          <w:r>
                            <w:rPr>
                              <w:b/>
                              <w:sz w:val="24"/>
                            </w:rPr>
                            <w:t>FALCUTY OF INFORMATION TECHNOLOGY</w:t>
                          </w:r>
                        </w:p>
                      </w:txbxContent>
                    </v:textbox>
                  </v:rect>
                </w:pict>
              </mc:Fallback>
            </mc:AlternateContent>
          </w:r>
          <w:r w:rsidR="006C11E6">
            <w:rPr>
              <w:noProof/>
              <w:color w:val="4F81BD" w:themeColor="accent1"/>
            </w:rPr>
            <w:drawing>
              <wp:anchor distT="0" distB="0" distL="114300" distR="114300" simplePos="0" relativeHeight="251648512" behindDoc="0" locked="0" layoutInCell="1" allowOverlap="1" wp14:anchorId="02000DA1" wp14:editId="0BCA7A5D">
                <wp:simplePos x="0" y="0"/>
                <wp:positionH relativeFrom="column">
                  <wp:posOffset>1552575</wp:posOffset>
                </wp:positionH>
                <wp:positionV relativeFrom="paragraph">
                  <wp:posOffset>388620</wp:posOffset>
                </wp:positionV>
                <wp:extent cx="2462530" cy="1123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3B8139A8" w14:textId="501329C1" w:rsidR="006C11E6" w:rsidRDefault="006C11E6" w:rsidP="00F467C3">
          <w:pPr>
            <w:pStyle w:val="NoSpacing"/>
            <w:spacing w:before="480"/>
            <w:jc w:val="center"/>
            <w:rPr>
              <w:rFonts w:ascii="Times New Roman" w:hAnsi="Times New Roman" w:cs="Times New Roman"/>
              <w:color w:val="000000" w:themeColor="text1"/>
              <w:sz w:val="24"/>
              <w:szCs w:val="24"/>
            </w:rPr>
          </w:pPr>
        </w:p>
        <w:p w14:paraId="4106075C"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21BA1391"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1CA0B87A"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sdt>
          <w:sdtPr>
            <w:rPr>
              <w:rFonts w:ascii="Times New Roman" w:eastAsiaTheme="majorEastAsia" w:hAnsi="Times New Roman" w:cs="Times New Roman"/>
              <w:b/>
              <w:caps/>
              <w:color w:val="000000" w:themeColor="text1"/>
              <w:sz w:val="48"/>
              <w:szCs w:val="48"/>
            </w:rPr>
            <w:alias w:val="Title"/>
            <w:id w:val="-586994221"/>
            <w:dataBinding w:prefixMappings="xmlns:ns0='http://purl.org/dc/elements/1.1/' xmlns:ns1='http://schemas.openxmlformats.org/package/2006/metadata/core-properties' " w:xpath="/ns1:coreProperties[1]/ns0:title[1]" w:storeItemID="{6C3C8BC8-F283-45AE-878A-BAB7291924A1}"/>
            <w:text/>
          </w:sdtPr>
          <w:sdtContent>
            <w:p w14:paraId="1D6A0BFE" w14:textId="57F284A1" w:rsidR="006C11E6" w:rsidRPr="00745141" w:rsidRDefault="0036048C" w:rsidP="006C11E6">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REPORT OF GRADUATION THESIS</w:t>
              </w:r>
            </w:p>
          </w:sdtContent>
        </w:sdt>
        <w:p w14:paraId="085AD436" w14:textId="717CA963" w:rsidR="006C11E6" w:rsidRPr="00B239F3" w:rsidRDefault="00957065" w:rsidP="006C11E6">
          <w:pPr>
            <w:pStyle w:val="NoSpacing"/>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PERSONAL FINANCIAL MANAGEMENT APPLICATION</w:t>
          </w:r>
          <w:r w:rsidR="00120F58">
            <w:rPr>
              <w:rFonts w:ascii="Times New Roman" w:hAnsi="Times New Roman" w:cs="Times New Roman"/>
              <w:b/>
              <w:bCs/>
              <w:color w:val="000000" w:themeColor="text1"/>
              <w:sz w:val="32"/>
              <w:szCs w:val="32"/>
            </w:rPr>
            <w:t xml:space="preserve"> FOR STUDENT</w:t>
          </w:r>
          <w:r>
            <w:rPr>
              <w:rFonts w:ascii="Times New Roman" w:hAnsi="Times New Roman" w:cs="Times New Roman"/>
              <w:b/>
              <w:bCs/>
              <w:color w:val="000000" w:themeColor="text1"/>
              <w:sz w:val="32"/>
              <w:szCs w:val="32"/>
            </w:rPr>
            <w:t xml:space="preserve"> ON MOBILE DEVICES</w:t>
          </w:r>
        </w:p>
        <w:p w14:paraId="1F8BD34B" w14:textId="77777777" w:rsidR="006C11E6" w:rsidRDefault="006C11E6" w:rsidP="006C11E6">
          <w:pPr>
            <w:pStyle w:val="NoSpacing"/>
            <w:spacing w:before="480"/>
            <w:jc w:val="center"/>
            <w:rPr>
              <w:color w:val="4F81BD" w:themeColor="accent1"/>
            </w:rPr>
          </w:pPr>
        </w:p>
        <w:p w14:paraId="52359626" w14:textId="77777777" w:rsidR="006C11E6" w:rsidRDefault="006C11E6" w:rsidP="006C11E6">
          <w:pPr>
            <w:pStyle w:val="NoSpacing"/>
            <w:spacing w:before="480"/>
            <w:jc w:val="center"/>
            <w:rPr>
              <w:color w:val="4F81BD" w:themeColor="accent1"/>
            </w:rPr>
          </w:pPr>
        </w:p>
        <w:p w14:paraId="6CCE0898" w14:textId="220CBA2E" w:rsidR="006C11E6" w:rsidRPr="00745141" w:rsidRDefault="0036048C"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Major</w:t>
          </w:r>
          <w:r w:rsidR="006C11E6" w:rsidRPr="00745141">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Software Engineering</w:t>
          </w:r>
        </w:p>
        <w:p w14:paraId="372C926D" w14:textId="35E6D9C0"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Suppervisor</w:t>
          </w:r>
          <w:r w:rsidR="006C11E6" w:rsidRPr="00B239F3">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 xml:space="preserve">Mrs </w:t>
          </w:r>
          <w:r w:rsidR="006C11E6" w:rsidRPr="00B239F3">
            <w:rPr>
              <w:rFonts w:ascii="Times New Roman" w:hAnsi="Times New Roman" w:cs="Times New Roman"/>
              <w:b/>
              <w:bCs/>
              <w:color w:val="000000" w:themeColor="text1"/>
              <w:sz w:val="26"/>
              <w:szCs w:val="26"/>
            </w:rPr>
            <w:t>Trần Thị Anh Thi</w:t>
          </w:r>
        </w:p>
        <w:p w14:paraId="43FA25F5" w14:textId="71ECDB0A" w:rsidR="006C11E6"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Student implementation</w:t>
          </w:r>
          <w:r w:rsidR="006C11E6">
            <w:rPr>
              <w:rFonts w:ascii="Times New Roman" w:hAnsi="Times New Roman" w:cs="Times New Roman"/>
              <w:b/>
              <w:bCs/>
              <w:color w:val="000000" w:themeColor="text1"/>
              <w:sz w:val="26"/>
              <w:szCs w:val="26"/>
            </w:rPr>
            <w:t xml:space="preserve"> 1</w:t>
          </w:r>
          <w:r w:rsidR="006C11E6" w:rsidRPr="00B239F3">
            <w:rPr>
              <w:rFonts w:ascii="Times New Roman" w:hAnsi="Times New Roman" w:cs="Times New Roman"/>
              <w:b/>
              <w:bCs/>
              <w:color w:val="000000" w:themeColor="text1"/>
              <w:sz w:val="26"/>
              <w:szCs w:val="26"/>
            </w:rPr>
            <w:t>: Nguyễn Đình Thuận</w:t>
          </w:r>
          <w:r w:rsidR="006C11E6">
            <w:rPr>
              <w:rFonts w:ascii="Times New Roman" w:hAnsi="Times New Roman" w:cs="Times New Roman"/>
              <w:b/>
              <w:bCs/>
              <w:color w:val="000000" w:themeColor="text1"/>
              <w:sz w:val="26"/>
              <w:szCs w:val="26"/>
            </w:rPr>
            <w:t xml:space="preserve"> – </w:t>
          </w:r>
          <w:r w:rsidR="006C11E6" w:rsidRPr="00B239F3">
            <w:rPr>
              <w:rFonts w:ascii="Times New Roman" w:hAnsi="Times New Roman" w:cs="Times New Roman"/>
              <w:b/>
              <w:bCs/>
              <w:color w:val="000000" w:themeColor="text1"/>
              <w:sz w:val="26"/>
              <w:szCs w:val="26"/>
            </w:rPr>
            <w:t>16073301</w:t>
          </w:r>
        </w:p>
        <w:p w14:paraId="6E8EF0FB" w14:textId="38967285"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Student implementation </w:t>
          </w:r>
          <w:r w:rsidR="006C11E6">
            <w:rPr>
              <w:rFonts w:ascii="Times New Roman" w:hAnsi="Times New Roman" w:cs="Times New Roman"/>
              <w:b/>
              <w:bCs/>
              <w:color w:val="000000" w:themeColor="text1"/>
              <w:sz w:val="26"/>
              <w:szCs w:val="26"/>
            </w:rPr>
            <w:t>2: Bùi Đức Thuận Phát – 16022781</w:t>
          </w:r>
        </w:p>
        <w:p w14:paraId="7CBFCA3C" w14:textId="77777777" w:rsidR="006C11E6" w:rsidRDefault="006C11E6" w:rsidP="006C11E6">
          <w:pPr>
            <w:pStyle w:val="NoSpacing"/>
            <w:spacing w:before="480"/>
            <w:jc w:val="center"/>
            <w:rPr>
              <w:color w:val="4F81BD" w:themeColor="accent1"/>
            </w:rPr>
          </w:pPr>
        </w:p>
        <w:p w14:paraId="64BE6624" w14:textId="77777777" w:rsidR="006C11E6" w:rsidRDefault="006C11E6" w:rsidP="006C11E6">
          <w:pPr>
            <w:pStyle w:val="NoSpacing"/>
            <w:spacing w:before="480"/>
            <w:jc w:val="center"/>
            <w:rPr>
              <w:color w:val="4F81BD" w:themeColor="accent1"/>
            </w:rPr>
          </w:pPr>
        </w:p>
        <w:p w14:paraId="5B974748" w14:textId="0A5F1A46" w:rsidR="00F467C3" w:rsidRPr="00A81B44" w:rsidRDefault="006C11E6" w:rsidP="00A81B44">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Hồ Chí Minh</w:t>
          </w:r>
          <w:r w:rsidR="00954977">
            <w:rPr>
              <w:rFonts w:ascii="Times New Roman" w:hAnsi="Times New Roman" w:cs="Times New Roman"/>
              <w:color w:val="000000" w:themeColor="text1"/>
              <w:sz w:val="24"/>
              <w:szCs w:val="24"/>
            </w:rPr>
            <w:t xml:space="preserve"> City</w:t>
          </w:r>
          <w:r w:rsidRPr="00745141">
            <w:rPr>
              <w:rFonts w:ascii="Times New Roman" w:hAnsi="Times New Roman" w:cs="Times New Roman"/>
              <w:color w:val="000000" w:themeColor="text1"/>
              <w:sz w:val="24"/>
              <w:szCs w:val="24"/>
            </w:rPr>
            <w:t>, 2020</w:t>
          </w:r>
        </w:p>
      </w:sdtContent>
    </w:sdt>
    <w:p w14:paraId="068B3FE3" w14:textId="5B721189" w:rsidR="00F467C3" w:rsidRDefault="00F467C3" w:rsidP="00F467C3">
      <w:pPr>
        <w:pStyle w:val="Heading1"/>
        <w:numPr>
          <w:ilvl w:val="0"/>
          <w:numId w:val="0"/>
        </w:numPr>
        <w:rPr>
          <w:rFonts w:cs="Times New Roman"/>
        </w:rPr>
      </w:pPr>
      <w:bookmarkStart w:id="2" w:name="_Toc44352821"/>
      <w:r w:rsidRPr="00F467C3">
        <w:rPr>
          <w:rFonts w:cs="Times New Roman"/>
        </w:rPr>
        <w:lastRenderedPageBreak/>
        <w:t>LỜI CẢM ƠN</w:t>
      </w:r>
      <w:bookmarkEnd w:id="2"/>
    </w:p>
    <w:p w14:paraId="33725C0E" w14:textId="5C4B66AB" w:rsidR="00F467C3" w:rsidRDefault="00F467C3" w:rsidP="00F467C3">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62F30ADB" w14:textId="0B5F3141" w:rsidR="00F467C3" w:rsidRDefault="00F467C3" w:rsidP="00F467C3">
      <w:pPr>
        <w:spacing w:before="0" w:line="259" w:lineRule="auto"/>
        <w:ind w:firstLine="0"/>
        <w:jc w:val="left"/>
      </w:pPr>
    </w:p>
    <w:p w14:paraId="5DF14847" w14:textId="0C6EB871" w:rsidR="00F467C3" w:rsidRDefault="00F467C3" w:rsidP="00F467C3">
      <w:pPr>
        <w:spacing w:before="0" w:line="259" w:lineRule="auto"/>
        <w:ind w:firstLine="0"/>
        <w:jc w:val="left"/>
      </w:pPr>
    </w:p>
    <w:p w14:paraId="0EA68911" w14:textId="25E505A1" w:rsidR="00F467C3" w:rsidRDefault="00F467C3" w:rsidP="00F467C3">
      <w:pPr>
        <w:spacing w:before="0" w:line="259" w:lineRule="auto"/>
        <w:ind w:firstLine="0"/>
        <w:jc w:val="left"/>
      </w:pPr>
    </w:p>
    <w:p w14:paraId="5E15AAA8" w14:textId="14573403" w:rsidR="00F467C3" w:rsidRDefault="00F467C3" w:rsidP="00F467C3">
      <w:pPr>
        <w:pStyle w:val="Heading1"/>
        <w:numPr>
          <w:ilvl w:val="0"/>
          <w:numId w:val="0"/>
        </w:numPr>
      </w:pPr>
      <w:bookmarkStart w:id="3" w:name="_Toc44352822"/>
      <w:r>
        <w:lastRenderedPageBreak/>
        <w:t>NHẬN XÉT VÀ ĐÁNH GIÁ CỦA GIÁO VIÊN HƯỚNG DẪN</w:t>
      </w:r>
      <w:bookmarkEnd w:id="3"/>
    </w:p>
    <w:p w14:paraId="040D94E9" w14:textId="2F86C59B" w:rsidR="00683CBB" w:rsidRDefault="00683CBB" w:rsidP="00683CBB">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0731E92" w14:textId="77777777" w:rsidR="00683CBB" w:rsidRPr="00683CBB" w:rsidRDefault="00683CBB" w:rsidP="00683CBB"/>
    <w:p w14:paraId="53CDDD7F" w14:textId="1BB73BD7" w:rsidR="00F467C3" w:rsidRDefault="00F467C3" w:rsidP="00F467C3">
      <w:pPr>
        <w:spacing w:before="0" w:line="259" w:lineRule="auto"/>
        <w:ind w:firstLine="0"/>
        <w:jc w:val="left"/>
      </w:pPr>
    </w:p>
    <w:p w14:paraId="5F7F5BC7" w14:textId="33F0D5BC" w:rsidR="00F467C3" w:rsidRDefault="00F467C3" w:rsidP="00F467C3">
      <w:pPr>
        <w:spacing w:before="0" w:line="259" w:lineRule="auto"/>
        <w:ind w:firstLine="0"/>
        <w:jc w:val="left"/>
      </w:pPr>
    </w:p>
    <w:p w14:paraId="39444B1D" w14:textId="0C026BC2" w:rsidR="00F467C3" w:rsidRDefault="00F467C3" w:rsidP="00F467C3">
      <w:pPr>
        <w:spacing w:before="0" w:line="259" w:lineRule="auto"/>
        <w:ind w:firstLine="0"/>
        <w:jc w:val="left"/>
      </w:pPr>
    </w:p>
    <w:p w14:paraId="53ECAB3F" w14:textId="39726B73" w:rsidR="00F467C3" w:rsidRDefault="00F467C3" w:rsidP="00F467C3">
      <w:pPr>
        <w:spacing w:before="0" w:line="259" w:lineRule="auto"/>
        <w:ind w:firstLine="0"/>
        <w:jc w:val="left"/>
      </w:pPr>
    </w:p>
    <w:p w14:paraId="7590F344" w14:textId="2283371E" w:rsidR="00F467C3" w:rsidRDefault="00FC552D" w:rsidP="00FC552D">
      <w:pPr>
        <w:pStyle w:val="Heading1"/>
        <w:numPr>
          <w:ilvl w:val="0"/>
          <w:numId w:val="0"/>
        </w:numPr>
      </w:pPr>
      <w:bookmarkStart w:id="4" w:name="_Toc44352823"/>
      <w:r>
        <w:lastRenderedPageBreak/>
        <w:t>NHẬN XÉT VÀ ĐÁNH GIÁ CỦA GIÁO VIÊN PHẢN BIỆN</w:t>
      </w:r>
      <w:bookmarkEnd w:id="4"/>
    </w:p>
    <w:p w14:paraId="6BF96235" w14:textId="2417BC75" w:rsidR="00FC552D" w:rsidRDefault="00FC552D" w:rsidP="00FC552D">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2BD0E7" w14:textId="2BF9CF0A" w:rsidR="00F467C3" w:rsidRDefault="00F467C3" w:rsidP="00F467C3">
      <w:pPr>
        <w:spacing w:before="0" w:line="259" w:lineRule="auto"/>
        <w:ind w:firstLine="0"/>
        <w:jc w:val="left"/>
      </w:pPr>
    </w:p>
    <w:p w14:paraId="2988710D" w14:textId="7265CD58" w:rsidR="00F467C3" w:rsidRDefault="00F467C3" w:rsidP="00F467C3">
      <w:pPr>
        <w:spacing w:before="0" w:line="259" w:lineRule="auto"/>
        <w:ind w:firstLine="0"/>
        <w:jc w:val="left"/>
      </w:pPr>
    </w:p>
    <w:p w14:paraId="4683B010" w14:textId="450642D5" w:rsidR="00F467C3" w:rsidRDefault="00F467C3" w:rsidP="00F467C3">
      <w:pPr>
        <w:spacing w:before="0" w:line="259" w:lineRule="auto"/>
        <w:ind w:firstLine="0"/>
        <w:jc w:val="left"/>
      </w:pPr>
    </w:p>
    <w:p w14:paraId="1C3ECA3C" w14:textId="2FE12602" w:rsidR="00F467C3" w:rsidRDefault="00F467C3" w:rsidP="00F467C3">
      <w:pPr>
        <w:spacing w:before="0" w:line="259" w:lineRule="auto"/>
        <w:ind w:firstLine="0"/>
        <w:jc w:val="left"/>
      </w:pPr>
    </w:p>
    <w:p w14:paraId="25106CA2" w14:textId="72195739" w:rsidR="00F467C3" w:rsidRDefault="00F467C3" w:rsidP="00F467C3">
      <w:pPr>
        <w:spacing w:before="0" w:line="259" w:lineRule="auto"/>
        <w:ind w:firstLine="0"/>
        <w:jc w:val="left"/>
      </w:pPr>
    </w:p>
    <w:p w14:paraId="51341799" w14:textId="77777777" w:rsidR="000D5C31" w:rsidRPr="00F467C3" w:rsidRDefault="000D5C31" w:rsidP="00F467C3">
      <w:pPr>
        <w:spacing w:before="0" w:line="259" w:lineRule="auto"/>
        <w:ind w:firstLine="0"/>
        <w:jc w:val="left"/>
      </w:pPr>
    </w:p>
    <w:p w14:paraId="143B1357" w14:textId="6D6C8061" w:rsidR="003867BF" w:rsidRDefault="0095530E">
      <w:pPr>
        <w:pStyle w:val="Heading1"/>
        <w:numPr>
          <w:ilvl w:val="0"/>
          <w:numId w:val="0"/>
        </w:numPr>
      </w:pPr>
      <w:bookmarkStart w:id="5" w:name="_Toc44352824"/>
      <w:r>
        <w:lastRenderedPageBreak/>
        <w:t>MỤC LỤC</w:t>
      </w:r>
      <w:bookmarkEnd w:id="0"/>
      <w:bookmarkEnd w:id="5"/>
    </w:p>
    <w:p w14:paraId="751E8C36" w14:textId="322709BA" w:rsidR="0069788C" w:rsidRDefault="0095530E">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4352821" w:history="1">
        <w:r w:rsidR="0069788C" w:rsidRPr="005F1AB0">
          <w:rPr>
            <w:rStyle w:val="Hyperlink"/>
            <w:noProof/>
          </w:rPr>
          <w:t>LỜI CẢM ƠN</w:t>
        </w:r>
        <w:r w:rsidR="0069788C">
          <w:rPr>
            <w:noProof/>
            <w:webHidden/>
          </w:rPr>
          <w:tab/>
        </w:r>
        <w:r w:rsidR="0069788C">
          <w:rPr>
            <w:noProof/>
            <w:webHidden/>
          </w:rPr>
          <w:fldChar w:fldCharType="begin"/>
        </w:r>
        <w:r w:rsidR="0069788C">
          <w:rPr>
            <w:noProof/>
            <w:webHidden/>
          </w:rPr>
          <w:instrText xml:space="preserve"> PAGEREF _Toc44352821 \h </w:instrText>
        </w:r>
        <w:r w:rsidR="0069788C">
          <w:rPr>
            <w:noProof/>
            <w:webHidden/>
          </w:rPr>
        </w:r>
        <w:r w:rsidR="0069788C">
          <w:rPr>
            <w:noProof/>
            <w:webHidden/>
          </w:rPr>
          <w:fldChar w:fldCharType="separate"/>
        </w:r>
        <w:r w:rsidR="0069788C">
          <w:rPr>
            <w:noProof/>
            <w:webHidden/>
          </w:rPr>
          <w:t>1</w:t>
        </w:r>
        <w:r w:rsidR="0069788C">
          <w:rPr>
            <w:noProof/>
            <w:webHidden/>
          </w:rPr>
          <w:fldChar w:fldCharType="end"/>
        </w:r>
      </w:hyperlink>
    </w:p>
    <w:p w14:paraId="2FF5F266" w14:textId="35F276CA" w:rsidR="0069788C" w:rsidRDefault="00B663FB">
      <w:pPr>
        <w:pStyle w:val="TOC1"/>
        <w:rPr>
          <w:rFonts w:asciiTheme="minorHAnsi" w:eastAsiaTheme="minorEastAsia" w:hAnsiTheme="minorHAnsi" w:cstheme="minorBidi"/>
          <w:noProof/>
          <w:sz w:val="22"/>
          <w:szCs w:val="22"/>
        </w:rPr>
      </w:pPr>
      <w:hyperlink w:anchor="_Toc44352822" w:history="1">
        <w:r w:rsidR="0069788C" w:rsidRPr="005F1AB0">
          <w:rPr>
            <w:rStyle w:val="Hyperlink"/>
            <w:noProof/>
          </w:rPr>
          <w:t>NHẬN XÉT VÀ ĐÁNH GIÁ CỦA GIÁO VIÊN HƯỚNG DẪN</w:t>
        </w:r>
        <w:r w:rsidR="0069788C">
          <w:rPr>
            <w:noProof/>
            <w:webHidden/>
          </w:rPr>
          <w:tab/>
        </w:r>
        <w:r w:rsidR="0069788C">
          <w:rPr>
            <w:noProof/>
            <w:webHidden/>
          </w:rPr>
          <w:fldChar w:fldCharType="begin"/>
        </w:r>
        <w:r w:rsidR="0069788C">
          <w:rPr>
            <w:noProof/>
            <w:webHidden/>
          </w:rPr>
          <w:instrText xml:space="preserve"> PAGEREF _Toc44352822 \h </w:instrText>
        </w:r>
        <w:r w:rsidR="0069788C">
          <w:rPr>
            <w:noProof/>
            <w:webHidden/>
          </w:rPr>
        </w:r>
        <w:r w:rsidR="0069788C">
          <w:rPr>
            <w:noProof/>
            <w:webHidden/>
          </w:rPr>
          <w:fldChar w:fldCharType="separate"/>
        </w:r>
        <w:r w:rsidR="0069788C">
          <w:rPr>
            <w:noProof/>
            <w:webHidden/>
          </w:rPr>
          <w:t>2</w:t>
        </w:r>
        <w:r w:rsidR="0069788C">
          <w:rPr>
            <w:noProof/>
            <w:webHidden/>
          </w:rPr>
          <w:fldChar w:fldCharType="end"/>
        </w:r>
      </w:hyperlink>
    </w:p>
    <w:p w14:paraId="0960F36C" w14:textId="5B0C3211" w:rsidR="0069788C" w:rsidRDefault="00B663FB">
      <w:pPr>
        <w:pStyle w:val="TOC1"/>
        <w:rPr>
          <w:rFonts w:asciiTheme="minorHAnsi" w:eastAsiaTheme="minorEastAsia" w:hAnsiTheme="minorHAnsi" w:cstheme="minorBidi"/>
          <w:noProof/>
          <w:sz w:val="22"/>
          <w:szCs w:val="22"/>
        </w:rPr>
      </w:pPr>
      <w:hyperlink w:anchor="_Toc44352823" w:history="1">
        <w:r w:rsidR="0069788C" w:rsidRPr="005F1AB0">
          <w:rPr>
            <w:rStyle w:val="Hyperlink"/>
            <w:noProof/>
          </w:rPr>
          <w:t>NHẬN XÉT VÀ ĐÁNH GIÁ CỦA GIÁO VIÊN PHẢN BIỆN</w:t>
        </w:r>
        <w:r w:rsidR="0069788C">
          <w:rPr>
            <w:noProof/>
            <w:webHidden/>
          </w:rPr>
          <w:tab/>
        </w:r>
        <w:r w:rsidR="0069788C">
          <w:rPr>
            <w:noProof/>
            <w:webHidden/>
          </w:rPr>
          <w:fldChar w:fldCharType="begin"/>
        </w:r>
        <w:r w:rsidR="0069788C">
          <w:rPr>
            <w:noProof/>
            <w:webHidden/>
          </w:rPr>
          <w:instrText xml:space="preserve"> PAGEREF _Toc44352823 \h </w:instrText>
        </w:r>
        <w:r w:rsidR="0069788C">
          <w:rPr>
            <w:noProof/>
            <w:webHidden/>
          </w:rPr>
        </w:r>
        <w:r w:rsidR="0069788C">
          <w:rPr>
            <w:noProof/>
            <w:webHidden/>
          </w:rPr>
          <w:fldChar w:fldCharType="separate"/>
        </w:r>
        <w:r w:rsidR="0069788C">
          <w:rPr>
            <w:noProof/>
            <w:webHidden/>
          </w:rPr>
          <w:t>3</w:t>
        </w:r>
        <w:r w:rsidR="0069788C">
          <w:rPr>
            <w:noProof/>
            <w:webHidden/>
          </w:rPr>
          <w:fldChar w:fldCharType="end"/>
        </w:r>
      </w:hyperlink>
    </w:p>
    <w:p w14:paraId="67672AD5" w14:textId="4E9F0CBE" w:rsidR="0069788C" w:rsidRDefault="00B663FB">
      <w:pPr>
        <w:pStyle w:val="TOC1"/>
        <w:rPr>
          <w:rFonts w:asciiTheme="minorHAnsi" w:eastAsiaTheme="minorEastAsia" w:hAnsiTheme="minorHAnsi" w:cstheme="minorBidi"/>
          <w:noProof/>
          <w:sz w:val="22"/>
          <w:szCs w:val="22"/>
        </w:rPr>
      </w:pPr>
      <w:hyperlink w:anchor="_Toc44352824" w:history="1">
        <w:r w:rsidR="0069788C" w:rsidRPr="005F1AB0">
          <w:rPr>
            <w:rStyle w:val="Hyperlink"/>
            <w:noProof/>
          </w:rPr>
          <w:t>MỤC LỤC</w:t>
        </w:r>
        <w:r w:rsidR="0069788C">
          <w:rPr>
            <w:noProof/>
            <w:webHidden/>
          </w:rPr>
          <w:tab/>
        </w:r>
        <w:r w:rsidR="0069788C">
          <w:rPr>
            <w:noProof/>
            <w:webHidden/>
          </w:rPr>
          <w:fldChar w:fldCharType="begin"/>
        </w:r>
        <w:r w:rsidR="0069788C">
          <w:rPr>
            <w:noProof/>
            <w:webHidden/>
          </w:rPr>
          <w:instrText xml:space="preserve"> PAGEREF _Toc44352824 \h </w:instrText>
        </w:r>
        <w:r w:rsidR="0069788C">
          <w:rPr>
            <w:noProof/>
            <w:webHidden/>
          </w:rPr>
        </w:r>
        <w:r w:rsidR="0069788C">
          <w:rPr>
            <w:noProof/>
            <w:webHidden/>
          </w:rPr>
          <w:fldChar w:fldCharType="separate"/>
        </w:r>
        <w:r w:rsidR="0069788C">
          <w:rPr>
            <w:noProof/>
            <w:webHidden/>
          </w:rPr>
          <w:t>4</w:t>
        </w:r>
        <w:r w:rsidR="0069788C">
          <w:rPr>
            <w:noProof/>
            <w:webHidden/>
          </w:rPr>
          <w:fldChar w:fldCharType="end"/>
        </w:r>
      </w:hyperlink>
    </w:p>
    <w:p w14:paraId="7BE31AD9" w14:textId="11736623" w:rsidR="0069788C" w:rsidRDefault="00B663FB">
      <w:pPr>
        <w:pStyle w:val="TOC1"/>
        <w:rPr>
          <w:rFonts w:asciiTheme="minorHAnsi" w:eastAsiaTheme="minorEastAsia" w:hAnsiTheme="minorHAnsi" w:cstheme="minorBidi"/>
          <w:noProof/>
          <w:sz w:val="22"/>
          <w:szCs w:val="22"/>
        </w:rPr>
      </w:pPr>
      <w:hyperlink w:anchor="_Toc44352825" w:history="1">
        <w:r w:rsidR="0069788C" w:rsidRPr="005F1AB0">
          <w:rPr>
            <w:rStyle w:val="Hyperlink"/>
            <w:noProof/>
          </w:rPr>
          <w:t>DANH MỤC CÁC HÌNH ẢNH</w:t>
        </w:r>
        <w:r w:rsidR="0069788C">
          <w:rPr>
            <w:noProof/>
            <w:webHidden/>
          </w:rPr>
          <w:tab/>
        </w:r>
        <w:r w:rsidR="0069788C">
          <w:rPr>
            <w:noProof/>
            <w:webHidden/>
          </w:rPr>
          <w:fldChar w:fldCharType="begin"/>
        </w:r>
        <w:r w:rsidR="0069788C">
          <w:rPr>
            <w:noProof/>
            <w:webHidden/>
          </w:rPr>
          <w:instrText xml:space="preserve"> PAGEREF _Toc44352825 \h </w:instrText>
        </w:r>
        <w:r w:rsidR="0069788C">
          <w:rPr>
            <w:noProof/>
            <w:webHidden/>
          </w:rPr>
        </w:r>
        <w:r w:rsidR="0069788C">
          <w:rPr>
            <w:noProof/>
            <w:webHidden/>
          </w:rPr>
          <w:fldChar w:fldCharType="separate"/>
        </w:r>
        <w:r w:rsidR="0069788C">
          <w:rPr>
            <w:noProof/>
            <w:webHidden/>
          </w:rPr>
          <w:t>7</w:t>
        </w:r>
        <w:r w:rsidR="0069788C">
          <w:rPr>
            <w:noProof/>
            <w:webHidden/>
          </w:rPr>
          <w:fldChar w:fldCharType="end"/>
        </w:r>
      </w:hyperlink>
    </w:p>
    <w:p w14:paraId="5289DF22" w14:textId="45125791" w:rsidR="0069788C" w:rsidRDefault="00B663FB">
      <w:pPr>
        <w:pStyle w:val="TOC1"/>
        <w:rPr>
          <w:rFonts w:asciiTheme="minorHAnsi" w:eastAsiaTheme="minorEastAsia" w:hAnsiTheme="minorHAnsi" w:cstheme="minorBidi"/>
          <w:noProof/>
          <w:sz w:val="22"/>
          <w:szCs w:val="22"/>
        </w:rPr>
      </w:pPr>
      <w:hyperlink w:anchor="_Toc44352826" w:history="1">
        <w:r w:rsidR="0069788C" w:rsidRPr="005F1AB0">
          <w:rPr>
            <w:rStyle w:val="Hyperlink"/>
            <w:noProof/>
          </w:rPr>
          <w:t>DANH MỤC CÁC BẢNG BIỂU</w:t>
        </w:r>
        <w:r w:rsidR="0069788C">
          <w:rPr>
            <w:noProof/>
            <w:webHidden/>
          </w:rPr>
          <w:tab/>
        </w:r>
        <w:r w:rsidR="0069788C">
          <w:rPr>
            <w:noProof/>
            <w:webHidden/>
          </w:rPr>
          <w:fldChar w:fldCharType="begin"/>
        </w:r>
        <w:r w:rsidR="0069788C">
          <w:rPr>
            <w:noProof/>
            <w:webHidden/>
          </w:rPr>
          <w:instrText xml:space="preserve"> PAGEREF _Toc44352826 \h </w:instrText>
        </w:r>
        <w:r w:rsidR="0069788C">
          <w:rPr>
            <w:noProof/>
            <w:webHidden/>
          </w:rPr>
        </w:r>
        <w:r w:rsidR="0069788C">
          <w:rPr>
            <w:noProof/>
            <w:webHidden/>
          </w:rPr>
          <w:fldChar w:fldCharType="separate"/>
        </w:r>
        <w:r w:rsidR="0069788C">
          <w:rPr>
            <w:noProof/>
            <w:webHidden/>
          </w:rPr>
          <w:t>8</w:t>
        </w:r>
        <w:r w:rsidR="0069788C">
          <w:rPr>
            <w:noProof/>
            <w:webHidden/>
          </w:rPr>
          <w:fldChar w:fldCharType="end"/>
        </w:r>
      </w:hyperlink>
    </w:p>
    <w:p w14:paraId="0E41EF33" w14:textId="2F8FBBEC" w:rsidR="0069788C" w:rsidRDefault="00B663FB">
      <w:pPr>
        <w:pStyle w:val="TOC1"/>
        <w:rPr>
          <w:rFonts w:asciiTheme="minorHAnsi" w:eastAsiaTheme="minorEastAsia" w:hAnsiTheme="minorHAnsi" w:cstheme="minorBidi"/>
          <w:noProof/>
          <w:sz w:val="22"/>
          <w:szCs w:val="22"/>
        </w:rPr>
      </w:pPr>
      <w:hyperlink w:anchor="_Toc44352827" w:history="1">
        <w:r w:rsidR="0069788C" w:rsidRPr="005F1AB0">
          <w:rPr>
            <w:rStyle w:val="Hyperlink"/>
            <w:noProof/>
          </w:rPr>
          <w:t>DANH MỤC CÁC TỪ VIẾT TẮT</w:t>
        </w:r>
        <w:r w:rsidR="0069788C">
          <w:rPr>
            <w:noProof/>
            <w:webHidden/>
          </w:rPr>
          <w:tab/>
        </w:r>
        <w:r w:rsidR="0069788C">
          <w:rPr>
            <w:noProof/>
            <w:webHidden/>
          </w:rPr>
          <w:fldChar w:fldCharType="begin"/>
        </w:r>
        <w:r w:rsidR="0069788C">
          <w:rPr>
            <w:noProof/>
            <w:webHidden/>
          </w:rPr>
          <w:instrText xml:space="preserve"> PAGEREF _Toc44352827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128234D2" w14:textId="64CF8389" w:rsidR="0069788C" w:rsidRDefault="00B663FB">
      <w:pPr>
        <w:pStyle w:val="TOC1"/>
        <w:rPr>
          <w:rFonts w:asciiTheme="minorHAnsi" w:eastAsiaTheme="minorEastAsia" w:hAnsiTheme="minorHAnsi" w:cstheme="minorBidi"/>
          <w:noProof/>
          <w:sz w:val="22"/>
          <w:szCs w:val="22"/>
        </w:rPr>
      </w:pPr>
      <w:hyperlink w:anchor="_Toc44352828" w:history="1">
        <w:r w:rsidR="0069788C" w:rsidRPr="005F1AB0">
          <w:rPr>
            <w:rStyle w:val="Hyperlink"/>
            <w:noProof/>
          </w:rPr>
          <w:t>LỜI MỞ ĐẦU</w:t>
        </w:r>
        <w:r w:rsidR="0069788C">
          <w:rPr>
            <w:noProof/>
            <w:webHidden/>
          </w:rPr>
          <w:tab/>
        </w:r>
        <w:r w:rsidR="0069788C">
          <w:rPr>
            <w:noProof/>
            <w:webHidden/>
          </w:rPr>
          <w:fldChar w:fldCharType="begin"/>
        </w:r>
        <w:r w:rsidR="0069788C">
          <w:rPr>
            <w:noProof/>
            <w:webHidden/>
          </w:rPr>
          <w:instrText xml:space="preserve"> PAGEREF _Toc44352828 \h </w:instrText>
        </w:r>
        <w:r w:rsidR="0069788C">
          <w:rPr>
            <w:noProof/>
            <w:webHidden/>
          </w:rPr>
        </w:r>
        <w:r w:rsidR="0069788C">
          <w:rPr>
            <w:noProof/>
            <w:webHidden/>
          </w:rPr>
          <w:fldChar w:fldCharType="separate"/>
        </w:r>
        <w:r w:rsidR="0069788C">
          <w:rPr>
            <w:noProof/>
            <w:webHidden/>
          </w:rPr>
          <w:t>8</w:t>
        </w:r>
        <w:r w:rsidR="0069788C">
          <w:rPr>
            <w:noProof/>
            <w:webHidden/>
          </w:rPr>
          <w:fldChar w:fldCharType="end"/>
        </w:r>
      </w:hyperlink>
    </w:p>
    <w:p w14:paraId="28312618" w14:textId="7739FED4" w:rsidR="0069788C" w:rsidRDefault="00B663FB">
      <w:pPr>
        <w:pStyle w:val="TOC1"/>
        <w:rPr>
          <w:rFonts w:asciiTheme="minorHAnsi" w:eastAsiaTheme="minorEastAsia" w:hAnsiTheme="minorHAnsi" w:cstheme="minorBidi"/>
          <w:noProof/>
          <w:sz w:val="22"/>
          <w:szCs w:val="22"/>
        </w:rPr>
      </w:pPr>
      <w:hyperlink w:anchor="_Toc44352829" w:history="1">
        <w:r w:rsidR="0069788C" w:rsidRPr="005F1AB0">
          <w:rPr>
            <w:rStyle w:val="Hyperlink"/>
            <w:noProof/>
          </w:rPr>
          <w:t>CHƯƠNG 1 : GIỚI THIỆU</w:t>
        </w:r>
        <w:r w:rsidR="0069788C">
          <w:rPr>
            <w:noProof/>
            <w:webHidden/>
          </w:rPr>
          <w:tab/>
        </w:r>
        <w:r w:rsidR="0069788C">
          <w:rPr>
            <w:noProof/>
            <w:webHidden/>
          </w:rPr>
          <w:fldChar w:fldCharType="begin"/>
        </w:r>
        <w:r w:rsidR="0069788C">
          <w:rPr>
            <w:noProof/>
            <w:webHidden/>
          </w:rPr>
          <w:instrText xml:space="preserve"> PAGEREF _Toc44352829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008F3D57" w14:textId="71BFD5CC" w:rsidR="0069788C" w:rsidRDefault="00B663FB">
      <w:pPr>
        <w:pStyle w:val="TOC2"/>
        <w:rPr>
          <w:rFonts w:asciiTheme="minorHAnsi" w:eastAsiaTheme="minorEastAsia" w:hAnsiTheme="minorHAnsi" w:cstheme="minorBidi"/>
          <w:noProof/>
          <w:sz w:val="22"/>
          <w:szCs w:val="22"/>
        </w:rPr>
      </w:pPr>
      <w:hyperlink w:anchor="_Toc44352830" w:history="1">
        <w:r w:rsidR="0069788C" w:rsidRPr="005F1AB0">
          <w:rPr>
            <w:rStyle w:val="Hyperlink"/>
            <w:noProof/>
          </w:rPr>
          <w:t>1.1 Tổng quan</w:t>
        </w:r>
        <w:r w:rsidR="0069788C">
          <w:rPr>
            <w:noProof/>
            <w:webHidden/>
          </w:rPr>
          <w:tab/>
        </w:r>
        <w:r w:rsidR="0069788C">
          <w:rPr>
            <w:noProof/>
            <w:webHidden/>
          </w:rPr>
          <w:fldChar w:fldCharType="begin"/>
        </w:r>
        <w:r w:rsidR="0069788C">
          <w:rPr>
            <w:noProof/>
            <w:webHidden/>
          </w:rPr>
          <w:instrText xml:space="preserve"> PAGEREF _Toc44352830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1230E52F" w14:textId="0129E3E6" w:rsidR="0069788C" w:rsidRDefault="00B663FB">
      <w:pPr>
        <w:pStyle w:val="TOC2"/>
        <w:rPr>
          <w:rFonts w:asciiTheme="minorHAnsi" w:eastAsiaTheme="minorEastAsia" w:hAnsiTheme="minorHAnsi" w:cstheme="minorBidi"/>
          <w:noProof/>
          <w:sz w:val="22"/>
          <w:szCs w:val="22"/>
        </w:rPr>
      </w:pPr>
      <w:hyperlink w:anchor="_Toc44352831" w:history="1">
        <w:r w:rsidR="0069788C" w:rsidRPr="005F1AB0">
          <w:rPr>
            <w:rStyle w:val="Hyperlink"/>
            <w:noProof/>
          </w:rPr>
          <w:t>1.2 Mục tiêu đề tài</w:t>
        </w:r>
        <w:r w:rsidR="0069788C">
          <w:rPr>
            <w:noProof/>
            <w:webHidden/>
          </w:rPr>
          <w:tab/>
        </w:r>
        <w:r w:rsidR="0069788C">
          <w:rPr>
            <w:noProof/>
            <w:webHidden/>
          </w:rPr>
          <w:fldChar w:fldCharType="begin"/>
        </w:r>
        <w:r w:rsidR="0069788C">
          <w:rPr>
            <w:noProof/>
            <w:webHidden/>
          </w:rPr>
          <w:instrText xml:space="preserve"> PAGEREF _Toc44352831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78D506DA" w14:textId="259C2CB2" w:rsidR="0069788C" w:rsidRDefault="00B663FB">
      <w:pPr>
        <w:pStyle w:val="TOC2"/>
        <w:rPr>
          <w:rFonts w:asciiTheme="minorHAnsi" w:eastAsiaTheme="minorEastAsia" w:hAnsiTheme="minorHAnsi" w:cstheme="minorBidi"/>
          <w:noProof/>
          <w:sz w:val="22"/>
          <w:szCs w:val="22"/>
        </w:rPr>
      </w:pPr>
      <w:hyperlink w:anchor="_Toc44352832" w:history="1">
        <w:r w:rsidR="0069788C" w:rsidRPr="005F1AB0">
          <w:rPr>
            <w:rStyle w:val="Hyperlink"/>
            <w:noProof/>
          </w:rPr>
          <w:t>1.3 Phạm vi đề tài</w:t>
        </w:r>
        <w:r w:rsidR="0069788C">
          <w:rPr>
            <w:noProof/>
            <w:webHidden/>
          </w:rPr>
          <w:tab/>
        </w:r>
        <w:r w:rsidR="0069788C">
          <w:rPr>
            <w:noProof/>
            <w:webHidden/>
          </w:rPr>
          <w:fldChar w:fldCharType="begin"/>
        </w:r>
        <w:r w:rsidR="0069788C">
          <w:rPr>
            <w:noProof/>
            <w:webHidden/>
          </w:rPr>
          <w:instrText xml:space="preserve"> PAGEREF _Toc44352832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1F74C92E" w14:textId="1F26B042" w:rsidR="0069788C" w:rsidRDefault="00B663FB">
      <w:pPr>
        <w:pStyle w:val="TOC2"/>
        <w:rPr>
          <w:rFonts w:asciiTheme="minorHAnsi" w:eastAsiaTheme="minorEastAsia" w:hAnsiTheme="minorHAnsi" w:cstheme="minorBidi"/>
          <w:noProof/>
          <w:sz w:val="22"/>
          <w:szCs w:val="22"/>
        </w:rPr>
      </w:pPr>
      <w:hyperlink w:anchor="_Toc44352833" w:history="1">
        <w:r w:rsidR="0069788C" w:rsidRPr="005F1AB0">
          <w:rPr>
            <w:rStyle w:val="Hyperlink"/>
            <w:noProof/>
          </w:rPr>
          <w:t>1.4 Mô tả yêu cầu chức năng</w:t>
        </w:r>
        <w:r w:rsidR="0069788C">
          <w:rPr>
            <w:noProof/>
            <w:webHidden/>
          </w:rPr>
          <w:tab/>
        </w:r>
        <w:r w:rsidR="0069788C">
          <w:rPr>
            <w:noProof/>
            <w:webHidden/>
          </w:rPr>
          <w:fldChar w:fldCharType="begin"/>
        </w:r>
        <w:r w:rsidR="0069788C">
          <w:rPr>
            <w:noProof/>
            <w:webHidden/>
          </w:rPr>
          <w:instrText xml:space="preserve"> PAGEREF _Toc44352833 \h </w:instrText>
        </w:r>
        <w:r w:rsidR="0069788C">
          <w:rPr>
            <w:noProof/>
            <w:webHidden/>
          </w:rPr>
        </w:r>
        <w:r w:rsidR="0069788C">
          <w:rPr>
            <w:noProof/>
            <w:webHidden/>
          </w:rPr>
          <w:fldChar w:fldCharType="separate"/>
        </w:r>
        <w:r w:rsidR="0069788C">
          <w:rPr>
            <w:noProof/>
            <w:webHidden/>
          </w:rPr>
          <w:t>9</w:t>
        </w:r>
        <w:r w:rsidR="0069788C">
          <w:rPr>
            <w:noProof/>
            <w:webHidden/>
          </w:rPr>
          <w:fldChar w:fldCharType="end"/>
        </w:r>
      </w:hyperlink>
    </w:p>
    <w:p w14:paraId="5E569BD6" w14:textId="66CECA5F" w:rsidR="0069788C" w:rsidRDefault="00B663FB">
      <w:pPr>
        <w:pStyle w:val="TOC1"/>
        <w:rPr>
          <w:rFonts w:asciiTheme="minorHAnsi" w:eastAsiaTheme="minorEastAsia" w:hAnsiTheme="minorHAnsi" w:cstheme="minorBidi"/>
          <w:noProof/>
          <w:sz w:val="22"/>
          <w:szCs w:val="22"/>
        </w:rPr>
      </w:pPr>
      <w:hyperlink w:anchor="_Toc44352834" w:history="1">
        <w:r w:rsidR="0069788C" w:rsidRPr="005F1AB0">
          <w:rPr>
            <w:rStyle w:val="Hyperlink"/>
            <w:noProof/>
          </w:rPr>
          <w:t>CHƯƠNG 2 : CƠ SỞ LÝ THUYẾT</w:t>
        </w:r>
        <w:r w:rsidR="0069788C">
          <w:rPr>
            <w:noProof/>
            <w:webHidden/>
          </w:rPr>
          <w:tab/>
        </w:r>
        <w:r w:rsidR="0069788C">
          <w:rPr>
            <w:noProof/>
            <w:webHidden/>
          </w:rPr>
          <w:fldChar w:fldCharType="begin"/>
        </w:r>
        <w:r w:rsidR="0069788C">
          <w:rPr>
            <w:noProof/>
            <w:webHidden/>
          </w:rPr>
          <w:instrText xml:space="preserve"> PAGEREF _Toc44352834 \h </w:instrText>
        </w:r>
        <w:r w:rsidR="0069788C">
          <w:rPr>
            <w:noProof/>
            <w:webHidden/>
          </w:rPr>
        </w:r>
        <w:r w:rsidR="0069788C">
          <w:rPr>
            <w:noProof/>
            <w:webHidden/>
          </w:rPr>
          <w:fldChar w:fldCharType="separate"/>
        </w:r>
        <w:r w:rsidR="0069788C">
          <w:rPr>
            <w:noProof/>
            <w:webHidden/>
          </w:rPr>
          <w:t>12</w:t>
        </w:r>
        <w:r w:rsidR="0069788C">
          <w:rPr>
            <w:noProof/>
            <w:webHidden/>
          </w:rPr>
          <w:fldChar w:fldCharType="end"/>
        </w:r>
      </w:hyperlink>
    </w:p>
    <w:p w14:paraId="3BA54E70" w14:textId="2621F747" w:rsidR="0069788C" w:rsidRDefault="00B663FB">
      <w:pPr>
        <w:pStyle w:val="TOC2"/>
        <w:rPr>
          <w:rFonts w:asciiTheme="minorHAnsi" w:eastAsiaTheme="minorEastAsia" w:hAnsiTheme="minorHAnsi" w:cstheme="minorBidi"/>
          <w:noProof/>
          <w:sz w:val="22"/>
          <w:szCs w:val="22"/>
        </w:rPr>
      </w:pPr>
      <w:hyperlink w:anchor="_Toc44352835" w:history="1">
        <w:r w:rsidR="0069788C" w:rsidRPr="005F1AB0">
          <w:rPr>
            <w:rStyle w:val="Hyperlink"/>
            <w:noProof/>
          </w:rPr>
          <w:t>2.1 Những kiến thức cơ bản và bắt buộc khi học lập trình Android</w:t>
        </w:r>
        <w:r w:rsidR="0069788C">
          <w:rPr>
            <w:noProof/>
            <w:webHidden/>
          </w:rPr>
          <w:tab/>
        </w:r>
        <w:r w:rsidR="0069788C">
          <w:rPr>
            <w:noProof/>
            <w:webHidden/>
          </w:rPr>
          <w:fldChar w:fldCharType="begin"/>
        </w:r>
        <w:r w:rsidR="0069788C">
          <w:rPr>
            <w:noProof/>
            <w:webHidden/>
          </w:rPr>
          <w:instrText xml:space="preserve"> PAGEREF _Toc44352835 \h </w:instrText>
        </w:r>
        <w:r w:rsidR="0069788C">
          <w:rPr>
            <w:noProof/>
            <w:webHidden/>
          </w:rPr>
        </w:r>
        <w:r w:rsidR="0069788C">
          <w:rPr>
            <w:noProof/>
            <w:webHidden/>
          </w:rPr>
          <w:fldChar w:fldCharType="separate"/>
        </w:r>
        <w:r w:rsidR="0069788C">
          <w:rPr>
            <w:noProof/>
            <w:webHidden/>
          </w:rPr>
          <w:t>12</w:t>
        </w:r>
        <w:r w:rsidR="0069788C">
          <w:rPr>
            <w:noProof/>
            <w:webHidden/>
          </w:rPr>
          <w:fldChar w:fldCharType="end"/>
        </w:r>
      </w:hyperlink>
    </w:p>
    <w:p w14:paraId="4FBEF587" w14:textId="59482E71" w:rsidR="0069788C" w:rsidRDefault="00B663FB">
      <w:pPr>
        <w:pStyle w:val="TOC2"/>
        <w:rPr>
          <w:rFonts w:asciiTheme="minorHAnsi" w:eastAsiaTheme="minorEastAsia" w:hAnsiTheme="minorHAnsi" w:cstheme="minorBidi"/>
          <w:noProof/>
          <w:sz w:val="22"/>
          <w:szCs w:val="22"/>
        </w:rPr>
      </w:pPr>
      <w:hyperlink w:anchor="_Toc44352836" w:history="1">
        <w:r w:rsidR="0069788C" w:rsidRPr="005F1AB0">
          <w:rPr>
            <w:rStyle w:val="Hyperlink"/>
            <w:noProof/>
          </w:rPr>
          <w:t>2.2 Tại sao phát triển ứng dụng Android là lựa chọn tốt nhất của bạn?</w:t>
        </w:r>
        <w:r w:rsidR="0069788C">
          <w:rPr>
            <w:noProof/>
            <w:webHidden/>
          </w:rPr>
          <w:tab/>
        </w:r>
        <w:r w:rsidR="0069788C">
          <w:rPr>
            <w:noProof/>
            <w:webHidden/>
          </w:rPr>
          <w:fldChar w:fldCharType="begin"/>
        </w:r>
        <w:r w:rsidR="0069788C">
          <w:rPr>
            <w:noProof/>
            <w:webHidden/>
          </w:rPr>
          <w:instrText xml:space="preserve"> PAGEREF _Toc44352836 \h </w:instrText>
        </w:r>
        <w:r w:rsidR="0069788C">
          <w:rPr>
            <w:noProof/>
            <w:webHidden/>
          </w:rPr>
        </w:r>
        <w:r w:rsidR="0069788C">
          <w:rPr>
            <w:noProof/>
            <w:webHidden/>
          </w:rPr>
          <w:fldChar w:fldCharType="separate"/>
        </w:r>
        <w:r w:rsidR="0069788C">
          <w:rPr>
            <w:noProof/>
            <w:webHidden/>
          </w:rPr>
          <w:t>13</w:t>
        </w:r>
        <w:r w:rsidR="0069788C">
          <w:rPr>
            <w:noProof/>
            <w:webHidden/>
          </w:rPr>
          <w:fldChar w:fldCharType="end"/>
        </w:r>
      </w:hyperlink>
    </w:p>
    <w:p w14:paraId="6BDE29E3" w14:textId="2BEAE164" w:rsidR="0069788C" w:rsidRDefault="00B663FB">
      <w:pPr>
        <w:pStyle w:val="TOC2"/>
        <w:rPr>
          <w:rFonts w:asciiTheme="minorHAnsi" w:eastAsiaTheme="minorEastAsia" w:hAnsiTheme="minorHAnsi" w:cstheme="minorBidi"/>
          <w:noProof/>
          <w:sz w:val="22"/>
          <w:szCs w:val="22"/>
        </w:rPr>
      </w:pPr>
      <w:hyperlink w:anchor="_Toc44352837" w:history="1">
        <w:r w:rsidR="0069788C" w:rsidRPr="005F1AB0">
          <w:rPr>
            <w:rStyle w:val="Hyperlink"/>
            <w:noProof/>
          </w:rPr>
          <w:t>2.3 Giới thiệu về Activity</w:t>
        </w:r>
        <w:r w:rsidR="0069788C">
          <w:rPr>
            <w:noProof/>
            <w:webHidden/>
          </w:rPr>
          <w:tab/>
        </w:r>
        <w:r w:rsidR="0069788C">
          <w:rPr>
            <w:noProof/>
            <w:webHidden/>
          </w:rPr>
          <w:fldChar w:fldCharType="begin"/>
        </w:r>
        <w:r w:rsidR="0069788C">
          <w:rPr>
            <w:noProof/>
            <w:webHidden/>
          </w:rPr>
          <w:instrText xml:space="preserve"> PAGEREF _Toc44352837 \h </w:instrText>
        </w:r>
        <w:r w:rsidR="0069788C">
          <w:rPr>
            <w:noProof/>
            <w:webHidden/>
          </w:rPr>
        </w:r>
        <w:r w:rsidR="0069788C">
          <w:rPr>
            <w:noProof/>
            <w:webHidden/>
          </w:rPr>
          <w:fldChar w:fldCharType="separate"/>
        </w:r>
        <w:r w:rsidR="0069788C">
          <w:rPr>
            <w:noProof/>
            <w:webHidden/>
          </w:rPr>
          <w:t>16</w:t>
        </w:r>
        <w:r w:rsidR="0069788C">
          <w:rPr>
            <w:noProof/>
            <w:webHidden/>
          </w:rPr>
          <w:fldChar w:fldCharType="end"/>
        </w:r>
      </w:hyperlink>
    </w:p>
    <w:p w14:paraId="44F9CE3E" w14:textId="3295F5DD" w:rsidR="0069788C" w:rsidRDefault="00B663FB">
      <w:pPr>
        <w:pStyle w:val="TOC2"/>
        <w:rPr>
          <w:rFonts w:asciiTheme="minorHAnsi" w:eastAsiaTheme="minorEastAsia" w:hAnsiTheme="minorHAnsi" w:cstheme="minorBidi"/>
          <w:noProof/>
          <w:sz w:val="22"/>
          <w:szCs w:val="22"/>
        </w:rPr>
      </w:pPr>
      <w:hyperlink w:anchor="_Toc44352838" w:history="1">
        <w:r w:rsidR="0069788C" w:rsidRPr="005F1AB0">
          <w:rPr>
            <w:rStyle w:val="Hyperlink"/>
            <w:noProof/>
          </w:rPr>
          <w:t>2.4</w:t>
        </w:r>
        <w:r w:rsidR="0069788C" w:rsidRPr="005F1AB0">
          <w:rPr>
            <w:rStyle w:val="Hyperlink"/>
            <w:noProof/>
            <w:shd w:val="clear" w:color="auto" w:fill="FFFFFF"/>
          </w:rPr>
          <w:t xml:space="preserve"> Giới thiệu về Fragment</w:t>
        </w:r>
        <w:r w:rsidR="0069788C">
          <w:rPr>
            <w:noProof/>
            <w:webHidden/>
          </w:rPr>
          <w:tab/>
        </w:r>
        <w:r w:rsidR="0069788C">
          <w:rPr>
            <w:noProof/>
            <w:webHidden/>
          </w:rPr>
          <w:fldChar w:fldCharType="begin"/>
        </w:r>
        <w:r w:rsidR="0069788C">
          <w:rPr>
            <w:noProof/>
            <w:webHidden/>
          </w:rPr>
          <w:instrText xml:space="preserve"> PAGEREF _Toc44352838 \h </w:instrText>
        </w:r>
        <w:r w:rsidR="0069788C">
          <w:rPr>
            <w:noProof/>
            <w:webHidden/>
          </w:rPr>
        </w:r>
        <w:r w:rsidR="0069788C">
          <w:rPr>
            <w:noProof/>
            <w:webHidden/>
          </w:rPr>
          <w:fldChar w:fldCharType="separate"/>
        </w:r>
        <w:r w:rsidR="0069788C">
          <w:rPr>
            <w:noProof/>
            <w:webHidden/>
          </w:rPr>
          <w:t>20</w:t>
        </w:r>
        <w:r w:rsidR="0069788C">
          <w:rPr>
            <w:noProof/>
            <w:webHidden/>
          </w:rPr>
          <w:fldChar w:fldCharType="end"/>
        </w:r>
      </w:hyperlink>
    </w:p>
    <w:p w14:paraId="3E6A0634" w14:textId="33491F6A" w:rsidR="0069788C" w:rsidRDefault="00B663FB">
      <w:pPr>
        <w:pStyle w:val="TOC2"/>
        <w:rPr>
          <w:rFonts w:asciiTheme="minorHAnsi" w:eastAsiaTheme="minorEastAsia" w:hAnsiTheme="minorHAnsi" w:cstheme="minorBidi"/>
          <w:noProof/>
          <w:sz w:val="22"/>
          <w:szCs w:val="22"/>
        </w:rPr>
      </w:pPr>
      <w:hyperlink w:anchor="_Toc44352839" w:history="1">
        <w:r w:rsidR="0069788C" w:rsidRPr="005F1AB0">
          <w:rPr>
            <w:rStyle w:val="Hyperlink"/>
            <w:noProof/>
          </w:rPr>
          <w:t>2.5 Cơ sở dữ liệu SQLite</w:t>
        </w:r>
        <w:r w:rsidR="0069788C">
          <w:rPr>
            <w:noProof/>
            <w:webHidden/>
          </w:rPr>
          <w:tab/>
        </w:r>
        <w:r w:rsidR="0069788C">
          <w:rPr>
            <w:noProof/>
            <w:webHidden/>
          </w:rPr>
          <w:fldChar w:fldCharType="begin"/>
        </w:r>
        <w:r w:rsidR="0069788C">
          <w:rPr>
            <w:noProof/>
            <w:webHidden/>
          </w:rPr>
          <w:instrText xml:space="preserve"> PAGEREF _Toc44352839 \h </w:instrText>
        </w:r>
        <w:r w:rsidR="0069788C">
          <w:rPr>
            <w:noProof/>
            <w:webHidden/>
          </w:rPr>
        </w:r>
        <w:r w:rsidR="0069788C">
          <w:rPr>
            <w:noProof/>
            <w:webHidden/>
          </w:rPr>
          <w:fldChar w:fldCharType="separate"/>
        </w:r>
        <w:r w:rsidR="0069788C">
          <w:rPr>
            <w:noProof/>
            <w:webHidden/>
          </w:rPr>
          <w:t>25</w:t>
        </w:r>
        <w:r w:rsidR="0069788C">
          <w:rPr>
            <w:noProof/>
            <w:webHidden/>
          </w:rPr>
          <w:fldChar w:fldCharType="end"/>
        </w:r>
      </w:hyperlink>
    </w:p>
    <w:p w14:paraId="047CBF07" w14:textId="2F5A0F80" w:rsidR="0069788C" w:rsidRDefault="00B663FB">
      <w:pPr>
        <w:pStyle w:val="TOC2"/>
        <w:rPr>
          <w:rFonts w:asciiTheme="minorHAnsi" w:eastAsiaTheme="minorEastAsia" w:hAnsiTheme="minorHAnsi" w:cstheme="minorBidi"/>
          <w:noProof/>
          <w:sz w:val="22"/>
          <w:szCs w:val="22"/>
        </w:rPr>
      </w:pPr>
      <w:hyperlink w:anchor="_Toc44352840" w:history="1">
        <w:r w:rsidR="0069788C" w:rsidRPr="005F1AB0">
          <w:rPr>
            <w:rStyle w:val="Hyperlink"/>
            <w:noProof/>
          </w:rPr>
          <w:t>2.6</w:t>
        </w:r>
        <w:r w:rsidR="0069788C" w:rsidRPr="005F1AB0">
          <w:rPr>
            <w:rStyle w:val="Hyperlink"/>
            <w:noProof/>
            <w:shd w:val="clear" w:color="auto" w:fill="FFFFFF"/>
          </w:rPr>
          <w:t xml:space="preserve"> Các công cụ hỗ trợ cho việc thực hiện lập trình ứng dụng</w:t>
        </w:r>
        <w:r w:rsidR="0069788C">
          <w:rPr>
            <w:noProof/>
            <w:webHidden/>
          </w:rPr>
          <w:tab/>
        </w:r>
        <w:r w:rsidR="0069788C">
          <w:rPr>
            <w:noProof/>
            <w:webHidden/>
          </w:rPr>
          <w:fldChar w:fldCharType="begin"/>
        </w:r>
        <w:r w:rsidR="0069788C">
          <w:rPr>
            <w:noProof/>
            <w:webHidden/>
          </w:rPr>
          <w:instrText xml:space="preserve"> PAGEREF _Toc44352840 \h </w:instrText>
        </w:r>
        <w:r w:rsidR="0069788C">
          <w:rPr>
            <w:noProof/>
            <w:webHidden/>
          </w:rPr>
        </w:r>
        <w:r w:rsidR="0069788C">
          <w:rPr>
            <w:noProof/>
            <w:webHidden/>
          </w:rPr>
          <w:fldChar w:fldCharType="separate"/>
        </w:r>
        <w:r w:rsidR="0069788C">
          <w:rPr>
            <w:noProof/>
            <w:webHidden/>
          </w:rPr>
          <w:t>29</w:t>
        </w:r>
        <w:r w:rsidR="0069788C">
          <w:rPr>
            <w:noProof/>
            <w:webHidden/>
          </w:rPr>
          <w:fldChar w:fldCharType="end"/>
        </w:r>
      </w:hyperlink>
    </w:p>
    <w:p w14:paraId="40B9239E" w14:textId="677CC7A8"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41" w:history="1">
        <w:r w:rsidR="0069788C" w:rsidRPr="005F1AB0">
          <w:rPr>
            <w:rStyle w:val="Hyperlink"/>
            <w:noProof/>
          </w:rPr>
          <w:t>2.6.1 Android Studio – Dùng để lập trình ứng dụng trên hệ điều hành Android</w:t>
        </w:r>
        <w:r w:rsidR="0069788C">
          <w:rPr>
            <w:noProof/>
            <w:webHidden/>
          </w:rPr>
          <w:tab/>
        </w:r>
        <w:r w:rsidR="0069788C">
          <w:rPr>
            <w:noProof/>
            <w:webHidden/>
          </w:rPr>
          <w:fldChar w:fldCharType="begin"/>
        </w:r>
        <w:r w:rsidR="0069788C">
          <w:rPr>
            <w:noProof/>
            <w:webHidden/>
          </w:rPr>
          <w:instrText xml:space="preserve"> PAGEREF _Toc44352841 \h </w:instrText>
        </w:r>
        <w:r w:rsidR="0069788C">
          <w:rPr>
            <w:noProof/>
            <w:webHidden/>
          </w:rPr>
        </w:r>
        <w:r w:rsidR="0069788C">
          <w:rPr>
            <w:noProof/>
            <w:webHidden/>
          </w:rPr>
          <w:fldChar w:fldCharType="separate"/>
        </w:r>
        <w:r w:rsidR="0069788C">
          <w:rPr>
            <w:noProof/>
            <w:webHidden/>
          </w:rPr>
          <w:t>29</w:t>
        </w:r>
        <w:r w:rsidR="0069788C">
          <w:rPr>
            <w:noProof/>
            <w:webHidden/>
          </w:rPr>
          <w:fldChar w:fldCharType="end"/>
        </w:r>
      </w:hyperlink>
    </w:p>
    <w:p w14:paraId="19984775" w14:textId="1473AAEE"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42" w:history="1">
        <w:r w:rsidR="0069788C" w:rsidRPr="005F1AB0">
          <w:rPr>
            <w:rStyle w:val="Hyperlink"/>
            <w:noProof/>
          </w:rPr>
          <w:t>2.6.2 Github – Dùng để lưu trữ dự án và quản lý việc lập trình của các thành viên trong nhóm</w:t>
        </w:r>
        <w:r w:rsidR="0069788C">
          <w:rPr>
            <w:noProof/>
            <w:webHidden/>
          </w:rPr>
          <w:tab/>
        </w:r>
        <w:r w:rsidR="0069788C">
          <w:rPr>
            <w:noProof/>
            <w:webHidden/>
          </w:rPr>
          <w:fldChar w:fldCharType="begin"/>
        </w:r>
        <w:r w:rsidR="0069788C">
          <w:rPr>
            <w:noProof/>
            <w:webHidden/>
          </w:rPr>
          <w:instrText xml:space="preserve"> PAGEREF _Toc44352842 \h </w:instrText>
        </w:r>
        <w:r w:rsidR="0069788C">
          <w:rPr>
            <w:noProof/>
            <w:webHidden/>
          </w:rPr>
        </w:r>
        <w:r w:rsidR="0069788C">
          <w:rPr>
            <w:noProof/>
            <w:webHidden/>
          </w:rPr>
          <w:fldChar w:fldCharType="separate"/>
        </w:r>
        <w:r w:rsidR="0069788C">
          <w:rPr>
            <w:noProof/>
            <w:webHidden/>
          </w:rPr>
          <w:t>31</w:t>
        </w:r>
        <w:r w:rsidR="0069788C">
          <w:rPr>
            <w:noProof/>
            <w:webHidden/>
          </w:rPr>
          <w:fldChar w:fldCharType="end"/>
        </w:r>
      </w:hyperlink>
    </w:p>
    <w:p w14:paraId="01FA0BEE" w14:textId="456B89B4"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43" w:history="1">
        <w:r w:rsidR="0069788C" w:rsidRPr="005F1AB0">
          <w:rPr>
            <w:rStyle w:val="Hyperlink"/>
            <w:noProof/>
          </w:rPr>
          <w:t>2.6.3 Enterprise Architect – Dùng để vẽ các mô hình phân tích</w:t>
        </w:r>
        <w:r w:rsidR="0069788C">
          <w:rPr>
            <w:noProof/>
            <w:webHidden/>
          </w:rPr>
          <w:tab/>
        </w:r>
        <w:r w:rsidR="0069788C">
          <w:rPr>
            <w:noProof/>
            <w:webHidden/>
          </w:rPr>
          <w:fldChar w:fldCharType="begin"/>
        </w:r>
        <w:r w:rsidR="0069788C">
          <w:rPr>
            <w:noProof/>
            <w:webHidden/>
          </w:rPr>
          <w:instrText xml:space="preserve"> PAGEREF _Toc44352843 \h </w:instrText>
        </w:r>
        <w:r w:rsidR="0069788C">
          <w:rPr>
            <w:noProof/>
            <w:webHidden/>
          </w:rPr>
        </w:r>
        <w:r w:rsidR="0069788C">
          <w:rPr>
            <w:noProof/>
            <w:webHidden/>
          </w:rPr>
          <w:fldChar w:fldCharType="separate"/>
        </w:r>
        <w:r w:rsidR="0069788C">
          <w:rPr>
            <w:noProof/>
            <w:webHidden/>
          </w:rPr>
          <w:t>35</w:t>
        </w:r>
        <w:r w:rsidR="0069788C">
          <w:rPr>
            <w:noProof/>
            <w:webHidden/>
          </w:rPr>
          <w:fldChar w:fldCharType="end"/>
        </w:r>
      </w:hyperlink>
    </w:p>
    <w:p w14:paraId="70A85451" w14:textId="1A5C377B"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44" w:history="1">
        <w:r w:rsidR="0069788C" w:rsidRPr="005F1AB0">
          <w:rPr>
            <w:rStyle w:val="Hyperlink"/>
            <w:noProof/>
          </w:rPr>
          <w:t>2.6.4 Mockflow – Dùng để thiết kế giao diện ở dạng Mockup</w:t>
        </w:r>
        <w:r w:rsidR="0069788C">
          <w:rPr>
            <w:noProof/>
            <w:webHidden/>
          </w:rPr>
          <w:tab/>
        </w:r>
        <w:r w:rsidR="0069788C">
          <w:rPr>
            <w:noProof/>
            <w:webHidden/>
          </w:rPr>
          <w:fldChar w:fldCharType="begin"/>
        </w:r>
        <w:r w:rsidR="0069788C">
          <w:rPr>
            <w:noProof/>
            <w:webHidden/>
          </w:rPr>
          <w:instrText xml:space="preserve"> PAGEREF _Toc44352844 \h </w:instrText>
        </w:r>
        <w:r w:rsidR="0069788C">
          <w:rPr>
            <w:noProof/>
            <w:webHidden/>
          </w:rPr>
        </w:r>
        <w:r w:rsidR="0069788C">
          <w:rPr>
            <w:noProof/>
            <w:webHidden/>
          </w:rPr>
          <w:fldChar w:fldCharType="separate"/>
        </w:r>
        <w:r w:rsidR="0069788C">
          <w:rPr>
            <w:noProof/>
            <w:webHidden/>
          </w:rPr>
          <w:t>36</w:t>
        </w:r>
        <w:r w:rsidR="0069788C">
          <w:rPr>
            <w:noProof/>
            <w:webHidden/>
          </w:rPr>
          <w:fldChar w:fldCharType="end"/>
        </w:r>
      </w:hyperlink>
    </w:p>
    <w:p w14:paraId="04B7A3BD" w14:textId="1B97F2CF"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45" w:history="1">
        <w:r w:rsidR="0069788C" w:rsidRPr="005F1AB0">
          <w:rPr>
            <w:rStyle w:val="Hyperlink"/>
            <w:noProof/>
          </w:rPr>
          <w:t>2.6.5 Genymotion</w:t>
        </w:r>
        <w:r w:rsidR="0069788C">
          <w:rPr>
            <w:noProof/>
            <w:webHidden/>
          </w:rPr>
          <w:tab/>
        </w:r>
        <w:r w:rsidR="0069788C">
          <w:rPr>
            <w:noProof/>
            <w:webHidden/>
          </w:rPr>
          <w:fldChar w:fldCharType="begin"/>
        </w:r>
        <w:r w:rsidR="0069788C">
          <w:rPr>
            <w:noProof/>
            <w:webHidden/>
          </w:rPr>
          <w:instrText xml:space="preserve"> PAGEREF _Toc44352845 \h </w:instrText>
        </w:r>
        <w:r w:rsidR="0069788C">
          <w:rPr>
            <w:noProof/>
            <w:webHidden/>
          </w:rPr>
        </w:r>
        <w:r w:rsidR="0069788C">
          <w:rPr>
            <w:noProof/>
            <w:webHidden/>
          </w:rPr>
          <w:fldChar w:fldCharType="separate"/>
        </w:r>
        <w:r w:rsidR="0069788C">
          <w:rPr>
            <w:noProof/>
            <w:webHidden/>
          </w:rPr>
          <w:t>36</w:t>
        </w:r>
        <w:r w:rsidR="0069788C">
          <w:rPr>
            <w:noProof/>
            <w:webHidden/>
          </w:rPr>
          <w:fldChar w:fldCharType="end"/>
        </w:r>
      </w:hyperlink>
    </w:p>
    <w:p w14:paraId="14113AE4" w14:textId="5F5E4347" w:rsidR="0069788C" w:rsidRDefault="00B663FB">
      <w:pPr>
        <w:pStyle w:val="TOC1"/>
        <w:rPr>
          <w:rFonts w:asciiTheme="minorHAnsi" w:eastAsiaTheme="minorEastAsia" w:hAnsiTheme="minorHAnsi" w:cstheme="minorBidi"/>
          <w:noProof/>
          <w:sz w:val="22"/>
          <w:szCs w:val="22"/>
        </w:rPr>
      </w:pPr>
      <w:hyperlink w:anchor="_Toc44352846" w:history="1">
        <w:r w:rsidR="0069788C" w:rsidRPr="005F1AB0">
          <w:rPr>
            <w:rStyle w:val="Hyperlink"/>
            <w:noProof/>
          </w:rPr>
          <w:t>CHƯƠNG 3 : PHÂN TÍCH</w:t>
        </w:r>
        <w:r w:rsidR="0069788C">
          <w:rPr>
            <w:noProof/>
            <w:webHidden/>
          </w:rPr>
          <w:tab/>
        </w:r>
        <w:r w:rsidR="0069788C">
          <w:rPr>
            <w:noProof/>
            <w:webHidden/>
          </w:rPr>
          <w:fldChar w:fldCharType="begin"/>
        </w:r>
        <w:r w:rsidR="0069788C">
          <w:rPr>
            <w:noProof/>
            <w:webHidden/>
          </w:rPr>
          <w:instrText xml:space="preserve"> PAGEREF _Toc44352846 \h </w:instrText>
        </w:r>
        <w:r w:rsidR="0069788C">
          <w:rPr>
            <w:noProof/>
            <w:webHidden/>
          </w:rPr>
        </w:r>
        <w:r w:rsidR="0069788C">
          <w:rPr>
            <w:noProof/>
            <w:webHidden/>
          </w:rPr>
          <w:fldChar w:fldCharType="separate"/>
        </w:r>
        <w:r w:rsidR="0069788C">
          <w:rPr>
            <w:noProof/>
            <w:webHidden/>
          </w:rPr>
          <w:t>39</w:t>
        </w:r>
        <w:r w:rsidR="0069788C">
          <w:rPr>
            <w:noProof/>
            <w:webHidden/>
          </w:rPr>
          <w:fldChar w:fldCharType="end"/>
        </w:r>
      </w:hyperlink>
    </w:p>
    <w:p w14:paraId="740CFD43" w14:textId="2FB0057E" w:rsidR="0069788C" w:rsidRDefault="00B663FB">
      <w:pPr>
        <w:pStyle w:val="TOC2"/>
        <w:rPr>
          <w:rFonts w:asciiTheme="minorHAnsi" w:eastAsiaTheme="minorEastAsia" w:hAnsiTheme="minorHAnsi" w:cstheme="minorBidi"/>
          <w:noProof/>
          <w:sz w:val="22"/>
          <w:szCs w:val="22"/>
        </w:rPr>
      </w:pPr>
      <w:hyperlink w:anchor="_Toc44352847" w:history="1">
        <w:r w:rsidR="0069788C" w:rsidRPr="005F1AB0">
          <w:rPr>
            <w:rStyle w:val="Hyperlink"/>
            <w:noProof/>
          </w:rPr>
          <w:t>3.1 Phân tích yêu cầu bằng UML</w:t>
        </w:r>
        <w:r w:rsidR="0069788C">
          <w:rPr>
            <w:noProof/>
            <w:webHidden/>
          </w:rPr>
          <w:tab/>
        </w:r>
        <w:r w:rsidR="0069788C">
          <w:rPr>
            <w:noProof/>
            <w:webHidden/>
          </w:rPr>
          <w:fldChar w:fldCharType="begin"/>
        </w:r>
        <w:r w:rsidR="0069788C">
          <w:rPr>
            <w:noProof/>
            <w:webHidden/>
          </w:rPr>
          <w:instrText xml:space="preserve"> PAGEREF _Toc44352847 \h </w:instrText>
        </w:r>
        <w:r w:rsidR="0069788C">
          <w:rPr>
            <w:noProof/>
            <w:webHidden/>
          </w:rPr>
        </w:r>
        <w:r w:rsidR="0069788C">
          <w:rPr>
            <w:noProof/>
            <w:webHidden/>
          </w:rPr>
          <w:fldChar w:fldCharType="separate"/>
        </w:r>
        <w:r w:rsidR="0069788C">
          <w:rPr>
            <w:noProof/>
            <w:webHidden/>
          </w:rPr>
          <w:t>39</w:t>
        </w:r>
        <w:r w:rsidR="0069788C">
          <w:rPr>
            <w:noProof/>
            <w:webHidden/>
          </w:rPr>
          <w:fldChar w:fldCharType="end"/>
        </w:r>
      </w:hyperlink>
    </w:p>
    <w:p w14:paraId="315CFBA3" w14:textId="3756AFD0"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48" w:history="1">
        <w:r w:rsidR="0069788C" w:rsidRPr="005F1AB0">
          <w:rPr>
            <w:rStyle w:val="Hyperlink"/>
            <w:noProof/>
          </w:rPr>
          <w:t>3.1.1 Mô hình Use case tổng quát</w:t>
        </w:r>
        <w:r w:rsidR="0069788C">
          <w:rPr>
            <w:noProof/>
            <w:webHidden/>
          </w:rPr>
          <w:tab/>
        </w:r>
        <w:r w:rsidR="0069788C">
          <w:rPr>
            <w:noProof/>
            <w:webHidden/>
          </w:rPr>
          <w:fldChar w:fldCharType="begin"/>
        </w:r>
        <w:r w:rsidR="0069788C">
          <w:rPr>
            <w:noProof/>
            <w:webHidden/>
          </w:rPr>
          <w:instrText xml:space="preserve"> PAGEREF _Toc44352848 \h </w:instrText>
        </w:r>
        <w:r w:rsidR="0069788C">
          <w:rPr>
            <w:noProof/>
            <w:webHidden/>
          </w:rPr>
        </w:r>
        <w:r w:rsidR="0069788C">
          <w:rPr>
            <w:noProof/>
            <w:webHidden/>
          </w:rPr>
          <w:fldChar w:fldCharType="separate"/>
        </w:r>
        <w:r w:rsidR="0069788C">
          <w:rPr>
            <w:noProof/>
            <w:webHidden/>
          </w:rPr>
          <w:t>39</w:t>
        </w:r>
        <w:r w:rsidR="0069788C">
          <w:rPr>
            <w:noProof/>
            <w:webHidden/>
          </w:rPr>
          <w:fldChar w:fldCharType="end"/>
        </w:r>
      </w:hyperlink>
    </w:p>
    <w:p w14:paraId="572E5F46" w14:textId="541F9B1E"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49" w:history="1">
        <w:r w:rsidR="0069788C" w:rsidRPr="005F1AB0">
          <w:rPr>
            <w:rStyle w:val="Hyperlink"/>
            <w:noProof/>
          </w:rPr>
          <w:t>3.1.2 Danh sách tác nhân và mô tả</w:t>
        </w:r>
        <w:r w:rsidR="0069788C">
          <w:rPr>
            <w:noProof/>
            <w:webHidden/>
          </w:rPr>
          <w:tab/>
        </w:r>
        <w:r w:rsidR="0069788C">
          <w:rPr>
            <w:noProof/>
            <w:webHidden/>
          </w:rPr>
          <w:fldChar w:fldCharType="begin"/>
        </w:r>
        <w:r w:rsidR="0069788C">
          <w:rPr>
            <w:noProof/>
            <w:webHidden/>
          </w:rPr>
          <w:instrText xml:space="preserve"> PAGEREF _Toc44352849 \h </w:instrText>
        </w:r>
        <w:r w:rsidR="0069788C">
          <w:rPr>
            <w:noProof/>
            <w:webHidden/>
          </w:rPr>
        </w:r>
        <w:r w:rsidR="0069788C">
          <w:rPr>
            <w:noProof/>
            <w:webHidden/>
          </w:rPr>
          <w:fldChar w:fldCharType="separate"/>
        </w:r>
        <w:r w:rsidR="0069788C">
          <w:rPr>
            <w:noProof/>
            <w:webHidden/>
          </w:rPr>
          <w:t>40</w:t>
        </w:r>
        <w:r w:rsidR="0069788C">
          <w:rPr>
            <w:noProof/>
            <w:webHidden/>
          </w:rPr>
          <w:fldChar w:fldCharType="end"/>
        </w:r>
      </w:hyperlink>
    </w:p>
    <w:p w14:paraId="2909F013" w14:textId="647D2B68"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50" w:history="1">
        <w:r w:rsidR="0069788C" w:rsidRPr="005F1AB0">
          <w:rPr>
            <w:rStyle w:val="Hyperlink"/>
            <w:noProof/>
            <w:lang w:val="vi-VN"/>
          </w:rPr>
          <w:t xml:space="preserve">3.1.3 Danh sách </w:t>
        </w:r>
        <w:r w:rsidR="0069788C" w:rsidRPr="005F1AB0">
          <w:rPr>
            <w:rStyle w:val="Hyperlink"/>
            <w:noProof/>
          </w:rPr>
          <w:t>Use case</w:t>
        </w:r>
        <w:r w:rsidR="0069788C" w:rsidRPr="005F1AB0">
          <w:rPr>
            <w:rStyle w:val="Hyperlink"/>
            <w:noProof/>
            <w:lang w:val="vi-VN"/>
          </w:rPr>
          <w:t xml:space="preserve"> và mô tả</w:t>
        </w:r>
        <w:r w:rsidR="0069788C">
          <w:rPr>
            <w:noProof/>
            <w:webHidden/>
          </w:rPr>
          <w:tab/>
        </w:r>
        <w:r w:rsidR="0069788C">
          <w:rPr>
            <w:noProof/>
            <w:webHidden/>
          </w:rPr>
          <w:fldChar w:fldCharType="begin"/>
        </w:r>
        <w:r w:rsidR="0069788C">
          <w:rPr>
            <w:noProof/>
            <w:webHidden/>
          </w:rPr>
          <w:instrText xml:space="preserve"> PAGEREF _Toc44352850 \h </w:instrText>
        </w:r>
        <w:r w:rsidR="0069788C">
          <w:rPr>
            <w:noProof/>
            <w:webHidden/>
          </w:rPr>
        </w:r>
        <w:r w:rsidR="0069788C">
          <w:rPr>
            <w:noProof/>
            <w:webHidden/>
          </w:rPr>
          <w:fldChar w:fldCharType="separate"/>
        </w:r>
        <w:r w:rsidR="0069788C">
          <w:rPr>
            <w:noProof/>
            <w:webHidden/>
          </w:rPr>
          <w:t>40</w:t>
        </w:r>
        <w:r w:rsidR="0069788C">
          <w:rPr>
            <w:noProof/>
            <w:webHidden/>
          </w:rPr>
          <w:fldChar w:fldCharType="end"/>
        </w:r>
      </w:hyperlink>
    </w:p>
    <w:p w14:paraId="7D4BD51A" w14:textId="1ADD4874"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51" w:history="1">
        <w:r w:rsidR="0069788C" w:rsidRPr="005F1AB0">
          <w:rPr>
            <w:rStyle w:val="Hyperlink"/>
            <w:noProof/>
          </w:rPr>
          <w:t>3.1.4 Tình huống hoạt động (Use case)</w:t>
        </w:r>
        <w:r w:rsidR="0069788C">
          <w:rPr>
            <w:noProof/>
            <w:webHidden/>
          </w:rPr>
          <w:tab/>
        </w:r>
        <w:r w:rsidR="0069788C">
          <w:rPr>
            <w:noProof/>
            <w:webHidden/>
          </w:rPr>
          <w:fldChar w:fldCharType="begin"/>
        </w:r>
        <w:r w:rsidR="0069788C">
          <w:rPr>
            <w:noProof/>
            <w:webHidden/>
          </w:rPr>
          <w:instrText xml:space="preserve"> PAGEREF _Toc44352851 \h </w:instrText>
        </w:r>
        <w:r w:rsidR="0069788C">
          <w:rPr>
            <w:noProof/>
            <w:webHidden/>
          </w:rPr>
        </w:r>
        <w:r w:rsidR="0069788C">
          <w:rPr>
            <w:noProof/>
            <w:webHidden/>
          </w:rPr>
          <w:fldChar w:fldCharType="separate"/>
        </w:r>
        <w:r w:rsidR="0069788C">
          <w:rPr>
            <w:noProof/>
            <w:webHidden/>
          </w:rPr>
          <w:t>41</w:t>
        </w:r>
        <w:r w:rsidR="0069788C">
          <w:rPr>
            <w:noProof/>
            <w:webHidden/>
          </w:rPr>
          <w:fldChar w:fldCharType="end"/>
        </w:r>
      </w:hyperlink>
    </w:p>
    <w:p w14:paraId="613B3C3B" w14:textId="1E34CC13" w:rsidR="0069788C" w:rsidRDefault="00B663FB">
      <w:pPr>
        <w:pStyle w:val="TOC1"/>
        <w:rPr>
          <w:rFonts w:asciiTheme="minorHAnsi" w:eastAsiaTheme="minorEastAsia" w:hAnsiTheme="minorHAnsi" w:cstheme="minorBidi"/>
          <w:noProof/>
          <w:sz w:val="22"/>
          <w:szCs w:val="22"/>
        </w:rPr>
      </w:pPr>
      <w:hyperlink w:anchor="_Toc44352852" w:history="1">
        <w:r w:rsidR="0069788C" w:rsidRPr="005F1AB0">
          <w:rPr>
            <w:rStyle w:val="Hyperlink"/>
            <w:noProof/>
          </w:rPr>
          <w:t>CHƯƠNG 4 THIẾT KẾ VÀ HIỆN THỰC</w:t>
        </w:r>
        <w:r w:rsidR="0069788C">
          <w:rPr>
            <w:noProof/>
            <w:webHidden/>
          </w:rPr>
          <w:tab/>
        </w:r>
        <w:r w:rsidR="0069788C">
          <w:rPr>
            <w:noProof/>
            <w:webHidden/>
          </w:rPr>
          <w:fldChar w:fldCharType="begin"/>
        </w:r>
        <w:r w:rsidR="0069788C">
          <w:rPr>
            <w:noProof/>
            <w:webHidden/>
          </w:rPr>
          <w:instrText xml:space="preserve"> PAGEREF _Toc44352852 \h </w:instrText>
        </w:r>
        <w:r w:rsidR="0069788C">
          <w:rPr>
            <w:noProof/>
            <w:webHidden/>
          </w:rPr>
        </w:r>
        <w:r w:rsidR="0069788C">
          <w:rPr>
            <w:noProof/>
            <w:webHidden/>
          </w:rPr>
          <w:fldChar w:fldCharType="separate"/>
        </w:r>
        <w:r w:rsidR="0069788C">
          <w:rPr>
            <w:noProof/>
            <w:webHidden/>
          </w:rPr>
          <w:t>86</w:t>
        </w:r>
        <w:r w:rsidR="0069788C">
          <w:rPr>
            <w:noProof/>
            <w:webHidden/>
          </w:rPr>
          <w:fldChar w:fldCharType="end"/>
        </w:r>
      </w:hyperlink>
    </w:p>
    <w:p w14:paraId="388291F4" w14:textId="45151A69" w:rsidR="0069788C" w:rsidRDefault="00B663FB">
      <w:pPr>
        <w:pStyle w:val="TOC2"/>
        <w:rPr>
          <w:rFonts w:asciiTheme="minorHAnsi" w:eastAsiaTheme="minorEastAsia" w:hAnsiTheme="minorHAnsi" w:cstheme="minorBidi"/>
          <w:noProof/>
          <w:sz w:val="22"/>
          <w:szCs w:val="22"/>
        </w:rPr>
      </w:pPr>
      <w:hyperlink w:anchor="_Toc44352853" w:history="1">
        <w:r w:rsidR="0069788C" w:rsidRPr="005F1AB0">
          <w:rPr>
            <w:rStyle w:val="Hyperlink"/>
            <w:noProof/>
          </w:rPr>
          <w:t>4.1 Class Diagram</w:t>
        </w:r>
        <w:r w:rsidR="0069788C">
          <w:rPr>
            <w:noProof/>
            <w:webHidden/>
          </w:rPr>
          <w:tab/>
        </w:r>
        <w:r w:rsidR="0069788C">
          <w:rPr>
            <w:noProof/>
            <w:webHidden/>
          </w:rPr>
          <w:fldChar w:fldCharType="begin"/>
        </w:r>
        <w:r w:rsidR="0069788C">
          <w:rPr>
            <w:noProof/>
            <w:webHidden/>
          </w:rPr>
          <w:instrText xml:space="preserve"> PAGEREF _Toc44352853 \h </w:instrText>
        </w:r>
        <w:r w:rsidR="0069788C">
          <w:rPr>
            <w:noProof/>
            <w:webHidden/>
          </w:rPr>
        </w:r>
        <w:r w:rsidR="0069788C">
          <w:rPr>
            <w:noProof/>
            <w:webHidden/>
          </w:rPr>
          <w:fldChar w:fldCharType="separate"/>
        </w:r>
        <w:r w:rsidR="0069788C">
          <w:rPr>
            <w:noProof/>
            <w:webHidden/>
          </w:rPr>
          <w:t>87</w:t>
        </w:r>
        <w:r w:rsidR="0069788C">
          <w:rPr>
            <w:noProof/>
            <w:webHidden/>
          </w:rPr>
          <w:fldChar w:fldCharType="end"/>
        </w:r>
      </w:hyperlink>
    </w:p>
    <w:p w14:paraId="04261469" w14:textId="5FF60A12" w:rsidR="0069788C" w:rsidRDefault="00B663FB">
      <w:pPr>
        <w:pStyle w:val="TOC2"/>
        <w:rPr>
          <w:rFonts w:asciiTheme="minorHAnsi" w:eastAsiaTheme="minorEastAsia" w:hAnsiTheme="minorHAnsi" w:cstheme="minorBidi"/>
          <w:noProof/>
          <w:sz w:val="22"/>
          <w:szCs w:val="22"/>
        </w:rPr>
      </w:pPr>
      <w:hyperlink w:anchor="_Toc44352854" w:history="1">
        <w:r w:rsidR="0069788C" w:rsidRPr="005F1AB0">
          <w:rPr>
            <w:rStyle w:val="Hyperlink"/>
            <w:noProof/>
          </w:rPr>
          <w:t>4.2 Mô hình liên kết thực thể</w:t>
        </w:r>
        <w:r w:rsidR="0069788C">
          <w:rPr>
            <w:noProof/>
            <w:webHidden/>
          </w:rPr>
          <w:tab/>
        </w:r>
        <w:r w:rsidR="0069788C">
          <w:rPr>
            <w:noProof/>
            <w:webHidden/>
          </w:rPr>
          <w:fldChar w:fldCharType="begin"/>
        </w:r>
        <w:r w:rsidR="0069788C">
          <w:rPr>
            <w:noProof/>
            <w:webHidden/>
          </w:rPr>
          <w:instrText xml:space="preserve"> PAGEREF _Toc44352854 \h </w:instrText>
        </w:r>
        <w:r w:rsidR="0069788C">
          <w:rPr>
            <w:noProof/>
            <w:webHidden/>
          </w:rPr>
        </w:r>
        <w:r w:rsidR="0069788C">
          <w:rPr>
            <w:noProof/>
            <w:webHidden/>
          </w:rPr>
          <w:fldChar w:fldCharType="separate"/>
        </w:r>
        <w:r w:rsidR="0069788C">
          <w:rPr>
            <w:noProof/>
            <w:webHidden/>
          </w:rPr>
          <w:t>88</w:t>
        </w:r>
        <w:r w:rsidR="0069788C">
          <w:rPr>
            <w:noProof/>
            <w:webHidden/>
          </w:rPr>
          <w:fldChar w:fldCharType="end"/>
        </w:r>
      </w:hyperlink>
    </w:p>
    <w:p w14:paraId="43E9C0A8" w14:textId="1030DE88" w:rsidR="0069788C" w:rsidRDefault="00B663FB">
      <w:pPr>
        <w:pStyle w:val="TOC2"/>
        <w:rPr>
          <w:rFonts w:asciiTheme="minorHAnsi" w:eastAsiaTheme="minorEastAsia" w:hAnsiTheme="minorHAnsi" w:cstheme="minorBidi"/>
          <w:noProof/>
          <w:sz w:val="22"/>
          <w:szCs w:val="22"/>
        </w:rPr>
      </w:pPr>
      <w:hyperlink w:anchor="_Toc44352855" w:history="1">
        <w:r w:rsidR="0069788C" w:rsidRPr="005F1AB0">
          <w:rPr>
            <w:rStyle w:val="Hyperlink"/>
            <w:noProof/>
          </w:rPr>
          <w:t>4.3 Mô hình cơ sở dữ liệu</w:t>
        </w:r>
        <w:r w:rsidR="0069788C">
          <w:rPr>
            <w:noProof/>
            <w:webHidden/>
          </w:rPr>
          <w:tab/>
        </w:r>
        <w:r w:rsidR="0069788C">
          <w:rPr>
            <w:noProof/>
            <w:webHidden/>
          </w:rPr>
          <w:fldChar w:fldCharType="begin"/>
        </w:r>
        <w:r w:rsidR="0069788C">
          <w:rPr>
            <w:noProof/>
            <w:webHidden/>
          </w:rPr>
          <w:instrText xml:space="preserve"> PAGEREF _Toc44352855 \h </w:instrText>
        </w:r>
        <w:r w:rsidR="0069788C">
          <w:rPr>
            <w:noProof/>
            <w:webHidden/>
          </w:rPr>
        </w:r>
        <w:r w:rsidR="0069788C">
          <w:rPr>
            <w:noProof/>
            <w:webHidden/>
          </w:rPr>
          <w:fldChar w:fldCharType="separate"/>
        </w:r>
        <w:r w:rsidR="0069788C">
          <w:rPr>
            <w:noProof/>
            <w:webHidden/>
          </w:rPr>
          <w:t>89</w:t>
        </w:r>
        <w:r w:rsidR="0069788C">
          <w:rPr>
            <w:noProof/>
            <w:webHidden/>
          </w:rPr>
          <w:fldChar w:fldCharType="end"/>
        </w:r>
      </w:hyperlink>
    </w:p>
    <w:p w14:paraId="7990D5ED" w14:textId="5C7CD3B0"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56" w:history="1">
        <w:r w:rsidR="0069788C" w:rsidRPr="005F1AB0">
          <w:rPr>
            <w:rStyle w:val="Hyperlink"/>
            <w:noProof/>
          </w:rPr>
          <w:t>4.3.1 Cơ sở dữ liệu quan hệ</w:t>
        </w:r>
        <w:r w:rsidR="0069788C">
          <w:rPr>
            <w:noProof/>
            <w:webHidden/>
          </w:rPr>
          <w:tab/>
        </w:r>
        <w:r w:rsidR="0069788C">
          <w:rPr>
            <w:noProof/>
            <w:webHidden/>
          </w:rPr>
          <w:fldChar w:fldCharType="begin"/>
        </w:r>
        <w:r w:rsidR="0069788C">
          <w:rPr>
            <w:noProof/>
            <w:webHidden/>
          </w:rPr>
          <w:instrText xml:space="preserve"> PAGEREF _Toc44352856 \h </w:instrText>
        </w:r>
        <w:r w:rsidR="0069788C">
          <w:rPr>
            <w:noProof/>
            <w:webHidden/>
          </w:rPr>
        </w:r>
        <w:r w:rsidR="0069788C">
          <w:rPr>
            <w:noProof/>
            <w:webHidden/>
          </w:rPr>
          <w:fldChar w:fldCharType="separate"/>
        </w:r>
        <w:r w:rsidR="0069788C">
          <w:rPr>
            <w:noProof/>
            <w:webHidden/>
          </w:rPr>
          <w:t>89</w:t>
        </w:r>
        <w:r w:rsidR="0069788C">
          <w:rPr>
            <w:noProof/>
            <w:webHidden/>
          </w:rPr>
          <w:fldChar w:fldCharType="end"/>
        </w:r>
      </w:hyperlink>
    </w:p>
    <w:p w14:paraId="446BF0B0" w14:textId="46881BC4"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57" w:history="1">
        <w:r w:rsidR="0069788C" w:rsidRPr="005F1AB0">
          <w:rPr>
            <w:rStyle w:val="Hyperlink"/>
            <w:noProof/>
          </w:rPr>
          <w:t>4.3.2 Các ràng buộc toàn vẹn trong cơ sở dữ liệu</w:t>
        </w:r>
        <w:r w:rsidR="0069788C">
          <w:rPr>
            <w:noProof/>
            <w:webHidden/>
          </w:rPr>
          <w:tab/>
        </w:r>
        <w:r w:rsidR="0069788C">
          <w:rPr>
            <w:noProof/>
            <w:webHidden/>
          </w:rPr>
          <w:fldChar w:fldCharType="begin"/>
        </w:r>
        <w:r w:rsidR="0069788C">
          <w:rPr>
            <w:noProof/>
            <w:webHidden/>
          </w:rPr>
          <w:instrText xml:space="preserve"> PAGEREF _Toc44352857 \h </w:instrText>
        </w:r>
        <w:r w:rsidR="0069788C">
          <w:rPr>
            <w:noProof/>
            <w:webHidden/>
          </w:rPr>
        </w:r>
        <w:r w:rsidR="0069788C">
          <w:rPr>
            <w:noProof/>
            <w:webHidden/>
          </w:rPr>
          <w:fldChar w:fldCharType="separate"/>
        </w:r>
        <w:r w:rsidR="0069788C">
          <w:rPr>
            <w:noProof/>
            <w:webHidden/>
          </w:rPr>
          <w:t>90</w:t>
        </w:r>
        <w:r w:rsidR="0069788C">
          <w:rPr>
            <w:noProof/>
            <w:webHidden/>
          </w:rPr>
          <w:fldChar w:fldCharType="end"/>
        </w:r>
      </w:hyperlink>
    </w:p>
    <w:p w14:paraId="7BFD790F" w14:textId="14C7AEE3" w:rsidR="0069788C" w:rsidRDefault="00B663FB">
      <w:pPr>
        <w:pStyle w:val="TOC2"/>
        <w:rPr>
          <w:rFonts w:asciiTheme="minorHAnsi" w:eastAsiaTheme="minorEastAsia" w:hAnsiTheme="minorHAnsi" w:cstheme="minorBidi"/>
          <w:noProof/>
          <w:sz w:val="22"/>
          <w:szCs w:val="22"/>
        </w:rPr>
      </w:pPr>
      <w:hyperlink w:anchor="_Toc44352858" w:history="1">
        <w:r w:rsidR="0069788C" w:rsidRPr="005F1AB0">
          <w:rPr>
            <w:rStyle w:val="Hyperlink"/>
            <w:noProof/>
          </w:rPr>
          <w:t>4.4 Thiết kế giao diện dạng Mockup</w:t>
        </w:r>
        <w:r w:rsidR="0069788C">
          <w:rPr>
            <w:noProof/>
            <w:webHidden/>
          </w:rPr>
          <w:tab/>
        </w:r>
        <w:r w:rsidR="0069788C">
          <w:rPr>
            <w:noProof/>
            <w:webHidden/>
          </w:rPr>
          <w:fldChar w:fldCharType="begin"/>
        </w:r>
        <w:r w:rsidR="0069788C">
          <w:rPr>
            <w:noProof/>
            <w:webHidden/>
          </w:rPr>
          <w:instrText xml:space="preserve"> PAGEREF _Toc44352858 \h </w:instrText>
        </w:r>
        <w:r w:rsidR="0069788C">
          <w:rPr>
            <w:noProof/>
            <w:webHidden/>
          </w:rPr>
        </w:r>
        <w:r w:rsidR="0069788C">
          <w:rPr>
            <w:noProof/>
            <w:webHidden/>
          </w:rPr>
          <w:fldChar w:fldCharType="separate"/>
        </w:r>
        <w:r w:rsidR="0069788C">
          <w:rPr>
            <w:noProof/>
            <w:webHidden/>
          </w:rPr>
          <w:t>92</w:t>
        </w:r>
        <w:r w:rsidR="0069788C">
          <w:rPr>
            <w:noProof/>
            <w:webHidden/>
          </w:rPr>
          <w:fldChar w:fldCharType="end"/>
        </w:r>
      </w:hyperlink>
    </w:p>
    <w:p w14:paraId="461A2E95" w14:textId="39328496" w:rsidR="0069788C" w:rsidRDefault="00B663FB">
      <w:pPr>
        <w:pStyle w:val="TOC2"/>
        <w:rPr>
          <w:rFonts w:asciiTheme="minorHAnsi" w:eastAsiaTheme="minorEastAsia" w:hAnsiTheme="minorHAnsi" w:cstheme="minorBidi"/>
          <w:noProof/>
          <w:sz w:val="22"/>
          <w:szCs w:val="22"/>
        </w:rPr>
      </w:pPr>
      <w:hyperlink w:anchor="_Toc44352859" w:history="1">
        <w:r w:rsidR="0069788C" w:rsidRPr="005F1AB0">
          <w:rPr>
            <w:rStyle w:val="Hyperlink"/>
            <w:noProof/>
          </w:rPr>
          <w:t>4.5 Một số giao diện của ứng dụng</w:t>
        </w:r>
        <w:r w:rsidR="0069788C">
          <w:rPr>
            <w:noProof/>
            <w:webHidden/>
          </w:rPr>
          <w:tab/>
        </w:r>
        <w:r w:rsidR="0069788C">
          <w:rPr>
            <w:noProof/>
            <w:webHidden/>
          </w:rPr>
          <w:fldChar w:fldCharType="begin"/>
        </w:r>
        <w:r w:rsidR="0069788C">
          <w:rPr>
            <w:noProof/>
            <w:webHidden/>
          </w:rPr>
          <w:instrText xml:space="preserve"> PAGEREF _Toc44352859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7579E6F6" w14:textId="5BB9A6DB" w:rsidR="0069788C" w:rsidRDefault="00B663FB">
      <w:pPr>
        <w:pStyle w:val="TOC2"/>
        <w:rPr>
          <w:rFonts w:asciiTheme="minorHAnsi" w:eastAsiaTheme="minorEastAsia" w:hAnsiTheme="minorHAnsi" w:cstheme="minorBidi"/>
          <w:noProof/>
          <w:sz w:val="22"/>
          <w:szCs w:val="22"/>
        </w:rPr>
      </w:pPr>
      <w:hyperlink w:anchor="_Toc44352860" w:history="1">
        <w:r w:rsidR="0069788C" w:rsidRPr="005F1AB0">
          <w:rPr>
            <w:rStyle w:val="Hyperlink"/>
            <w:noProof/>
          </w:rPr>
          <w:t>4.6 Phân luồng màn hình của ứng dụng</w:t>
        </w:r>
        <w:r w:rsidR="0069788C">
          <w:rPr>
            <w:noProof/>
            <w:webHidden/>
          </w:rPr>
          <w:tab/>
        </w:r>
        <w:r w:rsidR="0069788C">
          <w:rPr>
            <w:noProof/>
            <w:webHidden/>
          </w:rPr>
          <w:fldChar w:fldCharType="begin"/>
        </w:r>
        <w:r w:rsidR="0069788C">
          <w:rPr>
            <w:noProof/>
            <w:webHidden/>
          </w:rPr>
          <w:instrText xml:space="preserve"> PAGEREF _Toc44352860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609E6D97" w14:textId="69906AD4" w:rsidR="0069788C" w:rsidRDefault="00B663FB">
      <w:pPr>
        <w:pStyle w:val="TOC2"/>
        <w:rPr>
          <w:rFonts w:asciiTheme="minorHAnsi" w:eastAsiaTheme="minorEastAsia" w:hAnsiTheme="minorHAnsi" w:cstheme="minorBidi"/>
          <w:noProof/>
          <w:sz w:val="22"/>
          <w:szCs w:val="22"/>
        </w:rPr>
      </w:pPr>
      <w:hyperlink w:anchor="_Toc44352861" w:history="1">
        <w:r w:rsidR="0069788C" w:rsidRPr="005F1AB0">
          <w:rPr>
            <w:rStyle w:val="Hyperlink"/>
            <w:noProof/>
          </w:rPr>
          <w:t>4.7 Cấu hình phần cứng, phần mềm</w:t>
        </w:r>
        <w:r w:rsidR="0069788C">
          <w:rPr>
            <w:noProof/>
            <w:webHidden/>
          </w:rPr>
          <w:tab/>
        </w:r>
        <w:r w:rsidR="0069788C">
          <w:rPr>
            <w:noProof/>
            <w:webHidden/>
          </w:rPr>
          <w:fldChar w:fldCharType="begin"/>
        </w:r>
        <w:r w:rsidR="0069788C">
          <w:rPr>
            <w:noProof/>
            <w:webHidden/>
          </w:rPr>
          <w:instrText xml:space="preserve"> PAGEREF _Toc44352861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38DF2E5F" w14:textId="67E7D14E"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62" w:history="1">
        <w:r w:rsidR="0069788C" w:rsidRPr="005F1AB0">
          <w:rPr>
            <w:rStyle w:val="Hyperlink"/>
            <w:noProof/>
          </w:rPr>
          <w:t>4.7.1 Phần cứng</w:t>
        </w:r>
        <w:r w:rsidR="0069788C">
          <w:rPr>
            <w:noProof/>
            <w:webHidden/>
          </w:rPr>
          <w:tab/>
        </w:r>
        <w:r w:rsidR="0069788C">
          <w:rPr>
            <w:noProof/>
            <w:webHidden/>
          </w:rPr>
          <w:fldChar w:fldCharType="begin"/>
        </w:r>
        <w:r w:rsidR="0069788C">
          <w:rPr>
            <w:noProof/>
            <w:webHidden/>
          </w:rPr>
          <w:instrText xml:space="preserve"> PAGEREF _Toc44352862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6502B74B" w14:textId="65A53BCA" w:rsidR="0069788C" w:rsidRDefault="00B663FB">
      <w:pPr>
        <w:pStyle w:val="TOC3"/>
        <w:tabs>
          <w:tab w:val="right" w:leader="dot" w:pos="8778"/>
        </w:tabs>
        <w:rPr>
          <w:rFonts w:asciiTheme="minorHAnsi" w:eastAsiaTheme="minorEastAsia" w:hAnsiTheme="minorHAnsi" w:cstheme="minorBidi"/>
          <w:noProof/>
          <w:sz w:val="22"/>
          <w:szCs w:val="22"/>
        </w:rPr>
      </w:pPr>
      <w:hyperlink w:anchor="_Toc44352863" w:history="1">
        <w:r w:rsidR="0069788C" w:rsidRPr="005F1AB0">
          <w:rPr>
            <w:rStyle w:val="Hyperlink"/>
            <w:noProof/>
          </w:rPr>
          <w:t>4.7.2 Phần mềm</w:t>
        </w:r>
        <w:r w:rsidR="0069788C">
          <w:rPr>
            <w:noProof/>
            <w:webHidden/>
          </w:rPr>
          <w:tab/>
        </w:r>
        <w:r w:rsidR="0069788C">
          <w:rPr>
            <w:noProof/>
            <w:webHidden/>
          </w:rPr>
          <w:fldChar w:fldCharType="begin"/>
        </w:r>
        <w:r w:rsidR="0069788C">
          <w:rPr>
            <w:noProof/>
            <w:webHidden/>
          </w:rPr>
          <w:instrText xml:space="preserve"> PAGEREF _Toc44352863 \h </w:instrText>
        </w:r>
        <w:r w:rsidR="0069788C">
          <w:rPr>
            <w:noProof/>
            <w:webHidden/>
          </w:rPr>
        </w:r>
        <w:r w:rsidR="0069788C">
          <w:rPr>
            <w:noProof/>
            <w:webHidden/>
          </w:rPr>
          <w:fldChar w:fldCharType="separate"/>
        </w:r>
        <w:r w:rsidR="0069788C">
          <w:rPr>
            <w:noProof/>
            <w:webHidden/>
          </w:rPr>
          <w:t>96</w:t>
        </w:r>
        <w:r w:rsidR="0069788C">
          <w:rPr>
            <w:noProof/>
            <w:webHidden/>
          </w:rPr>
          <w:fldChar w:fldCharType="end"/>
        </w:r>
      </w:hyperlink>
    </w:p>
    <w:p w14:paraId="343EAEB5" w14:textId="11F5F507" w:rsidR="0069788C" w:rsidRDefault="00B663FB">
      <w:pPr>
        <w:pStyle w:val="TOC1"/>
        <w:rPr>
          <w:rFonts w:asciiTheme="minorHAnsi" w:eastAsiaTheme="minorEastAsia" w:hAnsiTheme="minorHAnsi" w:cstheme="minorBidi"/>
          <w:noProof/>
          <w:sz w:val="22"/>
          <w:szCs w:val="22"/>
        </w:rPr>
      </w:pPr>
      <w:hyperlink w:anchor="_Toc44352864" w:history="1">
        <w:r w:rsidR="0069788C" w:rsidRPr="005F1AB0">
          <w:rPr>
            <w:rStyle w:val="Hyperlink"/>
            <w:noProof/>
          </w:rPr>
          <w:t>CHƯƠNG 5 : KẾT LUẬN</w:t>
        </w:r>
        <w:r w:rsidR="0069788C">
          <w:rPr>
            <w:noProof/>
            <w:webHidden/>
          </w:rPr>
          <w:tab/>
        </w:r>
        <w:r w:rsidR="0069788C">
          <w:rPr>
            <w:noProof/>
            <w:webHidden/>
          </w:rPr>
          <w:fldChar w:fldCharType="begin"/>
        </w:r>
        <w:r w:rsidR="0069788C">
          <w:rPr>
            <w:noProof/>
            <w:webHidden/>
          </w:rPr>
          <w:instrText xml:space="preserve"> PAGEREF _Toc44352864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63C13642" w14:textId="25FAF892" w:rsidR="0069788C" w:rsidRDefault="00B663FB">
      <w:pPr>
        <w:pStyle w:val="TOC2"/>
        <w:rPr>
          <w:rFonts w:asciiTheme="minorHAnsi" w:eastAsiaTheme="minorEastAsia" w:hAnsiTheme="minorHAnsi" w:cstheme="minorBidi"/>
          <w:noProof/>
          <w:sz w:val="22"/>
          <w:szCs w:val="22"/>
        </w:rPr>
      </w:pPr>
      <w:hyperlink w:anchor="_Toc44352865" w:history="1">
        <w:r w:rsidR="0069788C" w:rsidRPr="005F1AB0">
          <w:rPr>
            <w:rStyle w:val="Hyperlink"/>
            <w:noProof/>
          </w:rPr>
          <w:t>5.1 Kết quả đạt được</w:t>
        </w:r>
        <w:r w:rsidR="0069788C">
          <w:rPr>
            <w:noProof/>
            <w:webHidden/>
          </w:rPr>
          <w:tab/>
        </w:r>
        <w:r w:rsidR="0069788C">
          <w:rPr>
            <w:noProof/>
            <w:webHidden/>
          </w:rPr>
          <w:fldChar w:fldCharType="begin"/>
        </w:r>
        <w:r w:rsidR="0069788C">
          <w:rPr>
            <w:noProof/>
            <w:webHidden/>
          </w:rPr>
          <w:instrText xml:space="preserve"> PAGEREF _Toc44352865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064B8062" w14:textId="28B30265" w:rsidR="0069788C" w:rsidRDefault="00B663FB">
      <w:pPr>
        <w:pStyle w:val="TOC2"/>
        <w:rPr>
          <w:rFonts w:asciiTheme="minorHAnsi" w:eastAsiaTheme="minorEastAsia" w:hAnsiTheme="minorHAnsi" w:cstheme="minorBidi"/>
          <w:noProof/>
          <w:sz w:val="22"/>
          <w:szCs w:val="22"/>
        </w:rPr>
      </w:pPr>
      <w:hyperlink w:anchor="_Toc44352866" w:history="1">
        <w:r w:rsidR="0069788C" w:rsidRPr="005F1AB0">
          <w:rPr>
            <w:rStyle w:val="Hyperlink"/>
            <w:noProof/>
          </w:rPr>
          <w:t>5.2 Hạn chế của đồ án</w:t>
        </w:r>
        <w:r w:rsidR="0069788C">
          <w:rPr>
            <w:noProof/>
            <w:webHidden/>
          </w:rPr>
          <w:tab/>
        </w:r>
        <w:r w:rsidR="0069788C">
          <w:rPr>
            <w:noProof/>
            <w:webHidden/>
          </w:rPr>
          <w:fldChar w:fldCharType="begin"/>
        </w:r>
        <w:r w:rsidR="0069788C">
          <w:rPr>
            <w:noProof/>
            <w:webHidden/>
          </w:rPr>
          <w:instrText xml:space="preserve"> PAGEREF _Toc44352866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1988F37D" w14:textId="4AAB437C" w:rsidR="0069788C" w:rsidRDefault="00B663FB">
      <w:pPr>
        <w:pStyle w:val="TOC2"/>
        <w:rPr>
          <w:rFonts w:asciiTheme="minorHAnsi" w:eastAsiaTheme="minorEastAsia" w:hAnsiTheme="minorHAnsi" w:cstheme="minorBidi"/>
          <w:noProof/>
          <w:sz w:val="22"/>
          <w:szCs w:val="22"/>
        </w:rPr>
      </w:pPr>
      <w:hyperlink w:anchor="_Toc44352867" w:history="1">
        <w:r w:rsidR="0069788C" w:rsidRPr="005F1AB0">
          <w:rPr>
            <w:rStyle w:val="Hyperlink"/>
            <w:noProof/>
          </w:rPr>
          <w:t>5.3 Hướng phát triển</w:t>
        </w:r>
        <w:r w:rsidR="0069788C">
          <w:rPr>
            <w:noProof/>
            <w:webHidden/>
          </w:rPr>
          <w:tab/>
        </w:r>
        <w:r w:rsidR="0069788C">
          <w:rPr>
            <w:noProof/>
            <w:webHidden/>
          </w:rPr>
          <w:fldChar w:fldCharType="begin"/>
        </w:r>
        <w:r w:rsidR="0069788C">
          <w:rPr>
            <w:noProof/>
            <w:webHidden/>
          </w:rPr>
          <w:instrText xml:space="preserve"> PAGEREF _Toc44352867 \h </w:instrText>
        </w:r>
        <w:r w:rsidR="0069788C">
          <w:rPr>
            <w:noProof/>
            <w:webHidden/>
          </w:rPr>
        </w:r>
        <w:r w:rsidR="0069788C">
          <w:rPr>
            <w:noProof/>
            <w:webHidden/>
          </w:rPr>
          <w:fldChar w:fldCharType="separate"/>
        </w:r>
        <w:r w:rsidR="0069788C">
          <w:rPr>
            <w:noProof/>
            <w:webHidden/>
          </w:rPr>
          <w:t>97</w:t>
        </w:r>
        <w:r w:rsidR="0069788C">
          <w:rPr>
            <w:noProof/>
            <w:webHidden/>
          </w:rPr>
          <w:fldChar w:fldCharType="end"/>
        </w:r>
      </w:hyperlink>
    </w:p>
    <w:p w14:paraId="35F1CB9E" w14:textId="43E6526E" w:rsidR="0069788C" w:rsidRDefault="00B663FB">
      <w:pPr>
        <w:pStyle w:val="TOC1"/>
        <w:rPr>
          <w:rFonts w:asciiTheme="minorHAnsi" w:eastAsiaTheme="minorEastAsia" w:hAnsiTheme="minorHAnsi" w:cstheme="minorBidi"/>
          <w:noProof/>
          <w:sz w:val="22"/>
          <w:szCs w:val="22"/>
        </w:rPr>
      </w:pPr>
      <w:hyperlink w:anchor="_Toc44352868" w:history="1">
        <w:r w:rsidR="0069788C" w:rsidRPr="005F1AB0">
          <w:rPr>
            <w:rStyle w:val="Hyperlink"/>
            <w:noProof/>
          </w:rPr>
          <w:t>TÀI LIỆU THAM KHẢO</w:t>
        </w:r>
        <w:r w:rsidR="0069788C">
          <w:rPr>
            <w:noProof/>
            <w:webHidden/>
          </w:rPr>
          <w:tab/>
        </w:r>
        <w:r w:rsidR="0069788C">
          <w:rPr>
            <w:noProof/>
            <w:webHidden/>
          </w:rPr>
          <w:fldChar w:fldCharType="begin"/>
        </w:r>
        <w:r w:rsidR="0069788C">
          <w:rPr>
            <w:noProof/>
            <w:webHidden/>
          </w:rPr>
          <w:instrText xml:space="preserve"> PAGEREF _Toc44352868 \h </w:instrText>
        </w:r>
        <w:r w:rsidR="0069788C">
          <w:rPr>
            <w:noProof/>
            <w:webHidden/>
          </w:rPr>
        </w:r>
        <w:r w:rsidR="0069788C">
          <w:rPr>
            <w:noProof/>
            <w:webHidden/>
          </w:rPr>
          <w:fldChar w:fldCharType="separate"/>
        </w:r>
        <w:r w:rsidR="0069788C">
          <w:rPr>
            <w:noProof/>
            <w:webHidden/>
          </w:rPr>
          <w:t>98</w:t>
        </w:r>
        <w:r w:rsidR="0069788C">
          <w:rPr>
            <w:noProof/>
            <w:webHidden/>
          </w:rPr>
          <w:fldChar w:fldCharType="end"/>
        </w:r>
      </w:hyperlink>
    </w:p>
    <w:p w14:paraId="181D31A3" w14:textId="521A620B" w:rsidR="0069788C" w:rsidRDefault="00B663FB">
      <w:pPr>
        <w:pStyle w:val="TOC1"/>
        <w:rPr>
          <w:rFonts w:asciiTheme="minorHAnsi" w:eastAsiaTheme="minorEastAsia" w:hAnsiTheme="minorHAnsi" w:cstheme="minorBidi"/>
          <w:noProof/>
          <w:sz w:val="22"/>
          <w:szCs w:val="22"/>
        </w:rPr>
      </w:pPr>
      <w:hyperlink w:anchor="_Toc44352869" w:history="1">
        <w:r w:rsidR="0069788C" w:rsidRPr="005F1AB0">
          <w:rPr>
            <w:rStyle w:val="Hyperlink"/>
            <w:noProof/>
          </w:rPr>
          <w:t>PHỤ LỤC</w:t>
        </w:r>
        <w:r w:rsidR="0069788C">
          <w:rPr>
            <w:noProof/>
            <w:webHidden/>
          </w:rPr>
          <w:tab/>
        </w:r>
        <w:r w:rsidR="0069788C">
          <w:rPr>
            <w:noProof/>
            <w:webHidden/>
          </w:rPr>
          <w:fldChar w:fldCharType="begin"/>
        </w:r>
        <w:r w:rsidR="0069788C">
          <w:rPr>
            <w:noProof/>
            <w:webHidden/>
          </w:rPr>
          <w:instrText xml:space="preserve"> PAGEREF _Toc44352869 \h </w:instrText>
        </w:r>
        <w:r w:rsidR="0069788C">
          <w:rPr>
            <w:noProof/>
            <w:webHidden/>
          </w:rPr>
        </w:r>
        <w:r w:rsidR="0069788C">
          <w:rPr>
            <w:noProof/>
            <w:webHidden/>
          </w:rPr>
          <w:fldChar w:fldCharType="separate"/>
        </w:r>
        <w:r w:rsidR="0069788C">
          <w:rPr>
            <w:noProof/>
            <w:webHidden/>
          </w:rPr>
          <w:t>99</w:t>
        </w:r>
        <w:r w:rsidR="0069788C">
          <w:rPr>
            <w:noProof/>
            <w:webHidden/>
          </w:rPr>
          <w:fldChar w:fldCharType="end"/>
        </w:r>
      </w:hyperlink>
    </w:p>
    <w:p w14:paraId="2EA9AA1C" w14:textId="3305E766" w:rsidR="003867BF" w:rsidRPr="00FD0FB1" w:rsidRDefault="0095530E" w:rsidP="00FD0FB1">
      <w:pPr>
        <w:pStyle w:val="TOC1"/>
        <w:rPr>
          <w:rFonts w:asciiTheme="minorHAnsi" w:eastAsiaTheme="minorEastAsia" w:hAnsiTheme="minorHAnsi" w:cstheme="minorBidi"/>
          <w:noProof/>
          <w:sz w:val="22"/>
          <w:szCs w:val="22"/>
        </w:rPr>
        <w:sectPr w:rsidR="003867BF" w:rsidRPr="00FD0FB1" w:rsidSect="006C11E6">
          <w:pgSz w:w="11907" w:h="16840"/>
          <w:pgMar w:top="1701" w:right="1134" w:bottom="1701" w:left="1985" w:header="0" w:footer="0" w:gutter="0"/>
          <w:pgNumType w:start="0"/>
          <w:cols w:space="708"/>
          <w:titlePg/>
          <w:docGrid w:linePitch="360"/>
        </w:sectPr>
      </w:pPr>
      <w:r>
        <w:rPr>
          <w:b/>
          <w:bCs/>
          <w:sz w:val="28"/>
        </w:rPr>
        <w:fldChar w:fldCharType="end"/>
      </w:r>
    </w:p>
    <w:p w14:paraId="3DEFB702" w14:textId="236CC202" w:rsidR="003867BF" w:rsidRDefault="0095530E">
      <w:pPr>
        <w:pStyle w:val="Heading1"/>
        <w:numPr>
          <w:ilvl w:val="0"/>
          <w:numId w:val="0"/>
        </w:numPr>
      </w:pPr>
      <w:bookmarkStart w:id="6" w:name="_Toc44352825"/>
      <w:r>
        <w:lastRenderedPageBreak/>
        <w:t xml:space="preserve">DANH MỤC CÁC HÌNH </w:t>
      </w:r>
      <w:r w:rsidR="005C4216">
        <w:t>ẢNH</w:t>
      </w:r>
      <w:bookmarkEnd w:id="6"/>
    </w:p>
    <w:p w14:paraId="16EDF469" w14:textId="681CC30B" w:rsidR="00575339"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3" w:anchor="_Toc39173295" w:history="1">
        <w:r w:rsidR="00575339" w:rsidRPr="00EF0271">
          <w:rPr>
            <w:rStyle w:val="Hyperlink"/>
            <w:i/>
            <w:iCs/>
            <w:noProof/>
          </w:rPr>
          <w:t>Hình 3.1 Mô hình Usecase tổng quát</w:t>
        </w:r>
        <w:r w:rsidR="00575339">
          <w:rPr>
            <w:noProof/>
            <w:webHidden/>
          </w:rPr>
          <w:tab/>
        </w:r>
        <w:r w:rsidR="00575339">
          <w:rPr>
            <w:noProof/>
            <w:webHidden/>
          </w:rPr>
          <w:fldChar w:fldCharType="begin"/>
        </w:r>
        <w:r w:rsidR="00575339">
          <w:rPr>
            <w:noProof/>
            <w:webHidden/>
          </w:rPr>
          <w:instrText xml:space="preserve"> PAGEREF _Toc39173295 \h </w:instrText>
        </w:r>
        <w:r w:rsidR="00575339">
          <w:rPr>
            <w:noProof/>
            <w:webHidden/>
          </w:rPr>
        </w:r>
        <w:r w:rsidR="00575339">
          <w:rPr>
            <w:noProof/>
            <w:webHidden/>
          </w:rPr>
          <w:fldChar w:fldCharType="separate"/>
        </w:r>
        <w:r w:rsidR="00575339">
          <w:rPr>
            <w:noProof/>
            <w:webHidden/>
          </w:rPr>
          <w:t>12</w:t>
        </w:r>
        <w:r w:rsidR="00575339">
          <w:rPr>
            <w:noProof/>
            <w:webHidden/>
          </w:rPr>
          <w:fldChar w:fldCharType="end"/>
        </w:r>
      </w:hyperlink>
    </w:p>
    <w:p w14:paraId="41C60D54" w14:textId="02AFCC48"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14" w:anchor="_Toc39173296" w:history="1">
        <w:r w:rsidR="00575339" w:rsidRPr="00EF0271">
          <w:rPr>
            <w:rStyle w:val="Hyperlink"/>
            <w:i/>
            <w:iCs/>
            <w:noProof/>
          </w:rPr>
          <w:t>Hình 3.2 Mô hình Activity Usecase 01 – Đăng ký tài khoản</w:t>
        </w:r>
        <w:r w:rsidR="00575339">
          <w:rPr>
            <w:noProof/>
            <w:webHidden/>
          </w:rPr>
          <w:tab/>
        </w:r>
        <w:r w:rsidR="00575339">
          <w:rPr>
            <w:noProof/>
            <w:webHidden/>
          </w:rPr>
          <w:fldChar w:fldCharType="begin"/>
        </w:r>
        <w:r w:rsidR="00575339">
          <w:rPr>
            <w:noProof/>
            <w:webHidden/>
          </w:rPr>
          <w:instrText xml:space="preserve"> PAGEREF _Toc39173296 \h </w:instrText>
        </w:r>
        <w:r w:rsidR="00575339">
          <w:rPr>
            <w:noProof/>
            <w:webHidden/>
          </w:rPr>
        </w:r>
        <w:r w:rsidR="00575339">
          <w:rPr>
            <w:noProof/>
            <w:webHidden/>
          </w:rPr>
          <w:fldChar w:fldCharType="separate"/>
        </w:r>
        <w:r w:rsidR="00575339">
          <w:rPr>
            <w:noProof/>
            <w:webHidden/>
          </w:rPr>
          <w:t>15</w:t>
        </w:r>
        <w:r w:rsidR="00575339">
          <w:rPr>
            <w:noProof/>
            <w:webHidden/>
          </w:rPr>
          <w:fldChar w:fldCharType="end"/>
        </w:r>
      </w:hyperlink>
    </w:p>
    <w:p w14:paraId="65FA174C" w14:textId="4A3C5451"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15" w:anchor="_Toc39173297" w:history="1">
        <w:r w:rsidR="00575339" w:rsidRPr="00EF0271">
          <w:rPr>
            <w:rStyle w:val="Hyperlink"/>
            <w:i/>
            <w:iCs/>
            <w:noProof/>
          </w:rPr>
          <w:t>Hình 3.3 Mô hình Activity Usecase 02 – Đăng nhập</w:t>
        </w:r>
        <w:r w:rsidR="00575339">
          <w:rPr>
            <w:noProof/>
            <w:webHidden/>
          </w:rPr>
          <w:tab/>
        </w:r>
        <w:r w:rsidR="00575339">
          <w:rPr>
            <w:noProof/>
            <w:webHidden/>
          </w:rPr>
          <w:fldChar w:fldCharType="begin"/>
        </w:r>
        <w:r w:rsidR="00575339">
          <w:rPr>
            <w:noProof/>
            <w:webHidden/>
          </w:rPr>
          <w:instrText xml:space="preserve"> PAGEREF _Toc39173297 \h </w:instrText>
        </w:r>
        <w:r w:rsidR="00575339">
          <w:rPr>
            <w:noProof/>
            <w:webHidden/>
          </w:rPr>
        </w:r>
        <w:r w:rsidR="00575339">
          <w:rPr>
            <w:noProof/>
            <w:webHidden/>
          </w:rPr>
          <w:fldChar w:fldCharType="separate"/>
        </w:r>
        <w:r w:rsidR="00575339">
          <w:rPr>
            <w:noProof/>
            <w:webHidden/>
          </w:rPr>
          <w:t>17</w:t>
        </w:r>
        <w:r w:rsidR="00575339">
          <w:rPr>
            <w:noProof/>
            <w:webHidden/>
          </w:rPr>
          <w:fldChar w:fldCharType="end"/>
        </w:r>
      </w:hyperlink>
    </w:p>
    <w:p w14:paraId="465C98E6" w14:textId="398D09D8"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16" w:anchor="_Toc39173298" w:history="1">
        <w:r w:rsidR="00575339" w:rsidRPr="00EF0271">
          <w:rPr>
            <w:rStyle w:val="Hyperlink"/>
            <w:i/>
            <w:iCs/>
            <w:noProof/>
          </w:rPr>
          <w:t>Hình 3.4 Mô hình Activity Usecase 03 – Thống kê thu chi</w:t>
        </w:r>
        <w:r w:rsidR="00575339">
          <w:rPr>
            <w:noProof/>
            <w:webHidden/>
          </w:rPr>
          <w:tab/>
        </w:r>
        <w:r w:rsidR="00575339">
          <w:rPr>
            <w:noProof/>
            <w:webHidden/>
          </w:rPr>
          <w:fldChar w:fldCharType="begin"/>
        </w:r>
        <w:r w:rsidR="00575339">
          <w:rPr>
            <w:noProof/>
            <w:webHidden/>
          </w:rPr>
          <w:instrText xml:space="preserve"> PAGEREF _Toc39173298 \h </w:instrText>
        </w:r>
        <w:r w:rsidR="00575339">
          <w:rPr>
            <w:noProof/>
            <w:webHidden/>
          </w:rPr>
        </w:r>
        <w:r w:rsidR="00575339">
          <w:rPr>
            <w:noProof/>
            <w:webHidden/>
          </w:rPr>
          <w:fldChar w:fldCharType="separate"/>
        </w:r>
        <w:r w:rsidR="00575339">
          <w:rPr>
            <w:noProof/>
            <w:webHidden/>
          </w:rPr>
          <w:t>18</w:t>
        </w:r>
        <w:r w:rsidR="00575339">
          <w:rPr>
            <w:noProof/>
            <w:webHidden/>
          </w:rPr>
          <w:fldChar w:fldCharType="end"/>
        </w:r>
      </w:hyperlink>
    </w:p>
    <w:p w14:paraId="696284AC" w14:textId="67F51364"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17" w:anchor="_Toc39173299" w:history="1">
        <w:r w:rsidR="00575339" w:rsidRPr="00EF0271">
          <w:rPr>
            <w:rStyle w:val="Hyperlink"/>
            <w:i/>
            <w:iCs/>
            <w:noProof/>
          </w:rPr>
          <w:t>Hình 3.5 Mô hình Activity Usecase 04 – Xem thông tin tài khoản</w:t>
        </w:r>
        <w:r w:rsidR="00575339">
          <w:rPr>
            <w:noProof/>
            <w:webHidden/>
          </w:rPr>
          <w:tab/>
        </w:r>
        <w:r w:rsidR="00575339">
          <w:rPr>
            <w:noProof/>
            <w:webHidden/>
          </w:rPr>
          <w:fldChar w:fldCharType="begin"/>
        </w:r>
        <w:r w:rsidR="00575339">
          <w:rPr>
            <w:noProof/>
            <w:webHidden/>
          </w:rPr>
          <w:instrText xml:space="preserve"> PAGEREF _Toc39173299 \h </w:instrText>
        </w:r>
        <w:r w:rsidR="00575339">
          <w:rPr>
            <w:noProof/>
            <w:webHidden/>
          </w:rPr>
        </w:r>
        <w:r w:rsidR="00575339">
          <w:rPr>
            <w:noProof/>
            <w:webHidden/>
          </w:rPr>
          <w:fldChar w:fldCharType="separate"/>
        </w:r>
        <w:r w:rsidR="00575339">
          <w:rPr>
            <w:noProof/>
            <w:webHidden/>
          </w:rPr>
          <w:t>20</w:t>
        </w:r>
        <w:r w:rsidR="00575339">
          <w:rPr>
            <w:noProof/>
            <w:webHidden/>
          </w:rPr>
          <w:fldChar w:fldCharType="end"/>
        </w:r>
      </w:hyperlink>
    </w:p>
    <w:p w14:paraId="0388A184" w14:textId="0F95BF85"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18" w:anchor="_Toc39173300" w:history="1">
        <w:r w:rsidR="00575339" w:rsidRPr="00EF0271">
          <w:rPr>
            <w:rStyle w:val="Hyperlink"/>
            <w:i/>
            <w:iCs/>
            <w:noProof/>
          </w:rPr>
          <w:t>Hình 3.6 Mô hình Activity Usecase 05 – Cập nhật thông tin tài khoản</w:t>
        </w:r>
        <w:r w:rsidR="00575339">
          <w:rPr>
            <w:noProof/>
            <w:webHidden/>
          </w:rPr>
          <w:tab/>
        </w:r>
        <w:r w:rsidR="00575339">
          <w:rPr>
            <w:noProof/>
            <w:webHidden/>
          </w:rPr>
          <w:fldChar w:fldCharType="begin"/>
        </w:r>
        <w:r w:rsidR="00575339">
          <w:rPr>
            <w:noProof/>
            <w:webHidden/>
          </w:rPr>
          <w:instrText xml:space="preserve"> PAGEREF _Toc39173300 \h </w:instrText>
        </w:r>
        <w:r w:rsidR="00575339">
          <w:rPr>
            <w:noProof/>
            <w:webHidden/>
          </w:rPr>
        </w:r>
        <w:r w:rsidR="00575339">
          <w:rPr>
            <w:noProof/>
            <w:webHidden/>
          </w:rPr>
          <w:fldChar w:fldCharType="separate"/>
        </w:r>
        <w:r w:rsidR="00575339">
          <w:rPr>
            <w:noProof/>
            <w:webHidden/>
          </w:rPr>
          <w:t>22</w:t>
        </w:r>
        <w:r w:rsidR="00575339">
          <w:rPr>
            <w:noProof/>
            <w:webHidden/>
          </w:rPr>
          <w:fldChar w:fldCharType="end"/>
        </w:r>
      </w:hyperlink>
    </w:p>
    <w:p w14:paraId="2BA8EF10" w14:textId="504AEE65"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19" w:anchor="_Toc39173301" w:history="1">
        <w:r w:rsidR="00575339" w:rsidRPr="00EF0271">
          <w:rPr>
            <w:rStyle w:val="Hyperlink"/>
            <w:i/>
            <w:iCs/>
            <w:noProof/>
          </w:rPr>
          <w:t>Hình 3.7 Mô hình Activity Usecase 07 – Tạo ví</w:t>
        </w:r>
        <w:r w:rsidR="00575339">
          <w:rPr>
            <w:noProof/>
            <w:webHidden/>
          </w:rPr>
          <w:tab/>
        </w:r>
        <w:r w:rsidR="00575339">
          <w:rPr>
            <w:noProof/>
            <w:webHidden/>
          </w:rPr>
          <w:fldChar w:fldCharType="begin"/>
        </w:r>
        <w:r w:rsidR="00575339">
          <w:rPr>
            <w:noProof/>
            <w:webHidden/>
          </w:rPr>
          <w:instrText xml:space="preserve"> PAGEREF _Toc39173301 \h </w:instrText>
        </w:r>
        <w:r w:rsidR="00575339">
          <w:rPr>
            <w:noProof/>
            <w:webHidden/>
          </w:rPr>
        </w:r>
        <w:r w:rsidR="00575339">
          <w:rPr>
            <w:noProof/>
            <w:webHidden/>
          </w:rPr>
          <w:fldChar w:fldCharType="separate"/>
        </w:r>
        <w:r w:rsidR="00575339">
          <w:rPr>
            <w:noProof/>
            <w:webHidden/>
          </w:rPr>
          <w:t>25</w:t>
        </w:r>
        <w:r w:rsidR="00575339">
          <w:rPr>
            <w:noProof/>
            <w:webHidden/>
          </w:rPr>
          <w:fldChar w:fldCharType="end"/>
        </w:r>
      </w:hyperlink>
    </w:p>
    <w:p w14:paraId="0AE815CD" w14:textId="368C2189"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20" w:anchor="_Toc39173302" w:history="1">
        <w:r w:rsidR="00575339" w:rsidRPr="00EF0271">
          <w:rPr>
            <w:rStyle w:val="Hyperlink"/>
            <w:i/>
            <w:iCs/>
            <w:noProof/>
          </w:rPr>
          <w:t>Hình 3.8 Mô hình Activity Usecase 08 – Cập nhật ví</w:t>
        </w:r>
        <w:r w:rsidR="00575339">
          <w:rPr>
            <w:noProof/>
            <w:webHidden/>
          </w:rPr>
          <w:tab/>
        </w:r>
        <w:r w:rsidR="00575339">
          <w:rPr>
            <w:noProof/>
            <w:webHidden/>
          </w:rPr>
          <w:fldChar w:fldCharType="begin"/>
        </w:r>
        <w:r w:rsidR="00575339">
          <w:rPr>
            <w:noProof/>
            <w:webHidden/>
          </w:rPr>
          <w:instrText xml:space="preserve"> PAGEREF _Toc39173302 \h </w:instrText>
        </w:r>
        <w:r w:rsidR="00575339">
          <w:rPr>
            <w:noProof/>
            <w:webHidden/>
          </w:rPr>
        </w:r>
        <w:r w:rsidR="00575339">
          <w:rPr>
            <w:noProof/>
            <w:webHidden/>
          </w:rPr>
          <w:fldChar w:fldCharType="separate"/>
        </w:r>
        <w:r w:rsidR="00575339">
          <w:rPr>
            <w:noProof/>
            <w:webHidden/>
          </w:rPr>
          <w:t>27</w:t>
        </w:r>
        <w:r w:rsidR="00575339">
          <w:rPr>
            <w:noProof/>
            <w:webHidden/>
          </w:rPr>
          <w:fldChar w:fldCharType="end"/>
        </w:r>
      </w:hyperlink>
    </w:p>
    <w:p w14:paraId="04991CE9" w14:textId="39223365"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21" w:anchor="_Toc39173303" w:history="1">
        <w:r w:rsidR="00575339" w:rsidRPr="00EF0271">
          <w:rPr>
            <w:rStyle w:val="Hyperlink"/>
            <w:i/>
            <w:iCs/>
            <w:noProof/>
          </w:rPr>
          <w:t>Hình 3.9 Mô hình Activity Usecase 09 – Xóa ví</w:t>
        </w:r>
        <w:r w:rsidR="00575339">
          <w:rPr>
            <w:noProof/>
            <w:webHidden/>
          </w:rPr>
          <w:tab/>
        </w:r>
        <w:r w:rsidR="00575339">
          <w:rPr>
            <w:noProof/>
            <w:webHidden/>
          </w:rPr>
          <w:fldChar w:fldCharType="begin"/>
        </w:r>
        <w:r w:rsidR="00575339">
          <w:rPr>
            <w:noProof/>
            <w:webHidden/>
          </w:rPr>
          <w:instrText xml:space="preserve"> PAGEREF _Toc39173303 \h </w:instrText>
        </w:r>
        <w:r w:rsidR="00575339">
          <w:rPr>
            <w:noProof/>
            <w:webHidden/>
          </w:rPr>
        </w:r>
        <w:r w:rsidR="00575339">
          <w:rPr>
            <w:noProof/>
            <w:webHidden/>
          </w:rPr>
          <w:fldChar w:fldCharType="separate"/>
        </w:r>
        <w:r w:rsidR="00575339">
          <w:rPr>
            <w:noProof/>
            <w:webHidden/>
          </w:rPr>
          <w:t>29</w:t>
        </w:r>
        <w:r w:rsidR="00575339">
          <w:rPr>
            <w:noProof/>
            <w:webHidden/>
          </w:rPr>
          <w:fldChar w:fldCharType="end"/>
        </w:r>
      </w:hyperlink>
    </w:p>
    <w:p w14:paraId="00F6DC68" w14:textId="7311D61D"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22" w:anchor="_Toc39173304" w:history="1">
        <w:r w:rsidR="00575339" w:rsidRPr="00EF0271">
          <w:rPr>
            <w:rStyle w:val="Hyperlink"/>
            <w:i/>
            <w:iCs/>
            <w:noProof/>
          </w:rPr>
          <w:t>Hình 3.10 Mô hình Activity Usecase 10 – Cập nhật thu chi</w:t>
        </w:r>
        <w:r w:rsidR="00575339">
          <w:rPr>
            <w:noProof/>
            <w:webHidden/>
          </w:rPr>
          <w:tab/>
        </w:r>
        <w:r w:rsidR="00575339">
          <w:rPr>
            <w:noProof/>
            <w:webHidden/>
          </w:rPr>
          <w:fldChar w:fldCharType="begin"/>
        </w:r>
        <w:r w:rsidR="00575339">
          <w:rPr>
            <w:noProof/>
            <w:webHidden/>
          </w:rPr>
          <w:instrText xml:space="preserve"> PAGEREF _Toc39173304 \h </w:instrText>
        </w:r>
        <w:r w:rsidR="00575339">
          <w:rPr>
            <w:noProof/>
            <w:webHidden/>
          </w:rPr>
        </w:r>
        <w:r w:rsidR="00575339">
          <w:rPr>
            <w:noProof/>
            <w:webHidden/>
          </w:rPr>
          <w:fldChar w:fldCharType="separate"/>
        </w:r>
        <w:r w:rsidR="00575339">
          <w:rPr>
            <w:noProof/>
            <w:webHidden/>
          </w:rPr>
          <w:t>31</w:t>
        </w:r>
        <w:r w:rsidR="00575339">
          <w:rPr>
            <w:noProof/>
            <w:webHidden/>
          </w:rPr>
          <w:fldChar w:fldCharType="end"/>
        </w:r>
      </w:hyperlink>
    </w:p>
    <w:p w14:paraId="19723961" w14:textId="402ACA7A"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23" w:anchor="_Toc39173305" w:history="1">
        <w:r w:rsidR="00575339" w:rsidRPr="00EF0271">
          <w:rPr>
            <w:rStyle w:val="Hyperlink"/>
            <w:i/>
            <w:iCs/>
            <w:noProof/>
          </w:rPr>
          <w:t>Hình 3.11 Mô hình Activity Usecase 11 – Thêm thu chi</w:t>
        </w:r>
        <w:r w:rsidR="00575339">
          <w:rPr>
            <w:noProof/>
            <w:webHidden/>
          </w:rPr>
          <w:tab/>
        </w:r>
        <w:r w:rsidR="00575339">
          <w:rPr>
            <w:noProof/>
            <w:webHidden/>
          </w:rPr>
          <w:fldChar w:fldCharType="begin"/>
        </w:r>
        <w:r w:rsidR="00575339">
          <w:rPr>
            <w:noProof/>
            <w:webHidden/>
          </w:rPr>
          <w:instrText xml:space="preserve"> PAGEREF _Toc39173305 \h </w:instrText>
        </w:r>
        <w:r w:rsidR="00575339">
          <w:rPr>
            <w:noProof/>
            <w:webHidden/>
          </w:rPr>
        </w:r>
        <w:r w:rsidR="00575339">
          <w:rPr>
            <w:noProof/>
            <w:webHidden/>
          </w:rPr>
          <w:fldChar w:fldCharType="separate"/>
        </w:r>
        <w:r w:rsidR="00575339">
          <w:rPr>
            <w:noProof/>
            <w:webHidden/>
          </w:rPr>
          <w:t>33</w:t>
        </w:r>
        <w:r w:rsidR="00575339">
          <w:rPr>
            <w:noProof/>
            <w:webHidden/>
          </w:rPr>
          <w:fldChar w:fldCharType="end"/>
        </w:r>
      </w:hyperlink>
    </w:p>
    <w:p w14:paraId="4E100F89" w14:textId="4466F3FC" w:rsidR="00575339" w:rsidRDefault="00B663FB">
      <w:pPr>
        <w:pStyle w:val="TableofFigures"/>
        <w:tabs>
          <w:tab w:val="right" w:leader="dot" w:pos="8778"/>
        </w:tabs>
        <w:rPr>
          <w:rFonts w:asciiTheme="minorHAnsi" w:eastAsiaTheme="minorEastAsia" w:hAnsiTheme="minorHAnsi" w:cstheme="minorBidi"/>
          <w:noProof/>
          <w:sz w:val="22"/>
          <w:szCs w:val="22"/>
        </w:rPr>
      </w:pPr>
      <w:hyperlink r:id="rId24" w:anchor="_Toc39173306" w:history="1">
        <w:r w:rsidR="00575339" w:rsidRPr="00EF0271">
          <w:rPr>
            <w:rStyle w:val="Hyperlink"/>
            <w:i/>
            <w:iCs/>
            <w:noProof/>
          </w:rPr>
          <w:t>Hình 3.12 Mô hình Activity Usecase 12 – Xóa thu chi</w:t>
        </w:r>
        <w:r w:rsidR="00575339">
          <w:rPr>
            <w:noProof/>
            <w:webHidden/>
          </w:rPr>
          <w:tab/>
        </w:r>
        <w:r w:rsidR="00575339">
          <w:rPr>
            <w:noProof/>
            <w:webHidden/>
          </w:rPr>
          <w:fldChar w:fldCharType="begin"/>
        </w:r>
        <w:r w:rsidR="00575339">
          <w:rPr>
            <w:noProof/>
            <w:webHidden/>
          </w:rPr>
          <w:instrText xml:space="preserve"> PAGEREF _Toc39173306 \h </w:instrText>
        </w:r>
        <w:r w:rsidR="00575339">
          <w:rPr>
            <w:noProof/>
            <w:webHidden/>
          </w:rPr>
        </w:r>
        <w:r w:rsidR="00575339">
          <w:rPr>
            <w:noProof/>
            <w:webHidden/>
          </w:rPr>
          <w:fldChar w:fldCharType="separate"/>
        </w:r>
        <w:r w:rsidR="00575339">
          <w:rPr>
            <w:noProof/>
            <w:webHidden/>
          </w:rPr>
          <w:t>35</w:t>
        </w:r>
        <w:r w:rsidR="00575339">
          <w:rPr>
            <w:noProof/>
            <w:webHidden/>
          </w:rPr>
          <w:fldChar w:fldCharType="end"/>
        </w:r>
      </w:hyperlink>
    </w:p>
    <w:p w14:paraId="070187CD" w14:textId="3DA67BE4" w:rsidR="003867BF" w:rsidRDefault="0095530E">
      <w:r>
        <w:fldChar w:fldCharType="end"/>
      </w:r>
    </w:p>
    <w:p w14:paraId="36EBBF0F" w14:textId="0D0D6524" w:rsidR="005B3C1C" w:rsidRDefault="005B3C1C"/>
    <w:p w14:paraId="55EDBC84" w14:textId="53749817" w:rsidR="005B3C1C" w:rsidRDefault="005B3C1C"/>
    <w:p w14:paraId="3AFB9B6C" w14:textId="47FCFF6F" w:rsidR="005B3C1C" w:rsidRDefault="005B3C1C"/>
    <w:p w14:paraId="4FE0260E" w14:textId="54F17A13" w:rsidR="005B3C1C" w:rsidRDefault="005B3C1C"/>
    <w:p w14:paraId="4EE50BEF" w14:textId="5992D6C7" w:rsidR="005B3C1C" w:rsidRDefault="005B3C1C"/>
    <w:p w14:paraId="7146633C" w14:textId="7216CB59" w:rsidR="005B3C1C" w:rsidRDefault="005B3C1C"/>
    <w:p w14:paraId="6F841070" w14:textId="6E83AB3F" w:rsidR="005B3C1C" w:rsidRDefault="005B3C1C"/>
    <w:p w14:paraId="4C4D878C" w14:textId="77777777" w:rsidR="005B3C1C" w:rsidRDefault="005B3C1C"/>
    <w:p w14:paraId="60C36B68" w14:textId="173149FD" w:rsidR="003867BF" w:rsidRDefault="0095530E">
      <w:pPr>
        <w:pStyle w:val="Heading1"/>
        <w:numPr>
          <w:ilvl w:val="0"/>
          <w:numId w:val="0"/>
        </w:numPr>
      </w:pPr>
      <w:bookmarkStart w:id="7" w:name="_Toc44352826"/>
      <w:r>
        <w:lastRenderedPageBreak/>
        <w:t>DANH MỤC CÁC BẢNG BIỂU</w:t>
      </w:r>
      <w:bookmarkEnd w:id="7"/>
    </w:p>
    <w:p w14:paraId="1BA13F4B" w14:textId="762FB521" w:rsidR="00735F75"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44535868" w:history="1">
        <w:r w:rsidR="00735F75" w:rsidRPr="002C257D">
          <w:rPr>
            <w:rStyle w:val="Hyperlink"/>
            <w:i/>
            <w:iCs/>
            <w:noProof/>
          </w:rPr>
          <w:t>Bảng 3.1 Danh sách tác nhân và mô tả</w:t>
        </w:r>
        <w:r w:rsidR="00735F75">
          <w:rPr>
            <w:noProof/>
            <w:webHidden/>
          </w:rPr>
          <w:tab/>
        </w:r>
        <w:r w:rsidR="00735F75">
          <w:rPr>
            <w:noProof/>
            <w:webHidden/>
          </w:rPr>
          <w:fldChar w:fldCharType="begin"/>
        </w:r>
        <w:r w:rsidR="00735F75">
          <w:rPr>
            <w:noProof/>
            <w:webHidden/>
          </w:rPr>
          <w:instrText xml:space="preserve"> PAGEREF _Toc44535868 \h </w:instrText>
        </w:r>
        <w:r w:rsidR="00735F75">
          <w:rPr>
            <w:noProof/>
            <w:webHidden/>
          </w:rPr>
        </w:r>
        <w:r w:rsidR="00735F75">
          <w:rPr>
            <w:noProof/>
            <w:webHidden/>
          </w:rPr>
          <w:fldChar w:fldCharType="separate"/>
        </w:r>
        <w:r w:rsidR="00735F75">
          <w:rPr>
            <w:noProof/>
            <w:webHidden/>
          </w:rPr>
          <w:t>40</w:t>
        </w:r>
        <w:r w:rsidR="00735F75">
          <w:rPr>
            <w:noProof/>
            <w:webHidden/>
          </w:rPr>
          <w:fldChar w:fldCharType="end"/>
        </w:r>
      </w:hyperlink>
    </w:p>
    <w:p w14:paraId="1405E170" w14:textId="4EF6356A"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69" w:history="1">
        <w:r w:rsidR="00735F75" w:rsidRPr="002C257D">
          <w:rPr>
            <w:rStyle w:val="Hyperlink"/>
            <w:i/>
            <w:iCs/>
            <w:noProof/>
          </w:rPr>
          <w:t>Bảng 3.2 Danh sách Use case</w:t>
        </w:r>
        <w:r w:rsidR="00735F75">
          <w:rPr>
            <w:noProof/>
            <w:webHidden/>
          </w:rPr>
          <w:tab/>
        </w:r>
        <w:r w:rsidR="00735F75">
          <w:rPr>
            <w:noProof/>
            <w:webHidden/>
          </w:rPr>
          <w:fldChar w:fldCharType="begin"/>
        </w:r>
        <w:r w:rsidR="00735F75">
          <w:rPr>
            <w:noProof/>
            <w:webHidden/>
          </w:rPr>
          <w:instrText xml:space="preserve"> PAGEREF _Toc44535869 \h </w:instrText>
        </w:r>
        <w:r w:rsidR="00735F75">
          <w:rPr>
            <w:noProof/>
            <w:webHidden/>
          </w:rPr>
        </w:r>
        <w:r w:rsidR="00735F75">
          <w:rPr>
            <w:noProof/>
            <w:webHidden/>
          </w:rPr>
          <w:fldChar w:fldCharType="separate"/>
        </w:r>
        <w:r w:rsidR="00735F75">
          <w:rPr>
            <w:noProof/>
            <w:webHidden/>
          </w:rPr>
          <w:t>41</w:t>
        </w:r>
        <w:r w:rsidR="00735F75">
          <w:rPr>
            <w:noProof/>
            <w:webHidden/>
          </w:rPr>
          <w:fldChar w:fldCharType="end"/>
        </w:r>
      </w:hyperlink>
    </w:p>
    <w:p w14:paraId="40A63A36" w14:textId="567F5D8A"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70" w:history="1">
        <w:r w:rsidR="00735F75" w:rsidRPr="002C257D">
          <w:rPr>
            <w:rStyle w:val="Hyperlink"/>
            <w:i/>
            <w:iCs/>
            <w:noProof/>
          </w:rPr>
          <w:t>Bảng 3.3 Đặc tả Use case 01 – Đăng ký tài khoản</w:t>
        </w:r>
        <w:r w:rsidR="00735F75">
          <w:rPr>
            <w:noProof/>
            <w:webHidden/>
          </w:rPr>
          <w:tab/>
        </w:r>
        <w:r w:rsidR="00735F75">
          <w:rPr>
            <w:noProof/>
            <w:webHidden/>
          </w:rPr>
          <w:fldChar w:fldCharType="begin"/>
        </w:r>
        <w:r w:rsidR="00735F75">
          <w:rPr>
            <w:noProof/>
            <w:webHidden/>
          </w:rPr>
          <w:instrText xml:space="preserve"> PAGEREF _Toc44535870 \h </w:instrText>
        </w:r>
        <w:r w:rsidR="00735F75">
          <w:rPr>
            <w:noProof/>
            <w:webHidden/>
          </w:rPr>
        </w:r>
        <w:r w:rsidR="00735F75">
          <w:rPr>
            <w:noProof/>
            <w:webHidden/>
          </w:rPr>
          <w:fldChar w:fldCharType="separate"/>
        </w:r>
        <w:r w:rsidR="00735F75">
          <w:rPr>
            <w:noProof/>
            <w:webHidden/>
          </w:rPr>
          <w:t>42</w:t>
        </w:r>
        <w:r w:rsidR="00735F75">
          <w:rPr>
            <w:noProof/>
            <w:webHidden/>
          </w:rPr>
          <w:fldChar w:fldCharType="end"/>
        </w:r>
      </w:hyperlink>
    </w:p>
    <w:p w14:paraId="4414101F" w14:textId="30E3EBAE"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71" w:history="1">
        <w:r w:rsidR="00735F75" w:rsidRPr="002C257D">
          <w:rPr>
            <w:rStyle w:val="Hyperlink"/>
            <w:i/>
            <w:iCs/>
            <w:noProof/>
          </w:rPr>
          <w:t>Bảng 3.4 Đặc tả Use case 02 – Đăng nhập</w:t>
        </w:r>
        <w:r w:rsidR="00735F75">
          <w:rPr>
            <w:noProof/>
            <w:webHidden/>
          </w:rPr>
          <w:tab/>
        </w:r>
        <w:r w:rsidR="00735F75">
          <w:rPr>
            <w:noProof/>
            <w:webHidden/>
          </w:rPr>
          <w:fldChar w:fldCharType="begin"/>
        </w:r>
        <w:r w:rsidR="00735F75">
          <w:rPr>
            <w:noProof/>
            <w:webHidden/>
          </w:rPr>
          <w:instrText xml:space="preserve"> PAGEREF _Toc44535871 \h </w:instrText>
        </w:r>
        <w:r w:rsidR="00735F75">
          <w:rPr>
            <w:noProof/>
            <w:webHidden/>
          </w:rPr>
        </w:r>
        <w:r w:rsidR="00735F75">
          <w:rPr>
            <w:noProof/>
            <w:webHidden/>
          </w:rPr>
          <w:fldChar w:fldCharType="separate"/>
        </w:r>
        <w:r w:rsidR="00735F75">
          <w:rPr>
            <w:noProof/>
            <w:webHidden/>
          </w:rPr>
          <w:t>45</w:t>
        </w:r>
        <w:r w:rsidR="00735F75">
          <w:rPr>
            <w:noProof/>
            <w:webHidden/>
          </w:rPr>
          <w:fldChar w:fldCharType="end"/>
        </w:r>
      </w:hyperlink>
    </w:p>
    <w:p w14:paraId="50BB3B52" w14:textId="6D67673A"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72" w:history="1">
        <w:r w:rsidR="00735F75" w:rsidRPr="002C257D">
          <w:rPr>
            <w:rStyle w:val="Hyperlink"/>
            <w:i/>
            <w:iCs/>
            <w:noProof/>
          </w:rPr>
          <w:t>Bảng 3.5 Đặc tả Use case 03 – Quên mật khẩu</w:t>
        </w:r>
        <w:r w:rsidR="00735F75">
          <w:rPr>
            <w:noProof/>
            <w:webHidden/>
          </w:rPr>
          <w:tab/>
        </w:r>
        <w:r w:rsidR="00735F75">
          <w:rPr>
            <w:noProof/>
            <w:webHidden/>
          </w:rPr>
          <w:fldChar w:fldCharType="begin"/>
        </w:r>
        <w:r w:rsidR="00735F75">
          <w:rPr>
            <w:noProof/>
            <w:webHidden/>
          </w:rPr>
          <w:instrText xml:space="preserve"> PAGEREF _Toc44535872 \h </w:instrText>
        </w:r>
        <w:r w:rsidR="00735F75">
          <w:rPr>
            <w:noProof/>
            <w:webHidden/>
          </w:rPr>
        </w:r>
        <w:r w:rsidR="00735F75">
          <w:rPr>
            <w:noProof/>
            <w:webHidden/>
          </w:rPr>
          <w:fldChar w:fldCharType="separate"/>
        </w:r>
        <w:r w:rsidR="00735F75">
          <w:rPr>
            <w:noProof/>
            <w:webHidden/>
          </w:rPr>
          <w:t>48</w:t>
        </w:r>
        <w:r w:rsidR="00735F75">
          <w:rPr>
            <w:noProof/>
            <w:webHidden/>
          </w:rPr>
          <w:fldChar w:fldCharType="end"/>
        </w:r>
      </w:hyperlink>
    </w:p>
    <w:p w14:paraId="39DF8C43" w14:textId="7EF55BED"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73" w:history="1">
        <w:r w:rsidR="00735F75" w:rsidRPr="002C257D">
          <w:rPr>
            <w:rStyle w:val="Hyperlink"/>
            <w:i/>
            <w:iCs/>
            <w:noProof/>
          </w:rPr>
          <w:t>Bảng 3.6 Đặc tả Use case 04 – Thống kê thu chi</w:t>
        </w:r>
        <w:r w:rsidR="00735F75">
          <w:rPr>
            <w:noProof/>
            <w:webHidden/>
          </w:rPr>
          <w:tab/>
        </w:r>
        <w:r w:rsidR="00735F75">
          <w:rPr>
            <w:noProof/>
            <w:webHidden/>
          </w:rPr>
          <w:fldChar w:fldCharType="begin"/>
        </w:r>
        <w:r w:rsidR="00735F75">
          <w:rPr>
            <w:noProof/>
            <w:webHidden/>
          </w:rPr>
          <w:instrText xml:space="preserve"> PAGEREF _Toc44535873 \h </w:instrText>
        </w:r>
        <w:r w:rsidR="00735F75">
          <w:rPr>
            <w:noProof/>
            <w:webHidden/>
          </w:rPr>
        </w:r>
        <w:r w:rsidR="00735F75">
          <w:rPr>
            <w:noProof/>
            <w:webHidden/>
          </w:rPr>
          <w:fldChar w:fldCharType="separate"/>
        </w:r>
        <w:r w:rsidR="00735F75">
          <w:rPr>
            <w:noProof/>
            <w:webHidden/>
          </w:rPr>
          <w:t>51</w:t>
        </w:r>
        <w:r w:rsidR="00735F75">
          <w:rPr>
            <w:noProof/>
            <w:webHidden/>
          </w:rPr>
          <w:fldChar w:fldCharType="end"/>
        </w:r>
      </w:hyperlink>
    </w:p>
    <w:p w14:paraId="5014A727" w14:textId="266D5666"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74" w:history="1">
        <w:r w:rsidR="00735F75" w:rsidRPr="002C257D">
          <w:rPr>
            <w:rStyle w:val="Hyperlink"/>
            <w:i/>
            <w:iCs/>
            <w:noProof/>
          </w:rPr>
          <w:t>Bảng 3.7 Đặc tả Use case 05 – Xem thông tin tài khoản</w:t>
        </w:r>
        <w:r w:rsidR="00735F75">
          <w:rPr>
            <w:noProof/>
            <w:webHidden/>
          </w:rPr>
          <w:tab/>
        </w:r>
        <w:r w:rsidR="00735F75">
          <w:rPr>
            <w:noProof/>
            <w:webHidden/>
          </w:rPr>
          <w:fldChar w:fldCharType="begin"/>
        </w:r>
        <w:r w:rsidR="00735F75">
          <w:rPr>
            <w:noProof/>
            <w:webHidden/>
          </w:rPr>
          <w:instrText xml:space="preserve"> PAGEREF _Toc44535874 \h </w:instrText>
        </w:r>
        <w:r w:rsidR="00735F75">
          <w:rPr>
            <w:noProof/>
            <w:webHidden/>
          </w:rPr>
        </w:r>
        <w:r w:rsidR="00735F75">
          <w:rPr>
            <w:noProof/>
            <w:webHidden/>
          </w:rPr>
          <w:fldChar w:fldCharType="separate"/>
        </w:r>
        <w:r w:rsidR="00735F75">
          <w:rPr>
            <w:noProof/>
            <w:webHidden/>
          </w:rPr>
          <w:t>54</w:t>
        </w:r>
        <w:r w:rsidR="00735F75">
          <w:rPr>
            <w:noProof/>
            <w:webHidden/>
          </w:rPr>
          <w:fldChar w:fldCharType="end"/>
        </w:r>
      </w:hyperlink>
    </w:p>
    <w:p w14:paraId="435D6194" w14:textId="743FFE52"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75" w:history="1">
        <w:r w:rsidR="00735F75" w:rsidRPr="002C257D">
          <w:rPr>
            <w:rStyle w:val="Hyperlink"/>
            <w:i/>
            <w:iCs/>
            <w:noProof/>
          </w:rPr>
          <w:t>Bảng 3.8 Đặc tả Use case 06 – Cập nhật thông tin tài khoản</w:t>
        </w:r>
        <w:r w:rsidR="00735F75">
          <w:rPr>
            <w:noProof/>
            <w:webHidden/>
          </w:rPr>
          <w:tab/>
        </w:r>
        <w:r w:rsidR="00735F75">
          <w:rPr>
            <w:noProof/>
            <w:webHidden/>
          </w:rPr>
          <w:fldChar w:fldCharType="begin"/>
        </w:r>
        <w:r w:rsidR="00735F75">
          <w:rPr>
            <w:noProof/>
            <w:webHidden/>
          </w:rPr>
          <w:instrText xml:space="preserve"> PAGEREF _Toc44535875 \h </w:instrText>
        </w:r>
        <w:r w:rsidR="00735F75">
          <w:rPr>
            <w:noProof/>
            <w:webHidden/>
          </w:rPr>
        </w:r>
        <w:r w:rsidR="00735F75">
          <w:rPr>
            <w:noProof/>
            <w:webHidden/>
          </w:rPr>
          <w:fldChar w:fldCharType="separate"/>
        </w:r>
        <w:r w:rsidR="00735F75">
          <w:rPr>
            <w:noProof/>
            <w:webHidden/>
          </w:rPr>
          <w:t>57</w:t>
        </w:r>
        <w:r w:rsidR="00735F75">
          <w:rPr>
            <w:noProof/>
            <w:webHidden/>
          </w:rPr>
          <w:fldChar w:fldCharType="end"/>
        </w:r>
      </w:hyperlink>
    </w:p>
    <w:p w14:paraId="70753F82" w14:textId="7E32DFA8"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76" w:history="1">
        <w:r w:rsidR="00735F75" w:rsidRPr="002C257D">
          <w:rPr>
            <w:rStyle w:val="Hyperlink"/>
            <w:i/>
            <w:iCs/>
            <w:noProof/>
          </w:rPr>
          <w:t>Bảng 3.9 Đặc tả Use case 07 – Đổi mật khẩu</w:t>
        </w:r>
        <w:r w:rsidR="00735F75">
          <w:rPr>
            <w:noProof/>
            <w:webHidden/>
          </w:rPr>
          <w:tab/>
        </w:r>
        <w:r w:rsidR="00735F75">
          <w:rPr>
            <w:noProof/>
            <w:webHidden/>
          </w:rPr>
          <w:fldChar w:fldCharType="begin"/>
        </w:r>
        <w:r w:rsidR="00735F75">
          <w:rPr>
            <w:noProof/>
            <w:webHidden/>
          </w:rPr>
          <w:instrText xml:space="preserve"> PAGEREF _Toc44535876 \h </w:instrText>
        </w:r>
        <w:r w:rsidR="00735F75">
          <w:rPr>
            <w:noProof/>
            <w:webHidden/>
          </w:rPr>
        </w:r>
        <w:r w:rsidR="00735F75">
          <w:rPr>
            <w:noProof/>
            <w:webHidden/>
          </w:rPr>
          <w:fldChar w:fldCharType="separate"/>
        </w:r>
        <w:r w:rsidR="00735F75">
          <w:rPr>
            <w:noProof/>
            <w:webHidden/>
          </w:rPr>
          <w:t>60</w:t>
        </w:r>
        <w:r w:rsidR="00735F75">
          <w:rPr>
            <w:noProof/>
            <w:webHidden/>
          </w:rPr>
          <w:fldChar w:fldCharType="end"/>
        </w:r>
      </w:hyperlink>
    </w:p>
    <w:p w14:paraId="5D1248C6" w14:textId="4257F3E8"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77" w:history="1">
        <w:r w:rsidR="00735F75" w:rsidRPr="002C257D">
          <w:rPr>
            <w:rStyle w:val="Hyperlink"/>
            <w:i/>
            <w:iCs/>
            <w:noProof/>
          </w:rPr>
          <w:t>Bảng 3.10 Đặc tả Use case 08 – Đăng xuất</w:t>
        </w:r>
        <w:r w:rsidR="00735F75">
          <w:rPr>
            <w:noProof/>
            <w:webHidden/>
          </w:rPr>
          <w:tab/>
        </w:r>
        <w:r w:rsidR="00735F75">
          <w:rPr>
            <w:noProof/>
            <w:webHidden/>
          </w:rPr>
          <w:fldChar w:fldCharType="begin"/>
        </w:r>
        <w:r w:rsidR="00735F75">
          <w:rPr>
            <w:noProof/>
            <w:webHidden/>
          </w:rPr>
          <w:instrText xml:space="preserve"> PAGEREF _Toc44535877 \h </w:instrText>
        </w:r>
        <w:r w:rsidR="00735F75">
          <w:rPr>
            <w:noProof/>
            <w:webHidden/>
          </w:rPr>
        </w:r>
        <w:r w:rsidR="00735F75">
          <w:rPr>
            <w:noProof/>
            <w:webHidden/>
          </w:rPr>
          <w:fldChar w:fldCharType="separate"/>
        </w:r>
        <w:r w:rsidR="00735F75">
          <w:rPr>
            <w:noProof/>
            <w:webHidden/>
          </w:rPr>
          <w:t>63</w:t>
        </w:r>
        <w:r w:rsidR="00735F75">
          <w:rPr>
            <w:noProof/>
            <w:webHidden/>
          </w:rPr>
          <w:fldChar w:fldCharType="end"/>
        </w:r>
      </w:hyperlink>
    </w:p>
    <w:p w14:paraId="217EB929" w14:textId="348E893A"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78" w:history="1">
        <w:r w:rsidR="00735F75" w:rsidRPr="002C257D">
          <w:rPr>
            <w:rStyle w:val="Hyperlink"/>
            <w:i/>
            <w:iCs/>
            <w:noProof/>
          </w:rPr>
          <w:t>Bảng 3.11 Đặc tả Use case 11 – Thêm ví</w:t>
        </w:r>
        <w:r w:rsidR="00735F75">
          <w:rPr>
            <w:noProof/>
            <w:webHidden/>
          </w:rPr>
          <w:tab/>
        </w:r>
        <w:r w:rsidR="00735F75">
          <w:rPr>
            <w:noProof/>
            <w:webHidden/>
          </w:rPr>
          <w:fldChar w:fldCharType="begin"/>
        </w:r>
        <w:r w:rsidR="00735F75">
          <w:rPr>
            <w:noProof/>
            <w:webHidden/>
          </w:rPr>
          <w:instrText xml:space="preserve"> PAGEREF _Toc44535878 \h </w:instrText>
        </w:r>
        <w:r w:rsidR="00735F75">
          <w:rPr>
            <w:noProof/>
            <w:webHidden/>
          </w:rPr>
        </w:r>
        <w:r w:rsidR="00735F75">
          <w:rPr>
            <w:noProof/>
            <w:webHidden/>
          </w:rPr>
          <w:fldChar w:fldCharType="separate"/>
        </w:r>
        <w:r w:rsidR="00735F75">
          <w:rPr>
            <w:noProof/>
            <w:webHidden/>
          </w:rPr>
          <w:t>65</w:t>
        </w:r>
        <w:r w:rsidR="00735F75">
          <w:rPr>
            <w:noProof/>
            <w:webHidden/>
          </w:rPr>
          <w:fldChar w:fldCharType="end"/>
        </w:r>
      </w:hyperlink>
    </w:p>
    <w:p w14:paraId="15921C95" w14:textId="4227ACA2"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79" w:history="1">
        <w:r w:rsidR="00735F75" w:rsidRPr="002C257D">
          <w:rPr>
            <w:rStyle w:val="Hyperlink"/>
            <w:i/>
            <w:iCs/>
            <w:noProof/>
          </w:rPr>
          <w:t>Bảng 3.12 Đặc tả Use case 10 – Cập nhật ví</w:t>
        </w:r>
        <w:r w:rsidR="00735F75">
          <w:rPr>
            <w:noProof/>
            <w:webHidden/>
          </w:rPr>
          <w:tab/>
        </w:r>
        <w:r w:rsidR="00735F75">
          <w:rPr>
            <w:noProof/>
            <w:webHidden/>
          </w:rPr>
          <w:fldChar w:fldCharType="begin"/>
        </w:r>
        <w:r w:rsidR="00735F75">
          <w:rPr>
            <w:noProof/>
            <w:webHidden/>
          </w:rPr>
          <w:instrText xml:space="preserve"> PAGEREF _Toc44535879 \h </w:instrText>
        </w:r>
        <w:r w:rsidR="00735F75">
          <w:rPr>
            <w:noProof/>
            <w:webHidden/>
          </w:rPr>
        </w:r>
        <w:r w:rsidR="00735F75">
          <w:rPr>
            <w:noProof/>
            <w:webHidden/>
          </w:rPr>
          <w:fldChar w:fldCharType="separate"/>
        </w:r>
        <w:r w:rsidR="00735F75">
          <w:rPr>
            <w:noProof/>
            <w:webHidden/>
          </w:rPr>
          <w:t>68</w:t>
        </w:r>
        <w:r w:rsidR="00735F75">
          <w:rPr>
            <w:noProof/>
            <w:webHidden/>
          </w:rPr>
          <w:fldChar w:fldCharType="end"/>
        </w:r>
      </w:hyperlink>
    </w:p>
    <w:p w14:paraId="215F4CEF" w14:textId="25980845"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80" w:history="1">
        <w:r w:rsidR="00735F75" w:rsidRPr="002C257D">
          <w:rPr>
            <w:rStyle w:val="Hyperlink"/>
            <w:i/>
            <w:iCs/>
            <w:noProof/>
          </w:rPr>
          <w:t>Bảng 3.13 Đặc tả Use case 11 – Xóa ví</w:t>
        </w:r>
        <w:r w:rsidR="00735F75">
          <w:rPr>
            <w:noProof/>
            <w:webHidden/>
          </w:rPr>
          <w:tab/>
        </w:r>
        <w:r w:rsidR="00735F75">
          <w:rPr>
            <w:noProof/>
            <w:webHidden/>
          </w:rPr>
          <w:fldChar w:fldCharType="begin"/>
        </w:r>
        <w:r w:rsidR="00735F75">
          <w:rPr>
            <w:noProof/>
            <w:webHidden/>
          </w:rPr>
          <w:instrText xml:space="preserve"> PAGEREF _Toc44535880 \h </w:instrText>
        </w:r>
        <w:r w:rsidR="00735F75">
          <w:rPr>
            <w:noProof/>
            <w:webHidden/>
          </w:rPr>
        </w:r>
        <w:r w:rsidR="00735F75">
          <w:rPr>
            <w:noProof/>
            <w:webHidden/>
          </w:rPr>
          <w:fldChar w:fldCharType="separate"/>
        </w:r>
        <w:r w:rsidR="00735F75">
          <w:rPr>
            <w:noProof/>
            <w:webHidden/>
          </w:rPr>
          <w:t>71</w:t>
        </w:r>
        <w:r w:rsidR="00735F75">
          <w:rPr>
            <w:noProof/>
            <w:webHidden/>
          </w:rPr>
          <w:fldChar w:fldCharType="end"/>
        </w:r>
      </w:hyperlink>
    </w:p>
    <w:p w14:paraId="60172744" w14:textId="73C1E6C0"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81" w:history="1">
        <w:r w:rsidR="00735F75" w:rsidRPr="002C257D">
          <w:rPr>
            <w:rStyle w:val="Hyperlink"/>
            <w:i/>
            <w:iCs/>
            <w:noProof/>
          </w:rPr>
          <w:t>Bảng 3.14 Đặc tả Use case 12 – Chuyển tiền</w:t>
        </w:r>
        <w:r w:rsidR="00735F75">
          <w:rPr>
            <w:noProof/>
            <w:webHidden/>
          </w:rPr>
          <w:tab/>
        </w:r>
        <w:r w:rsidR="00735F75">
          <w:rPr>
            <w:noProof/>
            <w:webHidden/>
          </w:rPr>
          <w:fldChar w:fldCharType="begin"/>
        </w:r>
        <w:r w:rsidR="00735F75">
          <w:rPr>
            <w:noProof/>
            <w:webHidden/>
          </w:rPr>
          <w:instrText xml:space="preserve"> PAGEREF _Toc44535881 \h </w:instrText>
        </w:r>
        <w:r w:rsidR="00735F75">
          <w:rPr>
            <w:noProof/>
            <w:webHidden/>
          </w:rPr>
        </w:r>
        <w:r w:rsidR="00735F75">
          <w:rPr>
            <w:noProof/>
            <w:webHidden/>
          </w:rPr>
          <w:fldChar w:fldCharType="separate"/>
        </w:r>
        <w:r w:rsidR="00735F75">
          <w:rPr>
            <w:noProof/>
            <w:webHidden/>
          </w:rPr>
          <w:t>75</w:t>
        </w:r>
        <w:r w:rsidR="00735F75">
          <w:rPr>
            <w:noProof/>
            <w:webHidden/>
          </w:rPr>
          <w:fldChar w:fldCharType="end"/>
        </w:r>
      </w:hyperlink>
    </w:p>
    <w:p w14:paraId="734A4F9D" w14:textId="2B17E037"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82" w:history="1">
        <w:r w:rsidR="00735F75" w:rsidRPr="002C257D">
          <w:rPr>
            <w:rStyle w:val="Hyperlink"/>
            <w:i/>
            <w:iCs/>
            <w:noProof/>
          </w:rPr>
          <w:t>Bảng 3.15 Đặc tả Use case 13 – Xem lịch sử chuyển tiền</w:t>
        </w:r>
        <w:r w:rsidR="00735F75">
          <w:rPr>
            <w:noProof/>
            <w:webHidden/>
          </w:rPr>
          <w:tab/>
        </w:r>
        <w:r w:rsidR="00735F75">
          <w:rPr>
            <w:noProof/>
            <w:webHidden/>
          </w:rPr>
          <w:fldChar w:fldCharType="begin"/>
        </w:r>
        <w:r w:rsidR="00735F75">
          <w:rPr>
            <w:noProof/>
            <w:webHidden/>
          </w:rPr>
          <w:instrText xml:space="preserve"> PAGEREF _Toc44535882 \h </w:instrText>
        </w:r>
        <w:r w:rsidR="00735F75">
          <w:rPr>
            <w:noProof/>
            <w:webHidden/>
          </w:rPr>
        </w:r>
        <w:r w:rsidR="00735F75">
          <w:rPr>
            <w:noProof/>
            <w:webHidden/>
          </w:rPr>
          <w:fldChar w:fldCharType="separate"/>
        </w:r>
        <w:r w:rsidR="00735F75">
          <w:rPr>
            <w:noProof/>
            <w:webHidden/>
          </w:rPr>
          <w:t>77</w:t>
        </w:r>
        <w:r w:rsidR="00735F75">
          <w:rPr>
            <w:noProof/>
            <w:webHidden/>
          </w:rPr>
          <w:fldChar w:fldCharType="end"/>
        </w:r>
      </w:hyperlink>
    </w:p>
    <w:p w14:paraId="04DD3A2B" w14:textId="2F50308E"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83" w:history="1">
        <w:r w:rsidR="00735F75" w:rsidRPr="002C257D">
          <w:rPr>
            <w:rStyle w:val="Hyperlink"/>
            <w:i/>
            <w:iCs/>
            <w:noProof/>
          </w:rPr>
          <w:t>Bảng 3.16 Đặc tả Use case 14 – Thêm thu chi</w:t>
        </w:r>
        <w:r w:rsidR="00735F75">
          <w:rPr>
            <w:noProof/>
            <w:webHidden/>
          </w:rPr>
          <w:tab/>
        </w:r>
        <w:r w:rsidR="00735F75">
          <w:rPr>
            <w:noProof/>
            <w:webHidden/>
          </w:rPr>
          <w:fldChar w:fldCharType="begin"/>
        </w:r>
        <w:r w:rsidR="00735F75">
          <w:rPr>
            <w:noProof/>
            <w:webHidden/>
          </w:rPr>
          <w:instrText xml:space="preserve"> PAGEREF _Toc44535883 \h </w:instrText>
        </w:r>
        <w:r w:rsidR="00735F75">
          <w:rPr>
            <w:noProof/>
            <w:webHidden/>
          </w:rPr>
        </w:r>
        <w:r w:rsidR="00735F75">
          <w:rPr>
            <w:noProof/>
            <w:webHidden/>
          </w:rPr>
          <w:fldChar w:fldCharType="separate"/>
        </w:r>
        <w:r w:rsidR="00735F75">
          <w:rPr>
            <w:noProof/>
            <w:webHidden/>
          </w:rPr>
          <w:t>81</w:t>
        </w:r>
        <w:r w:rsidR="00735F75">
          <w:rPr>
            <w:noProof/>
            <w:webHidden/>
          </w:rPr>
          <w:fldChar w:fldCharType="end"/>
        </w:r>
      </w:hyperlink>
    </w:p>
    <w:p w14:paraId="360D281D" w14:textId="2EE4891E"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84" w:history="1">
        <w:r w:rsidR="00735F75" w:rsidRPr="002C257D">
          <w:rPr>
            <w:rStyle w:val="Hyperlink"/>
            <w:i/>
            <w:iCs/>
            <w:noProof/>
          </w:rPr>
          <w:t>Bảng 3.17 Đặc tả Use case 15 – Cập nhật thu chi</w:t>
        </w:r>
        <w:r w:rsidR="00735F75">
          <w:rPr>
            <w:noProof/>
            <w:webHidden/>
          </w:rPr>
          <w:tab/>
        </w:r>
        <w:r w:rsidR="00735F75">
          <w:rPr>
            <w:noProof/>
            <w:webHidden/>
          </w:rPr>
          <w:fldChar w:fldCharType="begin"/>
        </w:r>
        <w:r w:rsidR="00735F75">
          <w:rPr>
            <w:noProof/>
            <w:webHidden/>
          </w:rPr>
          <w:instrText xml:space="preserve"> PAGEREF _Toc44535884 \h </w:instrText>
        </w:r>
        <w:r w:rsidR="00735F75">
          <w:rPr>
            <w:noProof/>
            <w:webHidden/>
          </w:rPr>
        </w:r>
        <w:r w:rsidR="00735F75">
          <w:rPr>
            <w:noProof/>
            <w:webHidden/>
          </w:rPr>
          <w:fldChar w:fldCharType="separate"/>
        </w:r>
        <w:r w:rsidR="00735F75">
          <w:rPr>
            <w:noProof/>
            <w:webHidden/>
          </w:rPr>
          <w:t>84</w:t>
        </w:r>
        <w:r w:rsidR="00735F75">
          <w:rPr>
            <w:noProof/>
            <w:webHidden/>
          </w:rPr>
          <w:fldChar w:fldCharType="end"/>
        </w:r>
      </w:hyperlink>
    </w:p>
    <w:p w14:paraId="31C8A59F" w14:textId="361C9C06"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85" w:history="1">
        <w:r w:rsidR="00735F75" w:rsidRPr="002C257D">
          <w:rPr>
            <w:rStyle w:val="Hyperlink"/>
            <w:i/>
            <w:iCs/>
            <w:noProof/>
          </w:rPr>
          <w:t>Bảng 3.18 Đặc tả Use case 16 – Xóa thu chi</w:t>
        </w:r>
        <w:r w:rsidR="00735F75">
          <w:rPr>
            <w:noProof/>
            <w:webHidden/>
          </w:rPr>
          <w:tab/>
        </w:r>
        <w:r w:rsidR="00735F75">
          <w:rPr>
            <w:noProof/>
            <w:webHidden/>
          </w:rPr>
          <w:fldChar w:fldCharType="begin"/>
        </w:r>
        <w:r w:rsidR="00735F75">
          <w:rPr>
            <w:noProof/>
            <w:webHidden/>
          </w:rPr>
          <w:instrText xml:space="preserve"> PAGEREF _Toc44535885 \h </w:instrText>
        </w:r>
        <w:r w:rsidR="00735F75">
          <w:rPr>
            <w:noProof/>
            <w:webHidden/>
          </w:rPr>
        </w:r>
        <w:r w:rsidR="00735F75">
          <w:rPr>
            <w:noProof/>
            <w:webHidden/>
          </w:rPr>
          <w:fldChar w:fldCharType="separate"/>
        </w:r>
        <w:r w:rsidR="00735F75">
          <w:rPr>
            <w:noProof/>
            <w:webHidden/>
          </w:rPr>
          <w:t>86</w:t>
        </w:r>
        <w:r w:rsidR="00735F75">
          <w:rPr>
            <w:noProof/>
            <w:webHidden/>
          </w:rPr>
          <w:fldChar w:fldCharType="end"/>
        </w:r>
      </w:hyperlink>
    </w:p>
    <w:p w14:paraId="79868A5E" w14:textId="07526F7E"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86" w:history="1">
        <w:r w:rsidR="00735F75" w:rsidRPr="002C257D">
          <w:rPr>
            <w:rStyle w:val="Hyperlink"/>
            <w:i/>
            <w:iCs/>
            <w:noProof/>
          </w:rPr>
          <w:t>Bảng 3.19 Đặc tả Use case 17 – Xem lịch sử thu chi</w:t>
        </w:r>
        <w:r w:rsidR="00735F75">
          <w:rPr>
            <w:noProof/>
            <w:webHidden/>
          </w:rPr>
          <w:tab/>
        </w:r>
        <w:r w:rsidR="00735F75">
          <w:rPr>
            <w:noProof/>
            <w:webHidden/>
          </w:rPr>
          <w:fldChar w:fldCharType="begin"/>
        </w:r>
        <w:r w:rsidR="00735F75">
          <w:rPr>
            <w:noProof/>
            <w:webHidden/>
          </w:rPr>
          <w:instrText xml:space="preserve"> PAGEREF _Toc44535886 \h </w:instrText>
        </w:r>
        <w:r w:rsidR="00735F75">
          <w:rPr>
            <w:noProof/>
            <w:webHidden/>
          </w:rPr>
        </w:r>
        <w:r w:rsidR="00735F75">
          <w:rPr>
            <w:noProof/>
            <w:webHidden/>
          </w:rPr>
          <w:fldChar w:fldCharType="separate"/>
        </w:r>
        <w:r w:rsidR="00735F75">
          <w:rPr>
            <w:noProof/>
            <w:webHidden/>
          </w:rPr>
          <w:t>89</w:t>
        </w:r>
        <w:r w:rsidR="00735F75">
          <w:rPr>
            <w:noProof/>
            <w:webHidden/>
          </w:rPr>
          <w:fldChar w:fldCharType="end"/>
        </w:r>
      </w:hyperlink>
    </w:p>
    <w:p w14:paraId="39772E89" w14:textId="1BC8DA5B"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87" w:history="1">
        <w:r w:rsidR="00735F75" w:rsidRPr="002C257D">
          <w:rPr>
            <w:rStyle w:val="Hyperlink"/>
            <w:i/>
            <w:iCs/>
            <w:noProof/>
          </w:rPr>
          <w:t>Bảng 3.20 Đặc tả Use case 18 – Thêm kế hoạch tiết kiệm</w:t>
        </w:r>
        <w:r w:rsidR="00735F75">
          <w:rPr>
            <w:noProof/>
            <w:webHidden/>
          </w:rPr>
          <w:tab/>
        </w:r>
        <w:r w:rsidR="00735F75">
          <w:rPr>
            <w:noProof/>
            <w:webHidden/>
          </w:rPr>
          <w:fldChar w:fldCharType="begin"/>
        </w:r>
        <w:r w:rsidR="00735F75">
          <w:rPr>
            <w:noProof/>
            <w:webHidden/>
          </w:rPr>
          <w:instrText xml:space="preserve"> PAGEREF _Toc44535887 \h </w:instrText>
        </w:r>
        <w:r w:rsidR="00735F75">
          <w:rPr>
            <w:noProof/>
            <w:webHidden/>
          </w:rPr>
        </w:r>
        <w:r w:rsidR="00735F75">
          <w:rPr>
            <w:noProof/>
            <w:webHidden/>
          </w:rPr>
          <w:fldChar w:fldCharType="separate"/>
        </w:r>
        <w:r w:rsidR="00735F75">
          <w:rPr>
            <w:noProof/>
            <w:webHidden/>
          </w:rPr>
          <w:t>92</w:t>
        </w:r>
        <w:r w:rsidR="00735F75">
          <w:rPr>
            <w:noProof/>
            <w:webHidden/>
          </w:rPr>
          <w:fldChar w:fldCharType="end"/>
        </w:r>
      </w:hyperlink>
    </w:p>
    <w:p w14:paraId="2C41174F" w14:textId="1A7D6394"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88" w:history="1">
        <w:r w:rsidR="00735F75" w:rsidRPr="002C257D">
          <w:rPr>
            <w:rStyle w:val="Hyperlink"/>
            <w:i/>
            <w:iCs/>
            <w:noProof/>
          </w:rPr>
          <w:t>Bảng 3.21 Đặc tả Use case 19 – Thu chi cho kế hoạch tiết kiệm</w:t>
        </w:r>
        <w:r w:rsidR="00735F75">
          <w:rPr>
            <w:noProof/>
            <w:webHidden/>
          </w:rPr>
          <w:tab/>
        </w:r>
        <w:r w:rsidR="00735F75">
          <w:rPr>
            <w:noProof/>
            <w:webHidden/>
          </w:rPr>
          <w:fldChar w:fldCharType="begin"/>
        </w:r>
        <w:r w:rsidR="00735F75">
          <w:rPr>
            <w:noProof/>
            <w:webHidden/>
          </w:rPr>
          <w:instrText xml:space="preserve"> PAGEREF _Toc44535888 \h </w:instrText>
        </w:r>
        <w:r w:rsidR="00735F75">
          <w:rPr>
            <w:noProof/>
            <w:webHidden/>
          </w:rPr>
        </w:r>
        <w:r w:rsidR="00735F75">
          <w:rPr>
            <w:noProof/>
            <w:webHidden/>
          </w:rPr>
          <w:fldChar w:fldCharType="separate"/>
        </w:r>
        <w:r w:rsidR="00735F75">
          <w:rPr>
            <w:noProof/>
            <w:webHidden/>
          </w:rPr>
          <w:t>95</w:t>
        </w:r>
        <w:r w:rsidR="00735F75">
          <w:rPr>
            <w:noProof/>
            <w:webHidden/>
          </w:rPr>
          <w:fldChar w:fldCharType="end"/>
        </w:r>
      </w:hyperlink>
    </w:p>
    <w:p w14:paraId="58280DDC" w14:textId="25374AED"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89" w:history="1">
        <w:r w:rsidR="00735F75" w:rsidRPr="002C257D">
          <w:rPr>
            <w:rStyle w:val="Hyperlink"/>
            <w:i/>
            <w:iCs/>
            <w:noProof/>
          </w:rPr>
          <w:t>Bảng 3.22 Đặc tả Use case 20 – Xem chi tiết kế hoạch tiết kiệm</w:t>
        </w:r>
        <w:r w:rsidR="00735F75">
          <w:rPr>
            <w:noProof/>
            <w:webHidden/>
          </w:rPr>
          <w:tab/>
        </w:r>
        <w:r w:rsidR="00735F75">
          <w:rPr>
            <w:noProof/>
            <w:webHidden/>
          </w:rPr>
          <w:fldChar w:fldCharType="begin"/>
        </w:r>
        <w:r w:rsidR="00735F75">
          <w:rPr>
            <w:noProof/>
            <w:webHidden/>
          </w:rPr>
          <w:instrText xml:space="preserve"> PAGEREF _Toc44535889 \h </w:instrText>
        </w:r>
        <w:r w:rsidR="00735F75">
          <w:rPr>
            <w:noProof/>
            <w:webHidden/>
          </w:rPr>
        </w:r>
        <w:r w:rsidR="00735F75">
          <w:rPr>
            <w:noProof/>
            <w:webHidden/>
          </w:rPr>
          <w:fldChar w:fldCharType="separate"/>
        </w:r>
        <w:r w:rsidR="00735F75">
          <w:rPr>
            <w:noProof/>
            <w:webHidden/>
          </w:rPr>
          <w:t>97</w:t>
        </w:r>
        <w:r w:rsidR="00735F75">
          <w:rPr>
            <w:noProof/>
            <w:webHidden/>
          </w:rPr>
          <w:fldChar w:fldCharType="end"/>
        </w:r>
      </w:hyperlink>
    </w:p>
    <w:p w14:paraId="13A89ACC" w14:textId="69336625"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90" w:history="1">
        <w:r w:rsidR="00735F75" w:rsidRPr="002C257D">
          <w:rPr>
            <w:rStyle w:val="Hyperlink"/>
            <w:i/>
            <w:iCs/>
            <w:noProof/>
          </w:rPr>
          <w:t>Bảng 3.23 Đặc tả Use case 21 – Xem lịch sử thu chi cho kế hoạch tiết kiệm</w:t>
        </w:r>
        <w:r w:rsidR="00735F75">
          <w:rPr>
            <w:noProof/>
            <w:webHidden/>
          </w:rPr>
          <w:tab/>
        </w:r>
        <w:r w:rsidR="00735F75">
          <w:rPr>
            <w:noProof/>
            <w:webHidden/>
          </w:rPr>
          <w:fldChar w:fldCharType="begin"/>
        </w:r>
        <w:r w:rsidR="00735F75">
          <w:rPr>
            <w:noProof/>
            <w:webHidden/>
          </w:rPr>
          <w:instrText xml:space="preserve"> PAGEREF _Toc44535890 \h </w:instrText>
        </w:r>
        <w:r w:rsidR="00735F75">
          <w:rPr>
            <w:noProof/>
            <w:webHidden/>
          </w:rPr>
        </w:r>
        <w:r w:rsidR="00735F75">
          <w:rPr>
            <w:noProof/>
            <w:webHidden/>
          </w:rPr>
          <w:fldChar w:fldCharType="separate"/>
        </w:r>
        <w:r w:rsidR="00735F75">
          <w:rPr>
            <w:noProof/>
            <w:webHidden/>
          </w:rPr>
          <w:t>100</w:t>
        </w:r>
        <w:r w:rsidR="00735F75">
          <w:rPr>
            <w:noProof/>
            <w:webHidden/>
          </w:rPr>
          <w:fldChar w:fldCharType="end"/>
        </w:r>
      </w:hyperlink>
    </w:p>
    <w:p w14:paraId="464750D6" w14:textId="570C400D"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91" w:history="1">
        <w:r w:rsidR="00735F75" w:rsidRPr="002C257D">
          <w:rPr>
            <w:rStyle w:val="Hyperlink"/>
            <w:i/>
            <w:iCs/>
            <w:noProof/>
          </w:rPr>
          <w:t>Bảng 3.24 Đặc tả Use case 22 – Xóa kế hoạch tiết kiệm</w:t>
        </w:r>
        <w:r w:rsidR="00735F75">
          <w:rPr>
            <w:noProof/>
            <w:webHidden/>
          </w:rPr>
          <w:tab/>
        </w:r>
        <w:r w:rsidR="00735F75">
          <w:rPr>
            <w:noProof/>
            <w:webHidden/>
          </w:rPr>
          <w:fldChar w:fldCharType="begin"/>
        </w:r>
        <w:r w:rsidR="00735F75">
          <w:rPr>
            <w:noProof/>
            <w:webHidden/>
          </w:rPr>
          <w:instrText xml:space="preserve"> PAGEREF _Toc44535891 \h </w:instrText>
        </w:r>
        <w:r w:rsidR="00735F75">
          <w:rPr>
            <w:noProof/>
            <w:webHidden/>
          </w:rPr>
        </w:r>
        <w:r w:rsidR="00735F75">
          <w:rPr>
            <w:noProof/>
            <w:webHidden/>
          </w:rPr>
          <w:fldChar w:fldCharType="separate"/>
        </w:r>
        <w:r w:rsidR="00735F75">
          <w:rPr>
            <w:noProof/>
            <w:webHidden/>
          </w:rPr>
          <w:t>103</w:t>
        </w:r>
        <w:r w:rsidR="00735F75">
          <w:rPr>
            <w:noProof/>
            <w:webHidden/>
          </w:rPr>
          <w:fldChar w:fldCharType="end"/>
        </w:r>
      </w:hyperlink>
    </w:p>
    <w:p w14:paraId="38F4FB95" w14:textId="2E803AF8"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92" w:history="1">
        <w:r w:rsidR="00735F75" w:rsidRPr="002C257D">
          <w:rPr>
            <w:rStyle w:val="Hyperlink"/>
            <w:i/>
            <w:iCs/>
            <w:noProof/>
          </w:rPr>
          <w:t>Bảng 3.25 Đặc tả Use case 23 – Thêm danh mục thu chi</w:t>
        </w:r>
        <w:r w:rsidR="00735F75">
          <w:rPr>
            <w:noProof/>
            <w:webHidden/>
          </w:rPr>
          <w:tab/>
        </w:r>
        <w:r w:rsidR="00735F75">
          <w:rPr>
            <w:noProof/>
            <w:webHidden/>
          </w:rPr>
          <w:fldChar w:fldCharType="begin"/>
        </w:r>
        <w:r w:rsidR="00735F75">
          <w:rPr>
            <w:noProof/>
            <w:webHidden/>
          </w:rPr>
          <w:instrText xml:space="preserve"> PAGEREF _Toc44535892 \h </w:instrText>
        </w:r>
        <w:r w:rsidR="00735F75">
          <w:rPr>
            <w:noProof/>
            <w:webHidden/>
          </w:rPr>
        </w:r>
        <w:r w:rsidR="00735F75">
          <w:rPr>
            <w:noProof/>
            <w:webHidden/>
          </w:rPr>
          <w:fldChar w:fldCharType="separate"/>
        </w:r>
        <w:r w:rsidR="00735F75">
          <w:rPr>
            <w:noProof/>
            <w:webHidden/>
          </w:rPr>
          <w:t>106</w:t>
        </w:r>
        <w:r w:rsidR="00735F75">
          <w:rPr>
            <w:noProof/>
            <w:webHidden/>
          </w:rPr>
          <w:fldChar w:fldCharType="end"/>
        </w:r>
      </w:hyperlink>
    </w:p>
    <w:p w14:paraId="296454CD" w14:textId="148B08D8"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93" w:history="1">
        <w:r w:rsidR="00735F75" w:rsidRPr="002C257D">
          <w:rPr>
            <w:rStyle w:val="Hyperlink"/>
            <w:i/>
            <w:iCs/>
            <w:noProof/>
          </w:rPr>
          <w:t>Bảng 3.26 Đặc tả Use case 24 – Xóa danh mục thu chi</w:t>
        </w:r>
        <w:r w:rsidR="00735F75">
          <w:rPr>
            <w:noProof/>
            <w:webHidden/>
          </w:rPr>
          <w:tab/>
        </w:r>
        <w:r w:rsidR="00735F75">
          <w:rPr>
            <w:noProof/>
            <w:webHidden/>
          </w:rPr>
          <w:fldChar w:fldCharType="begin"/>
        </w:r>
        <w:r w:rsidR="00735F75">
          <w:rPr>
            <w:noProof/>
            <w:webHidden/>
          </w:rPr>
          <w:instrText xml:space="preserve"> PAGEREF _Toc44535893 \h </w:instrText>
        </w:r>
        <w:r w:rsidR="00735F75">
          <w:rPr>
            <w:noProof/>
            <w:webHidden/>
          </w:rPr>
        </w:r>
        <w:r w:rsidR="00735F75">
          <w:rPr>
            <w:noProof/>
            <w:webHidden/>
          </w:rPr>
          <w:fldChar w:fldCharType="separate"/>
        </w:r>
        <w:r w:rsidR="00735F75">
          <w:rPr>
            <w:noProof/>
            <w:webHidden/>
          </w:rPr>
          <w:t>109</w:t>
        </w:r>
        <w:r w:rsidR="00735F75">
          <w:rPr>
            <w:noProof/>
            <w:webHidden/>
          </w:rPr>
          <w:fldChar w:fldCharType="end"/>
        </w:r>
      </w:hyperlink>
    </w:p>
    <w:p w14:paraId="091615DE" w14:textId="626F7AB3" w:rsidR="00735F75" w:rsidRDefault="00B663FB">
      <w:pPr>
        <w:pStyle w:val="TableofFigures"/>
        <w:tabs>
          <w:tab w:val="right" w:leader="dot" w:pos="8778"/>
        </w:tabs>
        <w:rPr>
          <w:rFonts w:asciiTheme="minorHAnsi" w:eastAsiaTheme="minorEastAsia" w:hAnsiTheme="minorHAnsi" w:cstheme="minorBidi"/>
          <w:noProof/>
          <w:sz w:val="22"/>
          <w:szCs w:val="22"/>
        </w:rPr>
      </w:pPr>
      <w:hyperlink w:anchor="_Toc44535894" w:history="1">
        <w:r w:rsidR="00735F75" w:rsidRPr="002C257D">
          <w:rPr>
            <w:rStyle w:val="Hyperlink"/>
            <w:i/>
            <w:iCs/>
            <w:noProof/>
          </w:rPr>
          <w:t>Bảng 3.27 Đặc tả Use case 25 – Cập nhật danh mục thu chi</w:t>
        </w:r>
        <w:r w:rsidR="00735F75">
          <w:rPr>
            <w:noProof/>
            <w:webHidden/>
          </w:rPr>
          <w:tab/>
        </w:r>
        <w:r w:rsidR="00735F75">
          <w:rPr>
            <w:noProof/>
            <w:webHidden/>
          </w:rPr>
          <w:fldChar w:fldCharType="begin"/>
        </w:r>
        <w:r w:rsidR="00735F75">
          <w:rPr>
            <w:noProof/>
            <w:webHidden/>
          </w:rPr>
          <w:instrText xml:space="preserve"> PAGEREF _Toc44535894 \h </w:instrText>
        </w:r>
        <w:r w:rsidR="00735F75">
          <w:rPr>
            <w:noProof/>
            <w:webHidden/>
          </w:rPr>
        </w:r>
        <w:r w:rsidR="00735F75">
          <w:rPr>
            <w:noProof/>
            <w:webHidden/>
          </w:rPr>
          <w:fldChar w:fldCharType="separate"/>
        </w:r>
        <w:r w:rsidR="00735F75">
          <w:rPr>
            <w:noProof/>
            <w:webHidden/>
          </w:rPr>
          <w:t>113</w:t>
        </w:r>
        <w:r w:rsidR="00735F75">
          <w:rPr>
            <w:noProof/>
            <w:webHidden/>
          </w:rPr>
          <w:fldChar w:fldCharType="end"/>
        </w:r>
      </w:hyperlink>
    </w:p>
    <w:p w14:paraId="460FA581" w14:textId="2F518D83" w:rsidR="003867BF" w:rsidRDefault="0095530E">
      <w:pPr>
        <w:pStyle w:val="TOC1"/>
        <w:rPr>
          <w:sz w:val="28"/>
        </w:rPr>
      </w:pPr>
      <w:r>
        <w:fldChar w:fldCharType="end"/>
      </w:r>
    </w:p>
    <w:p w14:paraId="379E3D34" w14:textId="77777777" w:rsidR="003867BF" w:rsidRPr="00EB095D" w:rsidRDefault="003867BF" w:rsidP="00EB095D">
      <w:pPr>
        <w:ind w:left="567" w:firstLine="0"/>
      </w:pPr>
    </w:p>
    <w:p w14:paraId="01646656" w14:textId="77777777" w:rsidR="005C4216" w:rsidRDefault="005C4216" w:rsidP="005C4216"/>
    <w:p w14:paraId="110DB631" w14:textId="77777777" w:rsidR="005C4216" w:rsidRDefault="005C4216" w:rsidP="005C4216"/>
    <w:p w14:paraId="4F3CEB9F" w14:textId="77777777" w:rsidR="005C4216" w:rsidRDefault="005C4216" w:rsidP="00946D05">
      <w:pPr>
        <w:pStyle w:val="Heading1"/>
        <w:numPr>
          <w:ilvl w:val="0"/>
          <w:numId w:val="0"/>
        </w:numPr>
      </w:pPr>
      <w:bookmarkStart w:id="8" w:name="_Toc44352827"/>
      <w:r>
        <w:t>DANH MỤC CÁC TỪ VIẾT TẮT</w:t>
      </w:r>
      <w:bookmarkEnd w:id="8"/>
    </w:p>
    <w:p w14:paraId="6D502EEF" w14:textId="77777777" w:rsidR="00EB095D" w:rsidRPr="00EB095D" w:rsidRDefault="00EB095D" w:rsidP="00EB095D"/>
    <w:p w14:paraId="130A65AC" w14:textId="77777777" w:rsidR="00EB095D" w:rsidRPr="00EB095D" w:rsidRDefault="00EB095D" w:rsidP="00EB095D"/>
    <w:p w14:paraId="29CA864F" w14:textId="77777777" w:rsidR="00EB095D" w:rsidRPr="00EB095D" w:rsidRDefault="00EB095D" w:rsidP="00EB095D"/>
    <w:p w14:paraId="66D5433B" w14:textId="77777777" w:rsidR="00EB095D" w:rsidRPr="00EB095D" w:rsidRDefault="00EB095D" w:rsidP="00EB095D"/>
    <w:p w14:paraId="5CFB13FB" w14:textId="1895473F" w:rsidR="00EB095D" w:rsidRDefault="00EB095D" w:rsidP="00EB095D">
      <w:pPr>
        <w:tabs>
          <w:tab w:val="left" w:pos="2745"/>
        </w:tabs>
        <w:rPr>
          <w:rFonts w:cs="Arial"/>
          <w:b/>
          <w:bCs/>
          <w:kern w:val="32"/>
          <w:sz w:val="32"/>
          <w:szCs w:val="32"/>
        </w:rPr>
      </w:pPr>
      <w:r>
        <w:rPr>
          <w:rFonts w:cs="Arial"/>
          <w:b/>
          <w:bCs/>
          <w:kern w:val="32"/>
          <w:sz w:val="32"/>
          <w:szCs w:val="32"/>
        </w:rPr>
        <w:tab/>
      </w:r>
    </w:p>
    <w:p w14:paraId="614D271E" w14:textId="09C9AA41" w:rsidR="00EB095D" w:rsidRPr="00EB095D" w:rsidRDefault="00EB095D" w:rsidP="00EB095D">
      <w:pPr>
        <w:tabs>
          <w:tab w:val="left" w:pos="2745"/>
        </w:tabs>
        <w:sectPr w:rsidR="00EB095D" w:rsidRPr="00EB095D" w:rsidSect="000D5C31">
          <w:pgSz w:w="11907" w:h="16840"/>
          <w:pgMar w:top="1701" w:right="1134" w:bottom="1701" w:left="1985" w:header="0" w:footer="0" w:gutter="0"/>
          <w:cols w:space="708"/>
          <w:docGrid w:linePitch="360"/>
        </w:sectPr>
      </w:pPr>
      <w:r>
        <w:tab/>
      </w:r>
    </w:p>
    <w:p w14:paraId="67E2A142" w14:textId="77777777" w:rsidR="003867BF" w:rsidRDefault="0095530E">
      <w:pPr>
        <w:pStyle w:val="Heading1"/>
        <w:numPr>
          <w:ilvl w:val="0"/>
          <w:numId w:val="0"/>
        </w:numPr>
      </w:pPr>
      <w:bookmarkStart w:id="9" w:name="_Ref262310752"/>
      <w:bookmarkStart w:id="10" w:name="_Toc44352828"/>
      <w:bookmarkStart w:id="11" w:name="_Ref262310605"/>
      <w:bookmarkStart w:id="12" w:name="_Ref262310598"/>
      <w:r>
        <w:lastRenderedPageBreak/>
        <w:t>LỜI MỞ ĐẦU</w:t>
      </w:r>
      <w:bookmarkEnd w:id="9"/>
      <w:bookmarkEnd w:id="10"/>
    </w:p>
    <w:p w14:paraId="7C514860" w14:textId="77777777" w:rsidR="003867BF" w:rsidRDefault="0095530E">
      <w:pPr>
        <w:pStyle w:val="Like-Numbering"/>
      </w:pPr>
      <w:r>
        <w:t>1. Tổng quan tình hình nghiên cứu thuộc lĩnh vực của đề tài</w:t>
      </w:r>
    </w:p>
    <w:p w14:paraId="55527E30" w14:textId="420EE2D5" w:rsidR="003867BF" w:rsidRDefault="0095530E" w:rsidP="00CA12E3">
      <w:pPr>
        <w:spacing w:line="360" w:lineRule="auto"/>
        <w:rPr>
          <w:color w:val="000000" w:themeColor="text1"/>
          <w:szCs w:val="26"/>
          <w:shd w:val="clear" w:color="auto" w:fill="FFFFFF"/>
        </w:rPr>
      </w:pPr>
      <w:r>
        <w:t xml:space="preserve">Hiện nay những phần mềm giúp </w:t>
      </w:r>
      <w:r w:rsidR="00CA12E3">
        <w:t>sinh viên</w:t>
      </w:r>
      <w:r>
        <w:t xml:space="preserve"> quản lý việc chi tiêu của chính mình có rất nhiều và đa dạng, đem lại một lợi ích rất lớn, đáp ứng đầy đủ các nhu cầu quản lý chi tiêu cho cá nhân, gia đình. </w:t>
      </w:r>
      <w:r w:rsidR="00CA12E3">
        <w:rPr>
          <w:color w:val="000000" w:themeColor="text1"/>
          <w:szCs w:val="26"/>
          <w:shd w:val="clear" w:color="auto" w:fill="FFFFFF"/>
        </w:rPr>
        <w:t>Sinh viên</w:t>
      </w:r>
      <w:r>
        <w:rPr>
          <w:color w:val="000000" w:themeColor="text1"/>
          <w:szCs w:val="26"/>
          <w:shd w:val="clear" w:color="auto" w:fill="FFFFFF"/>
        </w:rPr>
        <w:t xml:space="preserve"> có thể ghi chép đầy đủ hoạt động chi tiêu, các khoản </w:t>
      </w:r>
      <w:r w:rsidR="008B7F67">
        <w:rPr>
          <w:color w:val="000000" w:themeColor="text1"/>
          <w:szCs w:val="26"/>
          <w:shd w:val="clear" w:color="auto" w:fill="FFFFFF"/>
        </w:rPr>
        <w:t>thu nhập</w:t>
      </w:r>
      <w:r>
        <w:rPr>
          <w:color w:val="000000" w:themeColor="text1"/>
          <w:szCs w:val="26"/>
          <w:shd w:val="clear" w:color="auto" w:fill="FFFFFF"/>
        </w:rPr>
        <w:t xml:space="preserve">. Quản lý tiền bạc cho từng ngày, từng tháng, từ đó làm chủ ngân quỹ cũng như dành dụm, tích góp tiền. </w:t>
      </w:r>
      <w:r w:rsidR="00CA12E3">
        <w:rPr>
          <w:color w:val="000000" w:themeColor="text1"/>
          <w:szCs w:val="26"/>
          <w:shd w:val="clear" w:color="auto" w:fill="FFFFFF"/>
        </w:rPr>
        <w:t>Cho người dùng</w:t>
      </w:r>
      <w:r>
        <w:rPr>
          <w:color w:val="000000" w:themeColor="text1"/>
          <w:szCs w:val="26"/>
          <w:shd w:val="clear" w:color="auto" w:fill="FFFFFF"/>
        </w:rPr>
        <w:t xml:space="preserve"> biết số tiền mình hiện có trong từng tài khoản cá nhân như ví, tài khoản ATM, sổ tiết kiệm,… giúp lên kế hoạch và ghi chép lại chi tiêu cho những chuyến du lịch, những chuyến công tác,…</w:t>
      </w:r>
    </w:p>
    <w:p w14:paraId="58BFE641" w14:textId="77777777" w:rsidR="003867BF" w:rsidRDefault="0095530E" w:rsidP="00CA12E3">
      <w:pPr>
        <w:spacing w:line="360" w:lineRule="auto"/>
      </w:pPr>
      <w:r>
        <w:rPr>
          <w:color w:val="000000" w:themeColor="text1"/>
          <w:szCs w:val="26"/>
          <w:shd w:val="clear" w:color="auto" w:fill="FFFFFF"/>
        </w:rPr>
        <w:t>Nhóm đã tìm hiểu và sử dụng một thời gian các ứng dụng như: phần mềm Sổ thu chi Misa, phần mềm Ví điện tử - Money Manager.</w:t>
      </w:r>
    </w:p>
    <w:p w14:paraId="54F13E41" w14:textId="77777777" w:rsidR="003867BF" w:rsidRDefault="003867BF">
      <w:pPr>
        <w:ind w:firstLine="576"/>
      </w:pPr>
    </w:p>
    <w:p w14:paraId="45EE1A01" w14:textId="77777777" w:rsidR="003867BF" w:rsidRDefault="0095530E">
      <w:pPr>
        <w:pStyle w:val="Like-Numbering"/>
      </w:pPr>
      <w:r>
        <w:t>2. Ý nghĩa khoa học và thực tiễn của đề tài</w:t>
      </w:r>
    </w:p>
    <w:p w14:paraId="59BC058A" w14:textId="435AA657" w:rsidR="003867BF" w:rsidRDefault="00CA12E3" w:rsidP="003E7CE4">
      <w:pPr>
        <w:spacing w:line="360" w:lineRule="auto"/>
        <w:rPr>
          <w:rFonts w:cs="Arial"/>
          <w:b/>
          <w:bCs/>
          <w:kern w:val="32"/>
          <w:sz w:val="32"/>
          <w:szCs w:val="32"/>
        </w:rPr>
      </w:pPr>
      <w:r>
        <w:tab/>
        <w:t xml:space="preserve">Ứng dụng hỗ trợ sinh viên quản lý việc thu chi cá nhân của mình, sinh viên sẽ đỡ phải ghi chép lại trên mảnh giấy, trong sổ tay những khoản thu chi của mình, việc sử dụng giấy để ghi chép ta thường sẽ để lạc chúng ở đâu đó. Với việc sỡ hữu những chiếc điện thoại thông minh như hiện nay thì không cần những loại giấy tờ dùng để ghi chép nữa. </w:t>
      </w:r>
      <w:r w:rsidR="0095530E">
        <w:rPr>
          <w:rFonts w:cs="Arial"/>
          <w:b/>
          <w:bCs/>
          <w:kern w:val="32"/>
          <w:sz w:val="32"/>
          <w:szCs w:val="32"/>
        </w:rPr>
        <w:br w:type="page"/>
      </w:r>
    </w:p>
    <w:p w14:paraId="1D2D5394" w14:textId="77777777" w:rsidR="003867BF" w:rsidRDefault="0095530E">
      <w:pPr>
        <w:pStyle w:val="Heading1"/>
        <w:ind w:left="0"/>
      </w:pPr>
      <w:bookmarkStart w:id="13" w:name="_Toc44352829"/>
      <w:r>
        <w:lastRenderedPageBreak/>
        <w:t xml:space="preserve">: </w:t>
      </w:r>
      <w:bookmarkEnd w:id="11"/>
      <w:bookmarkEnd w:id="12"/>
      <w:r>
        <w:t>GIỚI THIỆU</w:t>
      </w:r>
      <w:bookmarkEnd w:id="13"/>
      <w:r>
        <w:t xml:space="preserve"> </w:t>
      </w:r>
    </w:p>
    <w:p w14:paraId="6EEC2370" w14:textId="3B23F84C" w:rsidR="003867BF" w:rsidRDefault="0095530E">
      <w:pPr>
        <w:pStyle w:val="Heading2"/>
      </w:pPr>
      <w:bookmarkStart w:id="14" w:name="_Toc44352830"/>
      <w:r>
        <w:t>Tổng quan</w:t>
      </w:r>
      <w:bookmarkEnd w:id="14"/>
      <w:r>
        <w:t xml:space="preserve"> </w:t>
      </w:r>
    </w:p>
    <w:p w14:paraId="6DF96196" w14:textId="1E07A64D" w:rsidR="00455F50" w:rsidRDefault="00455F50" w:rsidP="00455F50">
      <w:pPr>
        <w:spacing w:line="360" w:lineRule="auto"/>
      </w:pPr>
      <w:r>
        <w:t>Ứng dụng quản lý thu chi cá nhân dành cho sinh viên nhóm đã thực hiện là một ứng dụng chạy trên hệ điều hành Android, hỗ trợ các vấn đề sau:</w:t>
      </w:r>
    </w:p>
    <w:p w14:paraId="26838B13" w14:textId="7E2FE4C5" w:rsidR="00455F50" w:rsidRDefault="00455F50" w:rsidP="00F537D7">
      <w:pPr>
        <w:pStyle w:val="ListParagraph"/>
        <w:numPr>
          <w:ilvl w:val="0"/>
          <w:numId w:val="16"/>
        </w:numPr>
        <w:spacing w:line="360" w:lineRule="auto"/>
        <w:ind w:left="709" w:hanging="142"/>
      </w:pPr>
      <w:r>
        <w:t>Giúp sinh viên quan lý những khoản thu, khoản chi của mình.</w:t>
      </w:r>
    </w:p>
    <w:p w14:paraId="0E685C05" w14:textId="64FA7084" w:rsidR="00455F50" w:rsidRDefault="00455F50" w:rsidP="00F537D7">
      <w:pPr>
        <w:pStyle w:val="ListParagraph"/>
        <w:numPr>
          <w:ilvl w:val="0"/>
          <w:numId w:val="16"/>
        </w:numPr>
        <w:spacing w:line="360" w:lineRule="auto"/>
        <w:ind w:left="709" w:hanging="142"/>
      </w:pPr>
      <w:r>
        <w:t>Quản lý số tiền hiện có trong các ví của mình.</w:t>
      </w:r>
    </w:p>
    <w:p w14:paraId="76BB5E9A" w14:textId="1C2F611B" w:rsidR="00455F50" w:rsidRDefault="00455F50" w:rsidP="00F537D7">
      <w:pPr>
        <w:pStyle w:val="ListParagraph"/>
        <w:numPr>
          <w:ilvl w:val="0"/>
          <w:numId w:val="16"/>
        </w:numPr>
        <w:spacing w:line="360" w:lineRule="auto"/>
        <w:ind w:left="709" w:hanging="142"/>
      </w:pPr>
      <w:r>
        <w:t>Lập kế hoạch tiết kiệm, để dành một số tiền cho một sự kiện nào đó.</w:t>
      </w:r>
    </w:p>
    <w:p w14:paraId="60AD062C" w14:textId="42319D17" w:rsidR="00455F50" w:rsidRDefault="00455F50" w:rsidP="00F537D7">
      <w:pPr>
        <w:pStyle w:val="ListParagraph"/>
        <w:numPr>
          <w:ilvl w:val="0"/>
          <w:numId w:val="16"/>
        </w:numPr>
        <w:spacing w:line="360" w:lineRule="auto"/>
        <w:ind w:left="709" w:hanging="142"/>
      </w:pPr>
      <w:r>
        <w:t>Xem tổng thu, tổng chi hằng ngày, hàng tháng, năm.</w:t>
      </w:r>
    </w:p>
    <w:p w14:paraId="04645B7E" w14:textId="77777777" w:rsidR="00455F50" w:rsidRPr="00455F50" w:rsidRDefault="00455F50" w:rsidP="00455F50">
      <w:pPr>
        <w:pStyle w:val="ListParagraph"/>
        <w:ind w:left="927" w:firstLine="0"/>
      </w:pPr>
    </w:p>
    <w:p w14:paraId="6956F1F0" w14:textId="77777777" w:rsidR="003867BF" w:rsidRDefault="0095530E">
      <w:pPr>
        <w:pStyle w:val="Heading2"/>
      </w:pPr>
      <w:bookmarkStart w:id="15" w:name="_Toc44352831"/>
      <w:r>
        <w:t>Mục tiêu đề tài</w:t>
      </w:r>
      <w:bookmarkEnd w:id="15"/>
    </w:p>
    <w:p w14:paraId="478C6E5C" w14:textId="0B73D7E6" w:rsidR="003867BF" w:rsidRDefault="0095530E" w:rsidP="00455F50">
      <w:pPr>
        <w:spacing w:line="360" w:lineRule="auto"/>
      </w:pPr>
      <w:r>
        <w:t>Vận dụng các lý thuyết căn bản đã được học trước đó và các nghiên cứu từ thực tiễn để thiết kế và xây dựng phần mềm quản lý chi tiêu cho sinh viê</w:t>
      </w:r>
      <w:r w:rsidR="00821C26">
        <w:t>n</w:t>
      </w:r>
      <w:r>
        <w:t>.</w:t>
      </w:r>
    </w:p>
    <w:p w14:paraId="67B5A7B1" w14:textId="26303EEE" w:rsidR="00455F50" w:rsidRDefault="00455F50" w:rsidP="00455F50">
      <w:pPr>
        <w:spacing w:line="360" w:lineRule="auto"/>
      </w:pPr>
      <w:r>
        <w:t>Đem lại sự tiện lợi cho sinh viên trong việc ghi chép lại việc thu chi của mình.</w:t>
      </w:r>
    </w:p>
    <w:p w14:paraId="23EB02E2" w14:textId="77777777" w:rsidR="00821C26" w:rsidRDefault="00821C26" w:rsidP="00455F50">
      <w:pPr>
        <w:spacing w:line="360" w:lineRule="auto"/>
      </w:pPr>
    </w:p>
    <w:p w14:paraId="56A4B789" w14:textId="2BA1D9E0" w:rsidR="003867BF" w:rsidRDefault="0095530E">
      <w:pPr>
        <w:pStyle w:val="Heading2"/>
      </w:pPr>
      <w:bookmarkStart w:id="16" w:name="_Toc44352832"/>
      <w:r>
        <w:t>Phạm vi đề tài</w:t>
      </w:r>
      <w:bookmarkEnd w:id="16"/>
    </w:p>
    <w:p w14:paraId="7B303FD6" w14:textId="15B64F1F" w:rsidR="00455F50" w:rsidRDefault="00455F50" w:rsidP="00455F50">
      <w:r>
        <w:t>Ứng dụng được xây dựng trên hệ điều hành Android 6.0 trở lên, sử dụng hệ cơ sở dữ liệu SQLite</w:t>
      </w:r>
    </w:p>
    <w:p w14:paraId="0E0626F1" w14:textId="436C16AB" w:rsidR="00821C26" w:rsidRDefault="00821C26" w:rsidP="00455F50">
      <w:r>
        <w:t>Ứng dụng được xây dựng dựng dành cho cá nhân như là sinh viên.</w:t>
      </w:r>
    </w:p>
    <w:p w14:paraId="24AE6DEC" w14:textId="247B6695" w:rsidR="00C542DC" w:rsidRDefault="00C542DC" w:rsidP="00455F50">
      <w:r>
        <w:t>Ngôn ngữ lập trình sử dụng là java.</w:t>
      </w:r>
    </w:p>
    <w:p w14:paraId="2D1B2052" w14:textId="69066255" w:rsidR="00C542DC" w:rsidRDefault="00C542DC" w:rsidP="00455F50">
      <w:r>
        <w:t>Sử dụng hệ cơ sở dữ liệu SQLite.</w:t>
      </w:r>
    </w:p>
    <w:p w14:paraId="64FF0358" w14:textId="7CC49307" w:rsidR="00821C26" w:rsidRDefault="00821C26" w:rsidP="00455F50"/>
    <w:p w14:paraId="1C496908" w14:textId="48D5E956" w:rsidR="00821C26" w:rsidRDefault="00821C26" w:rsidP="00455F50"/>
    <w:p w14:paraId="516558DD" w14:textId="5F6D0512" w:rsidR="00821C26" w:rsidRDefault="00821C26" w:rsidP="00455F50"/>
    <w:p w14:paraId="74685A74" w14:textId="77777777" w:rsidR="00821C26" w:rsidRPr="00455F50" w:rsidRDefault="00821C26" w:rsidP="00455F50"/>
    <w:p w14:paraId="151C29BA" w14:textId="77777777" w:rsidR="003867BF" w:rsidRDefault="0095530E">
      <w:pPr>
        <w:pStyle w:val="Heading2"/>
      </w:pPr>
      <w:bookmarkStart w:id="17" w:name="_Toc44352833"/>
      <w:r>
        <w:lastRenderedPageBreak/>
        <w:t>Mô tả yêu cầu chức năng</w:t>
      </w:r>
      <w:bookmarkEnd w:id="17"/>
    </w:p>
    <w:p w14:paraId="747988FA" w14:textId="77777777" w:rsidR="003867BF" w:rsidRDefault="0095530E">
      <w:pPr>
        <w:spacing w:line="360" w:lineRule="auto"/>
        <w:ind w:firstLine="576"/>
      </w:pPr>
      <w:r>
        <w:rPr>
          <w:b/>
          <w:bCs/>
        </w:rPr>
        <w:t>Yêu cầu chức năng:</w:t>
      </w:r>
    </w:p>
    <w:p w14:paraId="7588D8CD" w14:textId="77777777" w:rsidR="003867BF" w:rsidRDefault="0095530E" w:rsidP="00821C26">
      <w:pPr>
        <w:spacing w:line="360" w:lineRule="auto"/>
      </w:pPr>
      <w:r>
        <w:t>Đăng nhập, đăng ký tài khoản: người dùng tạo một tài khoản để sử dụng ứng dụng, tránh việc khi người khác mượn điện thoại thì sẽ dễ dàng vào được ứng dụng và xem nội dung của mình.</w:t>
      </w:r>
    </w:p>
    <w:p w14:paraId="1DF22597" w14:textId="25B50DF4" w:rsidR="003867BF" w:rsidRDefault="0095530E" w:rsidP="00821C26">
      <w:pPr>
        <w:spacing w:line="360" w:lineRule="auto"/>
      </w:pPr>
      <w:r>
        <w:t>Quản lý tài khoản: người dùng có thể đổi mật khẩu của tài khoản, nếu quên mật khẩu thì có thể tạo lại mật khẩu thông qua mã bí mật</w:t>
      </w:r>
      <w:r w:rsidR="00821C26">
        <w:t>, nhập vào các thông tin cá nhân của mình.</w:t>
      </w:r>
    </w:p>
    <w:p w14:paraId="6D98C1BB" w14:textId="59DAC6C1" w:rsidR="003867BF" w:rsidRDefault="00821C26" w:rsidP="00821C26">
      <w:pPr>
        <w:spacing w:line="360" w:lineRule="auto"/>
      </w:pPr>
      <w:r>
        <w:t>Quản lý</w:t>
      </w:r>
      <w:r w:rsidR="0095530E">
        <w:t xml:space="preserve"> ví:</w:t>
      </w:r>
      <w:r>
        <w:t xml:space="preserve"> với những ví đã có sẵn,</w:t>
      </w:r>
      <w:r w:rsidR="0095530E">
        <w:t xml:space="preserve"> người dùng</w:t>
      </w:r>
      <w:r>
        <w:t xml:space="preserve"> có thể</w:t>
      </w:r>
      <w:r w:rsidR="0095530E">
        <w:t xml:space="preserve"> </w:t>
      </w:r>
      <w:r>
        <w:t>thêm</w:t>
      </w:r>
      <w:r w:rsidR="0095530E">
        <w:t xml:space="preserve"> ví cho</w:t>
      </w:r>
      <w:r>
        <w:t xml:space="preserve"> phù hợp với nhu cầu sử dụng của mình và</w:t>
      </w:r>
      <w:r w:rsidR="0095530E">
        <w:t xml:space="preserve"> tiến hành thu chi dựa trên số tiền của</w:t>
      </w:r>
      <w:r>
        <w:t xml:space="preserve"> những ví này</w:t>
      </w:r>
      <w:r w:rsidR="0095530E">
        <w:t xml:space="preserve"> ví này</w:t>
      </w:r>
      <w:r w:rsidR="008D0FB5">
        <w:t>, sinh viên có thể chuyển tiền qua lại giữa các ví với nhau.</w:t>
      </w:r>
    </w:p>
    <w:p w14:paraId="184D25C3" w14:textId="77777777" w:rsidR="003867BF" w:rsidRDefault="0095530E" w:rsidP="00821C26">
      <w:pPr>
        <w:spacing w:line="360" w:lineRule="auto"/>
      </w:pPr>
      <w:r>
        <w:t xml:space="preserve">Quản lý thu chi: Người dùng thêm mới khoản thu chi, chọn hình thức thu hoặc chi, nhập vào số tiền, thời gian, đối tượng, ghi chú về khoản thu chi, </w:t>
      </w:r>
      <w:r w:rsidRPr="00821C26">
        <w:rPr>
          <w:highlight w:val="yellow"/>
        </w:rPr>
        <w:t>sửa</w:t>
      </w:r>
      <w:r>
        <w:t xml:space="preserve"> và xóa khoản thu chi.</w:t>
      </w:r>
    </w:p>
    <w:p w14:paraId="62AE6302" w14:textId="451ADC02" w:rsidR="003867BF" w:rsidRDefault="00821C26" w:rsidP="00821C26">
      <w:pPr>
        <w:spacing w:line="360" w:lineRule="auto"/>
      </w:pPr>
      <w:r>
        <w:t>Tổng thu chi</w:t>
      </w:r>
      <w:r w:rsidR="0095530E">
        <w:t>: ứng dụng sẽ tự động tính</w:t>
      </w:r>
      <w:r>
        <w:t xml:space="preserve"> tổng</w:t>
      </w:r>
      <w:r w:rsidR="0095530E">
        <w:t xml:space="preserve"> thu chi</w:t>
      </w:r>
      <w:r>
        <w:t xml:space="preserve"> hàng ngày, hàng tháng, năm</w:t>
      </w:r>
      <w:r w:rsidR="0095530E">
        <w:t xml:space="preserve"> dựa vào các khoản thu chi đã thêm trước đó.</w:t>
      </w:r>
    </w:p>
    <w:p w14:paraId="57193445" w14:textId="5B79C3A6" w:rsidR="003867BF" w:rsidRDefault="0095530E" w:rsidP="00821C26">
      <w:pPr>
        <w:spacing w:line="360" w:lineRule="auto"/>
      </w:pPr>
      <w:r>
        <w:t xml:space="preserve">Lập kế hoạch </w:t>
      </w:r>
      <w:r w:rsidR="00821C26">
        <w:t>tiết kiệm</w:t>
      </w:r>
      <w:r>
        <w:t xml:space="preserve">: người dùng có thể lập ra một kế hoạch </w:t>
      </w:r>
      <w:r w:rsidR="00821C26">
        <w:t xml:space="preserve">tiết kiệm với một số tiền và mục đích nhất định, nếu </w:t>
      </w:r>
      <w:r w:rsidR="00E7106D">
        <w:t>tiết kiệm</w:t>
      </w:r>
      <w:r w:rsidR="00821C26">
        <w:t xml:space="preserve"> đủ số tiền</w:t>
      </w:r>
      <w:r w:rsidR="00E7106D">
        <w:t xml:space="preserve"> cho kế hoạch</w:t>
      </w:r>
      <w:r w:rsidR="00821C26">
        <w:t xml:space="preserve"> sẽ </w:t>
      </w:r>
      <w:r w:rsidR="00551B2E">
        <w:t>chuyển trạng thái thành thành công</w:t>
      </w:r>
      <w:r w:rsidR="00821C26">
        <w:t>, nếu hết hạn của kế hoạch mà người dùng không thu vào đủ số tiền thì kế hoạch sẽ</w:t>
      </w:r>
      <w:r w:rsidR="00443F66">
        <w:t xml:space="preserve"> có trạng thái</w:t>
      </w:r>
      <w:r w:rsidR="00821C26">
        <w:t xml:space="preserve"> thất bại.</w:t>
      </w:r>
    </w:p>
    <w:p w14:paraId="7CF70E29" w14:textId="5F26AC9C" w:rsidR="003867BF" w:rsidRDefault="00821C26" w:rsidP="00821C26">
      <w:pPr>
        <w:spacing w:line="360" w:lineRule="auto"/>
      </w:pPr>
      <w:r>
        <w:t>Quản lý danh mục thu chi: với các danh mục thu chi có sẵn như khoản thu cho tiền lương, tiền thưởng, khoản chi cho học tập, ăn uống, người dùng có thể thêm các danh mục khác để phù hợp với nhu cầu sử dụng của mình, mỗi danh mục sẽ có một ví ưu tiên sử dụng tiền cho danh mục này.</w:t>
      </w:r>
    </w:p>
    <w:p w14:paraId="2CE72598" w14:textId="04FAD88D" w:rsidR="003867BF" w:rsidRDefault="0095530E">
      <w:pPr>
        <w:spacing w:line="360" w:lineRule="auto"/>
        <w:ind w:firstLine="576"/>
        <w:rPr>
          <w:b/>
          <w:bCs/>
        </w:rPr>
      </w:pPr>
      <w:r>
        <w:rPr>
          <w:b/>
          <w:bCs/>
        </w:rPr>
        <w:t>Yêu c</w:t>
      </w:r>
      <w:r w:rsidR="007F267A">
        <w:rPr>
          <w:b/>
          <w:bCs/>
        </w:rPr>
        <w:t>ầ</w:t>
      </w:r>
      <w:r>
        <w:rPr>
          <w:b/>
          <w:bCs/>
        </w:rPr>
        <w:t>u phi chức năng:</w:t>
      </w:r>
    </w:p>
    <w:p w14:paraId="3A9A04DF" w14:textId="77777777" w:rsidR="003867BF" w:rsidRDefault="0095530E" w:rsidP="00821C26">
      <w:pPr>
        <w:spacing w:line="360" w:lineRule="auto"/>
      </w:pPr>
      <w:r>
        <w:t>Ứng dụng có dung lượng không quá lớn, tốc độ xử lý nhanh.</w:t>
      </w:r>
    </w:p>
    <w:p w14:paraId="41B9B1E2" w14:textId="77777777" w:rsidR="003867BF" w:rsidRDefault="0095530E" w:rsidP="00821C26">
      <w:pPr>
        <w:spacing w:line="360" w:lineRule="auto"/>
      </w:pPr>
      <w:r>
        <w:lastRenderedPageBreak/>
        <w:t>Công việc xử lý thực hiện chính xác, không xảy ra sai sót.</w:t>
      </w:r>
    </w:p>
    <w:p w14:paraId="0BEA00E6" w14:textId="77777777" w:rsidR="003867BF" w:rsidRDefault="0095530E" w:rsidP="00821C26">
      <w:pPr>
        <w:spacing w:line="360" w:lineRule="auto"/>
      </w:pPr>
      <w:r>
        <w:t>Tránh việc để lộ thông tin nhạy cảm của người dùng.</w:t>
      </w:r>
    </w:p>
    <w:p w14:paraId="7E8B7A67" w14:textId="77777777" w:rsidR="003867BF" w:rsidRDefault="0095530E" w:rsidP="00821C26">
      <w:pPr>
        <w:spacing w:line="360" w:lineRule="auto"/>
      </w:pPr>
      <w:r>
        <w:t>Đảm bảo an toàn dữ liệu.</w:t>
      </w:r>
    </w:p>
    <w:p w14:paraId="13DF2CB2" w14:textId="77777777" w:rsidR="00821C26" w:rsidRDefault="00821C26" w:rsidP="00821C26">
      <w:pPr>
        <w:spacing w:line="360" w:lineRule="auto"/>
      </w:pPr>
      <w:r>
        <w:t>Giao diện dễ sử dụng, không quá khó đối với người lần đầu tiếp xúc.</w:t>
      </w:r>
    </w:p>
    <w:p w14:paraId="182D0501" w14:textId="395F30C8" w:rsidR="00821C26" w:rsidRPr="00CA2025" w:rsidRDefault="00821C26" w:rsidP="00821C26">
      <w:pPr>
        <w:spacing w:line="360" w:lineRule="auto"/>
        <w:ind w:firstLine="576"/>
        <w:sectPr w:rsidR="00821C26" w:rsidRPr="00CA2025" w:rsidSect="000D5C31">
          <w:pgSz w:w="11907" w:h="16840"/>
          <w:pgMar w:top="1701" w:right="1134" w:bottom="1701" w:left="1985" w:header="0" w:footer="0" w:gutter="0"/>
          <w:pgNumType w:start="8"/>
          <w:cols w:space="708"/>
          <w:docGrid w:linePitch="360"/>
        </w:sectPr>
      </w:pPr>
    </w:p>
    <w:p w14:paraId="09D6A434" w14:textId="77777777" w:rsidR="003867BF" w:rsidRDefault="0095530E" w:rsidP="00212ECE">
      <w:pPr>
        <w:pStyle w:val="Heading1"/>
        <w:ind w:left="0"/>
      </w:pPr>
      <w:bookmarkStart w:id="18" w:name="_Toc44352834"/>
      <w:bookmarkEnd w:id="1"/>
      <w:r>
        <w:lastRenderedPageBreak/>
        <w:t>: CƠ SỞ LÝ THUYẾT</w:t>
      </w:r>
      <w:bookmarkEnd w:id="18"/>
    </w:p>
    <w:p w14:paraId="69E8E820" w14:textId="57505142" w:rsidR="00212ECE" w:rsidRDefault="00B81940" w:rsidP="008D0FB5">
      <w:pPr>
        <w:pStyle w:val="Heading2"/>
        <w:spacing w:line="360" w:lineRule="auto"/>
        <w:ind w:left="567" w:hanging="567"/>
      </w:pPr>
      <w:bookmarkStart w:id="19" w:name="_Toc44352835"/>
      <w:r>
        <w:t xml:space="preserve">Những kiến thức cơ bản và </w:t>
      </w:r>
      <w:r w:rsidR="00AA6B6E">
        <w:t>b</w:t>
      </w:r>
      <w:r>
        <w:t>ắt buộc khi học lập trình Android</w:t>
      </w:r>
      <w:bookmarkEnd w:id="19"/>
    </w:p>
    <w:p w14:paraId="2E98B1AD" w14:textId="0659B727" w:rsidR="00212ECE" w:rsidRDefault="00360BD2" w:rsidP="00821C26">
      <w:pPr>
        <w:spacing w:line="360" w:lineRule="auto"/>
        <w:rPr>
          <w:rStyle w:val="Emphasis"/>
          <w:i w:val="0"/>
          <w:iCs w:val="0"/>
          <w:szCs w:val="26"/>
          <w:shd w:val="clear" w:color="auto" w:fill="FFFFFF"/>
        </w:rPr>
      </w:pPr>
      <w:r w:rsidRPr="00360BD2">
        <w:rPr>
          <w:rStyle w:val="Emphasis"/>
          <w:i w:val="0"/>
          <w:iCs w:val="0"/>
          <w:szCs w:val="26"/>
          <w:shd w:val="clear" w:color="auto" w:fill="FFFFFF"/>
        </w:rPr>
        <w:t>Hiện nay Android là một trong những hệ điều hành di động phổ biến nhất thế giới, rất nhiều công ty đăng tuyển lập trình ứng dụng di động trên Android. Chính vì vậy, cơ hội nghề nghiệp mở ra cho ngành nghề này rất cao, mức thu nhập lại cực kỳ hấp dẫn.</w:t>
      </w:r>
    </w:p>
    <w:p w14:paraId="3AD40FC9" w14:textId="539DC739" w:rsidR="00B81940" w:rsidRPr="00B81940" w:rsidRDefault="00B81940" w:rsidP="00821C26">
      <w:pPr>
        <w:spacing w:line="360" w:lineRule="auto"/>
        <w:rPr>
          <w:rStyle w:val="Emphasis"/>
          <w:b/>
          <w:bCs/>
          <w:i w:val="0"/>
          <w:iCs w:val="0"/>
          <w:szCs w:val="26"/>
          <w:shd w:val="clear" w:color="auto" w:fill="FFFFFF"/>
        </w:rPr>
      </w:pPr>
      <w:r w:rsidRPr="00B81940">
        <w:rPr>
          <w:rStyle w:val="Emphasis"/>
          <w:b/>
          <w:bCs/>
          <w:i w:val="0"/>
          <w:iCs w:val="0"/>
          <w:szCs w:val="26"/>
          <w:shd w:val="clear" w:color="auto" w:fill="FFFFFF"/>
        </w:rPr>
        <w:t>Lập trình Android là gì ?</w:t>
      </w:r>
    </w:p>
    <w:p w14:paraId="6CD57ED7" w14:textId="4A95E0E7" w:rsidR="00382524" w:rsidRPr="00382524" w:rsidRDefault="00382524" w:rsidP="00821C26">
      <w:pPr>
        <w:spacing w:line="360" w:lineRule="auto"/>
        <w:rPr>
          <w:szCs w:val="26"/>
          <w:shd w:val="clear" w:color="auto" w:fill="FFFFFF"/>
        </w:rPr>
      </w:pPr>
      <w:r w:rsidRPr="00382524">
        <w:rPr>
          <w:szCs w:val="26"/>
          <w:shd w:val="clear" w:color="auto" w:fill="FFFFFF"/>
        </w:rP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42EC068D" w14:textId="739BA3F1" w:rsidR="00382524" w:rsidRDefault="00382524" w:rsidP="00821C26">
      <w:pPr>
        <w:spacing w:line="360" w:lineRule="auto"/>
        <w:rPr>
          <w:szCs w:val="26"/>
          <w:shd w:val="clear" w:color="auto" w:fill="FFFFFF"/>
        </w:rPr>
      </w:pPr>
      <w:r w:rsidRPr="00382524">
        <w:rPr>
          <w:szCs w:val="26"/>
          <w:shd w:val="clear" w:color="auto" w:fill="FFFFFF"/>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4ED4937" w14:textId="5275380E" w:rsidR="00B81940" w:rsidRDefault="00B81940" w:rsidP="008D0FB5">
      <w:pPr>
        <w:spacing w:line="360" w:lineRule="auto"/>
        <w:rPr>
          <w:b/>
          <w:bCs/>
          <w:szCs w:val="26"/>
          <w:shd w:val="clear" w:color="auto" w:fill="FFFFFF"/>
        </w:rPr>
      </w:pPr>
      <w:r w:rsidRPr="00B81940">
        <w:rPr>
          <w:b/>
          <w:bCs/>
          <w:szCs w:val="26"/>
          <w:shd w:val="clear" w:color="auto" w:fill="FFFFFF"/>
        </w:rPr>
        <w:t>Kiến trúc cơ bản của hệ điều hành Android:</w:t>
      </w:r>
    </w:p>
    <w:p w14:paraId="75F44557" w14:textId="189720D8" w:rsidR="00B81940" w:rsidRDefault="00B81940" w:rsidP="008D0FB5">
      <w:pPr>
        <w:spacing w:line="360" w:lineRule="auto"/>
        <w:rPr>
          <w:szCs w:val="26"/>
          <w:shd w:val="clear" w:color="auto" w:fill="FFFFFF"/>
        </w:rPr>
      </w:pPr>
      <w:r w:rsidRPr="00B81940">
        <w:rPr>
          <w:b/>
          <w:bCs/>
          <w:i/>
          <w:iCs/>
          <w:szCs w:val="26"/>
          <w:shd w:val="clear" w:color="auto" w:fill="FFFFFF"/>
        </w:rPr>
        <w:t>Nhân Linux:</w:t>
      </w:r>
      <w:r>
        <w:rPr>
          <w:b/>
          <w:bCs/>
          <w:i/>
          <w:iCs/>
          <w:szCs w:val="26"/>
          <w:shd w:val="clear" w:color="auto" w:fill="FFFFFF"/>
        </w:rPr>
        <w:t xml:space="preserve"> </w:t>
      </w:r>
      <w:r w:rsidRPr="00406BDA">
        <w:rPr>
          <w:szCs w:val="26"/>
          <w:shd w:val="clear" w:color="auto" w:fill="FFFFFF"/>
        </w:rPr>
        <w:t>Đây là nhân nền tảng mà hệ điều hành Android dựa vào nó để phát triển. Đâ</w:t>
      </w:r>
      <w:r w:rsidR="00406BDA">
        <w:rPr>
          <w:szCs w:val="26"/>
          <w:shd w:val="clear" w:color="auto" w:fill="FFFFFF"/>
        </w:rPr>
        <w:t>y</w:t>
      </w:r>
      <w:r w:rsidRPr="00406BDA">
        <w:rPr>
          <w:szCs w:val="26"/>
          <w:shd w:val="clear" w:color="auto" w:fill="FFFFFF"/>
        </w:rPr>
        <w:t xml:space="preserve"> là lớp chứa tất cả các thiết bị giao tiếp ở mức thấp dùng để điều khiển các phần cứng khác trên thiết bị Android.</w:t>
      </w:r>
    </w:p>
    <w:p w14:paraId="78D3B4CA" w14:textId="54876F55" w:rsidR="00406BDA" w:rsidRDefault="00406BDA" w:rsidP="008D0FB5">
      <w:pPr>
        <w:spacing w:line="360" w:lineRule="auto"/>
        <w:rPr>
          <w:szCs w:val="26"/>
          <w:shd w:val="clear" w:color="auto" w:fill="FFFFFF"/>
        </w:rPr>
      </w:pPr>
      <w:r w:rsidRPr="00406BDA">
        <w:rPr>
          <w:b/>
          <w:bCs/>
          <w:i/>
          <w:iCs/>
          <w:szCs w:val="26"/>
          <w:shd w:val="clear" w:color="auto" w:fill="FFFFFF"/>
        </w:rPr>
        <w:t>Thư viện:</w:t>
      </w:r>
      <w:r>
        <w:rPr>
          <w:b/>
          <w:bCs/>
          <w:i/>
          <w:iCs/>
          <w:szCs w:val="26"/>
          <w:shd w:val="clear" w:color="auto" w:fill="FFFFFF"/>
        </w:rPr>
        <w:t xml:space="preserve"> </w:t>
      </w:r>
      <w:r w:rsidRPr="00406BDA">
        <w:rPr>
          <w:szCs w:val="26"/>
          <w:shd w:val="clear" w:color="auto" w:fill="FFFFFF"/>
        </w:rPr>
        <w:t xml:space="preserve">Chứa tất cả các mã cái mà cung cấp những tính năng chính của hệ điều hành Android, </w:t>
      </w:r>
      <w:r>
        <w:rPr>
          <w:szCs w:val="26"/>
          <w:shd w:val="clear" w:color="auto" w:fill="FFFFFF"/>
        </w:rPr>
        <w:t>đố</w:t>
      </w:r>
      <w:r w:rsidRPr="00406BDA">
        <w:rPr>
          <w:szCs w:val="26"/>
          <w:shd w:val="clear" w:color="auto" w:fill="FFFFFF"/>
        </w:rPr>
        <w:t>i với ví dụ này thì SQLite là thư viện cung cấp việc h</w:t>
      </w:r>
      <w:r w:rsidR="00151AE1">
        <w:rPr>
          <w:szCs w:val="26"/>
          <w:shd w:val="clear" w:color="auto" w:fill="FFFFFF"/>
        </w:rPr>
        <w:t>ỗ</w:t>
      </w:r>
      <w:r w:rsidRPr="00406BDA">
        <w:rPr>
          <w:szCs w:val="26"/>
          <w:shd w:val="clear" w:color="auto" w:fill="FFFFFF"/>
        </w:rPr>
        <w:t xml:space="preserve"> trợ làm việc với database dùng để chứa dữ liệu. Hoặc Webkit là thư viện cung cấp những tính năng cho trình duyệt Web.</w:t>
      </w:r>
    </w:p>
    <w:p w14:paraId="6AC6E2E6" w14:textId="116C1636" w:rsidR="00150C0F" w:rsidRDefault="00150C0F" w:rsidP="008D0FB5">
      <w:pPr>
        <w:spacing w:line="360" w:lineRule="auto"/>
        <w:rPr>
          <w:szCs w:val="26"/>
          <w:shd w:val="clear" w:color="auto" w:fill="FFFFFF"/>
        </w:rPr>
      </w:pPr>
      <w:r w:rsidRPr="00150C0F">
        <w:rPr>
          <w:b/>
          <w:bCs/>
          <w:i/>
          <w:iCs/>
          <w:szCs w:val="26"/>
          <w:shd w:val="clear" w:color="auto" w:fill="FFFFFF"/>
        </w:rPr>
        <w:lastRenderedPageBreak/>
        <w:t>Android Runtime:</w:t>
      </w:r>
      <w:r>
        <w:rPr>
          <w:b/>
          <w:bCs/>
          <w:i/>
          <w:iCs/>
          <w:szCs w:val="26"/>
          <w:shd w:val="clear" w:color="auto" w:fill="FFFFFF"/>
        </w:rPr>
        <w:t xml:space="preserve"> </w:t>
      </w:r>
      <w:r w:rsidRPr="00150C0F">
        <w:rPr>
          <w:szCs w:val="26"/>
          <w:shd w:val="clear" w:color="auto" w:fill="FFFFFF"/>
        </w:rPr>
        <w:t>Là tầng cùng với lớp thư viện</w:t>
      </w:r>
      <w:r>
        <w:rPr>
          <w:szCs w:val="26"/>
          <w:shd w:val="clear" w:color="auto" w:fill="FFFFFF"/>
        </w:rPr>
        <w:t>,</w:t>
      </w:r>
      <w:r w:rsidRPr="00150C0F">
        <w:rPr>
          <w:szCs w:val="26"/>
          <w:shd w:val="clear" w:color="auto" w:fill="FFFFFF"/>
        </w:rPr>
        <w:t xml:space="preserve"> Android runtime cung cấp một tập các thư viện cốt l</w:t>
      </w:r>
      <w:r w:rsidR="007F0033">
        <w:rPr>
          <w:szCs w:val="26"/>
          <w:shd w:val="clear" w:color="auto" w:fill="FFFFFF"/>
        </w:rPr>
        <w:t>õ</w:t>
      </w:r>
      <w:r w:rsidRPr="00150C0F">
        <w:rPr>
          <w:szCs w:val="26"/>
          <w:shd w:val="clear" w:color="auto" w:fill="FFFFFF"/>
        </w:rPr>
        <w:t>i để cho phép các lập trình viên phát triển viết ứng dụng bằng việc sử dụng ngôn ngữ lập trình Java. Android Runtime bao g</w:t>
      </w:r>
      <w:r w:rsidR="002C3D85">
        <w:rPr>
          <w:szCs w:val="26"/>
          <w:shd w:val="clear" w:color="auto" w:fill="FFFFFF"/>
        </w:rPr>
        <w:t>ồ</w:t>
      </w:r>
      <w:r w:rsidRPr="00150C0F">
        <w:rPr>
          <w:szCs w:val="26"/>
          <w:shd w:val="clear" w:color="auto" w:fill="FFFFFF"/>
        </w:rPr>
        <w:t>m máy ảo Dalvik</w:t>
      </w:r>
      <w:r w:rsidR="002C3D85">
        <w:rPr>
          <w:szCs w:val="26"/>
          <w:shd w:val="clear" w:color="auto" w:fill="FFFFFF"/>
        </w:rPr>
        <w:t xml:space="preserve"> </w:t>
      </w:r>
      <w:r w:rsidRPr="00150C0F">
        <w:rPr>
          <w:szCs w:val="26"/>
          <w:shd w:val="clear" w:color="auto" w:fill="FFFFFF"/>
        </w:rPr>
        <w:t>(ở các version &lt; 4.4, hiện t</w:t>
      </w:r>
      <w:r w:rsidR="002C3D85">
        <w:rPr>
          <w:szCs w:val="26"/>
          <w:shd w:val="clear" w:color="auto" w:fill="FFFFFF"/>
        </w:rPr>
        <w:t>ạ</w:t>
      </w:r>
      <w:r w:rsidRPr="00150C0F">
        <w:rPr>
          <w:szCs w:val="26"/>
          <w:shd w:val="clear" w:color="auto" w:fill="FFFFFF"/>
        </w:rPr>
        <w:t>i là phiên bản máy ảo ART được cho là mạnh mẽ hơn trong việc xử lý biên dịch). Là cái để điều khiển mọi hoạt động của ứng dụng Android chạy trên nó</w:t>
      </w:r>
      <w:r w:rsidR="00D057DC">
        <w:rPr>
          <w:szCs w:val="26"/>
          <w:shd w:val="clear" w:color="auto" w:fill="FFFFFF"/>
        </w:rPr>
        <w:t xml:space="preserve"> </w:t>
      </w:r>
      <w:r w:rsidRPr="00150C0F">
        <w:rPr>
          <w:szCs w:val="26"/>
          <w:shd w:val="clear" w:color="auto" w:fill="FFFFFF"/>
        </w:rPr>
        <w:t>(máy ảo Dalvik sẽ biên dịch ứng dụng để nó có thể chạy</w:t>
      </w:r>
      <w:r w:rsidR="008F2232">
        <w:rPr>
          <w:szCs w:val="26"/>
          <w:shd w:val="clear" w:color="auto" w:fill="FFFFFF"/>
        </w:rPr>
        <w:t>,</w:t>
      </w:r>
      <w:r w:rsidR="00EF3EB7">
        <w:rPr>
          <w:szCs w:val="26"/>
          <w:shd w:val="clear" w:color="auto" w:fill="FFFFFF"/>
        </w:rPr>
        <w:t xml:space="preserve"> </w:t>
      </w:r>
      <w:r w:rsidRPr="00150C0F">
        <w:rPr>
          <w:szCs w:val="26"/>
          <w:shd w:val="clear" w:color="auto" w:fill="FFFFFF"/>
        </w:rPr>
        <w:t>thực thi được, tương tự như các ứng dụng được biên dịch trên máy ảo Java vậy). Ngoài ra máy ảo còn giúp tối ưu năng lượng pin cũng như CPU của thiết bị Android.</w:t>
      </w:r>
    </w:p>
    <w:p w14:paraId="7A9CCF75" w14:textId="0F29BE96" w:rsidR="008C65DA" w:rsidRDefault="008C65DA" w:rsidP="008D0FB5">
      <w:pPr>
        <w:spacing w:line="360" w:lineRule="auto"/>
        <w:rPr>
          <w:b/>
          <w:bCs/>
          <w:i/>
          <w:iCs/>
          <w:szCs w:val="26"/>
          <w:shd w:val="clear" w:color="auto" w:fill="FFFFFF"/>
        </w:rPr>
      </w:pPr>
      <w:r w:rsidRPr="008C65DA">
        <w:rPr>
          <w:b/>
          <w:bCs/>
          <w:i/>
          <w:iCs/>
          <w:szCs w:val="26"/>
          <w:shd w:val="clear" w:color="auto" w:fill="FFFFFF"/>
        </w:rPr>
        <w:t>Android Framework</w:t>
      </w:r>
      <w:r>
        <w:rPr>
          <w:b/>
          <w:bCs/>
          <w:i/>
          <w:iCs/>
          <w:szCs w:val="26"/>
          <w:shd w:val="clear" w:color="auto" w:fill="FFFFFF"/>
        </w:rPr>
        <w:t xml:space="preserve">: </w:t>
      </w:r>
      <w:r w:rsidRPr="008C65DA">
        <w:rPr>
          <w:szCs w:val="26"/>
          <w:shd w:val="clear" w:color="auto" w:fill="FFFFFF"/>
        </w:rPr>
        <w:t>Là phần thể hiện các khả năng khác nhau của Android</w:t>
      </w:r>
      <w:r>
        <w:rPr>
          <w:szCs w:val="26"/>
          <w:shd w:val="clear" w:color="auto" w:fill="FFFFFF"/>
        </w:rPr>
        <w:t xml:space="preserve"> </w:t>
      </w:r>
      <w:r w:rsidRPr="008C65DA">
        <w:rPr>
          <w:szCs w:val="26"/>
          <w:shd w:val="clear" w:color="auto" w:fill="FFFFFF"/>
        </w:rPr>
        <w:t>(kết nối, thông báo, truy xuất dữ liệu) cho nhà phát triển ứng dụng, chúng có thể được tạo ra để sử dụng trong các ứng dụng của họ.</w:t>
      </w:r>
    </w:p>
    <w:p w14:paraId="75E677C0" w14:textId="2DE6357F" w:rsidR="008C65DA" w:rsidRPr="008C65DA" w:rsidRDefault="008C65DA" w:rsidP="008D0FB5">
      <w:pPr>
        <w:spacing w:line="360" w:lineRule="auto"/>
        <w:rPr>
          <w:b/>
          <w:bCs/>
          <w:i/>
          <w:iCs/>
          <w:szCs w:val="26"/>
          <w:shd w:val="clear" w:color="auto" w:fill="FFFFFF"/>
        </w:rPr>
      </w:pPr>
      <w:r>
        <w:rPr>
          <w:b/>
          <w:bCs/>
          <w:i/>
          <w:iCs/>
          <w:szCs w:val="26"/>
          <w:shd w:val="clear" w:color="auto" w:fill="FFFFFF"/>
        </w:rPr>
        <w:t xml:space="preserve">Application: </w:t>
      </w:r>
      <w:r w:rsidRPr="008C65DA">
        <w:rPr>
          <w:szCs w:val="26"/>
          <w:shd w:val="clear" w:color="auto" w:fill="FFFFFF"/>
        </w:rPr>
        <w:t>Tầng ứng dụng là tầng bạn có thể tìm thấy các thiết bị Android như Contact, trình duyệt…Và mọi ứng dụng bạn viết đều nằm trên tầng này.</w:t>
      </w:r>
    </w:p>
    <w:p w14:paraId="15FDDD78" w14:textId="250A5EBD" w:rsidR="00360BD2" w:rsidRDefault="00360BD2" w:rsidP="00360BD2">
      <w:pPr>
        <w:rPr>
          <w:rFonts w:cs="Arial"/>
          <w:b/>
          <w:bCs/>
          <w:iCs/>
          <w:szCs w:val="28"/>
        </w:rPr>
      </w:pPr>
    </w:p>
    <w:p w14:paraId="4FA1CC7F" w14:textId="4ACA06FC" w:rsidR="003B2B55" w:rsidRDefault="003B2B55" w:rsidP="008D0FB5">
      <w:pPr>
        <w:pStyle w:val="Heading2"/>
        <w:spacing w:line="360" w:lineRule="auto"/>
        <w:ind w:left="567" w:hanging="567"/>
      </w:pPr>
      <w:bookmarkStart w:id="20" w:name="_Toc44352836"/>
      <w:r w:rsidRPr="003B2B55">
        <w:t>Tại sao phát triển ứng dụng Android là lựa chọn tốt nhất của bạn?</w:t>
      </w:r>
      <w:bookmarkEnd w:id="20"/>
    </w:p>
    <w:p w14:paraId="437AD846" w14:textId="7A67E65B" w:rsidR="003B2B55" w:rsidRPr="002D67F6" w:rsidRDefault="003B2B55" w:rsidP="008D0FB5">
      <w:pPr>
        <w:spacing w:line="360" w:lineRule="auto"/>
        <w:rPr>
          <w:color w:val="000000"/>
          <w:szCs w:val="26"/>
          <w:shd w:val="clear" w:color="auto" w:fill="FFFFFF"/>
        </w:rPr>
      </w:pPr>
      <w:r w:rsidRPr="002D67F6">
        <w:rPr>
          <w:szCs w:val="26"/>
        </w:rPr>
        <w:t>M</w:t>
      </w:r>
      <w:r w:rsidR="002D67F6" w:rsidRPr="002D67F6">
        <w:rPr>
          <w:szCs w:val="26"/>
        </w:rPr>
        <w:t xml:space="preserve">ỗi </w:t>
      </w:r>
      <w:r w:rsidR="002D67F6" w:rsidRPr="002D67F6">
        <w:rPr>
          <w:color w:val="000000"/>
          <w:szCs w:val="26"/>
          <w:shd w:val="clear" w:color="auto" w:fill="FFFFFF"/>
        </w:rPr>
        <w:t>doanh nghiệp cần phải cạnh tranh với sự sáng tạo để thu hút sự chú ý của nhiều khách hàng tiềm năng hơn. Đó là bởi vì mục tiêu cuối cùng của bất kỳ doanh nghiệp là tạo ra doanh thu. Hơn nữa, sự phát triển của nền tảng phát triển Android cung cấp cho các doanh nghiệp một cơ hội hiệu quả và có thể mở rộng để phát triển ứng dụng.</w:t>
      </w:r>
    </w:p>
    <w:p w14:paraId="7EFD2A5D" w14:textId="3B1DAC39" w:rsidR="002D67F6" w:rsidRDefault="002D67F6" w:rsidP="008D0FB5">
      <w:pPr>
        <w:spacing w:line="360" w:lineRule="auto"/>
        <w:rPr>
          <w:color w:val="000000"/>
          <w:szCs w:val="26"/>
          <w:shd w:val="clear" w:color="auto" w:fill="FFFFFF"/>
        </w:rPr>
      </w:pPr>
      <w:r w:rsidRPr="002D67F6">
        <w:rPr>
          <w:color w:val="000000"/>
          <w:szCs w:val="26"/>
          <w:shd w:val="clear" w:color="auto" w:fill="FFFFFF"/>
        </w:rPr>
        <w:t>Các ứng dụng di động Android đã ảnh hưởng đến hầu hết các ngành công nghiệp như một phần của cuộc cách mạng kỹ thuật số ngày nay. Mặc dù iOS là một nền tảng phổ biến, nhưng được liệt kê dưới đây là một số lý do tại sao phát triển Android là nền tảng tốt nhất và hàng đầu cho các doanh nghiệp.</w:t>
      </w:r>
    </w:p>
    <w:p w14:paraId="3045699E" w14:textId="77777777" w:rsidR="000E1E69" w:rsidRDefault="000E1E69" w:rsidP="008A63F7">
      <w:pPr>
        <w:spacing w:after="0" w:line="360" w:lineRule="auto"/>
        <w:ind w:firstLine="576"/>
        <w:rPr>
          <w:b/>
          <w:bCs/>
          <w:color w:val="000000"/>
          <w:szCs w:val="26"/>
          <w:shd w:val="clear" w:color="auto" w:fill="FFFFFF"/>
        </w:rPr>
      </w:pPr>
    </w:p>
    <w:p w14:paraId="7C64D959" w14:textId="3A389B62" w:rsid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Tỷ suất hoàn vốn cao với chi phí thấp</w:t>
      </w:r>
      <w:r>
        <w:rPr>
          <w:b/>
          <w:bCs/>
          <w:color w:val="000000"/>
          <w:szCs w:val="26"/>
          <w:shd w:val="clear" w:color="auto" w:fill="FFFFFF"/>
        </w:rPr>
        <w:t>:</w:t>
      </w:r>
    </w:p>
    <w:p w14:paraId="1BB84426" w14:textId="49B64D7D" w:rsidR="000E1E69" w:rsidRDefault="000E1E69" w:rsidP="008D0FB5">
      <w:pPr>
        <w:spacing w:line="360" w:lineRule="auto"/>
        <w:rPr>
          <w:color w:val="000000"/>
          <w:szCs w:val="26"/>
          <w:shd w:val="clear" w:color="auto" w:fill="FFFFFF"/>
        </w:rPr>
      </w:pPr>
      <w:r w:rsidRPr="000E1E69">
        <w:rPr>
          <w:color w:val="000000"/>
          <w:szCs w:val="26"/>
          <w:shd w:val="clear" w:color="auto" w:fill="FFFFFF"/>
        </w:rPr>
        <w:t>Một</w:t>
      </w:r>
      <w:r w:rsidR="00772318">
        <w:rPr>
          <w:color w:val="000000"/>
          <w:szCs w:val="26"/>
          <w:shd w:val="clear" w:color="auto" w:fill="FFFFFF"/>
        </w:rPr>
        <w:t xml:space="preserve"> </w:t>
      </w:r>
      <w:r w:rsidRPr="000E1E69">
        <w:rPr>
          <w:color w:val="000000"/>
          <w:szCs w:val="26"/>
          <w:shd w:val="clear" w:color="auto" w:fill="FFFFFF"/>
        </w:rPr>
        <w:t>trong những lợi thế chính của phát triển ứng dụng Android là sự sẵn có dễ dàng của SDK Android. Các nhóm phát triển có thể sử dụng thiết kế vật liệu từ các SDK này để xây dựng các ứng dụng tương tác. Tuy nhiên, các developer/nhóm phát triển được yêu cầu trả phí đăng ký một lần để phân phối ứng dụng. Sau đó, họ có thể tận dụng bất kỳ thiết bị máy tính nào để xây dựng và thử nghiệm sản phẩm cho điện thoại thông minh của họ, đảm bảo đầu tư thấp và tăng sự tham gia của người dùng. Đổi lại, người dùng cuối, được hưởng lợi từ một ứng dụng tương tác và doanh nghiệp có được lợi tức đầu tư cao hơn.</w:t>
      </w:r>
    </w:p>
    <w:p w14:paraId="6032A8C7" w14:textId="1DFA52D1"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Triển khai nhanh hơn:</w:t>
      </w:r>
    </w:p>
    <w:p w14:paraId="2747E73B" w14:textId="322CC26E" w:rsidR="000E1E69" w:rsidRDefault="000E1E69" w:rsidP="008D0FB5">
      <w:pPr>
        <w:spacing w:line="360" w:lineRule="auto"/>
        <w:rPr>
          <w:color w:val="000000"/>
          <w:szCs w:val="26"/>
          <w:shd w:val="clear" w:color="auto" w:fill="FFFFFF"/>
        </w:rPr>
      </w:pPr>
      <w:r w:rsidRPr="000E1E69">
        <w:rPr>
          <w:color w:val="000000"/>
          <w:szCs w:val="26"/>
          <w:shd w:val="clear" w:color="auto" w:fill="FFFFFF"/>
        </w:rPr>
        <w:t>Các ứng dụng Android dành cho doanh nghiệp có chu kỳ phát triển nhanh chóng kéo dài vài giờ. Nó cung cấp một lợi thế cạnh tranh cho các công ty muốn có một thị trường nhanh hơn cho ý tưởng mới của họ. Giảm thời gian tiếp cận thị trường (TTM), do đó, là một trong những lợi ích tốt nhất của phát triển Android.</w:t>
      </w:r>
    </w:p>
    <w:p w14:paraId="7A2BCA8D" w14:textId="2EB0CB47"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Nhiều nền tảng mục tiêu:</w:t>
      </w:r>
    </w:p>
    <w:p w14:paraId="4F733597" w14:textId="0C5F539E"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Việc sử dụng Java làm ngôn ngữ lập trình giúp dễ dàng chuyển ứng dụng sang nhiều hệ điều hành như Symbian và Ubuntu. Do đó, doanh nghiệp có thể nhắm mục tiêu nhiều nền tảng với phát triển ứng dụng Android. Đó là một trong nhiều lý do tại sao các doanh nghiệp chọn phát triển Android.</w:t>
      </w:r>
    </w:p>
    <w:p w14:paraId="40178E3E" w14:textId="22D51BF7"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Tính linh hoạt và khả năng mở rộng:</w:t>
      </w:r>
    </w:p>
    <w:p w14:paraId="649E9A49" w14:textId="59585C50"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 xml:space="preserve">Với sự xuất hiện của Android Studio, hệ điều hành đã mở rộng về tính linh hoạt và khả năng thích ứng. Nó tích hợp với toàn bộ hệ sinh thái Android bao gồm điện thoại thông minh, máy tính bảng, thiết bị đeo và TV Android. Chúng làm cho ứng dụng Android tương thích với các công nghệ mới nổi như IoT, AR và VR. Do </w:t>
      </w:r>
      <w:r w:rsidRPr="000E1E69">
        <w:rPr>
          <w:color w:val="000000"/>
          <w:szCs w:val="26"/>
          <w:shd w:val="clear" w:color="auto" w:fill="FFFFFF"/>
        </w:rPr>
        <w:lastRenderedPageBreak/>
        <w:t>đó, nó cũng là một trong những lợi ích đáng kể của ứng dụng Android. Hơn nữa, tính linh hoạt của nền tảng ứng dụng Android cho phép các nhóm phát triển xây dựng các ứng dụng di động động phục vụ nhiều mục đích sau khi được cài đặt trên thiết bị.</w:t>
      </w:r>
    </w:p>
    <w:p w14:paraId="2DDA406E" w14:textId="08ACB145"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Bảo mật nâng cao:</w:t>
      </w:r>
    </w:p>
    <w:p w14:paraId="6419481B" w14:textId="5901A38C"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Android P đã giới thiệu một số tính năng bảo mật bổ sung và tích hợp. Nó sẽ giúp bảo vệ chống lại phần mềm độc hại và vi-rút. Do đó, an toàn và độ tin cậy là lợi ích đặc biệt của phát triển ứng dụng Android. Đọc về các thực tiễn tốt nhất về bảo mật và quyền riêng tư của Android giúp các tổ chức xác định phương pháp phù hợp trong suốt vòng đời của ứng dụng.</w:t>
      </w:r>
    </w:p>
    <w:p w14:paraId="2EEC23AE" w14:textId="4F37B90E" w:rsidR="000E1E69" w:rsidRPr="000E1E69" w:rsidRDefault="000E1E69" w:rsidP="008D0FB5">
      <w:pPr>
        <w:spacing w:line="360" w:lineRule="auto"/>
        <w:rPr>
          <w:b/>
          <w:bCs/>
          <w:color w:val="000000"/>
          <w:szCs w:val="26"/>
          <w:shd w:val="clear" w:color="auto" w:fill="FFFFFF"/>
        </w:rPr>
      </w:pPr>
      <w:r w:rsidRPr="000E1E69">
        <w:rPr>
          <w:b/>
          <w:bCs/>
          <w:color w:val="000000"/>
          <w:szCs w:val="26"/>
          <w:shd w:val="clear" w:color="auto" w:fill="FFFFFF"/>
        </w:rPr>
        <w:t>Tùy chỉnh:</w:t>
      </w:r>
    </w:p>
    <w:p w14:paraId="27C32A79" w14:textId="4E0060CF" w:rsidR="000E1E69" w:rsidRPr="000E1E69" w:rsidRDefault="000E1E69" w:rsidP="008D0FB5">
      <w:pPr>
        <w:spacing w:line="360" w:lineRule="auto"/>
        <w:rPr>
          <w:color w:val="000000"/>
          <w:szCs w:val="26"/>
          <w:shd w:val="clear" w:color="auto" w:fill="FFFFFF"/>
        </w:rPr>
      </w:pPr>
      <w:r w:rsidRPr="000E1E69">
        <w:rPr>
          <w:color w:val="000000"/>
          <w:szCs w:val="26"/>
          <w:shd w:val="clear" w:color="auto" w:fill="FFFFFF"/>
        </w:rPr>
        <w:t>Android là một nền tảng nguồn mở và cung cấp các tính năng tùy chỉnh tối đa cho các nhóm phát triển. Đó là lý do tại sao các ứng dụng Android là một lựa chọn phổ biến. Hơn nữa, hệ điều hành này cho phép tạo ra các ứng dụng Android đa năng có thể dễ dàng tích hợp vào các công cụ đa phương tiện và chức năng quản lý dữ liệu của các quy trình kinh doanh hiện tại của bạn. Do đó, các doanh nghiệp có thể hưởng lợi từ việc tiếp cận cơ sở khách hàng rộng hơn bằng cách đáp ứng các yêu cầu kinh doanh thay đổi.</w:t>
      </w:r>
    </w:p>
    <w:p w14:paraId="768DBD13" w14:textId="77777777" w:rsidR="008A63F7" w:rsidRPr="002D67F6" w:rsidRDefault="008A63F7" w:rsidP="003B2B55">
      <w:pPr>
        <w:rPr>
          <w:szCs w:val="26"/>
        </w:rPr>
      </w:pPr>
    </w:p>
    <w:p w14:paraId="7BAE59D9" w14:textId="77777777" w:rsidR="00FE5B65" w:rsidRDefault="00FE5B65" w:rsidP="00FE5B65">
      <w:pPr>
        <w:spacing w:after="0" w:line="360" w:lineRule="auto"/>
        <w:ind w:firstLine="0"/>
      </w:pPr>
    </w:p>
    <w:p w14:paraId="746D59C7" w14:textId="77777777" w:rsidR="008D0FB5" w:rsidRDefault="008D0FB5" w:rsidP="00FE5B65">
      <w:pPr>
        <w:spacing w:after="0" w:line="360" w:lineRule="auto"/>
        <w:ind w:firstLine="0"/>
      </w:pPr>
    </w:p>
    <w:p w14:paraId="6016A8B5" w14:textId="77777777" w:rsidR="008D0FB5" w:rsidRDefault="008D0FB5" w:rsidP="00FE5B65">
      <w:pPr>
        <w:spacing w:after="0" w:line="360" w:lineRule="auto"/>
        <w:ind w:firstLine="0"/>
      </w:pPr>
    </w:p>
    <w:p w14:paraId="6E1FF6FB" w14:textId="77777777" w:rsidR="008D0FB5" w:rsidRDefault="008D0FB5" w:rsidP="00FE5B65">
      <w:pPr>
        <w:spacing w:after="0" w:line="360" w:lineRule="auto"/>
        <w:ind w:firstLine="0"/>
      </w:pPr>
    </w:p>
    <w:p w14:paraId="1591E408" w14:textId="15DFA780" w:rsidR="008D0FB5" w:rsidRDefault="008D0FB5" w:rsidP="00FE5B65">
      <w:pPr>
        <w:spacing w:after="0" w:line="360" w:lineRule="auto"/>
        <w:ind w:firstLine="0"/>
      </w:pPr>
    </w:p>
    <w:p w14:paraId="40298EB3" w14:textId="27B58B7A" w:rsidR="008D0FB5" w:rsidRDefault="008D0FB5" w:rsidP="001B3354">
      <w:pPr>
        <w:pStyle w:val="Heading2"/>
        <w:spacing w:line="360" w:lineRule="auto"/>
        <w:ind w:left="567" w:hanging="567"/>
      </w:pPr>
      <w:bookmarkStart w:id="21" w:name="_Toc44352837"/>
      <w:r>
        <w:lastRenderedPageBreak/>
        <w:t>Giới thiệu về Activity</w:t>
      </w:r>
      <w:bookmarkEnd w:id="21"/>
    </w:p>
    <w:p w14:paraId="6AAA9386" w14:textId="77777777" w:rsidR="00791D61" w:rsidRDefault="008D0FB5" w:rsidP="00791D61">
      <w:pPr>
        <w:spacing w:line="360" w:lineRule="auto"/>
        <w:rPr>
          <w:color w:val="1B1B1B"/>
          <w:spacing w:val="-1"/>
          <w:szCs w:val="26"/>
          <w:shd w:val="clear" w:color="auto" w:fill="FFFFFF"/>
        </w:rPr>
      </w:pPr>
      <w:r w:rsidRPr="00791D61">
        <w:rPr>
          <w:color w:val="1B1B1B"/>
          <w:spacing w:val="-1"/>
          <w:szCs w:val="26"/>
          <w:shd w:val="clear" w:color="auto" w:fill="FFFFFF"/>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p>
    <w:p w14:paraId="7AB48283" w14:textId="2B876694" w:rsidR="008D0FB5" w:rsidRDefault="008D0FB5" w:rsidP="00791D61">
      <w:pPr>
        <w:spacing w:line="360" w:lineRule="auto"/>
        <w:rPr>
          <w:color w:val="1B1B1B"/>
          <w:spacing w:val="-1"/>
          <w:szCs w:val="26"/>
          <w:shd w:val="clear" w:color="auto" w:fill="FFFFFF"/>
        </w:rPr>
      </w:pPr>
      <w:r w:rsidRPr="00791D61">
        <w:rPr>
          <w:color w:val="1B1B1B"/>
          <w:spacing w:val="-1"/>
          <w:szCs w:val="26"/>
          <w:shd w:val="clear" w:color="auto" w:fill="FFFFFF"/>
        </w:rPr>
        <w:t>Thường một Activity cung cấp một của sổ, ở đó ứng dụng sẽ dựng các thành phần UI (User Interface - giao diện người dùng). Mặc định cửa sổ này có thể lấp đầy mà hình thiết bị, nhỏ hơn hoặc nổi phía trên các cửa sổ khác. Hầu hết các ứng dụng đều sử dụng nhiều màn hình khác nhau, có nghĩa nó sẽ phải có nhiều Activity khác nhau. Khi một Activity chỉ định là Main Activity, nó sẽ là màn hình đầu tiên khi khởi chạy ứng dụng. Activity này có thể gọi và kích hoạt một Activity khác</w:t>
      </w:r>
      <w:r w:rsidR="00791D61" w:rsidRPr="00791D61">
        <w:rPr>
          <w:color w:val="1B1B1B"/>
          <w:spacing w:val="-1"/>
          <w:szCs w:val="26"/>
          <w:shd w:val="clear" w:color="auto" w:fill="FFFFFF"/>
        </w:rPr>
        <w:t>.</w:t>
      </w:r>
    </w:p>
    <w:p w14:paraId="0476F8E9" w14:textId="13C1A22F"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Vòng đời của Activity:</w:t>
      </w:r>
    </w:p>
    <w:p w14:paraId="38F1A4CE" w14:textId="0677B194" w:rsidR="00791D61" w:rsidRPr="00791D61" w:rsidRDefault="00791D61" w:rsidP="00791D61">
      <w:pPr>
        <w:spacing w:line="360" w:lineRule="auto"/>
        <w:rPr>
          <w:color w:val="1B1B1B"/>
          <w:spacing w:val="-1"/>
          <w:szCs w:val="26"/>
          <w:shd w:val="clear" w:color="auto" w:fill="FFFFFF"/>
        </w:rPr>
      </w:pPr>
      <w:r w:rsidRPr="00791D61">
        <w:rPr>
          <w:noProof/>
          <w:color w:val="1B1B1B"/>
          <w:spacing w:val="-1"/>
          <w:szCs w:val="26"/>
          <w:shd w:val="clear" w:color="auto" w:fill="FFFFFF"/>
        </w:rPr>
        <w:drawing>
          <wp:anchor distT="0" distB="0" distL="114300" distR="114300" simplePos="0" relativeHeight="251641344" behindDoc="0" locked="0" layoutInCell="1" allowOverlap="1" wp14:anchorId="1D4EBB20" wp14:editId="71C4FC3A">
            <wp:simplePos x="0" y="0"/>
            <wp:positionH relativeFrom="column">
              <wp:posOffset>1063625</wp:posOffset>
            </wp:positionH>
            <wp:positionV relativeFrom="paragraph">
              <wp:posOffset>8890</wp:posOffset>
            </wp:positionV>
            <wp:extent cx="3448050" cy="3733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8050" cy="3733800"/>
                    </a:xfrm>
                    <a:prstGeom prst="rect">
                      <a:avLst/>
                    </a:prstGeom>
                  </pic:spPr>
                </pic:pic>
              </a:graphicData>
            </a:graphic>
            <wp14:sizeRelH relativeFrom="margin">
              <wp14:pctWidth>0</wp14:pctWidth>
            </wp14:sizeRelH>
            <wp14:sizeRelV relativeFrom="margin">
              <wp14:pctHeight>0</wp14:pctHeight>
            </wp14:sizeRelV>
          </wp:anchor>
        </w:drawing>
      </w:r>
    </w:p>
    <w:p w14:paraId="4428855D" w14:textId="25CD64C9" w:rsidR="008D0FB5" w:rsidRDefault="008D0FB5" w:rsidP="00FE5B65">
      <w:pPr>
        <w:spacing w:after="0" w:line="360" w:lineRule="auto"/>
        <w:ind w:firstLine="0"/>
      </w:pPr>
    </w:p>
    <w:p w14:paraId="2029E617" w14:textId="77777777" w:rsidR="008D0FB5" w:rsidRDefault="008D0FB5" w:rsidP="00FE5B65">
      <w:pPr>
        <w:spacing w:after="0" w:line="360" w:lineRule="auto"/>
        <w:ind w:firstLine="0"/>
      </w:pPr>
    </w:p>
    <w:p w14:paraId="0BCA193A" w14:textId="77777777" w:rsidR="00791D61" w:rsidRDefault="00791D61" w:rsidP="00FE5B65">
      <w:pPr>
        <w:spacing w:after="0" w:line="360" w:lineRule="auto"/>
        <w:ind w:firstLine="0"/>
      </w:pPr>
    </w:p>
    <w:p w14:paraId="3A29F552" w14:textId="77777777" w:rsidR="00791D61" w:rsidRDefault="00791D61" w:rsidP="00FE5B65">
      <w:pPr>
        <w:spacing w:after="0" w:line="360" w:lineRule="auto"/>
        <w:ind w:firstLine="0"/>
      </w:pPr>
    </w:p>
    <w:p w14:paraId="1AFB0C50" w14:textId="77777777" w:rsidR="00791D61" w:rsidRDefault="00791D61" w:rsidP="00FE5B65">
      <w:pPr>
        <w:spacing w:after="0" w:line="360" w:lineRule="auto"/>
        <w:ind w:firstLine="0"/>
      </w:pPr>
    </w:p>
    <w:p w14:paraId="1C1A2ECD" w14:textId="77777777" w:rsidR="00791D61" w:rsidRDefault="00791D61" w:rsidP="00FE5B65">
      <w:pPr>
        <w:spacing w:after="0" w:line="360" w:lineRule="auto"/>
        <w:ind w:firstLine="0"/>
      </w:pPr>
    </w:p>
    <w:p w14:paraId="25D850DC" w14:textId="77777777" w:rsidR="00791D61" w:rsidRDefault="00791D61" w:rsidP="00FE5B65">
      <w:pPr>
        <w:spacing w:after="0" w:line="360" w:lineRule="auto"/>
        <w:ind w:firstLine="0"/>
      </w:pPr>
    </w:p>
    <w:p w14:paraId="5FEFDC34" w14:textId="77777777" w:rsidR="00791D61" w:rsidRDefault="00791D61" w:rsidP="00FE5B65">
      <w:pPr>
        <w:spacing w:after="0" w:line="360" w:lineRule="auto"/>
        <w:ind w:firstLine="0"/>
      </w:pPr>
    </w:p>
    <w:p w14:paraId="0FC89BB6" w14:textId="77777777" w:rsidR="00791D61" w:rsidRDefault="00791D61" w:rsidP="00FE5B65">
      <w:pPr>
        <w:spacing w:after="0" w:line="360" w:lineRule="auto"/>
        <w:ind w:firstLine="0"/>
      </w:pPr>
    </w:p>
    <w:p w14:paraId="0C2AF9E9" w14:textId="77777777" w:rsidR="00791D61" w:rsidRDefault="00791D61" w:rsidP="00FE5B65">
      <w:pPr>
        <w:spacing w:after="0" w:line="360" w:lineRule="auto"/>
        <w:ind w:firstLine="0"/>
      </w:pPr>
    </w:p>
    <w:p w14:paraId="1C785185" w14:textId="7661F95B" w:rsidR="00791D61" w:rsidRDefault="00791D61" w:rsidP="00791D61">
      <w:pPr>
        <w:spacing w:line="360" w:lineRule="auto"/>
        <w:rPr>
          <w:b/>
          <w:bCs/>
        </w:rPr>
      </w:pPr>
      <w:r w:rsidRPr="00791D61">
        <w:rPr>
          <w:b/>
          <w:bCs/>
        </w:rPr>
        <w:lastRenderedPageBreak/>
        <w:t>Mô tả sơ đồ vòng đời của Activity:</w:t>
      </w:r>
    </w:p>
    <w:p w14:paraId="7B286E78" w14:textId="77777777" w:rsidR="00791D61" w:rsidRDefault="00791D61" w:rsidP="00791D61">
      <w:pPr>
        <w:spacing w:line="360" w:lineRule="auto"/>
        <w:rPr>
          <w:color w:val="1B1B1B"/>
          <w:spacing w:val="-1"/>
          <w:szCs w:val="26"/>
        </w:rPr>
      </w:pPr>
      <w:r w:rsidRPr="00791D61">
        <w:rPr>
          <w:color w:val="1B1B1B"/>
          <w:spacing w:val="-1"/>
          <w:szCs w:val="26"/>
          <w:shd w:val="clear" w:color="auto" w:fill="FFFFFF"/>
        </w:rPr>
        <w:t>Sơ đồ bắt đầu từ khi Activity launched, tức là khi Activity được kích hoạt, và được hệ thống đẩy vào BackStack. Sau khi kích hoạt, lần lượt các callback onCreate(), onStart(), onResume() sẽ được hệ thống gọi đến.</w:t>
      </w:r>
      <w:r w:rsidRPr="00791D61">
        <w:rPr>
          <w:color w:val="1B1B1B"/>
          <w:spacing w:val="-1"/>
          <w:szCs w:val="26"/>
        </w:rPr>
        <w:br/>
      </w:r>
      <w:r w:rsidRPr="00791D61">
        <w:rPr>
          <w:color w:val="1B1B1B"/>
          <w:spacing w:val="-1"/>
          <w:szCs w:val="26"/>
          <w:shd w:val="clear" w:color="auto" w:fill="FFFFFF"/>
        </w:rPr>
        <w:t>Sau khi gọi đến các callback trên, thì Activity mới chính thức được xem là đang chạy (Activity running).</w:t>
      </w:r>
    </w:p>
    <w:p w14:paraId="3A5313DB" w14:textId="796E0353" w:rsidR="00791D61" w:rsidRDefault="00791D61" w:rsidP="00791D61">
      <w:pPr>
        <w:spacing w:line="360" w:lineRule="auto"/>
        <w:rPr>
          <w:color w:val="1B1B1B"/>
          <w:spacing w:val="-1"/>
          <w:szCs w:val="26"/>
          <w:shd w:val="clear" w:color="auto" w:fill="FFFFFF"/>
        </w:rPr>
      </w:pPr>
      <w:r w:rsidRPr="00791D61">
        <w:rPr>
          <w:color w:val="1B1B1B"/>
          <w:spacing w:val="-1"/>
          <w:szCs w:val="26"/>
          <w:shd w:val="clear" w:color="auto" w:fill="FFFFFF"/>
        </w:rPr>
        <w:t>Lúc này, nếu có bất kỳ Activity nào khác chiếm quyền hiển thị, thì Activity hiện tại sẽ rơi vào trạng thái onPause(). Nếu sự hiển thị của Activity khác làm cho Activity mà chúng ta đang nói đến không còn nhìn thấy nữa thì onStop() sẽ được gọi ngay sau đó Nếu Acvitity đã vào onPause() rồi, tức là đang bị Activity khác đè lên, mà người dùng sau đó quay về lại Activity cũ, thì onResume() được gọi. Còn nếu Activity đã vào onStop() rồi, mà người dùng quay về lại Activity cũ thì onRestart() được gọi. Trong cả hai trường hợp Activity rơi vào onPause() hoặc onStop(), 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14:paraId="0C826D48" w14:textId="02A72CD1" w:rsidR="00791D61" w:rsidRDefault="00791D61" w:rsidP="00791D61">
      <w:pPr>
        <w:spacing w:line="360" w:lineRule="auto"/>
        <w:rPr>
          <w:color w:val="1B1B1B"/>
          <w:spacing w:val="-1"/>
          <w:szCs w:val="26"/>
          <w:shd w:val="clear" w:color="auto" w:fill="FFFFFF"/>
        </w:rPr>
      </w:pPr>
    </w:p>
    <w:p w14:paraId="626EF03E" w14:textId="112C0693" w:rsid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Các trạng thái chính trong vòng đời Activity:</w:t>
      </w:r>
    </w:p>
    <w:p w14:paraId="6104F2C4" w14:textId="4BA88AE4" w:rsidR="00791D61" w:rsidRPr="00791D61" w:rsidRDefault="00791D61" w:rsidP="00791D61">
      <w:pPr>
        <w:spacing w:line="360" w:lineRule="auto"/>
        <w:rPr>
          <w:b/>
          <w:bCs/>
          <w:color w:val="1B1B1B"/>
          <w:spacing w:val="-1"/>
          <w:szCs w:val="26"/>
          <w:shd w:val="clear" w:color="auto" w:fill="FFFFFF"/>
        </w:rPr>
      </w:pPr>
      <w:r>
        <w:rPr>
          <w:b/>
          <w:bCs/>
          <w:color w:val="1B1B1B"/>
          <w:spacing w:val="-1"/>
          <w:szCs w:val="26"/>
          <w:shd w:val="clear" w:color="auto" w:fill="FFFFFF"/>
        </w:rPr>
        <w:t xml:space="preserve">Running: </w:t>
      </w:r>
      <w:r w:rsidRPr="00791D61">
        <w:rPr>
          <w:color w:val="1B1B1B"/>
          <w:spacing w:val="-1"/>
          <w:szCs w:val="26"/>
          <w:shd w:val="clear" w:color="auto" w:fill="FFFFFF"/>
        </w:rPr>
        <w:t>Khi Activity được kích hoạt, và được hệ thống để vào BackStack, nó sẽ bước vào trạng thái active. Với trạng thái active, người dùng hoàn toàn có thể nhìn thấy và tương tác với Activity của ứng dụng.</w:t>
      </w:r>
    </w:p>
    <w:p w14:paraId="4DB74143" w14:textId="1562DA89"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 xml:space="preserve">Pause: </w:t>
      </w:r>
      <w:r w:rsidRPr="00791D61">
        <w:rPr>
          <w:color w:val="1B1B1B"/>
          <w:spacing w:val="-1"/>
          <w:szCs w:val="26"/>
          <w:shd w:val="clear" w:color="auto" w:fill="FFFFFF"/>
        </w:rPr>
        <w:t xml:space="preserve">Trạng thái này khá đặc biệt. Trạng thái tạm dừng. Như bạn đã làm quen trên kia, trạng thái này xảy ra khi mà Activity của bạn vẫn đang chạy, người dùng </w:t>
      </w:r>
      <w:r w:rsidRPr="00791D61">
        <w:rPr>
          <w:color w:val="1B1B1B"/>
          <w:spacing w:val="-1"/>
          <w:szCs w:val="26"/>
          <w:shd w:val="clear" w:color="auto" w:fill="FFFFFF"/>
        </w:rPr>
        <w:lastRenderedPageBreak/>
        <w:t>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14:paraId="103BEBED" w14:textId="2FB7AE8B" w:rsidR="00791D61" w:rsidRPr="00791D61" w:rsidRDefault="00791D61" w:rsidP="00791D61">
      <w:pPr>
        <w:spacing w:line="360" w:lineRule="auto"/>
        <w:rPr>
          <w:b/>
          <w:bCs/>
          <w:color w:val="1B1B1B"/>
          <w:spacing w:val="-1"/>
          <w:szCs w:val="26"/>
          <w:shd w:val="clear" w:color="auto" w:fill="FFFFFF"/>
        </w:rPr>
      </w:pPr>
      <w:r w:rsidRPr="00791D61">
        <w:rPr>
          <w:b/>
          <w:bCs/>
          <w:color w:val="1B1B1B"/>
          <w:spacing w:val="-1"/>
          <w:szCs w:val="26"/>
          <w:shd w:val="clear" w:color="auto" w:fill="FFFFFF"/>
        </w:rPr>
        <w:t xml:space="preserve">Stop: </w:t>
      </w:r>
      <w:r w:rsidRPr="00791D61">
        <w:rPr>
          <w:color w:val="1B1B1B"/>
          <w:spacing w:val="-1"/>
          <w:szCs w:val="26"/>
          <w:shd w:val="clear" w:color="auto" w:fill="FFFFFF"/>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r>
        <w:rPr>
          <w:color w:val="1B1B1B"/>
          <w:spacing w:val="-1"/>
          <w:szCs w:val="26"/>
        </w:rPr>
        <w:t xml:space="preserve"> </w:t>
      </w:r>
      <w:r w:rsidRPr="00791D61">
        <w:rPr>
          <w:color w:val="1B1B1B"/>
          <w:spacing w:val="-1"/>
          <w:szCs w:val="26"/>
          <w:shd w:val="clear" w:color="auto" w:fill="FFFFFF"/>
        </w:rPr>
        <w:t>Hành động mà khi người dùng nhấn nút Home ở System Bar để đưa ứng dụng của bạn về background, cũng khiến Activity đang hiển thị trong ứng dụng rơi vào trạng thái dừng này.</w:t>
      </w:r>
    </w:p>
    <w:p w14:paraId="1EA29DB1" w14:textId="4693C540" w:rsidR="00791D61" w:rsidRDefault="00791D61" w:rsidP="00791D61">
      <w:pPr>
        <w:spacing w:line="360" w:lineRule="auto"/>
        <w:rPr>
          <w:color w:val="1B1B1B"/>
          <w:spacing w:val="-1"/>
          <w:szCs w:val="26"/>
          <w:shd w:val="clear" w:color="auto" w:fill="FFFFFF"/>
        </w:rPr>
      </w:pPr>
      <w:r w:rsidRPr="00791D61">
        <w:rPr>
          <w:b/>
          <w:bCs/>
          <w:color w:val="1B1B1B"/>
          <w:spacing w:val="-1"/>
          <w:szCs w:val="26"/>
          <w:shd w:val="clear" w:color="auto" w:fill="FFFFFF"/>
        </w:rPr>
        <w:t xml:space="preserve">Dead: </w:t>
      </w:r>
      <w:r w:rsidRPr="00791D61">
        <w:rPr>
          <w:color w:val="1B1B1B"/>
          <w:spacing w:val="-1"/>
          <w:szCs w:val="26"/>
          <w:shd w:val="clear" w:color="auto" w:fill="FFFFFF"/>
        </w:rPr>
        <w:t>Nếu Activity được lấy ra khỏi BackStack, chúng sẽ bị hủy và rơi vào trạng thái này. Trường hợp này xảy ra khi user nhấn nút Back ở System Bar để thoát một Activity. Hoặc lời gọi hàm finish()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Pr>
          <w:color w:val="1B1B1B"/>
          <w:spacing w:val="-1"/>
          <w:szCs w:val="26"/>
        </w:rPr>
        <w:t xml:space="preserve"> </w:t>
      </w:r>
      <w:r w:rsidRPr="00791D61">
        <w:rPr>
          <w:color w:val="1B1B1B"/>
          <w:spacing w:val="-1"/>
          <w:szCs w:val="26"/>
          <w:shd w:val="clear" w:color="auto" w:fill="FFFFFF"/>
        </w:rPr>
        <w:t>Khi vào trạng thái dead, Activity sẽ kết thúc vòng đời của nó.</w:t>
      </w:r>
      <w:r w:rsidRPr="00791D61">
        <w:rPr>
          <w:color w:val="1B1B1B"/>
          <w:spacing w:val="-1"/>
          <w:szCs w:val="26"/>
        </w:rPr>
        <w:br/>
      </w:r>
      <w:r w:rsidRPr="00791D61">
        <w:rPr>
          <w:color w:val="1B1B1B"/>
          <w:spacing w:val="-1"/>
          <w:szCs w:val="26"/>
          <w:shd w:val="clear" w:color="auto" w:fill="FFFFFF"/>
        </w:rPr>
        <w:t>Những ý trên giúp bạn nắm được tổng quan các trạng thái mà một Activity có thể trải qua.</w:t>
      </w:r>
    </w:p>
    <w:p w14:paraId="2E030C6F" w14:textId="4600B7A5" w:rsidR="00095C75" w:rsidRDefault="00095C75" w:rsidP="00791D61">
      <w:pPr>
        <w:spacing w:line="360" w:lineRule="auto"/>
        <w:rPr>
          <w:color w:val="1B1B1B"/>
          <w:spacing w:val="-1"/>
          <w:szCs w:val="26"/>
          <w:shd w:val="clear" w:color="auto" w:fill="FFFFFF"/>
        </w:rPr>
      </w:pPr>
    </w:p>
    <w:p w14:paraId="24920D0F" w14:textId="53935E98" w:rsidR="00095C75" w:rsidRPr="00557979" w:rsidRDefault="00095C75" w:rsidP="00095C75">
      <w:pPr>
        <w:spacing w:line="360" w:lineRule="auto"/>
        <w:rPr>
          <w:b/>
          <w:bCs/>
          <w:color w:val="1B1B1B"/>
          <w:spacing w:val="-1"/>
          <w:szCs w:val="26"/>
          <w:shd w:val="clear" w:color="auto" w:fill="FFFFFF"/>
        </w:rPr>
      </w:pPr>
      <w:r w:rsidRPr="00557979">
        <w:rPr>
          <w:b/>
          <w:bCs/>
          <w:color w:val="1B1B1B"/>
          <w:spacing w:val="-1"/>
          <w:szCs w:val="26"/>
          <w:shd w:val="clear" w:color="auto" w:fill="FFFFFF"/>
        </w:rPr>
        <w:t>Làm quen với từng callback:</w:t>
      </w:r>
    </w:p>
    <w:p w14:paraId="57A0D97D" w14:textId="51D8CC3D"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 xml:space="preserve">onCreate(): </w:t>
      </w:r>
      <w:r w:rsidR="004728E7">
        <w:rPr>
          <w:color w:val="1B1B1B"/>
          <w:spacing w:val="-1"/>
          <w:szCs w:val="26"/>
          <w:shd w:val="clear" w:color="auto" w:fill="FFFFFF"/>
        </w:rPr>
        <w:t>h</w:t>
      </w:r>
      <w:r w:rsidRPr="00557979">
        <w:rPr>
          <w:color w:val="1B1B1B"/>
          <w:spacing w:val="-1"/>
          <w:szCs w:val="26"/>
          <w:shd w:val="clear" w:color="auto" w:fill="FFFFFF"/>
        </w:rPr>
        <w:t>àm này được gọi khá sớm, ngay khi activity được kích hoạt và th</w:t>
      </w:r>
      <w:r w:rsidR="00557979">
        <w:rPr>
          <w:color w:val="1B1B1B"/>
          <w:spacing w:val="-1"/>
          <w:szCs w:val="26"/>
          <w:shd w:val="clear" w:color="auto" w:fill="FFFFFF"/>
        </w:rPr>
        <w:t>ậ</w:t>
      </w:r>
      <w:r w:rsidRPr="00557979">
        <w:rPr>
          <w:color w:val="1B1B1B"/>
          <w:spacing w:val="-1"/>
          <w:szCs w:val="26"/>
          <w:shd w:val="clear" w:color="auto" w:fill="FFFFFF"/>
        </w:rPr>
        <w:t>m chí người</w:t>
      </w:r>
      <w:r w:rsidR="00557979">
        <w:rPr>
          <w:color w:val="1B1B1B"/>
          <w:spacing w:val="-1"/>
          <w:szCs w:val="26"/>
          <w:shd w:val="clear" w:color="auto" w:fill="FFFFFF"/>
        </w:rPr>
        <w:t xml:space="preserve"> dùng</w:t>
      </w:r>
      <w:r w:rsidRPr="00557979">
        <w:rPr>
          <w:color w:val="1B1B1B"/>
          <w:spacing w:val="-1"/>
          <w:szCs w:val="26"/>
          <w:shd w:val="clear" w:color="auto" w:fill="FFFFFF"/>
        </w:rPr>
        <w:t xml:space="preserve">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w:t>
      </w:r>
      <w:r w:rsidR="00557979">
        <w:rPr>
          <w:color w:val="1B1B1B"/>
          <w:spacing w:val="-1"/>
          <w:szCs w:val="26"/>
          <w:shd w:val="clear" w:color="auto" w:fill="FFFFFF"/>
        </w:rPr>
        <w:t>.</w:t>
      </w:r>
      <w:r w:rsidR="00557979">
        <w:rPr>
          <w:color w:val="1B1B1B"/>
          <w:spacing w:val="-1"/>
          <w:szCs w:val="26"/>
        </w:rPr>
        <w:t xml:space="preserve"> </w:t>
      </w:r>
      <w:r w:rsidRPr="00557979">
        <w:rPr>
          <w:color w:val="1B1B1B"/>
          <w:spacing w:val="-1"/>
          <w:szCs w:val="26"/>
          <w:shd w:val="clear" w:color="auto" w:fill="FFFFFF"/>
        </w:rPr>
        <w:t xml:space="preserve">Do đặc tính được gọi khá sớm và chỉ được gọi một lần duy nhất trong vòng đời của nó như vậy, nên bạn sẽ tận dụng để load giao </w:t>
      </w:r>
      <w:r w:rsidRPr="00557979">
        <w:rPr>
          <w:color w:val="1B1B1B"/>
          <w:spacing w:val="-1"/>
          <w:szCs w:val="26"/>
          <w:shd w:val="clear" w:color="auto" w:fill="FFFFFF"/>
        </w:rPr>
        <w:lastRenderedPageBreak/>
        <w:t>diện cho Activity ở giai đoạn này, thông qua phương thức setContentView().</w:t>
      </w:r>
      <w:r w:rsidR="00557979">
        <w:rPr>
          <w:color w:val="1B1B1B"/>
          <w:spacing w:val="-1"/>
          <w:szCs w:val="26"/>
        </w:rPr>
        <w:t xml:space="preserve"> </w:t>
      </w:r>
      <w:r w:rsidRPr="00557979">
        <w:rPr>
          <w:color w:val="1B1B1B"/>
          <w:spacing w:val="-1"/>
          <w:szCs w:val="26"/>
          <w:shd w:val="clear" w:color="auto" w:fill="FFFFFF"/>
        </w:rPr>
        <w:t>Ngoài giao diện ra, bạn có thể khởi tạo các logic nào đó chỉ chạy một lần ban đầu, như các lời gọi API, load database, tạo item list, tạo Navigation Drawer, và nhiều logic khác.</w:t>
      </w:r>
    </w:p>
    <w:p w14:paraId="421710F2" w14:textId="6478F464"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onStart():</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s</w:t>
      </w:r>
      <w:r w:rsidR="00557979" w:rsidRPr="00557979">
        <w:rPr>
          <w:color w:val="1B1B1B"/>
          <w:spacing w:val="-1"/>
          <w:szCs w:val="26"/>
          <w:shd w:val="clear" w:color="auto" w:fill="FFFFFF"/>
        </w:rPr>
        <w:t>au khi gọi đến onCreate(), hệ thống sẽ gọi đến onStart(). Hoặc hệ thống cũng sẽ gọi lại onStart() sau khi gọi onRestart() nếu trước đó nó bị che khuất bởi Activity nào khác (một màn hình khác hoặc một ứng dụng khác) che hoàn toàn và rơi vào onStop().</w:t>
      </w:r>
      <w:r w:rsidR="00557979">
        <w:rPr>
          <w:color w:val="1B1B1B"/>
          <w:spacing w:val="-1"/>
          <w:szCs w:val="26"/>
        </w:rPr>
        <w:t xml:space="preserve"> </w:t>
      </w:r>
      <w:r w:rsidR="00557979" w:rsidRPr="00557979">
        <w:rPr>
          <w:color w:val="1B1B1B"/>
          <w:spacing w:val="-1"/>
          <w:szCs w:val="26"/>
          <w:shd w:val="clear" w:color="auto" w:fill="FFFFFF"/>
        </w:rPr>
        <w:t>Khi hệ thống gọi đến callback này thì Activity được nhìn thấy bởi người dùng và nhưng chưa tương tác được. Bởi đặc tính này mà onStart() ít được dùng đến.</w:t>
      </w:r>
    </w:p>
    <w:p w14:paraId="270D49B7" w14:textId="0A09F250"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onResume():</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k</w:t>
      </w:r>
      <w:r w:rsidR="00557979" w:rsidRPr="00557979">
        <w:rPr>
          <w:color w:val="1B1B1B"/>
          <w:spacing w:val="-1"/>
          <w:szCs w:val="26"/>
          <w:shd w:val="clear" w:color="auto" w:fill="FFFFFF"/>
        </w:rPr>
        <w:t>hi hệ thống gọi đến callback này thì bạn yên tâm rằng người dùng đã nhìn thấy và đã tương tác được với giao diện.</w:t>
      </w:r>
      <w:r w:rsidR="00557979">
        <w:rPr>
          <w:color w:val="1B1B1B"/>
          <w:spacing w:val="-1"/>
          <w:szCs w:val="26"/>
        </w:rPr>
        <w:t xml:space="preserve"> </w:t>
      </w:r>
      <w:r w:rsidR="00557979" w:rsidRPr="00557979">
        <w:rPr>
          <w:color w:val="1B1B1B"/>
          <w:spacing w:val="-1"/>
          <w:szCs w:val="26"/>
          <w:shd w:val="clear" w:color="auto" w:fill="FFFFFF"/>
        </w:rPr>
        <w:t>onResume() được gọi khi Activity được khởi tạo rồi và bước qua onStart(</w:t>
      </w:r>
      <w:r w:rsidR="00557979">
        <w:rPr>
          <w:color w:val="1B1B1B"/>
          <w:spacing w:val="-1"/>
          <w:szCs w:val="26"/>
          <w:shd w:val="clear" w:color="auto" w:fill="FFFFFF"/>
        </w:rPr>
        <w:t>)</w:t>
      </w:r>
      <w:r w:rsidR="00557979" w:rsidRPr="00557979">
        <w:rPr>
          <w:color w:val="1B1B1B"/>
          <w:spacing w:val="-1"/>
          <w:szCs w:val="26"/>
          <w:shd w:val="clear" w:color="auto" w:fill="FFFFFF"/>
        </w:rPr>
        <w:t>. Hoặc khi Activity bị một giao diện nào khác che đi một phần (hoặc toàn phần), rồi sau đó quay lại Activity hiện tại. Bạn có thể thấy rằng callback này được gọi rất nhiều lần trong một vòng đời của nó.</w:t>
      </w:r>
      <w:r w:rsidR="00557979" w:rsidRPr="00557979">
        <w:rPr>
          <w:color w:val="1B1B1B"/>
          <w:spacing w:val="-1"/>
          <w:szCs w:val="26"/>
        </w:rPr>
        <w:br/>
      </w:r>
      <w:r w:rsidR="00557979" w:rsidRPr="00557979">
        <w:rPr>
          <w:color w:val="1B1B1B"/>
          <w:spacing w:val="-1"/>
          <w:szCs w:val="26"/>
          <w:shd w:val="clear" w:color="auto" w:fill="FFFFFF"/>
        </w:rPr>
        <w:t>Chính đặc điểm này của onResume() mà bạn có thể tận dụng để quay lại tác vụ mà người dùng đang bị dang dở khi onPause()được gọi.</w:t>
      </w:r>
    </w:p>
    <w:p w14:paraId="345DE868" w14:textId="5984DED0"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t>onPause():</w:t>
      </w:r>
      <w:r w:rsidR="00557979" w:rsidRPr="00557979">
        <w:rPr>
          <w:rStyle w:val="Strong"/>
          <w:color w:val="1B1B1B"/>
          <w:spacing w:val="-1"/>
          <w:szCs w:val="26"/>
          <w:shd w:val="clear" w:color="auto" w:fill="FFFFFF"/>
        </w:rPr>
        <w:t xml:space="preserve"> </w:t>
      </w:r>
      <w:r w:rsidR="004728E7">
        <w:rPr>
          <w:color w:val="1B1B1B"/>
          <w:spacing w:val="-1"/>
          <w:szCs w:val="26"/>
          <w:shd w:val="clear" w:color="auto" w:fill="FFFFFF"/>
        </w:rPr>
        <w:t>t</w:t>
      </w:r>
      <w:r w:rsidR="00557979" w:rsidRPr="00557979">
        <w:rPr>
          <w:color w:val="1B1B1B"/>
          <w:spacing w:val="-1"/>
          <w:szCs w:val="26"/>
          <w:shd w:val="clear" w:color="auto" w:fill="FFFFFF"/>
        </w:rPr>
        <w:t>hông thường nếu có một thành phần nào đó che Activity hiện tại mà người dùng vẫn nhìn thấy Activity đó (nhìn thấy chứ không tương tác được). Chẳng hạn một popup hiện lên trên Activity. Thì onPause() của Activity sẽ được gọi. Sau này khi người dùng quay lại Activity thì onResume() sẽ được gọi.</w:t>
      </w:r>
      <w:r w:rsidR="00557979" w:rsidRPr="00557979">
        <w:rPr>
          <w:color w:val="1B1B1B"/>
          <w:spacing w:val="-1"/>
          <w:szCs w:val="26"/>
        </w:rPr>
        <w:br/>
      </w:r>
      <w:r w:rsidR="00557979" w:rsidRPr="00557979">
        <w:rPr>
          <w:color w:val="1B1B1B"/>
          <w:spacing w:val="-1"/>
          <w:szCs w:val="26"/>
          <w:shd w:val="clear" w:color="auto" w:fill="FFFFFF"/>
        </w:rPr>
        <w:t>Bạn có thể tưởng tượng rằng onPause() cũng sẽ được gọi khá nhiều lần trong một vòng đời Activity. Theo như Google thì onPause()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onPause(), bạn có thể cân nhắc gọi chúng ở onStop().</w:t>
      </w:r>
    </w:p>
    <w:p w14:paraId="13EEAE7E" w14:textId="1E24A7DE" w:rsidR="00095C75" w:rsidRPr="00557979" w:rsidRDefault="00095C75" w:rsidP="00095C75">
      <w:pPr>
        <w:spacing w:line="360" w:lineRule="auto"/>
        <w:rPr>
          <w:rStyle w:val="Strong"/>
          <w:color w:val="1B1B1B"/>
          <w:spacing w:val="-1"/>
          <w:szCs w:val="26"/>
          <w:shd w:val="clear" w:color="auto" w:fill="FFFFFF"/>
        </w:rPr>
      </w:pPr>
      <w:r w:rsidRPr="00557979">
        <w:rPr>
          <w:rStyle w:val="Strong"/>
          <w:color w:val="1B1B1B"/>
          <w:spacing w:val="-1"/>
          <w:szCs w:val="26"/>
          <w:shd w:val="clear" w:color="auto" w:fill="FFFFFF"/>
        </w:rPr>
        <w:lastRenderedPageBreak/>
        <w:t>onStop():</w:t>
      </w:r>
      <w:r w:rsidR="00557979">
        <w:rPr>
          <w:color w:val="1B1B1B"/>
          <w:spacing w:val="-1"/>
          <w:szCs w:val="26"/>
          <w:shd w:val="clear" w:color="auto" w:fill="FFFFFF"/>
        </w:rPr>
        <w:t xml:space="preserve"> </w:t>
      </w:r>
      <w:r w:rsidR="00557979" w:rsidRPr="00557979">
        <w:rPr>
          <w:color w:val="1B1B1B"/>
          <w:spacing w:val="-1"/>
          <w:szCs w:val="26"/>
          <w:shd w:val="clear" w:color="auto" w:fill="FFFFFF"/>
        </w:rPr>
        <w:t>onStop() được gọi khi Activity không còn được nhìn thấy nữa, có thể một màn hình nào khác che lên hoàn toàn, có thể một ứng dụng nào đó vào foreground, hoặc người dùng nhấn nút Home để về màn hình chính.</w:t>
      </w:r>
      <w:r w:rsidR="00557979">
        <w:rPr>
          <w:color w:val="1B1B1B"/>
          <w:spacing w:val="-1"/>
          <w:szCs w:val="26"/>
        </w:rPr>
        <w:t xml:space="preserve"> </w:t>
      </w:r>
      <w:r w:rsidR="00557979" w:rsidRPr="00557979">
        <w:rPr>
          <w:color w:val="1B1B1B"/>
          <w:spacing w:val="-1"/>
          <w:szCs w:val="26"/>
          <w:shd w:val="clear" w:color="auto" w:fill="FFFFFF"/>
        </w:rPr>
        <w:t>Bạn có thể tận</w:t>
      </w:r>
      <w:r w:rsidR="00557979">
        <w:rPr>
          <w:color w:val="1B1B1B"/>
          <w:spacing w:val="-1"/>
          <w:szCs w:val="26"/>
          <w:shd w:val="clear" w:color="auto" w:fill="FFFFFF"/>
        </w:rPr>
        <w:t xml:space="preserve"> </w:t>
      </w:r>
      <w:r w:rsidR="00557979" w:rsidRPr="00557979">
        <w:rPr>
          <w:color w:val="1B1B1B"/>
          <w:spacing w:val="-1"/>
          <w:szCs w:val="26"/>
          <w:shd w:val="clear" w:color="auto" w:fill="FFFFFF"/>
        </w:rPr>
        <w:t>dụng onStop() để lưu trữ dữ liệu ứng dụng. Hoặc để giải phóng các tài nguyên đang</w:t>
      </w:r>
      <w:r w:rsidR="00557979">
        <w:rPr>
          <w:color w:val="1B1B1B"/>
          <w:spacing w:val="-1"/>
          <w:szCs w:val="26"/>
          <w:shd w:val="clear" w:color="auto" w:fill="FFFFFF"/>
        </w:rPr>
        <w:t xml:space="preserve"> </w:t>
      </w:r>
      <w:r w:rsidR="00557979" w:rsidRPr="00557979">
        <w:rPr>
          <w:color w:val="1B1B1B"/>
          <w:spacing w:val="-1"/>
          <w:szCs w:val="26"/>
          <w:shd w:val="clear" w:color="auto" w:fill="FFFFFF"/>
        </w:rPr>
        <w:t>dùng. Ngưng các API còn đang gọi dang dở.</w:t>
      </w:r>
      <w:r w:rsidR="00557979">
        <w:rPr>
          <w:color w:val="1B1B1B"/>
          <w:spacing w:val="-1"/>
          <w:szCs w:val="26"/>
        </w:rPr>
        <w:t xml:space="preserve"> </w:t>
      </w:r>
      <w:r w:rsidR="00557979" w:rsidRPr="00557979">
        <w:rPr>
          <w:color w:val="1B1B1B"/>
          <w:spacing w:val="-1"/>
          <w:szCs w:val="26"/>
          <w:shd w:val="clear" w:color="auto" w:fill="FFFFFF"/>
        </w:rPr>
        <w:t>Tuy nhiên khi onStop() được gọi không phải là lúc chúng ta cũng nói lời tạm biệt Activity, người dùng hoàn toàn có thể quay lại sử dụng Activity sau đó mà không cần phải khởi động lại Activity, khi này thì phương thức onRestart() và onStart() được gọi kế tiếp nhau.</w:t>
      </w:r>
    </w:p>
    <w:p w14:paraId="370CE847" w14:textId="6B60A220" w:rsidR="00095C75" w:rsidRDefault="00095C75" w:rsidP="00095C75">
      <w:pPr>
        <w:spacing w:line="360" w:lineRule="auto"/>
        <w:rPr>
          <w:color w:val="1B1B1B"/>
          <w:spacing w:val="-1"/>
          <w:szCs w:val="26"/>
          <w:shd w:val="clear" w:color="auto" w:fill="FFFFFF"/>
        </w:rPr>
      </w:pPr>
      <w:r w:rsidRPr="00557979">
        <w:rPr>
          <w:rStyle w:val="Strong"/>
          <w:color w:val="1B1B1B"/>
          <w:spacing w:val="-1"/>
          <w:szCs w:val="26"/>
          <w:shd w:val="clear" w:color="auto" w:fill="FFFFFF"/>
        </w:rPr>
        <w:t>onDestroy():</w:t>
      </w:r>
      <w:r w:rsidR="00557979" w:rsidRPr="00557979">
        <w:rPr>
          <w:color w:val="1B1B1B"/>
          <w:spacing w:val="-1"/>
          <w:szCs w:val="26"/>
          <w:shd w:val="clear" w:color="auto" w:fill="FFFFFF"/>
        </w:rPr>
        <w:t xml:space="preserve"> có thể tận dụng callback này để giải phóng các tài nguyên hệ thống mà ở onStop() bạn chưa gọi đến.</w:t>
      </w:r>
      <w:r w:rsidR="004728E7">
        <w:rPr>
          <w:color w:val="1B1B1B"/>
          <w:spacing w:val="-1"/>
          <w:szCs w:val="26"/>
        </w:rPr>
        <w:t xml:space="preserve"> </w:t>
      </w:r>
      <w:r w:rsidR="00557979" w:rsidRPr="00557979">
        <w:rPr>
          <w:color w:val="1B1B1B"/>
          <w:spacing w:val="-1"/>
          <w:szCs w:val="26"/>
          <w:shd w:val="clear" w:color="auto" w:fill="FFFFFF"/>
        </w:rPr>
        <w:t>Vòng đời của một Activity kết thúc ở đây.</w:t>
      </w:r>
    </w:p>
    <w:p w14:paraId="75389304" w14:textId="166D0827" w:rsidR="00907781" w:rsidRDefault="00907781" w:rsidP="00095C75">
      <w:pPr>
        <w:spacing w:line="360" w:lineRule="auto"/>
        <w:rPr>
          <w:color w:val="1B1B1B"/>
          <w:spacing w:val="-1"/>
          <w:szCs w:val="26"/>
          <w:shd w:val="clear" w:color="auto" w:fill="FFFFFF"/>
        </w:rPr>
      </w:pPr>
    </w:p>
    <w:p w14:paraId="6FDE71D8" w14:textId="27303DDA" w:rsidR="00907781" w:rsidRDefault="00907781" w:rsidP="001B3354">
      <w:pPr>
        <w:pStyle w:val="Heading2"/>
        <w:spacing w:line="360" w:lineRule="auto"/>
        <w:ind w:left="567" w:hanging="567"/>
        <w:rPr>
          <w:shd w:val="clear" w:color="auto" w:fill="FFFFFF"/>
        </w:rPr>
      </w:pPr>
      <w:bookmarkStart w:id="22" w:name="_Toc44352838"/>
      <w:r>
        <w:rPr>
          <w:shd w:val="clear" w:color="auto" w:fill="FFFFFF"/>
        </w:rPr>
        <w:t>Giới thiệu về Fragment</w:t>
      </w:r>
      <w:bookmarkEnd w:id="22"/>
    </w:p>
    <w:p w14:paraId="00C19AC8" w14:textId="436A7C5F" w:rsidR="00907781" w:rsidRDefault="00907781" w:rsidP="00907781">
      <w:pPr>
        <w:spacing w:line="360" w:lineRule="auto"/>
        <w:rPr>
          <w:color w:val="1B1B1B"/>
          <w:spacing w:val="-1"/>
          <w:szCs w:val="26"/>
          <w:shd w:val="clear" w:color="auto" w:fill="FFFFFF"/>
        </w:rPr>
      </w:pPr>
      <w:r w:rsidRPr="00907781">
        <w:rPr>
          <w:color w:val="1B1B1B"/>
          <w:spacing w:val="-1"/>
          <w:szCs w:val="26"/>
          <w:shd w:val="clear" w:color="auto" w:fill="FFFFFF"/>
        </w:rPr>
        <w:t>Với việc càng ngày càng nhiều mẫu mã thiết bị Android ra đời thì người ta đã nghĩ ra những cách khác nhau để bố trí giao diện ứng dụng sao cho phù hợp để tận dụng diện tích màn hình. Một trong số đó là </w:t>
      </w:r>
      <w:r w:rsidRPr="00907781">
        <w:rPr>
          <w:rStyle w:val="Strong"/>
          <w:b w:val="0"/>
          <w:bCs w:val="0"/>
          <w:color w:val="1B1B1B"/>
          <w:spacing w:val="-1"/>
          <w:szCs w:val="26"/>
          <w:shd w:val="clear" w:color="auto" w:fill="FFFFFF"/>
        </w:rPr>
        <w:t>Fragment</w:t>
      </w:r>
      <w:r w:rsidRPr="00907781">
        <w:rPr>
          <w:color w:val="1B1B1B"/>
          <w:spacing w:val="-1"/>
          <w:szCs w:val="26"/>
          <w:shd w:val="clear" w:color="auto" w:fill="FFFFFF"/>
        </w:rPr>
        <w:t>. Đây là một thành phần khá quan trọng, được sử dụng rất nhiều trong những ứng dụng chuyên nghiệp, nó khá giống Activity.</w:t>
      </w:r>
    </w:p>
    <w:p w14:paraId="67322772" w14:textId="3F171D73" w:rsidR="00907781" w:rsidRPr="00907781" w:rsidRDefault="00907781" w:rsidP="00907781">
      <w:pPr>
        <w:spacing w:line="360" w:lineRule="auto"/>
        <w:rPr>
          <w:szCs w:val="26"/>
        </w:rPr>
      </w:pPr>
      <w:r w:rsidRPr="00907781">
        <w:rPr>
          <w:color w:val="1B1B1B"/>
          <w:spacing w:val="-1"/>
          <w:szCs w:val="26"/>
          <w:shd w:val="clear" w:color="auto" w:fill="FFFFFF"/>
        </w:rPr>
        <w:t>Fragment chịu trách nhiệm quản lý một không gian màn hình, nhiều khi không gian này cũng chính là toàn màn hình. Và cái không gian màn hình đó của Fragment phải nằm trong một Activity nào đó. Một Activity có thể có nhiều Fragment, có khi nhiều Fragment của Activity đó cùng nhau hiển thị lên một màn hình, cũng có khi chúng luân phiên hiển thị nếu như mỗi chúng đều chiếm cả không gian màn hình. Và một ý nữa, một Fragment nào đó cũng có thể được khai báo và sử dụng bởi nhiều Activity khác nhau.</w:t>
      </w:r>
    </w:p>
    <w:p w14:paraId="369903B6" w14:textId="77777777" w:rsidR="00907781" w:rsidRPr="00907781" w:rsidRDefault="00907781" w:rsidP="00907781"/>
    <w:p w14:paraId="39160DBD" w14:textId="084282B9" w:rsidR="00791D61" w:rsidRDefault="00907781" w:rsidP="00791D61">
      <w:pPr>
        <w:spacing w:line="360" w:lineRule="auto"/>
        <w:rPr>
          <w:b/>
          <w:bCs/>
          <w:szCs w:val="26"/>
        </w:rPr>
      </w:pPr>
      <w:r>
        <w:rPr>
          <w:b/>
          <w:bCs/>
          <w:szCs w:val="26"/>
        </w:rPr>
        <w:lastRenderedPageBreak/>
        <w:t>Một số đặc điểm của Fragment:</w:t>
      </w:r>
    </w:p>
    <w:p w14:paraId="266C8D7D" w14:textId="7B5499D8"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 xml:space="preserve">Fragment là một thành phần </w:t>
      </w:r>
      <w:r>
        <w:rPr>
          <w:color w:val="292B2C"/>
          <w:szCs w:val="26"/>
        </w:rPr>
        <w:t>A</w:t>
      </w:r>
      <w:r w:rsidRPr="00F537D7">
        <w:rPr>
          <w:color w:val="292B2C"/>
          <w:szCs w:val="26"/>
        </w:rPr>
        <w:t xml:space="preserve">ndroid độc lập, được sử dụng bởi một </w:t>
      </w:r>
      <w:r>
        <w:rPr>
          <w:color w:val="292B2C"/>
          <w:szCs w:val="26"/>
        </w:rPr>
        <w:t>A</w:t>
      </w:r>
      <w:r w:rsidRPr="00F537D7">
        <w:rPr>
          <w:color w:val="292B2C"/>
          <w:szCs w:val="26"/>
        </w:rPr>
        <w:t>ctivity, giống như một sub-activity.</w:t>
      </w:r>
    </w:p>
    <w:p w14:paraId="2D7CBD77"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có vòng đời và giao diện riêng.</w:t>
      </w:r>
    </w:p>
    <w:p w14:paraId="257D5BE5"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Các Fragment thường có một file java đi kèm với file giao diện xml. Các fragment không có file giao diện xml thường được gọi là headless fragments.</w:t>
      </w:r>
    </w:p>
    <w:p w14:paraId="553B159D" w14:textId="779EFEFB"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Vòng đời của fragment bị ảnh hưởng trực tiếp bởi vòng đời của activity chủ. Ví dụ, khi hoạt động bị tạm dừng, tất cả phân đoạn trong nó cũng vậy, và khi hoạt động bị hủy, tất cả phân đoạn cũng vậy.</w:t>
      </w:r>
    </w:p>
    <w:p w14:paraId="56B9156E"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Một Fragment có thể được sử dụng trong nhiều Activitiy.</w:t>
      </w:r>
    </w:p>
    <w:p w14:paraId="1577FE4C" w14:textId="77777777"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được thêm vào API 11 trở lên.</w:t>
      </w:r>
    </w:p>
    <w:p w14:paraId="37635B36" w14:textId="29A8EBC8" w:rsidR="00F537D7" w:rsidRP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Fragment sử dụng phương thức getActivity() để lấy ra Activity cha</w:t>
      </w:r>
      <w:r>
        <w:rPr>
          <w:color w:val="292B2C"/>
          <w:szCs w:val="26"/>
        </w:rPr>
        <w:t>.</w:t>
      </w:r>
    </w:p>
    <w:p w14:paraId="79AF09E5" w14:textId="1DFB011F" w:rsidR="00F537D7" w:rsidRDefault="00F537D7" w:rsidP="00F537D7">
      <w:pPr>
        <w:numPr>
          <w:ilvl w:val="0"/>
          <w:numId w:val="18"/>
        </w:numPr>
        <w:shd w:val="clear" w:color="auto" w:fill="FFFFFF"/>
        <w:spacing w:line="360" w:lineRule="auto"/>
        <w:ind w:left="709" w:hanging="142"/>
        <w:rPr>
          <w:color w:val="292B2C"/>
          <w:szCs w:val="26"/>
        </w:rPr>
      </w:pPr>
      <w:r w:rsidRPr="00F537D7">
        <w:rPr>
          <w:color w:val="292B2C"/>
          <w:szCs w:val="26"/>
        </w:rPr>
        <w:t xml:space="preserve">Fragment được định nghĩa trong file xml của </w:t>
      </w:r>
      <w:r>
        <w:rPr>
          <w:color w:val="292B2C"/>
          <w:szCs w:val="26"/>
        </w:rPr>
        <w:t>A</w:t>
      </w:r>
      <w:r w:rsidRPr="00F537D7">
        <w:rPr>
          <w:color w:val="292B2C"/>
          <w:szCs w:val="26"/>
        </w:rPr>
        <w:t xml:space="preserve">ctivity (static definition) hoặc có thể sửa đổi </w:t>
      </w:r>
      <w:r>
        <w:rPr>
          <w:color w:val="292B2C"/>
          <w:szCs w:val="26"/>
        </w:rPr>
        <w:t>F</w:t>
      </w:r>
      <w:r w:rsidRPr="00F537D7">
        <w:rPr>
          <w:color w:val="292B2C"/>
          <w:szCs w:val="26"/>
        </w:rPr>
        <w:t>ragment khi đang chạy (dynamic definition)</w:t>
      </w:r>
      <w:r>
        <w:rPr>
          <w:color w:val="292B2C"/>
          <w:szCs w:val="26"/>
        </w:rPr>
        <w:t>.</w:t>
      </w:r>
    </w:p>
    <w:p w14:paraId="4166C912" w14:textId="4FBA1660" w:rsidR="00F537D7" w:rsidRDefault="00F537D7" w:rsidP="00F537D7">
      <w:pPr>
        <w:shd w:val="clear" w:color="auto" w:fill="FFFFFF"/>
        <w:spacing w:line="360" w:lineRule="auto"/>
        <w:rPr>
          <w:color w:val="292B2C"/>
          <w:szCs w:val="26"/>
        </w:rPr>
      </w:pPr>
    </w:p>
    <w:p w14:paraId="6F9F7F0F" w14:textId="24565241" w:rsidR="00F537D7" w:rsidRDefault="00F537D7" w:rsidP="00F537D7">
      <w:pPr>
        <w:shd w:val="clear" w:color="auto" w:fill="FFFFFF"/>
        <w:spacing w:line="360" w:lineRule="auto"/>
        <w:rPr>
          <w:b/>
          <w:bCs/>
          <w:color w:val="292B2C"/>
          <w:szCs w:val="26"/>
        </w:rPr>
      </w:pPr>
      <w:r>
        <w:rPr>
          <w:b/>
          <w:bCs/>
          <w:color w:val="292B2C"/>
          <w:szCs w:val="26"/>
        </w:rPr>
        <w:t>Các trạng thái chính trong vòng đời</w:t>
      </w:r>
      <w:r w:rsidRPr="00F537D7">
        <w:rPr>
          <w:b/>
          <w:bCs/>
          <w:color w:val="292B2C"/>
          <w:szCs w:val="26"/>
        </w:rPr>
        <w:t xml:space="preserve"> Fragment:</w:t>
      </w:r>
    </w:p>
    <w:p w14:paraId="7920D0CE" w14:textId="7F709387"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Resume (Hoạt động):</w:t>
      </w:r>
      <w:r w:rsidRPr="00F537D7">
        <w:rPr>
          <w:color w:val="1B1B1B"/>
          <w:spacing w:val="-1"/>
          <w:sz w:val="26"/>
          <w:szCs w:val="26"/>
        </w:rPr>
        <w:t> Fragment hiển thị trong activity đang chạy.</w:t>
      </w:r>
    </w:p>
    <w:p w14:paraId="7AF76B4A" w14:textId="2C346D2B"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Pause (Tạm dừng):</w:t>
      </w:r>
      <w:r w:rsidRPr="00F537D7">
        <w:rPr>
          <w:color w:val="1B1B1B"/>
          <w:spacing w:val="-1"/>
          <w:sz w:val="26"/>
          <w:szCs w:val="26"/>
        </w:rPr>
        <w:t> </w:t>
      </w:r>
      <w:r>
        <w:rPr>
          <w:color w:val="1B1B1B"/>
          <w:spacing w:val="-1"/>
          <w:sz w:val="26"/>
          <w:szCs w:val="26"/>
        </w:rPr>
        <w:t>m</w:t>
      </w:r>
      <w:r w:rsidRPr="00F537D7">
        <w:rPr>
          <w:color w:val="1B1B1B"/>
          <w:spacing w:val="-1"/>
          <w:sz w:val="26"/>
          <w:szCs w:val="26"/>
        </w:rPr>
        <w:t xml:space="preserve">ột activity ở trong foreground, nhưng activity </w:t>
      </w:r>
      <w:r w:rsidR="00FE395E">
        <w:rPr>
          <w:color w:val="1B1B1B"/>
          <w:spacing w:val="-1"/>
          <w:sz w:val="26"/>
          <w:szCs w:val="26"/>
        </w:rPr>
        <w:t>và</w:t>
      </w:r>
      <w:r w:rsidRPr="00F537D7">
        <w:rPr>
          <w:color w:val="1B1B1B"/>
          <w:spacing w:val="-1"/>
          <w:sz w:val="26"/>
          <w:szCs w:val="26"/>
        </w:rPr>
        <w:t xml:space="preserve"> fragment này nằm trong </w:t>
      </w:r>
      <w:r w:rsidR="00FE395E">
        <w:rPr>
          <w:color w:val="1B1B1B"/>
          <w:spacing w:val="-1"/>
          <w:sz w:val="26"/>
          <w:szCs w:val="26"/>
        </w:rPr>
        <w:t>màn hình</w:t>
      </w:r>
      <w:r w:rsidRPr="00F537D7">
        <w:rPr>
          <w:color w:val="1B1B1B"/>
          <w:spacing w:val="-1"/>
          <w:sz w:val="26"/>
          <w:szCs w:val="26"/>
        </w:rPr>
        <w:t xml:space="preserve"> (activity ở foreground mờ một phần hoặc không che phủ toàn bộ màn hình).</w:t>
      </w:r>
    </w:p>
    <w:p w14:paraId="00DBEADA" w14:textId="4057DFA9" w:rsidR="00F537D7" w:rsidRP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Stop (Dừng lại):</w:t>
      </w:r>
      <w:r w:rsidRPr="00F537D7">
        <w:rPr>
          <w:color w:val="1B1B1B"/>
          <w:spacing w:val="-1"/>
          <w:sz w:val="26"/>
          <w:szCs w:val="26"/>
        </w:rPr>
        <w:t> </w:t>
      </w:r>
      <w:r>
        <w:rPr>
          <w:color w:val="1B1B1B"/>
          <w:spacing w:val="-1"/>
          <w:sz w:val="26"/>
          <w:szCs w:val="26"/>
        </w:rPr>
        <w:t>c</w:t>
      </w:r>
      <w:r w:rsidRPr="00F537D7">
        <w:rPr>
          <w:color w:val="1B1B1B"/>
          <w:spacing w:val="-1"/>
          <w:sz w:val="26"/>
          <w:szCs w:val="26"/>
        </w:rPr>
        <w:t xml:space="preserve">ũng giống với Activity, Fragment bị dừng khi bị thành phần nào đó che khuất hoàn toàn. Hay bị gỡ ra khỏi Activity. Dừng chưa phải là chấm hết </w:t>
      </w:r>
      <w:r w:rsidRPr="00F537D7">
        <w:rPr>
          <w:color w:val="1B1B1B"/>
          <w:spacing w:val="-1"/>
          <w:sz w:val="26"/>
          <w:szCs w:val="26"/>
        </w:rPr>
        <w:lastRenderedPageBreak/>
        <w:t>cho đời sống của Fragment. Cụ thể là các trạng thái của nó vẫn còn được lưu trữ, để phòng trường hợp Fragment này được trở lại hiển thị cho người dùng.</w:t>
      </w:r>
    </w:p>
    <w:p w14:paraId="0FCD4F24" w14:textId="724CE428" w:rsidR="00F537D7" w:rsidRDefault="00F537D7" w:rsidP="00F537D7">
      <w:pPr>
        <w:pStyle w:val="NormalWeb"/>
        <w:shd w:val="clear" w:color="auto" w:fill="FFFFFF"/>
        <w:spacing w:before="120" w:beforeAutospacing="0" w:after="160" w:afterAutospacing="0" w:line="360" w:lineRule="auto"/>
        <w:ind w:firstLine="567"/>
        <w:rPr>
          <w:color w:val="1B1B1B"/>
          <w:spacing w:val="-1"/>
          <w:sz w:val="26"/>
          <w:szCs w:val="26"/>
        </w:rPr>
      </w:pPr>
      <w:r w:rsidRPr="00F537D7">
        <w:rPr>
          <w:rStyle w:val="Strong"/>
          <w:color w:val="1B1B1B"/>
          <w:spacing w:val="-1"/>
          <w:sz w:val="26"/>
          <w:szCs w:val="26"/>
        </w:rPr>
        <w:t>Dead (Chết):</w:t>
      </w:r>
      <w:r w:rsidRPr="00F537D7">
        <w:rPr>
          <w:color w:val="1B1B1B"/>
          <w:spacing w:val="-1"/>
          <w:sz w:val="26"/>
          <w:szCs w:val="26"/>
        </w:rPr>
        <w:t> </w:t>
      </w:r>
      <w:r>
        <w:rPr>
          <w:color w:val="1B1B1B"/>
          <w:spacing w:val="-1"/>
          <w:sz w:val="26"/>
          <w:szCs w:val="26"/>
        </w:rPr>
        <w:t>n</w:t>
      </w:r>
      <w:r w:rsidRPr="00F537D7">
        <w:rPr>
          <w:color w:val="1B1B1B"/>
          <w:spacing w:val="-1"/>
          <w:sz w:val="26"/>
          <w:szCs w:val="26"/>
        </w:rPr>
        <w:t>ếu Fragment bị gỡ ra khỏi Activity, nhưng không được đưa vào Back Stack trước đó, thì nó sẽ kết thúc vòng đời. Hoặc Activity chứa Fragment này bị gỡ khỏi Back Stack, Fragment cũng sẽ chết theo.</w:t>
      </w:r>
    </w:p>
    <w:p w14:paraId="0AD9D50F" w14:textId="5734E4EF" w:rsidR="00FE395E" w:rsidRDefault="00FE395E" w:rsidP="00F537D7">
      <w:pPr>
        <w:pStyle w:val="NormalWeb"/>
        <w:shd w:val="clear" w:color="auto" w:fill="FFFFFF"/>
        <w:spacing w:before="120" w:beforeAutospacing="0" w:after="160" w:afterAutospacing="0" w:line="360" w:lineRule="auto"/>
        <w:ind w:firstLine="567"/>
        <w:rPr>
          <w:color w:val="1B1B1B"/>
          <w:spacing w:val="-1"/>
          <w:sz w:val="26"/>
          <w:szCs w:val="26"/>
        </w:rPr>
      </w:pPr>
    </w:p>
    <w:p w14:paraId="6C4060D5" w14:textId="7625783B" w:rsidR="00FE395E" w:rsidRDefault="00FE395E" w:rsidP="00F537D7">
      <w:pPr>
        <w:pStyle w:val="NormalWeb"/>
        <w:shd w:val="clear" w:color="auto" w:fill="FFFFFF"/>
        <w:spacing w:before="120" w:beforeAutospacing="0" w:after="160" w:afterAutospacing="0" w:line="360" w:lineRule="auto"/>
        <w:ind w:firstLine="567"/>
        <w:rPr>
          <w:b/>
          <w:bCs/>
          <w:color w:val="1B1B1B"/>
          <w:spacing w:val="-1"/>
          <w:sz w:val="26"/>
          <w:szCs w:val="26"/>
        </w:rPr>
      </w:pPr>
      <w:r w:rsidRPr="00FE395E">
        <w:rPr>
          <w:b/>
          <w:bCs/>
          <w:noProof/>
          <w:color w:val="1B1B1B"/>
          <w:spacing w:val="-1"/>
          <w:sz w:val="26"/>
          <w:szCs w:val="26"/>
        </w:rPr>
        <w:drawing>
          <wp:anchor distT="0" distB="0" distL="114300" distR="114300" simplePos="0" relativeHeight="251638272" behindDoc="0" locked="0" layoutInCell="1" allowOverlap="1" wp14:anchorId="31E972A4" wp14:editId="2D0D30FC">
            <wp:simplePos x="0" y="0"/>
            <wp:positionH relativeFrom="column">
              <wp:posOffset>-784225</wp:posOffset>
            </wp:positionH>
            <wp:positionV relativeFrom="paragraph">
              <wp:posOffset>438150</wp:posOffset>
            </wp:positionV>
            <wp:extent cx="6600825" cy="2619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00825" cy="2619375"/>
                    </a:xfrm>
                    <a:prstGeom prst="rect">
                      <a:avLst/>
                    </a:prstGeom>
                  </pic:spPr>
                </pic:pic>
              </a:graphicData>
            </a:graphic>
            <wp14:sizeRelH relativeFrom="margin">
              <wp14:pctWidth>0</wp14:pctWidth>
            </wp14:sizeRelH>
            <wp14:sizeRelV relativeFrom="margin">
              <wp14:pctHeight>0</wp14:pctHeight>
            </wp14:sizeRelV>
          </wp:anchor>
        </w:drawing>
      </w:r>
      <w:r w:rsidRPr="00FE395E">
        <w:rPr>
          <w:b/>
          <w:bCs/>
          <w:color w:val="1B1B1B"/>
          <w:spacing w:val="-1"/>
          <w:sz w:val="26"/>
          <w:szCs w:val="26"/>
        </w:rPr>
        <w:t>Vòng đời của Fragment:</w:t>
      </w:r>
    </w:p>
    <w:p w14:paraId="168256FD" w14:textId="214FDC96" w:rsidR="00E52D06" w:rsidRDefault="00E52D06" w:rsidP="00F537D7">
      <w:pPr>
        <w:pStyle w:val="NormalWeb"/>
        <w:shd w:val="clear" w:color="auto" w:fill="FFFFFF"/>
        <w:spacing w:before="120" w:beforeAutospacing="0" w:after="160" w:afterAutospacing="0" w:line="360" w:lineRule="auto"/>
        <w:ind w:firstLine="567"/>
        <w:rPr>
          <w:b/>
          <w:bCs/>
          <w:color w:val="1B1B1B"/>
          <w:spacing w:val="-1"/>
          <w:sz w:val="26"/>
          <w:szCs w:val="26"/>
        </w:rPr>
      </w:pPr>
    </w:p>
    <w:p w14:paraId="598671F7" w14:textId="62CA6D64" w:rsidR="001B3354" w:rsidRDefault="001B3354" w:rsidP="00E52D06">
      <w:pPr>
        <w:pStyle w:val="NormalWeb"/>
        <w:shd w:val="clear" w:color="auto" w:fill="FFFFFF"/>
        <w:spacing w:before="120" w:beforeAutospacing="0" w:after="160" w:afterAutospacing="0" w:line="360" w:lineRule="auto"/>
        <w:ind w:firstLine="567"/>
        <w:jc w:val="both"/>
        <w:rPr>
          <w:rStyle w:val="Strong"/>
          <w:color w:val="1B1B1B"/>
          <w:spacing w:val="-1"/>
          <w:sz w:val="26"/>
          <w:szCs w:val="26"/>
        </w:rPr>
      </w:pPr>
      <w:r>
        <w:rPr>
          <w:b/>
          <w:bCs/>
          <w:noProof/>
          <w:color w:val="1B1B1B"/>
          <w:spacing w:val="-1"/>
          <w:sz w:val="26"/>
          <w:szCs w:val="26"/>
        </w:rPr>
        <w:lastRenderedPageBreak/>
        <w:drawing>
          <wp:anchor distT="0" distB="0" distL="114300" distR="114300" simplePos="0" relativeHeight="251643392" behindDoc="0" locked="0" layoutInCell="1" allowOverlap="1" wp14:anchorId="0AD37936" wp14:editId="6E1D0D62">
            <wp:simplePos x="0" y="0"/>
            <wp:positionH relativeFrom="column">
              <wp:posOffset>787400</wp:posOffset>
            </wp:positionH>
            <wp:positionV relativeFrom="paragraph">
              <wp:posOffset>-177800</wp:posOffset>
            </wp:positionV>
            <wp:extent cx="3457575" cy="6829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gment_lifecycle.png"/>
                    <pic:cNvPicPr/>
                  </pic:nvPicPr>
                  <pic:blipFill>
                    <a:blip r:embed="rId27">
                      <a:extLst>
                        <a:ext uri="{28A0092B-C50C-407E-A947-70E740481C1C}">
                          <a14:useLocalDpi xmlns:a14="http://schemas.microsoft.com/office/drawing/2010/main" val="0"/>
                        </a:ext>
                      </a:extLst>
                    </a:blip>
                    <a:stretch>
                      <a:fillRect/>
                    </a:stretch>
                  </pic:blipFill>
                  <pic:spPr>
                    <a:xfrm>
                      <a:off x="0" y="0"/>
                      <a:ext cx="3457575" cy="6829425"/>
                    </a:xfrm>
                    <a:prstGeom prst="rect">
                      <a:avLst/>
                    </a:prstGeom>
                  </pic:spPr>
                </pic:pic>
              </a:graphicData>
            </a:graphic>
            <wp14:sizeRelV relativeFrom="margin">
              <wp14:pctHeight>0</wp14:pctHeight>
            </wp14:sizeRelV>
          </wp:anchor>
        </w:drawing>
      </w:r>
    </w:p>
    <w:p w14:paraId="3CFB80DE" w14:textId="77777777" w:rsidR="001B3354" w:rsidRDefault="001B3354" w:rsidP="00E52D06">
      <w:pPr>
        <w:pStyle w:val="NormalWeb"/>
        <w:shd w:val="clear" w:color="auto" w:fill="FFFFFF"/>
        <w:spacing w:before="120" w:beforeAutospacing="0" w:after="160" w:afterAutospacing="0" w:line="360" w:lineRule="auto"/>
        <w:ind w:firstLine="567"/>
        <w:jc w:val="both"/>
        <w:rPr>
          <w:rStyle w:val="Strong"/>
          <w:color w:val="1B1B1B"/>
          <w:spacing w:val="-1"/>
          <w:sz w:val="26"/>
          <w:szCs w:val="26"/>
        </w:rPr>
      </w:pPr>
    </w:p>
    <w:p w14:paraId="1B9DC00D" w14:textId="664754A0"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lastRenderedPageBreak/>
        <w:t>onAttach()</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khá sớm, ngay khi Activity chứa nó được kích hoạt. Hoặc ngay khi được gắn vào Activity. Callback này được gọi một lần duy nhất trong vòng đời Fragment.</w:t>
      </w:r>
    </w:p>
    <w:p w14:paraId="01E2EFE0" w14:textId="11DF42F9"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onCreate()</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khi Fragment bắt đầu khởi tạo từ các dữ liệu đầu vào. Khác với onCreate() của Activity, bạn có thể tạo giao diện cho màn hình ở callback này, thì với Fragment chúng ta còn phải đợi qua callback tiếp theo mới có thể tạo giao diện được. Callback này cũng được gọi một lần trong vòng đời Fragment. Bạn nên khởi tạo các thành phần cơ bản của Fragment mà bạn muốn duy trì khi Fragment bị dừng hoặc tạm dừng, sau đó được phục hồi lại.</w:t>
      </w:r>
    </w:p>
    <w:p w14:paraId="2D7311DE" w14:textId="013D3DBC"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onCreateView()</w:t>
      </w:r>
      <w:r w:rsidRPr="00E52D06">
        <w:rPr>
          <w:color w:val="1B1B1B"/>
          <w:spacing w:val="-1"/>
          <w:sz w:val="26"/>
          <w:szCs w:val="26"/>
        </w:rPr>
        <w:t xml:space="preserve">: </w:t>
      </w:r>
      <w:r>
        <w:rPr>
          <w:color w:val="1B1B1B"/>
          <w:spacing w:val="-1"/>
          <w:sz w:val="26"/>
          <w:szCs w:val="26"/>
        </w:rPr>
        <w:t>k</w:t>
      </w:r>
      <w:r w:rsidRPr="00E52D06">
        <w:rPr>
          <w:color w:val="1B1B1B"/>
          <w:spacing w:val="-1"/>
          <w:sz w:val="26"/>
          <w:szCs w:val="26"/>
        </w:rPr>
        <w:t>hi Fragment bắt đầu vẽ UI lên màn hình, callback này được gọi. Nên chúng ta sẽ tận dụng callback này cho các thiết lập về giao diện. Bạn thấy rằng, theo như sơ đồ trên, thì callback này sẽ được gọi lại khi mà Fragment được gỡ ra khỏi Activity nhưng được đưa vào Back Stack, và được gọi lại hiển thị sau đó.</w:t>
      </w:r>
    </w:p>
    <w:p w14:paraId="20828267" w14:textId="3D01BCAE"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onActivityCreated()</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được gọi ngay sau khi onCreateView() được gọi. Nó báo hiệu trạng thái Activity chứa nó được khởi tạo hoàn toàn. Tuy ít được sử dụng hơn các callback khác, nhưng bạn cũng có thể tận dụng nó để thay đổi giao diện hay các tương tác với Activity chứa Fragment này thoải mái được rồi.</w:t>
      </w:r>
    </w:p>
    <w:p w14:paraId="0080C7E2" w14:textId="30D2F192"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onStart()</w:t>
      </w:r>
      <w:r w:rsidRPr="00E52D06">
        <w:rPr>
          <w:color w:val="1B1B1B"/>
          <w:spacing w:val="-1"/>
          <w:sz w:val="26"/>
          <w:szCs w:val="26"/>
        </w:rPr>
        <w:t xml:space="preserve">: </w:t>
      </w:r>
      <w:r>
        <w:rPr>
          <w:color w:val="1B1B1B"/>
          <w:spacing w:val="-1"/>
          <w:sz w:val="26"/>
          <w:szCs w:val="26"/>
        </w:rPr>
        <w:t>k</w:t>
      </w:r>
      <w:r w:rsidRPr="00E52D06">
        <w:rPr>
          <w:color w:val="1B1B1B"/>
          <w:spacing w:val="-1"/>
          <w:sz w:val="26"/>
          <w:szCs w:val="26"/>
        </w:rPr>
        <w:t>hi Fragment bắt đầu được nhìn thấy bởi người dùng và chuẩn bị nhận tương tác.</w:t>
      </w:r>
    </w:p>
    <w:p w14:paraId="56AEDF06" w14:textId="7D566708"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onResume()</w:t>
      </w:r>
      <w:r w:rsidRPr="00E52D06">
        <w:rPr>
          <w:color w:val="1B1B1B"/>
          <w:spacing w:val="-1"/>
          <w:sz w:val="26"/>
          <w:szCs w:val="26"/>
        </w:rPr>
        <w:t xml:space="preserve">: </w:t>
      </w:r>
      <w:r>
        <w:rPr>
          <w:color w:val="1B1B1B"/>
          <w:spacing w:val="-1"/>
          <w:sz w:val="26"/>
          <w:szCs w:val="26"/>
        </w:rPr>
        <w:t>n</w:t>
      </w:r>
      <w:r w:rsidRPr="00E52D06">
        <w:rPr>
          <w:color w:val="1B1B1B"/>
          <w:spacing w:val="-1"/>
          <w:sz w:val="26"/>
          <w:szCs w:val="26"/>
        </w:rPr>
        <w:t>gười dùng hoàn toàn nhìn thấy và tương tác được với Fragment.</w:t>
      </w:r>
    </w:p>
    <w:p w14:paraId="04570A2C" w14:textId="138E4DE0"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onPause()</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như một dấu hiệu cho thấy rằng người dùng đang rời khỏi Fragment hiện tại.</w:t>
      </w:r>
    </w:p>
    <w:p w14:paraId="7131E00F" w14:textId="3447E489"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onStop()</w:t>
      </w:r>
      <w:r w:rsidRPr="00E52D06">
        <w:rPr>
          <w:color w:val="1B1B1B"/>
          <w:spacing w:val="-1"/>
          <w:sz w:val="26"/>
          <w:szCs w:val="26"/>
        </w:rPr>
        <w:t>: Fragment chính thức không còn được nhìn thấy nữa.</w:t>
      </w:r>
    </w:p>
    <w:p w14:paraId="0492C701" w14:textId="35DB638A"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lastRenderedPageBreak/>
        <w:t>onDestroyView()</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hắc chắn là đối tượng View sẽ bị hủy ở callback này. Và do đó các khởi tạo view của bạn ở onCreateView() sẽ nhanh chóng không còn nữa. Nếu như Fragment được đưa vào Back Stack, thì khi được lấy ra lại sau đó, callback onCreateView() sẽ được gọi lại.</w:t>
      </w:r>
    </w:p>
    <w:p w14:paraId="43B5C399" w14:textId="0F126483" w:rsidR="00E52D06" w:rsidRP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onDestroy()</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chỉ như một lời “nhắc nhở” về vận mệnh của Fragment mà thôi.</w:t>
      </w:r>
    </w:p>
    <w:p w14:paraId="1D4DD2AD" w14:textId="4FA5D052" w:rsidR="00E52D06" w:rsidRDefault="00E52D06" w:rsidP="00E52D06">
      <w:pPr>
        <w:pStyle w:val="NormalWeb"/>
        <w:shd w:val="clear" w:color="auto" w:fill="FFFFFF"/>
        <w:spacing w:before="120" w:beforeAutospacing="0" w:after="160" w:afterAutospacing="0" w:line="360" w:lineRule="auto"/>
        <w:ind w:firstLine="567"/>
        <w:jc w:val="both"/>
        <w:rPr>
          <w:color w:val="1B1B1B"/>
          <w:spacing w:val="-1"/>
          <w:sz w:val="26"/>
          <w:szCs w:val="26"/>
        </w:rPr>
      </w:pPr>
      <w:r w:rsidRPr="00E52D06">
        <w:rPr>
          <w:rStyle w:val="Strong"/>
          <w:color w:val="1B1B1B"/>
          <w:spacing w:val="-1"/>
          <w:sz w:val="26"/>
          <w:szCs w:val="26"/>
        </w:rPr>
        <w:t>onDetach()</w:t>
      </w:r>
      <w:r w:rsidRPr="00E52D06">
        <w:rPr>
          <w:color w:val="1B1B1B"/>
          <w:spacing w:val="-1"/>
          <w:sz w:val="26"/>
          <w:szCs w:val="26"/>
        </w:rPr>
        <w:t xml:space="preserve">: </w:t>
      </w:r>
      <w:r>
        <w:rPr>
          <w:color w:val="1B1B1B"/>
          <w:spacing w:val="-1"/>
          <w:sz w:val="26"/>
          <w:szCs w:val="26"/>
        </w:rPr>
        <w:t>c</w:t>
      </w:r>
      <w:r w:rsidRPr="00E52D06">
        <w:rPr>
          <w:color w:val="1B1B1B"/>
          <w:spacing w:val="-1"/>
          <w:sz w:val="26"/>
          <w:szCs w:val="26"/>
        </w:rPr>
        <w:t>allback này gọi đến báo hiệu Fragment sẽ được gỡ khỏi Activity đang chứa nó. Kết thúc vòng đời của Fragment.</w:t>
      </w:r>
    </w:p>
    <w:p w14:paraId="2735C071" w14:textId="5424830B" w:rsidR="001B3354" w:rsidRDefault="001B3354" w:rsidP="00E52D06">
      <w:pPr>
        <w:pStyle w:val="NormalWeb"/>
        <w:shd w:val="clear" w:color="auto" w:fill="FFFFFF"/>
        <w:spacing w:before="120" w:beforeAutospacing="0" w:after="160" w:afterAutospacing="0" w:line="360" w:lineRule="auto"/>
        <w:ind w:firstLine="567"/>
        <w:jc w:val="both"/>
        <w:rPr>
          <w:color w:val="1B1B1B"/>
          <w:spacing w:val="-1"/>
          <w:sz w:val="26"/>
          <w:szCs w:val="26"/>
        </w:rPr>
      </w:pPr>
    </w:p>
    <w:p w14:paraId="17C42E97" w14:textId="75631F36" w:rsidR="001B3354" w:rsidRDefault="001B3354" w:rsidP="001B3354">
      <w:pPr>
        <w:pStyle w:val="Heading2"/>
        <w:spacing w:line="360" w:lineRule="auto"/>
        <w:ind w:left="567" w:hanging="567"/>
      </w:pPr>
      <w:bookmarkStart w:id="23" w:name="_Toc44352839"/>
      <w:r>
        <w:t>Cơ sở dữ liệu SQLite</w:t>
      </w:r>
      <w:bookmarkEnd w:id="23"/>
    </w:p>
    <w:p w14:paraId="76B140F7" w14:textId="1906D2AA" w:rsidR="001B3354" w:rsidRDefault="001B3354" w:rsidP="001B3354">
      <w:pPr>
        <w:spacing w:line="360" w:lineRule="auto"/>
        <w:rPr>
          <w:color w:val="000000" w:themeColor="text1"/>
          <w:szCs w:val="26"/>
          <w:shd w:val="clear" w:color="auto" w:fill="FFFFFF"/>
        </w:rPr>
      </w:pPr>
      <w:r w:rsidRPr="001B3354">
        <w:rPr>
          <w:color w:val="000000" w:themeColor="text1"/>
          <w:szCs w:val="26"/>
          <w:shd w:val="clear" w:color="auto" w:fill="FFFFFF"/>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SQLite được Richard Hipp viết dưới dạng thư viện bằng ngôn ngữ lập trình C.</w:t>
      </w:r>
    </w:p>
    <w:p w14:paraId="35CC86E5" w14:textId="427E77DF" w:rsidR="00997AE4" w:rsidRDefault="00997AE4" w:rsidP="001B3354">
      <w:pPr>
        <w:spacing w:line="360" w:lineRule="auto"/>
        <w:rPr>
          <w:b/>
          <w:bCs/>
          <w:color w:val="000000" w:themeColor="text1"/>
          <w:szCs w:val="26"/>
          <w:shd w:val="clear" w:color="auto" w:fill="FFFFFF"/>
        </w:rPr>
      </w:pPr>
      <w:r w:rsidRPr="00997AE4">
        <w:rPr>
          <w:b/>
          <w:bCs/>
          <w:color w:val="000000" w:themeColor="text1"/>
          <w:szCs w:val="26"/>
          <w:shd w:val="clear" w:color="auto" w:fill="FFFFFF"/>
        </w:rPr>
        <w:t>SQLite có các ưu điểm:</w:t>
      </w:r>
    </w:p>
    <w:p w14:paraId="21D1FC47" w14:textId="73C7C16A"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Tin cậy: các hoạt động transaction (chuyển giao) nội trong cơ sở dữ liệu được thực hiện trọn vẹn, không gây lỗi khi xảy ra sự cố phần cứng</w:t>
      </w:r>
      <w:r>
        <w:rPr>
          <w:color w:val="000000" w:themeColor="text1"/>
          <w:szCs w:val="26"/>
        </w:rPr>
        <w:t>.</w:t>
      </w:r>
    </w:p>
    <w:p w14:paraId="0FC7F45B" w14:textId="5153F73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Tuân theo chuẩn SQL92 (chỉ có một vài đặc điểm không hỗ trợ)</w:t>
      </w:r>
      <w:r>
        <w:rPr>
          <w:color w:val="000000" w:themeColor="text1"/>
          <w:szCs w:val="26"/>
        </w:rPr>
        <w:t>.</w:t>
      </w:r>
    </w:p>
    <w:p w14:paraId="04F60242" w14:textId="1D40E98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Không cần cài đặt cấu hình</w:t>
      </w:r>
      <w:r>
        <w:rPr>
          <w:color w:val="000000" w:themeColor="text1"/>
          <w:szCs w:val="26"/>
        </w:rPr>
        <w:t>.</w:t>
      </w:r>
    </w:p>
    <w:p w14:paraId="6CC13E1E" w14:textId="5E4CB2D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Kích thước chương trình gọn nhẹ, với cấu hình đầy đủ chỉ không đầy 300 kB</w:t>
      </w:r>
      <w:r>
        <w:rPr>
          <w:color w:val="000000" w:themeColor="text1"/>
          <w:szCs w:val="26"/>
        </w:rPr>
        <w:t>.</w:t>
      </w:r>
    </w:p>
    <w:p w14:paraId="4C79022E" w14:textId="3F76D706"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t>Thực hiện các thao tác đơn giản nhanh hơn các hệ thống cơ sở dữ liệu khách/chủ khác</w:t>
      </w:r>
      <w:r>
        <w:rPr>
          <w:color w:val="000000" w:themeColor="text1"/>
          <w:szCs w:val="26"/>
        </w:rPr>
        <w:t>.</w:t>
      </w:r>
    </w:p>
    <w:p w14:paraId="59556D29" w14:textId="4D23DBFE" w:rsidR="00997AE4" w:rsidRPr="00997AE4" w:rsidRDefault="00997AE4" w:rsidP="00997AE4">
      <w:pPr>
        <w:shd w:val="clear" w:color="auto" w:fill="FFFFFF"/>
        <w:spacing w:line="360" w:lineRule="auto"/>
        <w:jc w:val="left"/>
        <w:rPr>
          <w:color w:val="000000" w:themeColor="text1"/>
          <w:szCs w:val="26"/>
        </w:rPr>
      </w:pPr>
      <w:r w:rsidRPr="00997AE4">
        <w:rPr>
          <w:color w:val="000000" w:themeColor="text1"/>
          <w:szCs w:val="26"/>
        </w:rPr>
        <w:lastRenderedPageBreak/>
        <w:t>Không cần phần mềm phụ trợ</w:t>
      </w:r>
      <w:r>
        <w:rPr>
          <w:color w:val="000000" w:themeColor="text1"/>
          <w:szCs w:val="26"/>
        </w:rPr>
        <w:t>.</w:t>
      </w:r>
    </w:p>
    <w:p w14:paraId="3D499E8D" w14:textId="7AFC9560" w:rsidR="00997AE4" w:rsidRDefault="00997AE4" w:rsidP="00997AE4">
      <w:pPr>
        <w:shd w:val="clear" w:color="auto" w:fill="FFFFFF"/>
        <w:spacing w:line="360" w:lineRule="auto"/>
        <w:jc w:val="left"/>
        <w:rPr>
          <w:color w:val="000000" w:themeColor="text1"/>
          <w:szCs w:val="26"/>
        </w:rPr>
      </w:pPr>
      <w:r w:rsidRPr="00997AE4">
        <w:rPr>
          <w:color w:val="000000" w:themeColor="text1"/>
          <w:szCs w:val="26"/>
        </w:rPr>
        <w:t>Phần mềm tự do với mã nguồn mở, được chú thích rõ ràng</w:t>
      </w:r>
      <w:r>
        <w:rPr>
          <w:color w:val="000000" w:themeColor="text1"/>
          <w:szCs w:val="26"/>
        </w:rPr>
        <w:t>.</w:t>
      </w:r>
    </w:p>
    <w:p w14:paraId="46FB7D7C" w14:textId="3909D065" w:rsidR="00997AE4" w:rsidRDefault="00997AE4" w:rsidP="00997AE4">
      <w:pPr>
        <w:shd w:val="clear" w:color="auto" w:fill="FFFFFF"/>
        <w:spacing w:line="360" w:lineRule="auto"/>
        <w:jc w:val="left"/>
        <w:rPr>
          <w:color w:val="000000" w:themeColor="text1"/>
          <w:szCs w:val="26"/>
        </w:rPr>
      </w:pPr>
    </w:p>
    <w:p w14:paraId="488C7E12" w14:textId="623520BB" w:rsidR="00997AE4" w:rsidRDefault="00997AE4" w:rsidP="00997AE4">
      <w:pPr>
        <w:shd w:val="clear" w:color="auto" w:fill="FFFFFF"/>
        <w:spacing w:line="360" w:lineRule="auto"/>
        <w:jc w:val="left"/>
        <w:rPr>
          <w:b/>
          <w:bCs/>
          <w:color w:val="000000" w:themeColor="text1"/>
          <w:szCs w:val="26"/>
        </w:rPr>
      </w:pPr>
      <w:r w:rsidRPr="00997AE4">
        <w:rPr>
          <w:b/>
          <w:bCs/>
          <w:color w:val="000000" w:themeColor="text1"/>
          <w:szCs w:val="26"/>
        </w:rPr>
        <w:t>Cách sử dụng SQLite trong lập trình Android:</w:t>
      </w:r>
    </w:p>
    <w:p w14:paraId="2B3592F5" w14:textId="0A4E5DC8" w:rsidR="00997AE4" w:rsidRPr="00997AE4" w:rsidRDefault="00997AE4" w:rsidP="00997AE4">
      <w:pPr>
        <w:shd w:val="clear" w:color="auto" w:fill="FFFFFF"/>
        <w:spacing w:line="360" w:lineRule="auto"/>
        <w:jc w:val="left"/>
        <w:rPr>
          <w:rStyle w:val="Strong"/>
          <w:color w:val="000000" w:themeColor="text1"/>
          <w:szCs w:val="26"/>
          <w:shd w:val="clear" w:color="auto" w:fill="FFFFFF"/>
        </w:rPr>
      </w:pPr>
      <w:r w:rsidRPr="00997AE4">
        <w:rPr>
          <w:color w:val="000000" w:themeColor="text1"/>
          <w:szCs w:val="26"/>
          <w:shd w:val="clear" w:color="auto" w:fill="FFFFFF"/>
        </w:rPr>
        <w:t>Tương tự như các hệ quản trị cơ sở dữ liệu khác thì khi thao tác với Database thì bạn sẽ có những hành động cổ điển đó là </w:t>
      </w:r>
      <w:r w:rsidRPr="00997AE4">
        <w:rPr>
          <w:rStyle w:val="Strong"/>
          <w:color w:val="000000" w:themeColor="text1"/>
          <w:szCs w:val="26"/>
          <w:shd w:val="clear" w:color="auto" w:fill="FFFFFF"/>
        </w:rPr>
        <w:t>CRUD: Create, Read, Update, Delete</w:t>
      </w:r>
      <w:r>
        <w:rPr>
          <w:rStyle w:val="Strong"/>
          <w:color w:val="000000" w:themeColor="text1"/>
          <w:szCs w:val="26"/>
          <w:shd w:val="clear" w:color="auto" w:fill="FFFFFF"/>
        </w:rPr>
        <w:t>.</w:t>
      </w:r>
    </w:p>
    <w:p w14:paraId="03B6AC86" w14:textId="69F67036"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Đầu tiên, để thao tác với SQLite, ta phải dùng 2 đối tượng</w:t>
      </w:r>
      <w:r>
        <w:rPr>
          <w:color w:val="000000" w:themeColor="text1"/>
          <w:szCs w:val="26"/>
          <w:shd w:val="clear" w:color="auto" w:fill="FFFFFF"/>
        </w:rPr>
        <w:t>:</w:t>
      </w:r>
    </w:p>
    <w:p w14:paraId="367EA404" w14:textId="44D598A0" w:rsidR="00997AE4" w:rsidRPr="00997AE4" w:rsidRDefault="00997AE4" w:rsidP="00997AE4">
      <w:pPr>
        <w:numPr>
          <w:ilvl w:val="0"/>
          <w:numId w:val="21"/>
        </w:numPr>
        <w:shd w:val="clear" w:color="auto" w:fill="FFFFFF"/>
        <w:spacing w:line="360" w:lineRule="auto"/>
        <w:ind w:left="709" w:hanging="142"/>
        <w:jc w:val="left"/>
        <w:rPr>
          <w:color w:val="000000" w:themeColor="text1"/>
          <w:szCs w:val="26"/>
        </w:rPr>
      </w:pPr>
      <w:r w:rsidRPr="00997AE4">
        <w:rPr>
          <w:b/>
          <w:bCs/>
          <w:color w:val="000000" w:themeColor="text1"/>
          <w:szCs w:val="26"/>
        </w:rPr>
        <w:t>SQLiteOpenHelper</w:t>
      </w:r>
      <w:r w:rsidRPr="00997AE4">
        <w:rPr>
          <w:color w:val="000000" w:themeColor="text1"/>
          <w:szCs w:val="26"/>
        </w:rPr>
        <w:t>: đối tượng dùng để tạo, nâng cấp, đóng mở kết nối CSDL</w:t>
      </w:r>
      <w:r>
        <w:rPr>
          <w:color w:val="000000" w:themeColor="text1"/>
          <w:szCs w:val="26"/>
        </w:rPr>
        <w:t>.</w:t>
      </w:r>
    </w:p>
    <w:p w14:paraId="3366F72F" w14:textId="13E7D35F" w:rsidR="00997AE4" w:rsidRDefault="00997AE4" w:rsidP="00997AE4">
      <w:pPr>
        <w:numPr>
          <w:ilvl w:val="0"/>
          <w:numId w:val="21"/>
        </w:numPr>
        <w:shd w:val="clear" w:color="auto" w:fill="FFFFFF"/>
        <w:spacing w:line="360" w:lineRule="auto"/>
        <w:ind w:left="709" w:hanging="142"/>
        <w:jc w:val="left"/>
        <w:rPr>
          <w:color w:val="000000" w:themeColor="text1"/>
          <w:szCs w:val="26"/>
        </w:rPr>
      </w:pPr>
      <w:r w:rsidRPr="00997AE4">
        <w:rPr>
          <w:b/>
          <w:bCs/>
          <w:color w:val="000000" w:themeColor="text1"/>
          <w:szCs w:val="26"/>
        </w:rPr>
        <w:t>SQLiteDatabase</w:t>
      </w:r>
      <w:r w:rsidRPr="00997AE4">
        <w:rPr>
          <w:color w:val="000000" w:themeColor="text1"/>
          <w:szCs w:val="26"/>
        </w:rPr>
        <w:t>: đối tượng dùng để thực thi các câu lệnh SQL trên một CSDL</w:t>
      </w:r>
      <w:r>
        <w:rPr>
          <w:color w:val="000000" w:themeColor="text1"/>
          <w:szCs w:val="26"/>
        </w:rPr>
        <w:t>.</w:t>
      </w:r>
    </w:p>
    <w:p w14:paraId="3FA49BEF" w14:textId="28FEF10C" w:rsidR="00997AE4" w:rsidRDefault="00997AE4" w:rsidP="00997AE4">
      <w:pPr>
        <w:shd w:val="clear" w:color="auto" w:fill="FFFFFF"/>
        <w:spacing w:line="360" w:lineRule="auto"/>
        <w:ind w:left="709" w:firstLine="0"/>
        <w:jc w:val="left"/>
        <w:rPr>
          <w:b/>
          <w:bCs/>
          <w:color w:val="000000" w:themeColor="text1"/>
          <w:szCs w:val="26"/>
        </w:rPr>
      </w:pPr>
    </w:p>
    <w:p w14:paraId="57722F4D" w14:textId="307E4D6E" w:rsidR="00997AE4" w:rsidRDefault="00997AE4" w:rsidP="00997AE4">
      <w:pPr>
        <w:shd w:val="clear" w:color="auto" w:fill="FFFFFF"/>
        <w:spacing w:line="360" w:lineRule="auto"/>
        <w:jc w:val="left"/>
        <w:rPr>
          <w:b/>
          <w:bCs/>
          <w:color w:val="000000" w:themeColor="text1"/>
          <w:szCs w:val="26"/>
        </w:rPr>
      </w:pPr>
      <w:r>
        <w:rPr>
          <w:b/>
          <w:bCs/>
          <w:color w:val="000000" w:themeColor="text1"/>
          <w:szCs w:val="26"/>
        </w:rPr>
        <w:t>Đối tượng SQLiteOpenHelper:</w:t>
      </w:r>
    </w:p>
    <w:p w14:paraId="6AA8860C" w14:textId="2D6D0FDC" w:rsidR="00F537D7" w:rsidRDefault="00997AE4" w:rsidP="00997AE4">
      <w:pPr>
        <w:shd w:val="clear" w:color="auto" w:fill="FFFFFF"/>
        <w:spacing w:line="360" w:lineRule="auto"/>
        <w:jc w:val="left"/>
        <w:rPr>
          <w:color w:val="000000" w:themeColor="text1"/>
          <w:szCs w:val="26"/>
        </w:rPr>
      </w:pPr>
      <w:r w:rsidRPr="00997AE4">
        <w:rPr>
          <w:color w:val="000000" w:themeColor="text1"/>
          <w:szCs w:val="26"/>
          <w:shd w:val="clear" w:color="auto" w:fill="FFFFFF"/>
        </w:rPr>
        <w:t>Lớp này có 2 hàm khởi tạo, một hàm 4 tham số: </w:t>
      </w:r>
      <w:r w:rsidRPr="00997AE4">
        <w:rPr>
          <w:rStyle w:val="Strong"/>
          <w:color w:val="000000" w:themeColor="text1"/>
          <w:szCs w:val="26"/>
          <w:shd w:val="clear" w:color="auto" w:fill="FFFFFF"/>
        </w:rPr>
        <w:t>SQLiteOpenHelper</w:t>
      </w:r>
      <w:r>
        <w:rPr>
          <w:rStyle w:val="Strong"/>
          <w:color w:val="000000" w:themeColor="text1"/>
          <w:szCs w:val="26"/>
          <w:shd w:val="clear" w:color="auto" w:fill="FFFFFF"/>
        </w:rPr>
        <w:t xml:space="preserve"> </w:t>
      </w:r>
      <w:r w:rsidRPr="00997AE4">
        <w:rPr>
          <w:color w:val="000000" w:themeColor="text1"/>
          <w:szCs w:val="26"/>
          <w:shd w:val="clear" w:color="auto" w:fill="FFFFFF"/>
        </w:rPr>
        <w:t>(Context context, String name, SQLiteDatabase.CursorFactory factory, int version), một hàm 5 tham</w:t>
      </w:r>
      <w:r>
        <w:rPr>
          <w:color w:val="000000" w:themeColor="text1"/>
          <w:szCs w:val="26"/>
          <w:shd w:val="clear" w:color="auto" w:fill="FFFFFF"/>
        </w:rPr>
        <w:t xml:space="preserve"> </w:t>
      </w:r>
      <w:r w:rsidRPr="00997AE4">
        <w:rPr>
          <w:color w:val="000000" w:themeColor="text1"/>
          <w:szCs w:val="26"/>
          <w:shd w:val="clear" w:color="auto" w:fill="FFFFFF"/>
        </w:rPr>
        <w:t>số: </w:t>
      </w:r>
      <w:r w:rsidRPr="00997AE4">
        <w:rPr>
          <w:rStyle w:val="Strong"/>
          <w:color w:val="000000" w:themeColor="text1"/>
          <w:szCs w:val="26"/>
          <w:shd w:val="clear" w:color="auto" w:fill="FFFFFF"/>
        </w:rPr>
        <w:t>SQLiteOpenHelper</w:t>
      </w:r>
      <w:r>
        <w:rPr>
          <w:rStyle w:val="Strong"/>
          <w:color w:val="000000" w:themeColor="text1"/>
          <w:szCs w:val="26"/>
          <w:shd w:val="clear" w:color="auto" w:fill="FFFFFF"/>
        </w:rPr>
        <w:t xml:space="preserve"> </w:t>
      </w:r>
      <w:r w:rsidRPr="00997AE4">
        <w:rPr>
          <w:color w:val="000000" w:themeColor="text1"/>
          <w:szCs w:val="26"/>
          <w:shd w:val="clear" w:color="auto" w:fill="FFFFFF"/>
        </w:rPr>
        <w:t>(Context context, String name, SQLiteDatabase.CursorFactory factory, int version, DatabaseErrorHandler errorHandler), tuy nhiên ta chủ yếu làm việc với hàm 4 tham số</w:t>
      </w:r>
      <w:r>
        <w:rPr>
          <w:color w:val="000000" w:themeColor="text1"/>
          <w:szCs w:val="26"/>
          <w:shd w:val="clear" w:color="auto" w:fill="FFFFFF"/>
        </w:rPr>
        <w:t>.</w:t>
      </w:r>
    </w:p>
    <w:p w14:paraId="174E9D78" w14:textId="1BA00FC2" w:rsidR="00997AE4" w:rsidRPr="00997AE4" w:rsidRDefault="00997AE4" w:rsidP="00997AE4">
      <w:pPr>
        <w:shd w:val="clear" w:color="auto" w:fill="FFFFFF"/>
        <w:spacing w:line="360" w:lineRule="auto"/>
        <w:rPr>
          <w:color w:val="000000" w:themeColor="text1"/>
          <w:szCs w:val="26"/>
          <w:shd w:val="clear" w:color="auto" w:fill="FFFFFF"/>
        </w:rPr>
      </w:pPr>
      <w:r w:rsidRPr="00997AE4">
        <w:rPr>
          <w:color w:val="000000" w:themeColor="text1"/>
          <w:szCs w:val="26"/>
        </w:rPr>
        <w:t xml:space="preserve">Context context: </w:t>
      </w:r>
      <w:r w:rsidRPr="00997AE4">
        <w:rPr>
          <w:color w:val="000000" w:themeColor="text1"/>
          <w:szCs w:val="26"/>
          <w:shd w:val="clear" w:color="auto" w:fill="FFFFFF"/>
        </w:rPr>
        <w:t>Context là một lớp trừu tượng của hệ thống, chứa thông tin môi trường ứng dụng, cung cấp các phương thức để có thể tương tác với hệ điều hành, giúp chúng ta dễ dàng truy cập và tương tác tới các tài nguyên của hệ thống…</w:t>
      </w:r>
    </w:p>
    <w:p w14:paraId="6C4E43DB" w14:textId="511104A9"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lastRenderedPageBreak/>
        <w:t>String name: Tên database.</w:t>
      </w:r>
    </w:p>
    <w:p w14:paraId="14EC9CD1" w14:textId="2E7CCBD3" w:rsidR="00997AE4" w:rsidRP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CursorFactory factory: thường để null.</w:t>
      </w:r>
    </w:p>
    <w:p w14:paraId="04A42058" w14:textId="0BEBA5D1" w:rsidR="00997AE4" w:rsidRDefault="00997AE4" w:rsidP="00997AE4">
      <w:pPr>
        <w:shd w:val="clear" w:color="auto" w:fill="FFFFFF"/>
        <w:spacing w:line="360" w:lineRule="auto"/>
        <w:jc w:val="left"/>
        <w:rPr>
          <w:color w:val="000000" w:themeColor="text1"/>
          <w:szCs w:val="26"/>
          <w:shd w:val="clear" w:color="auto" w:fill="FFFFFF"/>
        </w:rPr>
      </w:pPr>
      <w:r w:rsidRPr="00997AE4">
        <w:rPr>
          <w:color w:val="000000" w:themeColor="text1"/>
          <w:szCs w:val="26"/>
          <w:shd w:val="clear" w:color="auto" w:fill="FFFFFF"/>
        </w:rPr>
        <w:t>int version: version của database.</w:t>
      </w:r>
    </w:p>
    <w:p w14:paraId="6A44E7A3" w14:textId="70775890" w:rsidR="00997AE4" w:rsidRDefault="00997AE4" w:rsidP="00997AE4">
      <w:pPr>
        <w:shd w:val="clear" w:color="auto" w:fill="FFFFFF"/>
        <w:spacing w:line="360" w:lineRule="auto"/>
        <w:jc w:val="left"/>
        <w:rPr>
          <w:color w:val="000000" w:themeColor="text1"/>
          <w:szCs w:val="26"/>
          <w:shd w:val="clear" w:color="auto" w:fill="FFFFFF"/>
        </w:rPr>
      </w:pPr>
    </w:p>
    <w:p w14:paraId="2D8D9249" w14:textId="4068A6C4" w:rsidR="00997AE4" w:rsidRPr="0058281B" w:rsidRDefault="00997AE4" w:rsidP="00997AE4">
      <w:pPr>
        <w:shd w:val="clear" w:color="auto" w:fill="FFFFFF"/>
        <w:spacing w:line="360" w:lineRule="auto"/>
        <w:jc w:val="left"/>
        <w:rPr>
          <w:b/>
          <w:bCs/>
          <w:color w:val="000000" w:themeColor="text1"/>
          <w:szCs w:val="26"/>
          <w:shd w:val="clear" w:color="auto" w:fill="FFFFFF"/>
        </w:rPr>
      </w:pPr>
      <w:r w:rsidRPr="0058281B">
        <w:rPr>
          <w:b/>
          <w:bCs/>
          <w:color w:val="000000" w:themeColor="text1"/>
          <w:szCs w:val="26"/>
          <w:shd w:val="clear" w:color="auto" w:fill="FFFFFF"/>
        </w:rPr>
        <w:t>Khi khởi tạo một đối tượng của lớp này, ta phải ghi đè 2 phương thức:</w:t>
      </w:r>
    </w:p>
    <w:p w14:paraId="09D28001" w14:textId="7B3B20CD" w:rsidR="00997AE4" w:rsidRPr="00997AE4" w:rsidRDefault="00997AE4" w:rsidP="00997AE4">
      <w:pPr>
        <w:pStyle w:val="ListParagraph"/>
        <w:numPr>
          <w:ilvl w:val="0"/>
          <w:numId w:val="21"/>
        </w:numPr>
        <w:shd w:val="clear" w:color="auto" w:fill="FFFFFF"/>
        <w:spacing w:line="360" w:lineRule="auto"/>
        <w:ind w:left="709" w:hanging="142"/>
        <w:rPr>
          <w:color w:val="000000" w:themeColor="text1"/>
          <w:szCs w:val="26"/>
          <w:shd w:val="clear" w:color="auto" w:fill="FFFFFF"/>
        </w:rPr>
      </w:pPr>
      <w:r w:rsidRPr="00997AE4">
        <w:rPr>
          <w:rStyle w:val="Strong"/>
          <w:color w:val="000000" w:themeColor="text1"/>
          <w:szCs w:val="26"/>
          <w:shd w:val="clear" w:color="auto" w:fill="FFFFFF"/>
        </w:rPr>
        <w:t>onCreate()</w:t>
      </w:r>
      <w:r w:rsidRPr="00997AE4">
        <w:rPr>
          <w:color w:val="000000" w:themeColor="text1"/>
          <w:szCs w:val="26"/>
          <w:shd w:val="clear" w:color="auto" w:fill="FFFFFF"/>
        </w:rPr>
        <w:t>: </w:t>
      </w:r>
      <w:r w:rsidRPr="00997AE4">
        <w:rPr>
          <w:color w:val="333333"/>
          <w:szCs w:val="26"/>
          <w:shd w:val="clear" w:color="auto" w:fill="FFFFFF"/>
        </w:rPr>
        <w:t>phương thức này được gọi bởi framework, nếu có yêu cầu truy cập database mà lại chưa khởi tạo database, ở đây ta phải viết code khởi tạo database, cụ thể là khởi tạo bảng (chú ý: khi khởi tạo bảng, ta phải đặt tên khóa chính là </w:t>
      </w:r>
      <w:r w:rsidRPr="00997AE4">
        <w:rPr>
          <w:rStyle w:val="Strong"/>
          <w:color w:val="333333"/>
          <w:szCs w:val="26"/>
          <w:shd w:val="clear" w:color="auto" w:fill="FFFFFF"/>
        </w:rPr>
        <w:t>_id</w:t>
      </w:r>
      <w:r w:rsidRPr="00997AE4">
        <w:rPr>
          <w:color w:val="333333"/>
          <w:szCs w:val="26"/>
          <w:shd w:val="clear" w:color="auto" w:fill="FFFFFF"/>
        </w:rPr>
        <w:t>).</w:t>
      </w:r>
    </w:p>
    <w:p w14:paraId="1F3A6448" w14:textId="6073012A" w:rsidR="00997AE4" w:rsidRPr="0058281B" w:rsidRDefault="00997AE4" w:rsidP="00997AE4">
      <w:pPr>
        <w:pStyle w:val="NormalWeb"/>
        <w:numPr>
          <w:ilvl w:val="0"/>
          <w:numId w:val="21"/>
        </w:numPr>
        <w:shd w:val="clear" w:color="auto" w:fill="FFFFFF"/>
        <w:spacing w:before="120" w:beforeAutospacing="0" w:after="160" w:afterAutospacing="0" w:line="360" w:lineRule="auto"/>
        <w:ind w:left="709" w:hanging="142"/>
        <w:jc w:val="both"/>
        <w:rPr>
          <w:rStyle w:val="Strong"/>
          <w:b w:val="0"/>
          <w:bCs w:val="0"/>
          <w:color w:val="333333"/>
          <w:sz w:val="26"/>
          <w:szCs w:val="26"/>
        </w:rPr>
      </w:pPr>
      <w:r w:rsidRPr="00997AE4">
        <w:rPr>
          <w:rStyle w:val="Strong"/>
          <w:color w:val="000000" w:themeColor="text1"/>
          <w:sz w:val="26"/>
          <w:szCs w:val="26"/>
        </w:rPr>
        <w:t>onUpgrade()</w:t>
      </w:r>
      <w:r w:rsidRPr="00997AE4">
        <w:rPr>
          <w:color w:val="000000" w:themeColor="text1"/>
          <w:sz w:val="26"/>
          <w:szCs w:val="26"/>
        </w:rPr>
        <w:t xml:space="preserve">: </w:t>
      </w:r>
      <w:r w:rsidRPr="00997AE4">
        <w:rPr>
          <w:color w:val="333333"/>
          <w:sz w:val="26"/>
          <w:szCs w:val="26"/>
        </w:rPr>
        <w:t>phương thức này được dùng khi ứng dụng của bạn có nhiều phiên bản database đc thêm vào. Nó sẽ cập nhật database hiện có hoặc khởi tạo lại thông qua onCreate(). Lớp này có 2 phương thức </w:t>
      </w:r>
      <w:r w:rsidRPr="00997AE4">
        <w:rPr>
          <w:rStyle w:val="Strong"/>
          <w:color w:val="333333"/>
          <w:sz w:val="26"/>
          <w:szCs w:val="26"/>
        </w:rPr>
        <w:t>getReadableDatabase()</w:t>
      </w:r>
      <w:r w:rsidRPr="00997AE4">
        <w:rPr>
          <w:color w:val="333333"/>
          <w:sz w:val="26"/>
          <w:szCs w:val="26"/>
        </w:rPr>
        <w:t> (chỉ đọc) và </w:t>
      </w:r>
      <w:r w:rsidRPr="00997AE4">
        <w:rPr>
          <w:rStyle w:val="Strong"/>
          <w:color w:val="333333"/>
          <w:sz w:val="26"/>
          <w:szCs w:val="26"/>
        </w:rPr>
        <w:t>getWriteableDatabase()</w:t>
      </w:r>
      <w:r w:rsidRPr="00997AE4">
        <w:rPr>
          <w:color w:val="333333"/>
          <w:sz w:val="26"/>
          <w:szCs w:val="26"/>
        </w:rPr>
        <w:t> (cho phép ghi đọc). Thông qua 2 phương thức này, ta có thể tạo ra một đối tượng </w:t>
      </w:r>
      <w:r w:rsidRPr="00997AE4">
        <w:rPr>
          <w:rStyle w:val="Strong"/>
          <w:color w:val="333333"/>
          <w:sz w:val="26"/>
          <w:szCs w:val="26"/>
        </w:rPr>
        <w:t>SQLiteDatabase</w:t>
      </w:r>
      <w:r w:rsidR="0058281B">
        <w:rPr>
          <w:rStyle w:val="Strong"/>
          <w:color w:val="333333"/>
          <w:sz w:val="26"/>
          <w:szCs w:val="26"/>
        </w:rPr>
        <w:t>.</w:t>
      </w:r>
    </w:p>
    <w:p w14:paraId="370098E0" w14:textId="2CF5A371" w:rsidR="0058281B" w:rsidRDefault="0058281B" w:rsidP="0058281B">
      <w:pPr>
        <w:pStyle w:val="NormalWeb"/>
        <w:shd w:val="clear" w:color="auto" w:fill="FFFFFF"/>
        <w:spacing w:before="120" w:beforeAutospacing="0" w:after="160" w:afterAutospacing="0" w:line="360" w:lineRule="auto"/>
        <w:ind w:left="709"/>
        <w:jc w:val="both"/>
        <w:rPr>
          <w:rStyle w:val="Strong"/>
          <w:color w:val="000000" w:themeColor="text1"/>
          <w:sz w:val="26"/>
          <w:szCs w:val="26"/>
        </w:rPr>
      </w:pPr>
    </w:p>
    <w:p w14:paraId="668BE643" w14:textId="137BF945" w:rsidR="0058281B" w:rsidRDefault="0058281B" w:rsidP="0058281B">
      <w:pPr>
        <w:pStyle w:val="NormalWeb"/>
        <w:shd w:val="clear" w:color="auto" w:fill="FFFFFF"/>
        <w:spacing w:before="120" w:beforeAutospacing="0" w:after="160" w:afterAutospacing="0" w:line="360" w:lineRule="auto"/>
        <w:ind w:firstLine="567"/>
        <w:jc w:val="both"/>
        <w:rPr>
          <w:rStyle w:val="Strong"/>
          <w:color w:val="000000" w:themeColor="text1"/>
          <w:sz w:val="26"/>
          <w:szCs w:val="26"/>
          <w:shd w:val="clear" w:color="auto" w:fill="FFFFFF"/>
        </w:rPr>
      </w:pPr>
      <w:r>
        <w:rPr>
          <w:rStyle w:val="Strong"/>
          <w:color w:val="000000" w:themeColor="text1"/>
          <w:sz w:val="26"/>
          <w:szCs w:val="26"/>
        </w:rPr>
        <w:t xml:space="preserve">Một </w:t>
      </w:r>
      <w:r w:rsidRPr="0058281B">
        <w:rPr>
          <w:rStyle w:val="Strong"/>
          <w:color w:val="000000" w:themeColor="text1"/>
          <w:sz w:val="26"/>
          <w:szCs w:val="26"/>
        </w:rPr>
        <w:t xml:space="preserve">số </w:t>
      </w:r>
      <w:r w:rsidRPr="0058281B">
        <w:rPr>
          <w:rStyle w:val="Strong"/>
          <w:color w:val="000000" w:themeColor="text1"/>
          <w:sz w:val="26"/>
          <w:szCs w:val="26"/>
          <w:shd w:val="clear" w:color="auto" w:fill="FFFFFF"/>
        </w:rPr>
        <w:t>hàm có sãn trong gói cơ sở dữ liệu:</w:t>
      </w:r>
    </w:p>
    <w:p w14:paraId="29F34D09" w14:textId="1E154262"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openDatabase</w:t>
      </w:r>
      <w:r>
        <w:rPr>
          <w:b/>
          <w:bCs/>
          <w:color w:val="000000" w:themeColor="text1"/>
          <w:szCs w:val="26"/>
        </w:rPr>
        <w:t xml:space="preserve"> </w:t>
      </w:r>
      <w:r w:rsidRPr="0058281B">
        <w:rPr>
          <w:b/>
          <w:bCs/>
          <w:color w:val="000000" w:themeColor="text1"/>
          <w:szCs w:val="26"/>
        </w:rPr>
        <w:t>(String path, SQLiteDatabase.CursorFactory factory, int flags, DatabaseErrorHandler errorHandler): </w:t>
      </w:r>
      <w:r>
        <w:rPr>
          <w:color w:val="000000" w:themeColor="text1"/>
          <w:szCs w:val="26"/>
        </w:rPr>
        <w:t>p</w:t>
      </w:r>
      <w:r w:rsidRPr="0058281B">
        <w:rPr>
          <w:color w:val="000000" w:themeColor="text1"/>
          <w:szCs w:val="26"/>
        </w:rPr>
        <w:t>hương thức này chỉ mở thêm cơ sở dữ liệu hiện có với các chế độ cờ thích hợp. Các chế độ cờ phổ biến có thể là OPEN_READWRITE OPEN_READONLY.</w:t>
      </w:r>
    </w:p>
    <w:p w14:paraId="75DF1DB8" w14:textId="6B762338"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openDatabase</w:t>
      </w:r>
      <w:r>
        <w:rPr>
          <w:b/>
          <w:bCs/>
          <w:color w:val="000000" w:themeColor="text1"/>
          <w:szCs w:val="26"/>
        </w:rPr>
        <w:t xml:space="preserve"> </w:t>
      </w:r>
      <w:r w:rsidRPr="0058281B">
        <w:rPr>
          <w:b/>
          <w:bCs/>
          <w:color w:val="000000" w:themeColor="text1"/>
          <w:szCs w:val="26"/>
        </w:rPr>
        <w:t>(String path, SQLiteDatabase.CursorFactory factory, int flags):</w:t>
      </w:r>
      <w:r w:rsidRPr="0058281B">
        <w:rPr>
          <w:color w:val="000000" w:themeColor="text1"/>
          <w:szCs w:val="26"/>
        </w:rPr>
        <w:t> </w:t>
      </w:r>
      <w:r>
        <w:rPr>
          <w:color w:val="000000" w:themeColor="text1"/>
          <w:szCs w:val="26"/>
        </w:rPr>
        <w:t>p</w:t>
      </w:r>
      <w:r w:rsidRPr="0058281B">
        <w:rPr>
          <w:color w:val="000000" w:themeColor="text1"/>
          <w:szCs w:val="26"/>
        </w:rPr>
        <w:t xml:space="preserve">hương thức này tương tự như phương thức trên vì nó cũng mở ra các </w:t>
      </w:r>
      <w:r w:rsidRPr="0058281B">
        <w:rPr>
          <w:color w:val="000000" w:themeColor="text1"/>
          <w:szCs w:val="26"/>
        </w:rPr>
        <w:lastRenderedPageBreak/>
        <w:t>cơ sở dữ liệu hiện có, nhưng nó không định nghĩa bất kỳ xử lý để xử lý các lỗi cơ sở dữ liệu.</w:t>
      </w:r>
    </w:p>
    <w:p w14:paraId="0B8418AE" w14:textId="713D95F5" w:rsidR="0058281B" w:rsidRP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openOrCreateDatabase</w:t>
      </w:r>
      <w:r>
        <w:rPr>
          <w:b/>
          <w:bCs/>
          <w:color w:val="000000" w:themeColor="text1"/>
          <w:szCs w:val="26"/>
        </w:rPr>
        <w:t xml:space="preserve"> </w:t>
      </w:r>
      <w:r w:rsidRPr="0058281B">
        <w:rPr>
          <w:b/>
          <w:bCs/>
          <w:color w:val="000000" w:themeColor="text1"/>
          <w:szCs w:val="26"/>
        </w:rPr>
        <w:t>(String path, SQLiteDatabase.CursorFactory factory): </w:t>
      </w:r>
      <w:r>
        <w:rPr>
          <w:color w:val="000000" w:themeColor="text1"/>
          <w:szCs w:val="26"/>
        </w:rPr>
        <w:t>p</w:t>
      </w:r>
      <w:r w:rsidRPr="0058281B">
        <w:rPr>
          <w:color w:val="000000" w:themeColor="text1"/>
          <w:szCs w:val="26"/>
        </w:rPr>
        <w:t>hương thức này không chỉ mở ra nhưng lại tạo ra cơ sở dữ liệu nếu nó không tồn tại. Phương thức này là tương đương với phương thức OpenDatabase.</w:t>
      </w:r>
    </w:p>
    <w:p w14:paraId="65B37000" w14:textId="08653A40" w:rsidR="0058281B" w:rsidRDefault="0058281B" w:rsidP="0058281B">
      <w:pPr>
        <w:numPr>
          <w:ilvl w:val="0"/>
          <w:numId w:val="23"/>
        </w:numPr>
        <w:shd w:val="clear" w:color="auto" w:fill="FFFFFF"/>
        <w:spacing w:line="360" w:lineRule="auto"/>
        <w:ind w:left="709" w:hanging="142"/>
        <w:rPr>
          <w:color w:val="000000" w:themeColor="text1"/>
          <w:szCs w:val="26"/>
        </w:rPr>
      </w:pPr>
      <w:r w:rsidRPr="0058281B">
        <w:rPr>
          <w:b/>
          <w:bCs/>
          <w:color w:val="000000" w:themeColor="text1"/>
          <w:szCs w:val="26"/>
        </w:rPr>
        <w:t>openOrCreateDatabase</w:t>
      </w:r>
      <w:r>
        <w:rPr>
          <w:b/>
          <w:bCs/>
          <w:color w:val="000000" w:themeColor="text1"/>
          <w:szCs w:val="26"/>
        </w:rPr>
        <w:t xml:space="preserve"> </w:t>
      </w:r>
      <w:r w:rsidRPr="0058281B">
        <w:rPr>
          <w:b/>
          <w:bCs/>
          <w:color w:val="000000" w:themeColor="text1"/>
          <w:szCs w:val="26"/>
        </w:rPr>
        <w:t>(File file, SQLiteDatabase.CursorFactory factory):</w:t>
      </w:r>
      <w:r w:rsidRPr="0058281B">
        <w:rPr>
          <w:color w:val="000000" w:themeColor="text1"/>
          <w:szCs w:val="26"/>
        </w:rPr>
        <w:t> </w:t>
      </w:r>
      <w:r>
        <w:rPr>
          <w:color w:val="000000" w:themeColor="text1"/>
          <w:szCs w:val="26"/>
        </w:rPr>
        <w:t>p</w:t>
      </w:r>
      <w:r w:rsidRPr="0058281B">
        <w:rPr>
          <w:color w:val="000000" w:themeColor="text1"/>
          <w:szCs w:val="26"/>
        </w:rPr>
        <w:t>hương th</w:t>
      </w:r>
      <w:r>
        <w:rPr>
          <w:color w:val="000000" w:themeColor="text1"/>
          <w:szCs w:val="26"/>
        </w:rPr>
        <w:t>ứ</w:t>
      </w:r>
      <w:r w:rsidRPr="0058281B">
        <w:rPr>
          <w:color w:val="000000" w:themeColor="text1"/>
          <w:szCs w:val="26"/>
        </w:rPr>
        <w:t>c này cũng tương tự như phương thức trên nhưng phải mất File đối tượng như là một con đường mà không phải là một chuỗi. Nó tương đương với file</w:t>
      </w:r>
      <w:r>
        <w:rPr>
          <w:color w:val="000000" w:themeColor="text1"/>
          <w:szCs w:val="26"/>
        </w:rPr>
        <w:t xml:space="preserve"> </w:t>
      </w:r>
      <w:r w:rsidRPr="0058281B">
        <w:rPr>
          <w:color w:val="000000" w:themeColor="text1"/>
          <w:szCs w:val="26"/>
        </w:rPr>
        <w:t>.getPath().</w:t>
      </w:r>
    </w:p>
    <w:p w14:paraId="2E7871A2" w14:textId="5DAC1929" w:rsidR="0090514D" w:rsidRDefault="0090514D" w:rsidP="0090514D">
      <w:pPr>
        <w:shd w:val="clear" w:color="auto" w:fill="FFFFFF"/>
        <w:spacing w:line="360" w:lineRule="auto"/>
        <w:rPr>
          <w:color w:val="000000" w:themeColor="text1"/>
          <w:szCs w:val="26"/>
        </w:rPr>
      </w:pPr>
    </w:p>
    <w:p w14:paraId="2E4E1469" w14:textId="4B7D5272" w:rsidR="0090514D" w:rsidRDefault="0090514D" w:rsidP="0090514D">
      <w:pPr>
        <w:shd w:val="clear" w:color="auto" w:fill="FFFFFF"/>
        <w:spacing w:line="360" w:lineRule="auto"/>
        <w:rPr>
          <w:b/>
          <w:bCs/>
          <w:color w:val="000000" w:themeColor="text1"/>
          <w:szCs w:val="26"/>
        </w:rPr>
      </w:pPr>
      <w:r w:rsidRPr="0090514D">
        <w:rPr>
          <w:b/>
          <w:bCs/>
          <w:color w:val="000000" w:themeColor="text1"/>
          <w:szCs w:val="26"/>
        </w:rPr>
        <w:t>Các phương thức để làm việc với SQLite:</w:t>
      </w:r>
    </w:p>
    <w:p w14:paraId="50924416" w14:textId="45CA951A"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insert()</w:t>
      </w:r>
      <w:r>
        <w:rPr>
          <w:color w:val="000000" w:themeColor="text1"/>
          <w:szCs w:val="26"/>
        </w:rPr>
        <w:t>.</w:t>
      </w:r>
    </w:p>
    <w:p w14:paraId="164AE992" w14:textId="07C6D26D"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update()</w:t>
      </w:r>
      <w:r>
        <w:rPr>
          <w:color w:val="000000" w:themeColor="text1"/>
          <w:szCs w:val="26"/>
        </w:rPr>
        <w:t>.</w:t>
      </w:r>
    </w:p>
    <w:p w14:paraId="52EF36E4" w14:textId="71835A1D"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delete()</w:t>
      </w:r>
      <w:r>
        <w:rPr>
          <w:color w:val="000000" w:themeColor="text1"/>
          <w:szCs w:val="26"/>
        </w:rPr>
        <w:t>.</w:t>
      </w:r>
    </w:p>
    <w:p w14:paraId="3E19B327" w14:textId="4E1F942F" w:rsidR="0090514D" w:rsidRP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execSQL(): thực thi một câu lệnh SQL trực tiếp.</w:t>
      </w:r>
    </w:p>
    <w:p w14:paraId="7AFAAF57" w14:textId="3219198B" w:rsidR="0090514D" w:rsidRDefault="0090514D" w:rsidP="0090514D">
      <w:pPr>
        <w:numPr>
          <w:ilvl w:val="0"/>
          <w:numId w:val="25"/>
        </w:numPr>
        <w:shd w:val="clear" w:color="auto" w:fill="FFFFFF"/>
        <w:spacing w:line="360" w:lineRule="auto"/>
        <w:ind w:left="709" w:hanging="142"/>
        <w:rPr>
          <w:color w:val="000000" w:themeColor="text1"/>
          <w:szCs w:val="26"/>
        </w:rPr>
      </w:pPr>
      <w:r w:rsidRPr="0090514D">
        <w:rPr>
          <w:color w:val="000000" w:themeColor="text1"/>
          <w:szCs w:val="26"/>
        </w:rPr>
        <w:t>query(): dùng để truy vấn cơ sở dữ liệu.</w:t>
      </w:r>
    </w:p>
    <w:p w14:paraId="07F5BDCB" w14:textId="797ED57B" w:rsidR="00703F12" w:rsidRDefault="00703F12" w:rsidP="00703F12">
      <w:pPr>
        <w:shd w:val="clear" w:color="auto" w:fill="FFFFFF"/>
        <w:spacing w:line="360" w:lineRule="auto"/>
        <w:rPr>
          <w:color w:val="000000" w:themeColor="text1"/>
          <w:szCs w:val="26"/>
        </w:rPr>
      </w:pPr>
    </w:p>
    <w:p w14:paraId="11D0CD7E" w14:textId="775C1B39" w:rsidR="00703F12" w:rsidRDefault="00703F12" w:rsidP="00703F12">
      <w:pPr>
        <w:shd w:val="clear" w:color="auto" w:fill="FFFFFF"/>
        <w:spacing w:line="360" w:lineRule="auto"/>
        <w:rPr>
          <w:b/>
          <w:bCs/>
          <w:color w:val="000000" w:themeColor="text1"/>
          <w:szCs w:val="26"/>
        </w:rPr>
      </w:pPr>
      <w:r w:rsidRPr="00703F12">
        <w:rPr>
          <w:b/>
          <w:bCs/>
          <w:color w:val="000000" w:themeColor="text1"/>
          <w:szCs w:val="26"/>
        </w:rPr>
        <w:t>Đối tượng Cursor:</w:t>
      </w:r>
    </w:p>
    <w:p w14:paraId="238D4DC6" w14:textId="3D46F176" w:rsidR="00703F12" w:rsidRDefault="00703F12" w:rsidP="00703F12">
      <w:pPr>
        <w:shd w:val="clear" w:color="auto" w:fill="FFFFFF"/>
        <w:spacing w:line="360" w:lineRule="auto"/>
        <w:rPr>
          <w:color w:val="000000" w:themeColor="text1"/>
          <w:szCs w:val="26"/>
          <w:shd w:val="clear" w:color="auto" w:fill="FFFFFF"/>
        </w:rPr>
      </w:pPr>
      <w:r w:rsidRPr="00703F12">
        <w:rPr>
          <w:color w:val="000000" w:themeColor="text1"/>
          <w:szCs w:val="26"/>
          <w:shd w:val="clear" w:color="auto" w:fill="FFFFFF"/>
        </w:rPr>
        <w:t>Đối tượng cursor hiểu đơn giản là một con trỏ, trỏ đến kết quả trả về của câu truy vấn. con trỏ này trỏ đến cái bảng trả về của câu truy vấn.</w:t>
      </w:r>
    </w:p>
    <w:p w14:paraId="3B549E81" w14:textId="37F8B114"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rFonts w:ascii="Verdana" w:hAnsi="Verdana"/>
          <w:color w:val="000000" w:themeColor="text1"/>
          <w:sz w:val="21"/>
          <w:szCs w:val="21"/>
          <w:shd w:val="clear" w:color="auto" w:fill="FFFFFF"/>
        </w:rPr>
        <w:t>cursor.</w:t>
      </w:r>
      <w:r w:rsidRPr="00703F12">
        <w:rPr>
          <w:rStyle w:val="Strong"/>
          <w:color w:val="000000" w:themeColor="text1"/>
          <w:szCs w:val="26"/>
          <w:shd w:val="clear" w:color="auto" w:fill="FFFFFF"/>
        </w:rPr>
        <w:t>getCount(): </w:t>
      </w:r>
      <w:r>
        <w:rPr>
          <w:color w:val="000000" w:themeColor="text1"/>
          <w:szCs w:val="26"/>
          <w:shd w:val="clear" w:color="auto" w:fill="FFFFFF"/>
        </w:rPr>
        <w:t>p</w:t>
      </w:r>
      <w:r w:rsidRPr="00703F12">
        <w:rPr>
          <w:color w:val="000000" w:themeColor="text1"/>
          <w:szCs w:val="26"/>
          <w:shd w:val="clear" w:color="auto" w:fill="FFFFFF"/>
        </w:rPr>
        <w:t>hương thức trả về số dòng của bảng kết quả.</w:t>
      </w:r>
    </w:p>
    <w:p w14:paraId="2D078BF6" w14:textId="01BA9495"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lastRenderedPageBreak/>
        <w:t>cursor.moveToFirst(): </w:t>
      </w:r>
      <w:r>
        <w:rPr>
          <w:color w:val="000000" w:themeColor="text1"/>
          <w:szCs w:val="26"/>
          <w:shd w:val="clear" w:color="auto" w:fill="FFFFFF"/>
        </w:rPr>
        <w:t>p</w:t>
      </w:r>
      <w:r w:rsidRPr="00703F12">
        <w:rPr>
          <w:color w:val="000000" w:themeColor="text1"/>
          <w:szCs w:val="26"/>
          <w:shd w:val="clear" w:color="auto" w:fill="FFFFFF"/>
        </w:rPr>
        <w:t>hương thức này di chuyển con trỏ này lên đầu bảng.</w:t>
      </w:r>
    </w:p>
    <w:p w14:paraId="7B7547FB" w14:textId="51912F71"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t>cursor.moveToNext(): </w:t>
      </w:r>
      <w:r>
        <w:rPr>
          <w:color w:val="000000" w:themeColor="text1"/>
          <w:szCs w:val="26"/>
          <w:shd w:val="clear" w:color="auto" w:fill="FFFFFF"/>
        </w:rPr>
        <w:t>p</w:t>
      </w:r>
      <w:r w:rsidRPr="00703F12">
        <w:rPr>
          <w:color w:val="000000" w:themeColor="text1"/>
          <w:szCs w:val="26"/>
          <w:shd w:val="clear" w:color="auto" w:fill="FFFFFF"/>
        </w:rPr>
        <w:t>hương thức này</w:t>
      </w:r>
      <w:r w:rsidRPr="00703F12">
        <w:rPr>
          <w:rStyle w:val="Strong"/>
          <w:color w:val="000000" w:themeColor="text1"/>
          <w:szCs w:val="26"/>
          <w:shd w:val="clear" w:color="auto" w:fill="FFFFFF"/>
        </w:rPr>
        <w:t> </w:t>
      </w:r>
      <w:r w:rsidRPr="00703F12">
        <w:rPr>
          <w:color w:val="000000" w:themeColor="text1"/>
          <w:szCs w:val="26"/>
          <w:shd w:val="clear" w:color="auto" w:fill="FFFFFF"/>
        </w:rPr>
        <w:t>để di chuyển sang dòng tiếp theo.</w:t>
      </w:r>
    </w:p>
    <w:p w14:paraId="7A051579" w14:textId="08C7CD8E" w:rsidR="00703F12" w:rsidRPr="00703F12" w:rsidRDefault="00703F12" w:rsidP="00703F12">
      <w:pPr>
        <w:pStyle w:val="ListParagraph"/>
        <w:numPr>
          <w:ilvl w:val="0"/>
          <w:numId w:val="26"/>
        </w:numPr>
        <w:shd w:val="clear" w:color="auto" w:fill="FFFFFF"/>
        <w:spacing w:line="360" w:lineRule="auto"/>
        <w:ind w:left="709" w:hanging="142"/>
        <w:rPr>
          <w:color w:val="000000" w:themeColor="text1"/>
          <w:szCs w:val="26"/>
          <w:shd w:val="clear" w:color="auto" w:fill="FFFFFF"/>
        </w:rPr>
      </w:pPr>
      <w:r w:rsidRPr="00703F12">
        <w:rPr>
          <w:rStyle w:val="Strong"/>
          <w:color w:val="000000" w:themeColor="text1"/>
          <w:szCs w:val="26"/>
          <w:shd w:val="clear" w:color="auto" w:fill="FFFFFF"/>
        </w:rPr>
        <w:t>cursor.isAfterLast(): </w:t>
      </w:r>
      <w:r>
        <w:rPr>
          <w:color w:val="000000" w:themeColor="text1"/>
          <w:szCs w:val="26"/>
          <w:shd w:val="clear" w:color="auto" w:fill="FFFFFF"/>
        </w:rPr>
        <w:t>k</w:t>
      </w:r>
      <w:r w:rsidRPr="00703F12">
        <w:rPr>
          <w:color w:val="000000" w:themeColor="text1"/>
          <w:szCs w:val="26"/>
          <w:shd w:val="clear" w:color="auto" w:fill="FFFFFF"/>
        </w:rPr>
        <w:t>iểm tra xem</w:t>
      </w:r>
      <w:r w:rsidRPr="00703F12">
        <w:rPr>
          <w:rStyle w:val="Strong"/>
          <w:color w:val="000000" w:themeColor="text1"/>
          <w:szCs w:val="26"/>
          <w:shd w:val="clear" w:color="auto" w:fill="FFFFFF"/>
        </w:rPr>
        <w:t> </w:t>
      </w:r>
      <w:r w:rsidRPr="00703F12">
        <w:rPr>
          <w:color w:val="000000" w:themeColor="text1"/>
          <w:szCs w:val="26"/>
          <w:shd w:val="clear" w:color="auto" w:fill="FFFFFF"/>
        </w:rPr>
        <w:t> cursor ở cuối bảng</w:t>
      </w:r>
      <w:r>
        <w:rPr>
          <w:color w:val="000000" w:themeColor="text1"/>
          <w:szCs w:val="26"/>
          <w:shd w:val="clear" w:color="auto" w:fill="FFFFFF"/>
        </w:rPr>
        <w:t xml:space="preserve"> hay không</w:t>
      </w:r>
      <w:r w:rsidRPr="00703F12">
        <w:rPr>
          <w:color w:val="000000" w:themeColor="text1"/>
          <w:szCs w:val="26"/>
          <w:shd w:val="clear" w:color="auto" w:fill="FFFFFF"/>
        </w:rPr>
        <w:t>, không trỏ vào dòng nào, phương thức này sẽ trả về giá trị true.</w:t>
      </w:r>
    </w:p>
    <w:p w14:paraId="65AA1BA0" w14:textId="186F5409" w:rsidR="00703F12" w:rsidRPr="00703F12" w:rsidRDefault="00703F12" w:rsidP="00703F12">
      <w:pPr>
        <w:pStyle w:val="ListParagraph"/>
        <w:numPr>
          <w:ilvl w:val="0"/>
          <w:numId w:val="26"/>
        </w:numPr>
        <w:shd w:val="clear" w:color="auto" w:fill="FFFFFF"/>
        <w:spacing w:line="360" w:lineRule="auto"/>
        <w:ind w:left="709" w:hanging="142"/>
        <w:rPr>
          <w:b/>
          <w:bCs/>
          <w:color w:val="000000" w:themeColor="text1"/>
          <w:szCs w:val="26"/>
        </w:rPr>
      </w:pPr>
      <w:r w:rsidRPr="00703F12">
        <w:rPr>
          <w:rStyle w:val="Strong"/>
          <w:color w:val="000000" w:themeColor="text1"/>
          <w:szCs w:val="26"/>
          <w:shd w:val="clear" w:color="auto" w:fill="FFFFFF"/>
        </w:rPr>
        <w:t>cursor.getString(), cursor.getInt(): </w:t>
      </w:r>
      <w:r>
        <w:rPr>
          <w:color w:val="000000" w:themeColor="text1"/>
          <w:szCs w:val="26"/>
          <w:shd w:val="clear" w:color="auto" w:fill="FFFFFF"/>
        </w:rPr>
        <w:t>h</w:t>
      </w:r>
      <w:r w:rsidRPr="00703F12">
        <w:rPr>
          <w:color w:val="000000" w:themeColor="text1"/>
          <w:szCs w:val="26"/>
          <w:shd w:val="clear" w:color="auto" w:fill="FFFFFF"/>
        </w:rPr>
        <w:t>ai phương này</w:t>
      </w:r>
      <w:r w:rsidRPr="00703F12">
        <w:rPr>
          <w:rStyle w:val="Strong"/>
          <w:color w:val="000000" w:themeColor="text1"/>
          <w:szCs w:val="26"/>
          <w:shd w:val="clear" w:color="auto" w:fill="FFFFFF"/>
        </w:rPr>
        <w:t> </w:t>
      </w:r>
      <w:r w:rsidRPr="00703F12">
        <w:rPr>
          <w:rStyle w:val="Strong"/>
          <w:b w:val="0"/>
          <w:bCs w:val="0"/>
          <w:color w:val="000000" w:themeColor="text1"/>
          <w:szCs w:val="26"/>
          <w:shd w:val="clear" w:color="auto" w:fill="FFFFFF"/>
        </w:rPr>
        <w:t>đ</w:t>
      </w:r>
      <w:r w:rsidRPr="00703F12">
        <w:rPr>
          <w:color w:val="000000" w:themeColor="text1"/>
          <w:szCs w:val="26"/>
          <w:shd w:val="clear" w:color="auto" w:fill="FFFFFF"/>
        </w:rPr>
        <w:t>ể lấy ra thông tin cột theo tên cột hoặc index (chỉ mục).</w:t>
      </w:r>
    </w:p>
    <w:p w14:paraId="01F7A07C" w14:textId="55602995" w:rsidR="00703F12" w:rsidRDefault="00703F12" w:rsidP="00703F12">
      <w:pPr>
        <w:shd w:val="clear" w:color="auto" w:fill="FFFFFF"/>
        <w:spacing w:line="360" w:lineRule="auto"/>
        <w:rPr>
          <w:b/>
          <w:bCs/>
          <w:color w:val="000000" w:themeColor="text1"/>
          <w:szCs w:val="26"/>
        </w:rPr>
      </w:pPr>
    </w:p>
    <w:p w14:paraId="65281E35" w14:textId="3FE8B25F" w:rsidR="00703F12" w:rsidRDefault="00703F12" w:rsidP="00703F12">
      <w:pPr>
        <w:shd w:val="clear" w:color="auto" w:fill="FFFFFF"/>
        <w:spacing w:line="360" w:lineRule="auto"/>
        <w:rPr>
          <w:b/>
          <w:bCs/>
          <w:color w:val="000000" w:themeColor="text1"/>
          <w:szCs w:val="26"/>
        </w:rPr>
      </w:pPr>
      <w:r>
        <w:rPr>
          <w:b/>
          <w:bCs/>
          <w:color w:val="000000" w:themeColor="text1"/>
          <w:szCs w:val="26"/>
        </w:rPr>
        <w:t>Đối tượng ContentValues:</w:t>
      </w:r>
    </w:p>
    <w:p w14:paraId="5D0FC166" w14:textId="0B8EDC61" w:rsidR="00703F12" w:rsidRDefault="00703F12" w:rsidP="00703F12">
      <w:pPr>
        <w:shd w:val="clear" w:color="auto" w:fill="FFFFFF"/>
        <w:spacing w:line="360" w:lineRule="auto"/>
        <w:rPr>
          <w:color w:val="000000" w:themeColor="text1"/>
          <w:szCs w:val="26"/>
          <w:shd w:val="clear" w:color="auto" w:fill="FFFFFF"/>
        </w:rPr>
      </w:pPr>
      <w:r w:rsidRPr="00703F12">
        <w:rPr>
          <w:color w:val="000000" w:themeColor="text1"/>
          <w:szCs w:val="26"/>
          <w:shd w:val="clear" w:color="auto" w:fill="FFFFFF"/>
        </w:rPr>
        <w:t>Các đối tượng ContentValues cho phép xác định khóa/giá trị. Các key đại diện nhận dạng cột bảng và value đại diện cho nội dung cho các bảng ghi trong cột này. ContentValues Có thể được sử dụng để chèn và cập nhật các mục cơ sở dữ liệu</w:t>
      </w:r>
      <w:r>
        <w:rPr>
          <w:color w:val="000000" w:themeColor="text1"/>
          <w:szCs w:val="26"/>
          <w:shd w:val="clear" w:color="auto" w:fill="FFFFFF"/>
        </w:rPr>
        <w:t>.</w:t>
      </w:r>
    </w:p>
    <w:p w14:paraId="02A91B75" w14:textId="2C8EFD0B" w:rsidR="00CB36E1" w:rsidRDefault="00CB36E1" w:rsidP="00703F12">
      <w:pPr>
        <w:shd w:val="clear" w:color="auto" w:fill="FFFFFF"/>
        <w:spacing w:line="360" w:lineRule="auto"/>
        <w:rPr>
          <w:color w:val="000000" w:themeColor="text1"/>
          <w:szCs w:val="26"/>
          <w:shd w:val="clear" w:color="auto" w:fill="FFFFFF"/>
        </w:rPr>
      </w:pPr>
    </w:p>
    <w:p w14:paraId="048E68EB" w14:textId="2A04EF66" w:rsidR="00CB36E1" w:rsidRDefault="00CB36E1" w:rsidP="00CB36E1">
      <w:pPr>
        <w:pStyle w:val="Heading2"/>
        <w:spacing w:line="360" w:lineRule="auto"/>
        <w:ind w:left="567" w:hanging="567"/>
        <w:rPr>
          <w:shd w:val="clear" w:color="auto" w:fill="FFFFFF"/>
        </w:rPr>
      </w:pPr>
      <w:bookmarkStart w:id="24" w:name="_Toc44352840"/>
      <w:r>
        <w:rPr>
          <w:shd w:val="clear" w:color="auto" w:fill="FFFFFF"/>
        </w:rPr>
        <w:t>Các công cụ hỗ trợ cho việc thực hiện lập trình ứng dụng</w:t>
      </w:r>
      <w:bookmarkEnd w:id="24"/>
    </w:p>
    <w:p w14:paraId="1A60EC15" w14:textId="55CF675E" w:rsidR="00CB36E1" w:rsidRDefault="00CB36E1" w:rsidP="00CB36E1">
      <w:pPr>
        <w:pStyle w:val="Heading3"/>
        <w:spacing w:line="360" w:lineRule="auto"/>
        <w:ind w:left="737" w:hanging="737"/>
      </w:pPr>
      <w:bookmarkStart w:id="25" w:name="_Toc44352841"/>
      <w:r>
        <w:t>Android Studio – Dùng để lập trình ứng dụng trên hệ điều hành Android</w:t>
      </w:r>
      <w:bookmarkEnd w:id="25"/>
    </w:p>
    <w:p w14:paraId="10BD6DF3" w14:textId="34B86182"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20818A20" w14:textId="55437C28"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18FEF72E" w14:textId="503715EB" w:rsidR="00CB36E1" w:rsidRDefault="00CB36E1" w:rsidP="00CB36E1">
      <w:pPr>
        <w:spacing w:line="360" w:lineRule="auto"/>
        <w:rPr>
          <w:color w:val="000000" w:themeColor="text1"/>
          <w:szCs w:val="26"/>
          <w:shd w:val="clear" w:color="auto" w:fill="FFFFFF"/>
        </w:rPr>
      </w:pPr>
      <w:r w:rsidRPr="00CB36E1">
        <w:rPr>
          <w:noProof/>
          <w:color w:val="000000" w:themeColor="text1"/>
          <w:szCs w:val="26"/>
        </w:rPr>
        <w:lastRenderedPageBreak/>
        <w:drawing>
          <wp:anchor distT="0" distB="0" distL="114300" distR="114300" simplePos="0" relativeHeight="251642368" behindDoc="0" locked="0" layoutInCell="1" allowOverlap="1" wp14:anchorId="4452DCF9" wp14:editId="6B9760A2">
            <wp:simplePos x="0" y="0"/>
            <wp:positionH relativeFrom="column">
              <wp:posOffset>-3175</wp:posOffset>
            </wp:positionH>
            <wp:positionV relativeFrom="paragraph">
              <wp:posOffset>1898650</wp:posOffset>
            </wp:positionV>
            <wp:extent cx="5580380" cy="2418715"/>
            <wp:effectExtent l="0" t="0" r="127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418715"/>
                    </a:xfrm>
                    <a:prstGeom prst="rect">
                      <a:avLst/>
                    </a:prstGeom>
                  </pic:spPr>
                </pic:pic>
              </a:graphicData>
            </a:graphic>
          </wp:anchor>
        </w:drawing>
      </w:r>
      <w:r w:rsidRPr="00CB36E1">
        <w:rPr>
          <w:color w:val="000000" w:themeColor="text1"/>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14:paraId="6C50B7E7" w14:textId="6FAC0975" w:rsidR="00CB36E1" w:rsidRDefault="00CB36E1" w:rsidP="00CB36E1">
      <w:pPr>
        <w:spacing w:line="360" w:lineRule="auto"/>
        <w:rPr>
          <w:color w:val="000000" w:themeColor="text1"/>
          <w:szCs w:val="26"/>
          <w:shd w:val="clear" w:color="auto" w:fill="FFFFFF"/>
        </w:rPr>
      </w:pPr>
    </w:p>
    <w:p w14:paraId="35F3C71D" w14:textId="642A75E1" w:rsidR="00CB36E1" w:rsidRDefault="00CB36E1" w:rsidP="00CB36E1">
      <w:pPr>
        <w:spacing w:line="360" w:lineRule="auto"/>
        <w:rPr>
          <w:color w:val="000000" w:themeColor="text1"/>
          <w:szCs w:val="26"/>
          <w:shd w:val="clear" w:color="auto" w:fill="FFFFFF"/>
        </w:rPr>
      </w:pPr>
    </w:p>
    <w:p w14:paraId="4BF92A7B" w14:textId="27CCBDC0"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r w:rsidRPr="00CB36E1">
        <w:rPr>
          <w:color w:val="000000" w:themeColor="text1"/>
          <w:szCs w:val="26"/>
          <w:bdr w:val="none" w:sz="0" w:space="0" w:color="auto" w:frame="1"/>
          <w:shd w:val="clear" w:color="auto" w:fill="FFFFFF"/>
        </w:rPr>
        <w:t>Java</w:t>
      </w:r>
      <w:r w:rsidRPr="00CB36E1">
        <w:rPr>
          <w:color w:val="000000" w:themeColor="text1"/>
          <w:szCs w:val="26"/>
          <w:shd w:val="clear" w:color="auto" w:fill="FFFFFF"/>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14:paraId="5E123C81" w14:textId="1EDFA593" w:rsidR="00CB36E1" w:rsidRP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 xml:space="preserve">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w:t>
      </w:r>
      <w:r w:rsidRPr="00CB36E1">
        <w:rPr>
          <w:color w:val="000000" w:themeColor="text1"/>
          <w:szCs w:val="26"/>
          <w:shd w:val="clear" w:color="auto" w:fill="FFFFFF"/>
        </w:rPr>
        <w:lastRenderedPageBreak/>
        <w:t>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p>
    <w:p w14:paraId="04DFA8BC" w14:textId="41C92586" w:rsidR="00CB36E1" w:rsidRDefault="00CB36E1" w:rsidP="00CB36E1">
      <w:pPr>
        <w:spacing w:line="360" w:lineRule="auto"/>
        <w:rPr>
          <w:color w:val="000000" w:themeColor="text1"/>
          <w:szCs w:val="26"/>
          <w:shd w:val="clear" w:color="auto" w:fill="FFFFFF"/>
        </w:rPr>
      </w:pPr>
      <w:r w:rsidRPr="00CB36E1">
        <w:rPr>
          <w:color w:val="000000" w:themeColor="text1"/>
          <w:szCs w:val="26"/>
          <w:shd w:val="clear" w:color="auto" w:fill="FFFFFF"/>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5CB163DD" w14:textId="0B246FBF" w:rsidR="00245CB6" w:rsidRDefault="00245CB6" w:rsidP="00CB36E1">
      <w:pPr>
        <w:spacing w:line="360" w:lineRule="auto"/>
        <w:rPr>
          <w:color w:val="000000" w:themeColor="text1"/>
          <w:szCs w:val="26"/>
          <w:shd w:val="clear" w:color="auto" w:fill="FFFFFF"/>
        </w:rPr>
      </w:pPr>
      <w:r>
        <w:rPr>
          <w:color w:val="000000" w:themeColor="text1"/>
          <w:szCs w:val="26"/>
          <w:shd w:val="clear" w:color="auto" w:fill="FFFFFF"/>
        </w:rPr>
        <w:t>Android Studio đã được tích hợp sẵn rất nhiều tính năng như tạo ra các máy ảo để chạy ứng dụng, kết nối với Github, Firebase,…</w:t>
      </w:r>
    </w:p>
    <w:p w14:paraId="0FDFB97F" w14:textId="77777777" w:rsidR="00457A0D" w:rsidRDefault="00457A0D" w:rsidP="00CB36E1">
      <w:pPr>
        <w:spacing w:line="360" w:lineRule="auto"/>
        <w:rPr>
          <w:color w:val="000000" w:themeColor="text1"/>
          <w:szCs w:val="26"/>
          <w:shd w:val="clear" w:color="auto" w:fill="FFFFFF"/>
        </w:rPr>
      </w:pPr>
    </w:p>
    <w:p w14:paraId="772DDCF1" w14:textId="016B7459" w:rsidR="00245CB6" w:rsidRPr="00245CB6" w:rsidRDefault="00245CB6" w:rsidP="00245CB6">
      <w:pPr>
        <w:spacing w:line="360" w:lineRule="auto"/>
      </w:pPr>
      <w:r>
        <w:rPr>
          <w:color w:val="000000" w:themeColor="text1"/>
          <w:szCs w:val="26"/>
          <w:shd w:val="clear" w:color="auto" w:fill="FFFFFF"/>
        </w:rPr>
        <w:t>Có thể</w:t>
      </w:r>
      <w:r w:rsidR="00573CE9">
        <w:rPr>
          <w:color w:val="000000" w:themeColor="text1"/>
          <w:szCs w:val="26"/>
          <w:shd w:val="clear" w:color="auto" w:fill="FFFFFF"/>
        </w:rPr>
        <w:t xml:space="preserve"> tải</w:t>
      </w:r>
      <w:r>
        <w:rPr>
          <w:color w:val="000000" w:themeColor="text1"/>
          <w:szCs w:val="26"/>
          <w:shd w:val="clear" w:color="auto" w:fill="FFFFFF"/>
        </w:rPr>
        <w:t xml:space="preserve"> Android Studio tại đây: </w:t>
      </w:r>
      <w:hyperlink r:id="rId29" w:history="1">
        <w:r>
          <w:rPr>
            <w:rStyle w:val="Hyperlink"/>
          </w:rPr>
          <w:t>https://developer.android.com/studio/</w:t>
        </w:r>
      </w:hyperlink>
    </w:p>
    <w:p w14:paraId="4C3F39BD" w14:textId="28DB8FE4" w:rsidR="00CB36E1" w:rsidRPr="00CB36E1" w:rsidRDefault="00CB36E1" w:rsidP="00CB36E1">
      <w:pPr>
        <w:spacing w:line="360" w:lineRule="auto"/>
        <w:rPr>
          <w:color w:val="000000" w:themeColor="text1"/>
          <w:szCs w:val="26"/>
        </w:rPr>
      </w:pPr>
    </w:p>
    <w:p w14:paraId="45CA777B" w14:textId="4E2FACDD" w:rsidR="00CB36E1" w:rsidRDefault="00CB36E1" w:rsidP="00CB36E1">
      <w:pPr>
        <w:pStyle w:val="Heading3"/>
        <w:spacing w:line="360" w:lineRule="auto"/>
        <w:ind w:left="737" w:hanging="737"/>
      </w:pPr>
      <w:bookmarkStart w:id="26" w:name="_Toc44352842"/>
      <w:r>
        <w:t>Github – Dùng để lưu trữ dự án và quản lý việc lập trình của các thành viên trong nhóm</w:t>
      </w:r>
      <w:bookmarkEnd w:id="26"/>
    </w:p>
    <w:p w14:paraId="16076CDC" w14:textId="6082D69A" w:rsidR="00CB36E1" w:rsidRPr="00245CB6" w:rsidRDefault="00245CB6" w:rsidP="00245CB6">
      <w:pPr>
        <w:spacing w:line="360" w:lineRule="auto"/>
        <w:rPr>
          <w:color w:val="222222"/>
          <w:szCs w:val="26"/>
          <w:shd w:val="clear" w:color="auto" w:fill="FFFFFF"/>
        </w:rPr>
      </w:pPr>
      <w:r w:rsidRPr="00245CB6">
        <w:rPr>
          <w:rStyle w:val="Strong"/>
          <w:b w:val="0"/>
          <w:bCs w:val="0"/>
          <w:color w:val="222222"/>
          <w:szCs w:val="26"/>
          <w:shd w:val="clear" w:color="auto" w:fill="FFFFFF"/>
        </w:rPr>
        <w:t>Git</w:t>
      </w:r>
      <w:r w:rsidR="00BF2F88">
        <w:rPr>
          <w:rStyle w:val="Strong"/>
          <w:b w:val="0"/>
          <w:bCs w:val="0"/>
          <w:color w:val="222222"/>
          <w:szCs w:val="26"/>
          <w:shd w:val="clear" w:color="auto" w:fill="FFFFFF"/>
        </w:rPr>
        <w:t>h</w:t>
      </w:r>
      <w:r w:rsidRPr="00245CB6">
        <w:rPr>
          <w:rStyle w:val="Strong"/>
          <w:b w:val="0"/>
          <w:bCs w:val="0"/>
          <w:color w:val="222222"/>
          <w:szCs w:val="26"/>
          <w:shd w:val="clear" w:color="auto" w:fill="FFFFFF"/>
        </w:rPr>
        <w:t>ub</w:t>
      </w:r>
      <w:r w:rsidRPr="00245CB6">
        <w:rPr>
          <w:color w:val="222222"/>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A1DBB52" w14:textId="5796733D" w:rsidR="00245CB6" w:rsidRDefault="00245CB6" w:rsidP="00245CB6">
      <w:pPr>
        <w:spacing w:line="360" w:lineRule="auto"/>
        <w:rPr>
          <w:color w:val="222222"/>
          <w:szCs w:val="26"/>
          <w:shd w:val="clear" w:color="auto" w:fill="FFFFFF"/>
        </w:rPr>
      </w:pPr>
      <w:r w:rsidRPr="00245CB6">
        <w:rPr>
          <w:szCs w:val="26"/>
          <w:shd w:val="clear" w:color="auto" w:fill="FFFFFF"/>
        </w:rPr>
        <w:lastRenderedPageBreak/>
        <w:t>Git</w:t>
      </w:r>
      <w:r w:rsidR="00BF2F88">
        <w:rPr>
          <w:szCs w:val="26"/>
          <w:shd w:val="clear" w:color="auto" w:fill="FFFFFF"/>
        </w:rPr>
        <w:t>h</w:t>
      </w:r>
      <w:r w:rsidRPr="00245CB6">
        <w:rPr>
          <w:szCs w:val="26"/>
          <w:shd w:val="clear" w:color="auto" w:fill="FFFFFF"/>
        </w:rPr>
        <w:t>ub</w:t>
      </w:r>
      <w:r w:rsidRPr="00245CB6">
        <w:rPr>
          <w:color w:val="222222"/>
          <w:szCs w:val="26"/>
          <w:shd w:val="clear" w:color="auto" w:fill="FFFFFF"/>
        </w:rPr>
        <w:t> là một dịch vụ nổi tiếng cung cấp kho lưu trữ mã nguồn </w:t>
      </w:r>
      <w:r w:rsidRPr="00245CB6">
        <w:rPr>
          <w:szCs w:val="26"/>
          <w:shd w:val="clear" w:color="auto" w:fill="FFFFFF"/>
        </w:rPr>
        <w:t>Git</w:t>
      </w:r>
      <w:r w:rsidRPr="00245CB6">
        <w:rPr>
          <w:color w:val="222222"/>
          <w:szCs w:val="26"/>
          <w:shd w:val="clear" w:color="auto" w:fill="FFFFFF"/>
        </w:rPr>
        <w:t> cho các dự án phần mềm. </w:t>
      </w:r>
      <w:r w:rsidRPr="00245CB6">
        <w:rPr>
          <w:rStyle w:val="Strong"/>
          <w:b w:val="0"/>
          <w:bCs w:val="0"/>
          <w:color w:val="222222"/>
          <w:szCs w:val="26"/>
          <w:shd w:val="clear" w:color="auto" w:fill="FFFFFF"/>
        </w:rPr>
        <w:t>Github có đầy đủ những tính năng của Git</w:t>
      </w:r>
      <w:r w:rsidRPr="00245CB6">
        <w:rPr>
          <w:color w:val="222222"/>
          <w:szCs w:val="26"/>
          <w:shd w:val="clear" w:color="auto" w:fill="FFFFFF"/>
        </w:rPr>
        <w:t>, ngoài ra nó còn bổ sung những tính năng về social để các developer tương tác với nhau.</w:t>
      </w:r>
    </w:p>
    <w:p w14:paraId="6F1CA815" w14:textId="5CD08B22"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w:t>
      </w:r>
      <w:r w:rsidR="00BF2F88">
        <w:rPr>
          <w:color w:val="000000" w:themeColor="text1"/>
          <w:sz w:val="26"/>
          <w:szCs w:val="26"/>
        </w:rPr>
        <w:t>h</w:t>
      </w:r>
      <w:r w:rsidRPr="00245CB6">
        <w:rPr>
          <w:color w:val="000000" w:themeColor="text1"/>
          <w:sz w:val="26"/>
          <w:szCs w:val="26"/>
        </w:rPr>
        <w:t>ub có 2 phiên bản: miễn phí và trả phí. Với phiên bản có phí thường được các doanh nghiệp sử dụng để tăng khả năng quản lý team cũng như phân quyền bảo mật dự án.</w:t>
      </w:r>
      <w:r>
        <w:rPr>
          <w:color w:val="000000" w:themeColor="text1"/>
          <w:sz w:val="26"/>
          <w:szCs w:val="26"/>
        </w:rPr>
        <w:t xml:space="preserve"> </w:t>
      </w:r>
      <w:r w:rsidRPr="00245CB6">
        <w:rPr>
          <w:color w:val="000000" w:themeColor="text1"/>
          <w:sz w:val="26"/>
          <w:szCs w:val="26"/>
        </w:rPr>
        <w:t>Còn lại thì phần lớn chúng ta đều sử dụng Github với tài khoản miễn phí để lưu trữ source code.</w:t>
      </w:r>
    </w:p>
    <w:p w14:paraId="39693254" w14:textId="4A75FFFE"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Github cung cấp các tính năng social networking như feeds,</w:t>
      </w:r>
      <w:r>
        <w:rPr>
          <w:color w:val="000000" w:themeColor="text1"/>
          <w:sz w:val="26"/>
          <w:szCs w:val="26"/>
        </w:rPr>
        <w:t xml:space="preserve"> </w:t>
      </w:r>
      <w:r w:rsidRPr="00245CB6">
        <w:rPr>
          <w:color w:val="000000" w:themeColor="text1"/>
          <w:sz w:val="26"/>
          <w:szCs w:val="26"/>
        </w:rPr>
        <w:t>followers, và network graph để các developer học hỏi kinh nghiệm của nhau thông qua lịch sử commit.</w:t>
      </w:r>
    </w:p>
    <w:p w14:paraId="13BC99E8" w14:textId="77777777"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Nếu một comment để mô tả và giải thích một đoạn code. Thì với Github, commit message chính là phần mô tả hành động mà bạn thực hiện trên source code.</w:t>
      </w:r>
    </w:p>
    <w:p w14:paraId="45692782" w14:textId="77777777" w:rsidR="00245CB6" w:rsidRP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p>
    <w:p w14:paraId="6E1D71FA" w14:textId="192A8FAF" w:rsidR="00245CB6" w:rsidRDefault="00245CB6"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r w:rsidRPr="00245CB6">
        <w:rPr>
          <w:color w:val="000000" w:themeColor="text1"/>
          <w:sz w:val="26"/>
          <w:szCs w:val="26"/>
        </w:rPr>
        <w:t>Giờ đây, kỹ năng sử dụng git và Github từ chỗ ưu thích sang bắt buộc phải có đối với các ứng viên đi xin việc.</w:t>
      </w:r>
    </w:p>
    <w:p w14:paraId="10D6DBA2" w14:textId="1DB48C07" w:rsidR="007C3911" w:rsidRDefault="007C3911" w:rsidP="00245CB6">
      <w:pPr>
        <w:pStyle w:val="NormalWeb"/>
        <w:shd w:val="clear" w:color="auto" w:fill="FFFFFF"/>
        <w:spacing w:before="120" w:beforeAutospacing="0" w:after="160" w:afterAutospacing="0" w:line="360" w:lineRule="auto"/>
        <w:ind w:firstLine="567"/>
        <w:jc w:val="both"/>
        <w:rPr>
          <w:color w:val="000000" w:themeColor="text1"/>
          <w:sz w:val="26"/>
          <w:szCs w:val="26"/>
        </w:rPr>
      </w:pPr>
    </w:p>
    <w:p w14:paraId="326CA888" w14:textId="7F5C0C6E" w:rsidR="007C3911" w:rsidRDefault="007C3911" w:rsidP="00245CB6">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Tính năng của Github:</w:t>
      </w:r>
    </w:p>
    <w:p w14:paraId="0955D82B" w14:textId="28651981" w:rsidR="007C3911" w:rsidRPr="007C3911" w:rsidRDefault="007C3911" w:rsidP="007C3911">
      <w:pPr>
        <w:pStyle w:val="NormalWeb"/>
        <w:shd w:val="clear" w:color="auto" w:fill="FFFFFF"/>
        <w:spacing w:before="120" w:beforeAutospacing="0" w:after="160" w:afterAutospacing="0" w:line="360" w:lineRule="auto"/>
        <w:ind w:firstLine="567"/>
        <w:jc w:val="both"/>
        <w:rPr>
          <w:color w:val="222222"/>
          <w:sz w:val="26"/>
          <w:szCs w:val="26"/>
          <w:shd w:val="clear" w:color="auto" w:fill="FFFFFF"/>
        </w:rPr>
      </w:pPr>
      <w:r w:rsidRPr="007C3911">
        <w:rPr>
          <w:rStyle w:val="Strong"/>
          <w:b w:val="0"/>
          <w:bCs w:val="0"/>
          <w:color w:val="222222"/>
          <w:sz w:val="26"/>
          <w:szCs w:val="26"/>
          <w:shd w:val="clear" w:color="auto" w:fill="FFFFFF"/>
        </w:rPr>
        <w:t>Git</w:t>
      </w:r>
      <w:r w:rsidR="00BF2F88">
        <w:rPr>
          <w:rStyle w:val="Strong"/>
          <w:b w:val="0"/>
          <w:bCs w:val="0"/>
          <w:color w:val="222222"/>
          <w:sz w:val="26"/>
          <w:szCs w:val="26"/>
          <w:shd w:val="clear" w:color="auto" w:fill="FFFFFF"/>
        </w:rPr>
        <w:t>h</w:t>
      </w:r>
      <w:r w:rsidRPr="007C3911">
        <w:rPr>
          <w:rStyle w:val="Strong"/>
          <w:b w:val="0"/>
          <w:bCs w:val="0"/>
          <w:color w:val="222222"/>
          <w:sz w:val="26"/>
          <w:szCs w:val="26"/>
          <w:shd w:val="clear" w:color="auto" w:fill="FFFFFF"/>
        </w:rPr>
        <w:t>ub</w:t>
      </w:r>
      <w:r w:rsidRPr="007C3911">
        <w:rPr>
          <w:color w:val="222222"/>
          <w:sz w:val="26"/>
          <w:szCs w:val="26"/>
          <w:shd w:val="clear" w:color="auto" w:fill="FFFFFF"/>
        </w:rPr>
        <w:t> được coi là một mạng xã hội dành cho lập trình viên lớn nhất và dễ dùng nhất với các tính năng cốt lõi như:</w:t>
      </w:r>
    </w:p>
    <w:p w14:paraId="340D49DB" w14:textId="77777777" w:rsidR="007C3911" w:rsidRPr="007C3911" w:rsidRDefault="007C3911" w:rsidP="007C3911">
      <w:pPr>
        <w:numPr>
          <w:ilvl w:val="0"/>
          <w:numId w:val="28"/>
        </w:numPr>
        <w:shd w:val="clear" w:color="auto" w:fill="FFFFFF"/>
        <w:spacing w:line="360" w:lineRule="auto"/>
        <w:ind w:left="709" w:hanging="142"/>
        <w:rPr>
          <w:color w:val="222222"/>
          <w:szCs w:val="26"/>
        </w:rPr>
      </w:pPr>
      <w:r w:rsidRPr="007C3911">
        <w:rPr>
          <w:color w:val="222222"/>
          <w:szCs w:val="26"/>
        </w:rPr>
        <w:t>Wiki, issue, thống kê, đổi tên project, project được đặt vào namespace là user.</w:t>
      </w:r>
    </w:p>
    <w:p w14:paraId="32DDE994" w14:textId="60D96358" w:rsidR="00BF2F88" w:rsidRDefault="007C3911" w:rsidP="00BF2F88">
      <w:pPr>
        <w:numPr>
          <w:ilvl w:val="0"/>
          <w:numId w:val="28"/>
        </w:numPr>
        <w:shd w:val="clear" w:color="auto" w:fill="FFFFFF"/>
        <w:spacing w:line="360" w:lineRule="auto"/>
        <w:ind w:left="709" w:hanging="142"/>
        <w:rPr>
          <w:color w:val="222222"/>
          <w:szCs w:val="26"/>
        </w:rPr>
      </w:pPr>
      <w:r w:rsidRPr="007C3911">
        <w:rPr>
          <w:color w:val="222222"/>
          <w:szCs w:val="26"/>
        </w:rPr>
        <w:lastRenderedPageBreak/>
        <w:t>Watch project: theo dõi hoạt động của project của người khác. Xem quá trình người ta phát triển phầm mềm thế nào, project phát triển ra sao.</w:t>
      </w:r>
    </w:p>
    <w:p w14:paraId="0EC5180A" w14:textId="62A20D15" w:rsidR="00BF2F88" w:rsidRPr="00BF2F88" w:rsidRDefault="00BF2F88" w:rsidP="00BF2F88">
      <w:pPr>
        <w:shd w:val="clear" w:color="auto" w:fill="FFFFFF"/>
        <w:spacing w:line="360" w:lineRule="auto"/>
        <w:rPr>
          <w:color w:val="222222"/>
          <w:szCs w:val="26"/>
        </w:rPr>
      </w:pPr>
    </w:p>
    <w:p w14:paraId="023B9A3E" w14:textId="77777777" w:rsidR="007C3911" w:rsidRDefault="007C3911" w:rsidP="007C3911">
      <w:pPr>
        <w:numPr>
          <w:ilvl w:val="0"/>
          <w:numId w:val="28"/>
        </w:numPr>
        <w:shd w:val="clear" w:color="auto" w:fill="FFFFFF"/>
        <w:spacing w:line="360" w:lineRule="auto"/>
        <w:ind w:left="709" w:hanging="142"/>
        <w:rPr>
          <w:color w:val="222222"/>
          <w:szCs w:val="26"/>
        </w:rPr>
      </w:pPr>
      <w:r w:rsidRPr="007C3911">
        <w:rPr>
          <w:color w:val="222222"/>
          <w:szCs w:val="26"/>
        </w:rPr>
        <w:t>Follow user: theo dõi hoạt động của người khác.</w:t>
      </w:r>
    </w:p>
    <w:p w14:paraId="29213DA6" w14:textId="03C6F1EC" w:rsidR="007C3911" w:rsidRPr="007C3911" w:rsidRDefault="007C3911" w:rsidP="007C3911">
      <w:pPr>
        <w:shd w:val="clear" w:color="auto" w:fill="FFFFFF"/>
        <w:spacing w:line="360" w:lineRule="auto"/>
        <w:rPr>
          <w:color w:val="000000" w:themeColor="text1"/>
          <w:szCs w:val="26"/>
        </w:rPr>
      </w:pPr>
      <w:r w:rsidRPr="007C3911">
        <w:rPr>
          <w:color w:val="000000" w:themeColor="text1"/>
          <w:szCs w:val="26"/>
          <w:shd w:val="clear" w:color="auto" w:fill="FFFFFF"/>
        </w:rPr>
        <w:t>Có 2 cách tiếp cận GitHub: Tạo project của riêng mình Contribute cho project có sẵn: fork project có sẵn của người khác, sửa đổi, sau đó đề nghị họ cập nhật sửa đổi của mình (tạo pull request).</w:t>
      </w:r>
    </w:p>
    <w:p w14:paraId="7B9BB51C" w14:textId="36B63764" w:rsidR="00245CB6" w:rsidRDefault="00245CB6" w:rsidP="00245CB6">
      <w:pPr>
        <w:spacing w:line="360" w:lineRule="auto"/>
        <w:rPr>
          <w:szCs w:val="26"/>
        </w:rPr>
      </w:pPr>
    </w:p>
    <w:p w14:paraId="0777C196" w14:textId="27D6470A" w:rsidR="007C3911" w:rsidRPr="007C3911" w:rsidRDefault="007C3911" w:rsidP="00245CB6">
      <w:pPr>
        <w:spacing w:line="360" w:lineRule="auto"/>
        <w:rPr>
          <w:b/>
          <w:bCs/>
          <w:szCs w:val="26"/>
        </w:rPr>
      </w:pPr>
      <w:r w:rsidRPr="007C3911">
        <w:rPr>
          <w:b/>
          <w:bCs/>
          <w:szCs w:val="26"/>
        </w:rPr>
        <w:t>Lịch sử của Github:</w:t>
      </w:r>
    </w:p>
    <w:p w14:paraId="3D466F6C" w14:textId="082830E1"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color w:val="000000" w:themeColor="text1"/>
          <w:sz w:val="26"/>
          <w:szCs w:val="26"/>
        </w:rPr>
        <w:t>Git</w:t>
      </w:r>
      <w:r w:rsidR="00F53D66">
        <w:rPr>
          <w:color w:val="000000" w:themeColor="text1"/>
          <w:sz w:val="26"/>
          <w:szCs w:val="26"/>
        </w:rPr>
        <w:t>h</w:t>
      </w:r>
      <w:r w:rsidRPr="007C3911">
        <w:rPr>
          <w:color w:val="000000" w:themeColor="text1"/>
          <w:sz w:val="26"/>
          <w:szCs w:val="26"/>
        </w:rPr>
        <w:t>ub được viết bằng Ruby on Rails và Erlang do Tom Preston-Werner, Chris Wanstrath, và PJ Hyett phát triển trang web được đưa ra và chạy chính thức vào tháng 4 năm 2008.</w:t>
      </w:r>
    </w:p>
    <w:p w14:paraId="522D51CF" w14:textId="4427B694"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color w:val="000000" w:themeColor="text1"/>
          <w:sz w:val="26"/>
          <w:szCs w:val="26"/>
        </w:rPr>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42942B39" w14:textId="494B1348"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602F885F" w14:textId="091389E7" w:rsidR="007C3911"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Lợi ích của Github đối với lập trình viên:</w:t>
      </w:r>
    </w:p>
    <w:p w14:paraId="4D9E0755" w14:textId="429515DC"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Pr>
          <w:b/>
          <w:bCs/>
          <w:color w:val="000000" w:themeColor="text1"/>
          <w:sz w:val="26"/>
          <w:szCs w:val="26"/>
        </w:rPr>
        <w:t>Quản lý Sourcode dễ dàng</w:t>
      </w:r>
      <w:r w:rsidRPr="007C3911">
        <w:rPr>
          <w:b/>
          <w:bCs/>
          <w:color w:val="000000" w:themeColor="text1"/>
          <w:sz w:val="26"/>
          <w:szCs w:val="26"/>
        </w:rPr>
        <w:t xml:space="preserve">: </w:t>
      </w:r>
      <w:r w:rsidRPr="007C3911">
        <w:rPr>
          <w:color w:val="000000" w:themeColor="text1"/>
          <w:sz w:val="26"/>
          <w:szCs w:val="26"/>
        </w:rPr>
        <w:t>khi bạn tạo một repo, toàn bộ source code của repo đó được lưu trên Git</w:t>
      </w:r>
      <w:r w:rsidR="00F53D66">
        <w:rPr>
          <w:color w:val="000000" w:themeColor="text1"/>
          <w:sz w:val="26"/>
          <w:szCs w:val="26"/>
        </w:rPr>
        <w:t>h</w:t>
      </w:r>
      <w:r w:rsidRPr="007C3911">
        <w:rPr>
          <w:color w:val="000000" w:themeColor="text1"/>
          <w:sz w:val="26"/>
          <w:szCs w:val="26"/>
        </w:rPr>
        <w:t xml:space="preserve">ub. Tại đây, bạn có thể coi lại quá trình mình đã làm việc thông qua các comment sau mỗi lần commit. Và cái hay ở đây, là nhiều người có thể cùng làm một repo. 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w:t>
      </w:r>
      <w:r w:rsidRPr="007C3911">
        <w:rPr>
          <w:color w:val="000000" w:themeColor="text1"/>
          <w:sz w:val="26"/>
          <w:szCs w:val="26"/>
        </w:rPr>
        <w:lastRenderedPageBreak/>
        <w:t>project. Nhưng cuối cùng, bạn phải merge lại vào nhánh MASTER để ra được project hoàn chỉnh.</w:t>
      </w:r>
    </w:p>
    <w:p w14:paraId="4F61CD2C" w14:textId="4275E5C4" w:rsidR="007C3911" w:rsidRP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b/>
          <w:bCs/>
          <w:color w:val="000000" w:themeColor="text1"/>
          <w:sz w:val="26"/>
          <w:szCs w:val="26"/>
        </w:rPr>
        <w:t xml:space="preserve">Github giúp chứng tỏ bạn là ai: </w:t>
      </w:r>
      <w:r w:rsidRPr="007C3911">
        <w:rPr>
          <w:color w:val="000000" w:themeColor="text1"/>
          <w:sz w:val="26"/>
          <w:szCs w:val="26"/>
        </w:rPr>
        <w:t>chẳng thể phủ nhận những lời hay ý đẹp bạn viết trong CV là cần thiết. Nhưng Source code luôn là minh chứng tốt nhất để thể hiện bạn là developer thật thụ. Hãy đầu tư cho mình một tài khoản Github thật ấn tượng và đưa đường dẫn vào trong CV, chẳng nhà tuyển dụng nào lại dại dột mà bỏ qua bạn đâu. Có rất nhiều công ty lớn trên thế giới xem đây là một yêu cầu trong quy trình tuyển dụng của họ. Nếu bạn có nhiều đóng góp cho cộng đồng hoặc có nhiều sản phẩm trên Github, sẽ là một lợi thế rất lớn so với các ứng viên khác. Vì bằng cách đăng tải các project của mình lên đây, bạn đã tạo cho mình một profile cá nhân vô cùng đáng tin cậy. Vì khi nhìn vào đó, nhà tuyển dụng sẽ biết được ngay thế mạnh của bạn là gì, và khả năng coding của bạn thế nào.</w:t>
      </w:r>
    </w:p>
    <w:p w14:paraId="4641778D" w14:textId="7F8885EA" w:rsidR="007C3911" w:rsidRPr="007C3911" w:rsidRDefault="007C3911" w:rsidP="007C3911">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7C3911">
        <w:rPr>
          <w:b/>
          <w:bCs/>
          <w:color w:val="000000" w:themeColor="text1"/>
          <w:sz w:val="26"/>
          <w:szCs w:val="26"/>
        </w:rPr>
        <w:t xml:space="preserve">Github giúp cả thiện kỹ năng code: </w:t>
      </w:r>
      <w:r w:rsidRPr="007C3911">
        <w:rPr>
          <w:color w:val="000000" w:themeColor="text1"/>
          <w:sz w:val="26"/>
          <w:szCs w:val="26"/>
          <w:shd w:val="clear" w:color="auto" w:fill="FFFFFF"/>
        </w:rPr>
        <w:t>có hàng ngàn hàng vạn cách để học, học trên Github sẽ là một ý kiến không tồi trong thời đại này. Với hàng vạn open source projects, hàng trăm ngàn contributors, hàng tỉ commit mỗi ngày thì chỉ bằng việc xem. So sánh, học tập từ những thay đổi đó đã đem lại cho bạn hàng tá điều hay để cải thiện kỹ năng code của bản thân mình.</w:t>
      </w:r>
    </w:p>
    <w:p w14:paraId="6C883363" w14:textId="14DBFF14" w:rsidR="007C3911" w:rsidRDefault="007C3911"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r w:rsidRPr="007C3911">
        <w:rPr>
          <w:b/>
          <w:bCs/>
          <w:color w:val="000000" w:themeColor="text1"/>
          <w:sz w:val="26"/>
          <w:szCs w:val="26"/>
        </w:rPr>
        <w:t xml:space="preserve">Github là một kho tài nguyên tuyệt vời: </w:t>
      </w:r>
      <w:r w:rsidRPr="007C3911">
        <w:rPr>
          <w:color w:val="000000" w:themeColor="text1"/>
          <w:sz w:val="26"/>
          <w:szCs w:val="26"/>
        </w:rPr>
        <w:t>với chức năng Explore, bạn có thể theo dõi, tìm kiếm những open source projects theo đúng technology pattern mà bạn ưa thích. Đừng ngần ngại mà không tạo ngay cho mình một tài khoản Github. Tạo những project của riêng mình và chia sẻ với mọi người, hoặc bạn có thể thoải mái fork một project của một open source nào đó. Tạo pull request hoặc issues nếu như tìm được lỗi, cần support.</w:t>
      </w:r>
    </w:p>
    <w:p w14:paraId="56D54FBF" w14:textId="5061360A" w:rsidR="00457A0D" w:rsidRDefault="00457A0D" w:rsidP="007C3911">
      <w:pPr>
        <w:pStyle w:val="NormalWeb"/>
        <w:shd w:val="clear" w:color="auto" w:fill="FFFFFF"/>
        <w:spacing w:before="120" w:beforeAutospacing="0" w:after="160" w:afterAutospacing="0" w:line="360" w:lineRule="auto"/>
        <w:ind w:firstLine="567"/>
        <w:jc w:val="both"/>
        <w:rPr>
          <w:color w:val="000000" w:themeColor="text1"/>
          <w:sz w:val="26"/>
          <w:szCs w:val="26"/>
        </w:rPr>
      </w:pPr>
    </w:p>
    <w:p w14:paraId="128A1090" w14:textId="4E76765B" w:rsidR="00F53D66" w:rsidRPr="00245CB6" w:rsidRDefault="00457A0D" w:rsidP="00245CB6">
      <w:pPr>
        <w:spacing w:line="360" w:lineRule="auto"/>
        <w:rPr>
          <w:szCs w:val="26"/>
        </w:rPr>
      </w:pPr>
      <w:r>
        <w:rPr>
          <w:szCs w:val="26"/>
        </w:rPr>
        <w:t xml:space="preserve">Có thể sử dụng Github tại đây: </w:t>
      </w:r>
      <w:hyperlink r:id="rId30" w:history="1">
        <w:r>
          <w:rPr>
            <w:rStyle w:val="Hyperlink"/>
          </w:rPr>
          <w:t>https://github.com/</w:t>
        </w:r>
      </w:hyperlink>
    </w:p>
    <w:p w14:paraId="3ACB2DBF" w14:textId="35E7EDD8" w:rsidR="00CB36E1" w:rsidRDefault="00CB36E1" w:rsidP="00CB36E1">
      <w:pPr>
        <w:pStyle w:val="Heading3"/>
        <w:spacing w:line="360" w:lineRule="auto"/>
        <w:ind w:left="737" w:hanging="737"/>
      </w:pPr>
      <w:bookmarkStart w:id="27" w:name="_Toc44352843"/>
      <w:r>
        <w:lastRenderedPageBreak/>
        <w:t>Enterprise Architect – Dùng để vẽ các mô hình phân tích</w:t>
      </w:r>
      <w:bookmarkEnd w:id="27"/>
    </w:p>
    <w:p w14:paraId="1D9C3A9B" w14:textId="5F97C5E5" w:rsidR="00CB36E1" w:rsidRDefault="00196DC6" w:rsidP="00196DC6">
      <w:pPr>
        <w:spacing w:line="360" w:lineRule="auto"/>
        <w:rPr>
          <w:b/>
          <w:bCs/>
        </w:rPr>
      </w:pPr>
      <w:r w:rsidRPr="00196DC6">
        <w:rPr>
          <w:b/>
          <w:bCs/>
        </w:rPr>
        <w:t>Lịch sử phát triển:</w:t>
      </w:r>
    </w:p>
    <w:p w14:paraId="5C8FC399" w14:textId="0DEC8617" w:rsidR="00196DC6" w:rsidRDefault="00196DC6" w:rsidP="00196DC6">
      <w:pPr>
        <w:spacing w:line="360" w:lineRule="auto"/>
      </w:pPr>
      <w:r>
        <w:t>Phần mềm Enterprise Architect được phát triển bởi công ty Sparx Systems, được thành lập năm 1996 bởi Geoffrey Sparks, là một công ty của Australian có trụ sở tại Creswick, Victoria.</w:t>
      </w:r>
    </w:p>
    <w:p w14:paraId="45E0E54A" w14:textId="1CF1DFE4" w:rsidR="00196DC6" w:rsidRDefault="00196DC6" w:rsidP="00196DC6">
      <w:pPr>
        <w:spacing w:line="360" w:lineRule="auto"/>
      </w:pPr>
      <w:r>
        <w:t>Sparx Systems có kinh nghiệm với hơn 10 năm phát triển phần mềm Enterprise Architect.</w:t>
      </w:r>
    </w:p>
    <w:p w14:paraId="0626DD09" w14:textId="477F081E" w:rsidR="00196DC6" w:rsidRDefault="00196DC6" w:rsidP="00196DC6">
      <w:pPr>
        <w:spacing w:line="360" w:lineRule="auto"/>
      </w:pPr>
      <w:r>
        <w:t>Phiên bản hiện tại của Enterprise Architect là phiên bản 9.1.</w:t>
      </w:r>
    </w:p>
    <w:p w14:paraId="6F674DD9" w14:textId="12A9BE62" w:rsidR="00196DC6" w:rsidRDefault="00196DC6" w:rsidP="00196DC6">
      <w:pPr>
        <w:spacing w:line="360" w:lineRule="auto"/>
      </w:pPr>
      <w:r>
        <w:t>Hãng đưa ra khá nhiều phiên bản với tính năng khác nhau giúp người sử dụng có thể lựa chọn dễ dàng, ví dụ phiên bản dành cho doanh nghiệp, phiên bản dành cho cá nhân,…</w:t>
      </w:r>
    </w:p>
    <w:p w14:paraId="14F977FE" w14:textId="417CFC34" w:rsidR="00196DC6" w:rsidRDefault="00196DC6" w:rsidP="00196DC6">
      <w:pPr>
        <w:spacing w:line="360" w:lineRule="auto"/>
      </w:pPr>
    </w:p>
    <w:p w14:paraId="72E421D1" w14:textId="3188377E" w:rsidR="00196DC6" w:rsidRDefault="00196DC6" w:rsidP="00196DC6">
      <w:pPr>
        <w:spacing w:line="360" w:lineRule="auto"/>
        <w:rPr>
          <w:b/>
          <w:bCs/>
        </w:rPr>
      </w:pPr>
      <w:r w:rsidRPr="00196DC6">
        <w:rPr>
          <w:b/>
          <w:bCs/>
        </w:rPr>
        <w:t>Một số tính năng nổi bật:</w:t>
      </w:r>
    </w:p>
    <w:p w14:paraId="51C5B184" w14:textId="39A1417B" w:rsidR="00196DC6" w:rsidRDefault="00196DC6" w:rsidP="00196DC6">
      <w:pPr>
        <w:spacing w:line="360" w:lineRule="auto"/>
      </w:pPr>
      <w:r>
        <w:t>Được đánh giá cao về hiệu suất và giá cả.</w:t>
      </w:r>
    </w:p>
    <w:p w14:paraId="7A59CD9E" w14:textId="63177A9D" w:rsidR="00196DC6" w:rsidRDefault="00196DC6" w:rsidP="00196DC6">
      <w:pPr>
        <w:spacing w:line="360" w:lineRule="auto"/>
      </w:pPr>
      <w:r>
        <w:t>Cấu hình cài đặt không cao, có thể sử dụng trên những máy tính có cấu hình thấp.</w:t>
      </w:r>
    </w:p>
    <w:p w14:paraId="315DB4CA" w14:textId="399E4A43" w:rsidR="00196DC6" w:rsidRDefault="00196DC6" w:rsidP="00196DC6">
      <w:pPr>
        <w:spacing w:line="360" w:lineRule="auto"/>
      </w:pPr>
      <w:r>
        <w:t>Giao diện đồ họa trực quan, dễ sử dụng.</w:t>
      </w:r>
    </w:p>
    <w:p w14:paraId="0893C642" w14:textId="574A9949" w:rsidR="00196DC6" w:rsidRDefault="00196DC6" w:rsidP="00196DC6">
      <w:pPr>
        <w:spacing w:line="360" w:lineRule="auto"/>
      </w:pPr>
      <w:r>
        <w:t>Được thiết kế theo mô hình chuẩn UML.</w:t>
      </w:r>
    </w:p>
    <w:p w14:paraId="63E7691A" w14:textId="16C7D771" w:rsidR="00196DC6" w:rsidRDefault="00196DC6" w:rsidP="00196DC6">
      <w:pPr>
        <w:spacing w:line="360" w:lineRule="auto"/>
      </w:pPr>
      <w:r>
        <w:t>Hỗ trợ toàn bộ các biểu đồ trong UML.</w:t>
      </w:r>
    </w:p>
    <w:p w14:paraId="0BA0CDF0" w14:textId="33093965" w:rsidR="00457A0D" w:rsidRDefault="00457A0D" w:rsidP="00196DC6">
      <w:pPr>
        <w:spacing w:line="360" w:lineRule="auto"/>
      </w:pPr>
    </w:p>
    <w:p w14:paraId="03EB9CEE" w14:textId="482E2C86" w:rsidR="00457A0D" w:rsidRPr="00196DC6" w:rsidRDefault="00457A0D" w:rsidP="00196DC6">
      <w:pPr>
        <w:spacing w:line="360" w:lineRule="auto"/>
      </w:pPr>
      <w:r>
        <w:t xml:space="preserve">Có thể tài và cài đặt Enterprise Architect tại đây: </w:t>
      </w:r>
      <w:hyperlink r:id="rId31" w:history="1">
        <w:r>
          <w:rPr>
            <w:rStyle w:val="Hyperlink"/>
          </w:rPr>
          <w:t>https://sparxsystems.com/</w:t>
        </w:r>
      </w:hyperlink>
    </w:p>
    <w:p w14:paraId="30695D44" w14:textId="1C6F060F" w:rsidR="00CB36E1" w:rsidRDefault="00CB36E1" w:rsidP="00CB36E1">
      <w:pPr>
        <w:pStyle w:val="Heading3"/>
        <w:spacing w:line="360" w:lineRule="auto"/>
        <w:ind w:left="737" w:hanging="737"/>
      </w:pPr>
      <w:bookmarkStart w:id="28" w:name="_Toc44352844"/>
      <w:r>
        <w:lastRenderedPageBreak/>
        <w:t>Mockflow – Dùng để thiết kế giao diện ở dạng Mockup</w:t>
      </w:r>
      <w:bookmarkEnd w:id="28"/>
    </w:p>
    <w:p w14:paraId="6A483AEC" w14:textId="34824EBD" w:rsidR="009C672B" w:rsidRDefault="009C672B" w:rsidP="009C672B">
      <w:r>
        <w:t>Mockflow là một trang web giúp cho việc lên ý tưởng, thiết kế giao diện</w:t>
      </w:r>
      <w:r w:rsidR="00C546D8">
        <w:t xml:space="preserve"> ở dạng Mockup, người dùng có thể sử dụng trang web để thiết kế giao diện rất nhanh, dễ dàng, chỉ cần kéo thả các thành phần như button, textview, edittext là có </w:t>
      </w:r>
      <w:r w:rsidR="00FF7C90">
        <w:t>tạo ra một giao diện cơ bản.</w:t>
      </w:r>
    </w:p>
    <w:p w14:paraId="061381AE" w14:textId="73739DFE" w:rsidR="00FF7C90" w:rsidRDefault="00FF7C90" w:rsidP="009C672B">
      <w:r>
        <w:t xml:space="preserve">Trang web của Mockflow: </w:t>
      </w:r>
      <w:hyperlink r:id="rId32" w:history="1">
        <w:r>
          <w:rPr>
            <w:rStyle w:val="Hyperlink"/>
          </w:rPr>
          <w:t>https://www.mockflow.com/</w:t>
        </w:r>
      </w:hyperlink>
    </w:p>
    <w:p w14:paraId="358100C0" w14:textId="310699BF" w:rsidR="00FF7C90" w:rsidRDefault="00FF7C90" w:rsidP="009C672B"/>
    <w:p w14:paraId="6544FF9D" w14:textId="20C79CEB" w:rsidR="00FF7C90" w:rsidRDefault="00FF7C90" w:rsidP="00FF7C90">
      <w:pPr>
        <w:pStyle w:val="Heading3"/>
      </w:pPr>
      <w:bookmarkStart w:id="29" w:name="_Toc44352845"/>
      <w:r>
        <w:t>Genymotion</w:t>
      </w:r>
      <w:bookmarkEnd w:id="29"/>
    </w:p>
    <w:p w14:paraId="21D0C073" w14:textId="4733B5C4" w:rsidR="0090514D" w:rsidRPr="00407225" w:rsidRDefault="00407225" w:rsidP="00407225">
      <w:pPr>
        <w:spacing w:line="360" w:lineRule="auto"/>
        <w:rPr>
          <w:color w:val="000000" w:themeColor="text1"/>
          <w:shd w:val="clear" w:color="auto" w:fill="FFFFFF"/>
        </w:rPr>
      </w:pPr>
      <w:r w:rsidRPr="00407225">
        <w:rPr>
          <w:rStyle w:val="Strong"/>
          <w:b w:val="0"/>
          <w:bCs w:val="0"/>
          <w:color w:val="000000" w:themeColor="text1"/>
          <w:shd w:val="clear" w:color="auto" w:fill="FFFFFF"/>
        </w:rPr>
        <w:t>Genymotion là một trong những trình giả lập Android miễn phí tốt nhất trên thị trường</w:t>
      </w:r>
      <w:r w:rsidRPr="00407225">
        <w:rPr>
          <w:color w:val="000000" w:themeColor="text1"/>
          <w:shd w:val="clear" w:color="auto" w:fill="FFFFFF"/>
        </w:rPr>
        <w:t> . Phần mềm này vừa mạnh mẽ vừa dễ sử dụng, sẽ được các nhà phát triển Android tò mò muốn biết.</w:t>
      </w:r>
    </w:p>
    <w:p w14:paraId="25D0EE6E" w14:textId="60A34CE9"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Genymotion rất dễ sử dụng và </w:t>
      </w:r>
      <w:r w:rsidRPr="00407225">
        <w:rPr>
          <w:rStyle w:val="Strong"/>
          <w:b w:val="0"/>
          <w:bCs w:val="0"/>
          <w:color w:val="000000" w:themeColor="text1"/>
          <w:shd w:val="clear" w:color="auto" w:fill="FFFFFF"/>
        </w:rPr>
        <w:t>có thể mô phỏng hàng chục điện thoại Android</w:t>
      </w:r>
      <w:r w:rsidRPr="00407225">
        <w:rPr>
          <w:color w:val="000000" w:themeColor="text1"/>
          <w:shd w:val="clear" w:color="auto" w:fill="FFFFFF"/>
        </w:rPr>
        <w:t> (bao gồm các mẫu phổ biến như Google Nexus và dòng sản phẩm Samsung Galaxy). Bàn phím và chuột của máy tính của bạn được tự động phát hiện và truy cập internet được hỗ trợ mà không có vấn đề gì. Bạn có thể bật các tùy chọn định vị địa lý và thậm chí tăng hoặc giảm kích thước của cửa sổ trình mô phỏng khi các ứng dụng Android được khởi chạy.</w:t>
      </w:r>
    </w:p>
    <w:p w14:paraId="73CA61C1" w14:textId="750FD652"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Bộ giả lập Genymotion </w:t>
      </w:r>
      <w:r w:rsidRPr="00407225">
        <w:rPr>
          <w:rStyle w:val="Strong"/>
          <w:b w:val="0"/>
          <w:bCs w:val="0"/>
          <w:color w:val="000000" w:themeColor="text1"/>
          <w:shd w:val="clear" w:color="auto" w:fill="FFFFFF"/>
        </w:rPr>
        <w:t>không có các tùy chọn không cần thiết</w:t>
      </w:r>
      <w:r w:rsidRPr="00407225">
        <w:rPr>
          <w:color w:val="000000" w:themeColor="text1"/>
          <w:shd w:val="clear" w:color="auto" w:fill="FFFFFF"/>
        </w:rPr>
        <w:t> khi khởi động, nhưng menu chính cho phép bạn thiết lập </w:t>
      </w:r>
      <w:r w:rsidRPr="00407225">
        <w:rPr>
          <w:rStyle w:val="Strong"/>
          <w:b w:val="0"/>
          <w:bCs w:val="0"/>
          <w:color w:val="000000" w:themeColor="text1"/>
          <w:shd w:val="clear" w:color="auto" w:fill="FFFFFF"/>
        </w:rPr>
        <w:t>ADB</w:t>
      </w:r>
      <w:r w:rsidRPr="00407225">
        <w:rPr>
          <w:color w:val="000000" w:themeColor="text1"/>
          <w:shd w:val="clear" w:color="auto" w:fill="FFFFFF"/>
        </w:rPr>
        <w:t> (Trình gỡ lỗi Android), một tùy chọn chỉ hữu ích cho những người dùng cao cấp nhất. Trình mô phỏng Android khởi chạy trong thời gian kỷ lục mà không cần phải dành thời gian để định cấu hình phần mềm.</w:t>
      </w:r>
    </w:p>
    <w:p w14:paraId="7B9E0118" w14:textId="272CA234" w:rsidR="00407225" w:rsidRPr="00407225" w:rsidRDefault="00407225" w:rsidP="00407225">
      <w:pPr>
        <w:spacing w:line="360" w:lineRule="auto"/>
        <w:rPr>
          <w:color w:val="000000" w:themeColor="text1"/>
          <w:shd w:val="clear" w:color="auto" w:fill="FFFFFF"/>
        </w:rPr>
      </w:pPr>
      <w:r w:rsidRPr="00407225">
        <w:rPr>
          <w:color w:val="000000" w:themeColor="text1"/>
          <w:shd w:val="clear" w:color="auto" w:fill="FFFFFF"/>
        </w:rPr>
        <w:t>Genymotion là một </w:t>
      </w:r>
      <w:r w:rsidRPr="00407225">
        <w:rPr>
          <w:rStyle w:val="Strong"/>
          <w:b w:val="0"/>
          <w:bCs w:val="0"/>
          <w:color w:val="000000" w:themeColor="text1"/>
          <w:shd w:val="clear" w:color="auto" w:fill="FFFFFF"/>
        </w:rPr>
        <w:t>phần mềm mạnh mẽ</w:t>
      </w:r>
      <w:r w:rsidRPr="00407225">
        <w:rPr>
          <w:color w:val="000000" w:themeColor="text1"/>
          <w:shd w:val="clear" w:color="auto" w:fill="FFFFFF"/>
        </w:rPr>
        <w:t xml:space="preserve"> và chất lượng là đáng ngạc nhiên tốt xem xét nó miễn phí, nhưng chương trình vẫn chưa được cuối cùng vì vậy nó vẫn còn một chút lỗi. Xoay màn hình có thể gây ra sự cố trên một số điện thoại được mô </w:t>
      </w:r>
      <w:r w:rsidRPr="00407225">
        <w:rPr>
          <w:color w:val="000000" w:themeColor="text1"/>
          <w:shd w:val="clear" w:color="auto" w:fill="FFFFFF"/>
        </w:rPr>
        <w:lastRenderedPageBreak/>
        <w:t>phỏng và việc chọn menu thả xuống Android đôi khi khiến trình giả lập gặp sự cố. Ngoài những thiếu sót này, Genymotion tiếp cận sự hoàn hảo như xa như Android giả lập đi.</w:t>
      </w:r>
    </w:p>
    <w:p w14:paraId="76576C5F" w14:textId="324E6139" w:rsidR="00407225" w:rsidRDefault="00407225" w:rsidP="00407225">
      <w:pPr>
        <w:spacing w:line="360" w:lineRule="auto"/>
        <w:rPr>
          <w:color w:val="000000" w:themeColor="text1"/>
          <w:shd w:val="clear" w:color="auto" w:fill="FFFFFF"/>
        </w:rPr>
      </w:pPr>
      <w:r w:rsidRPr="00407225">
        <w:rPr>
          <w:rStyle w:val="Strong"/>
          <w:b w:val="0"/>
          <w:bCs w:val="0"/>
          <w:color w:val="000000" w:themeColor="text1"/>
          <w:shd w:val="clear" w:color="auto" w:fill="FFFFFF"/>
        </w:rPr>
        <w:t>Genymotion phù hợp cho tất cả người dùng</w:t>
      </w:r>
      <w:r w:rsidRPr="00407225">
        <w:rPr>
          <w:color w:val="000000" w:themeColor="text1"/>
          <w:shd w:val="clear" w:color="auto" w:fill="FFFFFF"/>
        </w:rPr>
        <w:t> : dễ sử dụng nhưng có đủ tính năng nâng cao để đáp ứng các nhà phát triển và chuyên gia Android. Người mới đến thị trường giả lập này sẽ không gặp khó khăn trong việc thiết lập chính nó như là một sản phẩm tham khảo trong thị trường này.</w:t>
      </w:r>
    </w:p>
    <w:p w14:paraId="396FF020" w14:textId="6D343F4A" w:rsidR="00573CE9" w:rsidRDefault="00573CE9" w:rsidP="00407225">
      <w:pPr>
        <w:spacing w:line="360" w:lineRule="auto"/>
        <w:rPr>
          <w:color w:val="000000" w:themeColor="text1"/>
          <w:shd w:val="clear" w:color="auto" w:fill="FFFFFF"/>
        </w:rPr>
      </w:pPr>
      <w:r w:rsidRPr="00407225">
        <w:rPr>
          <w:noProof/>
          <w:color w:val="000000" w:themeColor="text1"/>
          <w:szCs w:val="26"/>
        </w:rPr>
        <w:drawing>
          <wp:anchor distT="0" distB="0" distL="114300" distR="114300" simplePos="0" relativeHeight="251640320" behindDoc="0" locked="0" layoutInCell="1" allowOverlap="1" wp14:anchorId="494FA165" wp14:editId="296326C2">
            <wp:simplePos x="0" y="0"/>
            <wp:positionH relativeFrom="column">
              <wp:posOffset>-3175</wp:posOffset>
            </wp:positionH>
            <wp:positionV relativeFrom="paragraph">
              <wp:posOffset>763270</wp:posOffset>
            </wp:positionV>
            <wp:extent cx="5580380" cy="3329305"/>
            <wp:effectExtent l="0" t="0" r="127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80380" cy="3329305"/>
                    </a:xfrm>
                    <a:prstGeom prst="rect">
                      <a:avLst/>
                    </a:prstGeom>
                  </pic:spPr>
                </pic:pic>
              </a:graphicData>
            </a:graphic>
          </wp:anchor>
        </w:drawing>
      </w:r>
      <w:r>
        <w:rPr>
          <w:color w:val="000000" w:themeColor="text1"/>
          <w:shd w:val="clear" w:color="auto" w:fill="FFFFFF"/>
        </w:rPr>
        <w:t>Có thể t</w:t>
      </w:r>
      <w:r w:rsidR="00915DE1">
        <w:rPr>
          <w:color w:val="000000" w:themeColor="text1"/>
          <w:shd w:val="clear" w:color="auto" w:fill="FFFFFF"/>
        </w:rPr>
        <w:t>ả</w:t>
      </w:r>
      <w:r>
        <w:rPr>
          <w:color w:val="000000" w:themeColor="text1"/>
          <w:shd w:val="clear" w:color="auto" w:fill="FFFFFF"/>
        </w:rPr>
        <w:t xml:space="preserve">i và cài đặt Genymotion tại đây: </w:t>
      </w:r>
      <w:hyperlink r:id="rId34" w:history="1">
        <w:r>
          <w:rPr>
            <w:rStyle w:val="Hyperlink"/>
          </w:rPr>
          <w:t>https://genymotion.softonic.vn/</w:t>
        </w:r>
      </w:hyperlink>
    </w:p>
    <w:p w14:paraId="6AE666CA" w14:textId="240247D3" w:rsidR="00407225" w:rsidRDefault="00407225" w:rsidP="00407225">
      <w:pPr>
        <w:spacing w:line="360" w:lineRule="auto"/>
        <w:rPr>
          <w:color w:val="000000" w:themeColor="text1"/>
          <w:shd w:val="clear" w:color="auto" w:fill="FFFFFF"/>
        </w:rPr>
      </w:pPr>
    </w:p>
    <w:p w14:paraId="068A279F" w14:textId="701A82BC" w:rsidR="00407225" w:rsidRPr="00407225" w:rsidRDefault="00407225" w:rsidP="00407225">
      <w:pPr>
        <w:spacing w:line="360" w:lineRule="auto"/>
        <w:rPr>
          <w:color w:val="000000" w:themeColor="text1"/>
          <w:szCs w:val="26"/>
        </w:rPr>
      </w:pPr>
    </w:p>
    <w:p w14:paraId="5D922AB5" w14:textId="50EB05E4" w:rsidR="0090514D" w:rsidRPr="0058281B" w:rsidRDefault="00407225" w:rsidP="0090514D">
      <w:pPr>
        <w:shd w:val="clear" w:color="auto" w:fill="FFFFFF"/>
        <w:spacing w:line="360" w:lineRule="auto"/>
        <w:rPr>
          <w:color w:val="000000" w:themeColor="text1"/>
          <w:szCs w:val="26"/>
        </w:rPr>
      </w:pPr>
      <w:r w:rsidRPr="00407225">
        <w:rPr>
          <w:noProof/>
          <w:color w:val="000000" w:themeColor="text1"/>
          <w:szCs w:val="26"/>
        </w:rPr>
        <w:lastRenderedPageBreak/>
        <w:drawing>
          <wp:anchor distT="0" distB="0" distL="114300" distR="114300" simplePos="0" relativeHeight="251644416" behindDoc="0" locked="0" layoutInCell="1" allowOverlap="1" wp14:anchorId="634DE22E" wp14:editId="5BD29659">
            <wp:simplePos x="0" y="0"/>
            <wp:positionH relativeFrom="column">
              <wp:posOffset>711200</wp:posOffset>
            </wp:positionH>
            <wp:positionV relativeFrom="paragraph">
              <wp:posOffset>-196850</wp:posOffset>
            </wp:positionV>
            <wp:extent cx="4143953" cy="6811326"/>
            <wp:effectExtent l="0" t="0" r="9525"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43953" cy="6811326"/>
                    </a:xfrm>
                    <a:prstGeom prst="rect">
                      <a:avLst/>
                    </a:prstGeom>
                  </pic:spPr>
                </pic:pic>
              </a:graphicData>
            </a:graphic>
          </wp:anchor>
        </w:drawing>
      </w:r>
    </w:p>
    <w:p w14:paraId="161688D6" w14:textId="77777777" w:rsidR="0058281B" w:rsidRPr="00997AE4" w:rsidRDefault="0058281B" w:rsidP="0058281B">
      <w:pPr>
        <w:pStyle w:val="NormalWeb"/>
        <w:shd w:val="clear" w:color="auto" w:fill="FFFFFF"/>
        <w:spacing w:before="120" w:beforeAutospacing="0" w:after="160" w:afterAutospacing="0" w:line="360" w:lineRule="auto"/>
        <w:ind w:left="709"/>
        <w:jc w:val="both"/>
        <w:rPr>
          <w:color w:val="333333"/>
          <w:sz w:val="26"/>
          <w:szCs w:val="26"/>
        </w:rPr>
      </w:pPr>
    </w:p>
    <w:p w14:paraId="26664C3D" w14:textId="77777777" w:rsidR="00997AE4" w:rsidRPr="00997AE4" w:rsidRDefault="00997AE4" w:rsidP="00997AE4">
      <w:pPr>
        <w:pStyle w:val="ListParagraph"/>
        <w:shd w:val="clear" w:color="auto" w:fill="FFFFFF"/>
        <w:spacing w:line="360" w:lineRule="auto"/>
        <w:ind w:firstLine="0"/>
        <w:jc w:val="left"/>
        <w:rPr>
          <w:color w:val="000000" w:themeColor="text1"/>
          <w:szCs w:val="26"/>
          <w:shd w:val="clear" w:color="auto" w:fill="FFFFFF"/>
        </w:rPr>
      </w:pPr>
    </w:p>
    <w:p w14:paraId="07DF672D" w14:textId="069F7FC1" w:rsidR="00791D61" w:rsidRPr="008A63F7" w:rsidRDefault="00791D61" w:rsidP="00FE5B65">
      <w:pPr>
        <w:spacing w:after="0" w:line="360" w:lineRule="auto"/>
        <w:ind w:firstLine="0"/>
        <w:sectPr w:rsidR="00791D61" w:rsidRPr="008A63F7" w:rsidSect="000D5C31">
          <w:pgSz w:w="11907" w:h="16840"/>
          <w:pgMar w:top="1701" w:right="1134" w:bottom="1701" w:left="1985" w:header="709" w:footer="709" w:gutter="0"/>
          <w:cols w:space="708"/>
          <w:docGrid w:linePitch="360"/>
        </w:sectPr>
      </w:pPr>
    </w:p>
    <w:p w14:paraId="2085CB71" w14:textId="0BAC0AD8" w:rsidR="003867BF" w:rsidRDefault="0095530E">
      <w:pPr>
        <w:pStyle w:val="Heading1"/>
        <w:ind w:left="0"/>
        <w:rPr>
          <w:color w:val="FF0000"/>
        </w:rPr>
      </w:pPr>
      <w:bookmarkStart w:id="30" w:name="_Toc44352846"/>
      <w:bookmarkStart w:id="31" w:name="_Toc169424247"/>
      <w:r>
        <w:lastRenderedPageBreak/>
        <w:t>: PHÂN TÍCH</w:t>
      </w:r>
      <w:bookmarkEnd w:id="30"/>
      <w:r>
        <w:t xml:space="preserve"> </w:t>
      </w:r>
    </w:p>
    <w:p w14:paraId="47DA7A54" w14:textId="0EC99AF2" w:rsidR="003867BF" w:rsidRDefault="0095530E">
      <w:pPr>
        <w:pStyle w:val="Heading2"/>
      </w:pPr>
      <w:bookmarkStart w:id="32" w:name="_Toc44352847"/>
      <w:bookmarkEnd w:id="31"/>
      <w:r>
        <w:t>Phân tích yêu cầu bằng UML</w:t>
      </w:r>
      <w:bookmarkEnd w:id="32"/>
    </w:p>
    <w:p w14:paraId="399AC048" w14:textId="4221BEC0" w:rsidR="00F64D98" w:rsidRPr="00F64D98" w:rsidRDefault="00F64D98" w:rsidP="0077138B">
      <w:pPr>
        <w:pStyle w:val="Heading3"/>
      </w:pPr>
      <w:bookmarkStart w:id="33" w:name="_Toc44352848"/>
      <w:r w:rsidRPr="00F64D98">
        <w:rPr>
          <w:noProof/>
        </w:rPr>
        <w:drawing>
          <wp:anchor distT="0" distB="0" distL="114300" distR="114300" simplePos="0" relativeHeight="251656704" behindDoc="0" locked="0" layoutInCell="1" allowOverlap="1" wp14:anchorId="13911F2E" wp14:editId="38DEC52D">
            <wp:simplePos x="0" y="0"/>
            <wp:positionH relativeFrom="column">
              <wp:posOffset>-727075</wp:posOffset>
            </wp:positionH>
            <wp:positionV relativeFrom="paragraph">
              <wp:posOffset>355600</wp:posOffset>
            </wp:positionV>
            <wp:extent cx="6619875" cy="62769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9875" cy="627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D36">
        <w:rPr>
          <w:noProof/>
        </w:rPr>
        <mc:AlternateContent>
          <mc:Choice Requires="wps">
            <w:drawing>
              <wp:anchor distT="0" distB="0" distL="114300" distR="114300" simplePos="0" relativeHeight="251637248" behindDoc="0" locked="0" layoutInCell="1" allowOverlap="1" wp14:anchorId="117E53C8" wp14:editId="553F17F4">
                <wp:simplePos x="0" y="0"/>
                <wp:positionH relativeFrom="column">
                  <wp:posOffset>149225</wp:posOffset>
                </wp:positionH>
                <wp:positionV relativeFrom="paragraph">
                  <wp:posOffset>6642735</wp:posOffset>
                </wp:positionV>
                <wp:extent cx="5267960" cy="192405"/>
                <wp:effectExtent l="0" t="0" r="8890" b="0"/>
                <wp:wrapTopAndBottom/>
                <wp:docPr id="4" name="Text Box 4"/>
                <wp:cNvGraphicFramePr/>
                <a:graphic xmlns:a="http://schemas.openxmlformats.org/drawingml/2006/main">
                  <a:graphicData uri="http://schemas.microsoft.com/office/word/2010/wordprocessingShape">
                    <wps:wsp>
                      <wps:cNvSpPr txBox="1"/>
                      <wps:spPr>
                        <a:xfrm>
                          <a:off x="0" y="0"/>
                          <a:ext cx="5267960" cy="192405"/>
                        </a:xfrm>
                        <a:prstGeom prst="rect">
                          <a:avLst/>
                        </a:prstGeom>
                        <a:solidFill>
                          <a:prstClr val="white"/>
                        </a:solidFill>
                        <a:ln>
                          <a:noFill/>
                        </a:ln>
                      </wps:spPr>
                      <wps:txbx>
                        <w:txbxContent>
                          <w:p w14:paraId="08E06B6A" w14:textId="42311432" w:rsidR="00B663FB" w:rsidRDefault="00B663FB">
                            <w:pPr>
                              <w:pStyle w:val="Caption"/>
                              <w:rPr>
                                <w:rFonts w:cs="Arial"/>
                                <w:b/>
                                <w:i/>
                                <w:iCs/>
                                <w:szCs w:val="26"/>
                              </w:rPr>
                            </w:pPr>
                            <w:bookmarkStart w:id="34" w:name="_Toc39173295"/>
                            <w:r>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Pr>
                                <w:i/>
                                <w:iCs/>
                              </w:rPr>
                              <w:t xml:space="preserve"> Mô hình Usecase tổng quát</w:t>
                            </w:r>
                            <w:bookmarkEnd w:id="34"/>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17E53C8" id="_x0000_t202" coordsize="21600,21600" o:spt="202" path="m,l,21600r21600,l21600,xe">
                <v:stroke joinstyle="miter"/>
                <v:path gradientshapeok="t" o:connecttype="rect"/>
              </v:shapetype>
              <v:shape id="Text Box 4" o:spid="_x0000_s1028" type="#_x0000_t202" style="position:absolute;left:0;text-align:left;margin-left:11.75pt;margin-top:523.05pt;width:414.8pt;height:15.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" stroked="f">
                <v:textbox inset="0,0,0,0">
                  <w:txbxContent>
                    <w:p w14:paraId="08E06B6A" w14:textId="42311432" w:rsidR="00B663FB" w:rsidRDefault="00B663FB">
                      <w:pPr>
                        <w:pStyle w:val="Caption"/>
                        <w:rPr>
                          <w:rFonts w:cs="Arial"/>
                          <w:b/>
                          <w:i/>
                          <w:iCs/>
                          <w:szCs w:val="26"/>
                        </w:rPr>
                      </w:pPr>
                      <w:bookmarkStart w:id="35" w:name="_Toc39173295"/>
                      <w:r>
                        <w:rPr>
                          <w:i/>
                          <w:iCs/>
                        </w:rPr>
                        <w:t xml:space="preserve">Hình </w:t>
                      </w:r>
                      <w:r>
                        <w:rPr>
                          <w:i/>
                          <w:iCs/>
                        </w:rPr>
                        <w:fldChar w:fldCharType="begin"/>
                      </w:r>
                      <w:r>
                        <w:rPr>
                          <w:i/>
                          <w:iCs/>
                        </w:rPr>
                        <w:instrText xml:space="preserve"> STYLEREF 1 \s </w:instrText>
                      </w:r>
                      <w:r>
                        <w:rPr>
                          <w:i/>
                          <w:iCs/>
                        </w:rPr>
                        <w:fldChar w:fldCharType="separate"/>
                      </w:r>
                      <w:r>
                        <w:rPr>
                          <w:i/>
                          <w:iCs/>
                          <w:noProof/>
                        </w:rPr>
                        <w:t>3</w:t>
                      </w:r>
                      <w:r>
                        <w:rPr>
                          <w:i/>
                          <w:iCs/>
                        </w:rPr>
                        <w:fldChar w:fldCharType="end"/>
                      </w:r>
                      <w:r>
                        <w:rPr>
                          <w:i/>
                          <w:iCs/>
                        </w:rPr>
                        <w:t>.</w:t>
                      </w:r>
                      <w:r>
                        <w:rPr>
                          <w:i/>
                          <w:iCs/>
                        </w:rPr>
                        <w:fldChar w:fldCharType="begin"/>
                      </w:r>
                      <w:r>
                        <w:rPr>
                          <w:i/>
                          <w:iCs/>
                        </w:rPr>
                        <w:instrText xml:space="preserve"> SEQ Hình \* ARABIC \s 1 </w:instrText>
                      </w:r>
                      <w:r>
                        <w:rPr>
                          <w:i/>
                          <w:iCs/>
                        </w:rPr>
                        <w:fldChar w:fldCharType="separate"/>
                      </w:r>
                      <w:r>
                        <w:rPr>
                          <w:i/>
                          <w:iCs/>
                          <w:noProof/>
                        </w:rPr>
                        <w:t>1</w:t>
                      </w:r>
                      <w:r>
                        <w:rPr>
                          <w:i/>
                          <w:iCs/>
                        </w:rPr>
                        <w:fldChar w:fldCharType="end"/>
                      </w:r>
                      <w:r>
                        <w:rPr>
                          <w:i/>
                          <w:iCs/>
                        </w:rPr>
                        <w:t xml:space="preserve"> Mô hình Usecase tổng quát</w:t>
                      </w:r>
                      <w:bookmarkEnd w:id="35"/>
                    </w:p>
                  </w:txbxContent>
                </v:textbox>
                <w10:wrap type="topAndBottom"/>
              </v:shape>
            </w:pict>
          </mc:Fallback>
        </mc:AlternateContent>
      </w:r>
      <w:r w:rsidR="00D63672">
        <w:t xml:space="preserve">Mô hình </w:t>
      </w:r>
      <w:r w:rsidR="0095530E">
        <w:t>Use</w:t>
      </w:r>
      <w:r w:rsidR="00C47447">
        <w:t xml:space="preserve"> </w:t>
      </w:r>
      <w:r w:rsidR="0095530E">
        <w:t>case tổng quát</w:t>
      </w:r>
      <w:bookmarkEnd w:id="33"/>
    </w:p>
    <w:p w14:paraId="6F24C4E3" w14:textId="305A5395" w:rsidR="003867BF" w:rsidRDefault="0095530E">
      <w:pPr>
        <w:pStyle w:val="Heading3"/>
      </w:pPr>
      <w:bookmarkStart w:id="36" w:name="_Toc44352849"/>
      <w:r>
        <w:lastRenderedPageBreak/>
        <w:t>Danh sách tác nhân và mô tả</w:t>
      </w:r>
      <w:bookmarkEnd w:id="36"/>
      <w:r w:rsidR="00772318">
        <w:rPr>
          <w:lang w:val="vi-VN"/>
        </w:rPr>
        <w:t xml:space="preserve"> </w:t>
      </w:r>
    </w:p>
    <w:tbl>
      <w:tblPr>
        <w:tblStyle w:val="TableGrid"/>
        <w:tblW w:w="5119" w:type="pct"/>
        <w:tblCellMar>
          <w:left w:w="108" w:type="dxa"/>
          <w:right w:w="108" w:type="dxa"/>
        </w:tblCellMar>
        <w:tblLook w:val="04A0" w:firstRow="1" w:lastRow="0" w:firstColumn="1" w:lastColumn="0" w:noHBand="0" w:noVBand="1"/>
      </w:tblPr>
      <w:tblGrid>
        <w:gridCol w:w="1890"/>
        <w:gridCol w:w="4598"/>
        <w:gridCol w:w="2730"/>
      </w:tblGrid>
      <w:tr w:rsidR="003867BF" w14:paraId="6696099F" w14:textId="77777777" w:rsidTr="008A3DBC">
        <w:tc>
          <w:tcPr>
            <w:tcW w:w="1025" w:type="pct"/>
          </w:tcPr>
          <w:p w14:paraId="70A21B71"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Tác nhân</w:t>
            </w:r>
          </w:p>
        </w:tc>
        <w:tc>
          <w:tcPr>
            <w:tcW w:w="2493" w:type="pct"/>
          </w:tcPr>
          <w:p w14:paraId="1603BC4F" w14:textId="75C7B248"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w:t>
            </w:r>
          </w:p>
        </w:tc>
        <w:tc>
          <w:tcPr>
            <w:tcW w:w="1480" w:type="pct"/>
            <w:tcBorders>
              <w:bottom w:val="single" w:sz="4" w:space="0" w:color="auto"/>
            </w:tcBorders>
          </w:tcPr>
          <w:p w14:paraId="285BD8B9"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3867BF" w14:paraId="48D52B8F" w14:textId="77777777" w:rsidTr="008A3DBC">
        <w:tc>
          <w:tcPr>
            <w:tcW w:w="1025" w:type="pct"/>
            <w:vAlign w:val="top"/>
          </w:tcPr>
          <w:p w14:paraId="24FBFF7E" w14:textId="77777777" w:rsidR="003867BF" w:rsidRPr="00F94019" w:rsidRDefault="0095530E" w:rsidP="0058460A">
            <w:pPr>
              <w:spacing w:after="120" w:line="240" w:lineRule="auto"/>
              <w:ind w:firstLine="0"/>
              <w:rPr>
                <w:szCs w:val="26"/>
              </w:rPr>
            </w:pPr>
            <w:r>
              <w:rPr>
                <w:szCs w:val="26"/>
                <w:lang w:val="vi-VN"/>
              </w:rPr>
              <w:t>Sinh viên</w:t>
            </w:r>
          </w:p>
        </w:tc>
        <w:tc>
          <w:tcPr>
            <w:tcW w:w="2493" w:type="pct"/>
            <w:vAlign w:val="top"/>
          </w:tcPr>
          <w:p w14:paraId="7285395F" w14:textId="0271721E" w:rsidR="003867BF" w:rsidRPr="00F94019" w:rsidRDefault="0095530E" w:rsidP="00F94019">
            <w:pPr>
              <w:spacing w:after="120" w:line="240" w:lineRule="auto"/>
              <w:ind w:firstLine="0"/>
              <w:rPr>
                <w:szCs w:val="26"/>
                <w:lang w:val="vi-VN"/>
              </w:rPr>
            </w:pPr>
            <w:r w:rsidRPr="00F94019">
              <w:rPr>
                <w:szCs w:val="26"/>
                <w:lang w:val="vi-VN"/>
              </w:rPr>
              <w:t xml:space="preserve">Có </w:t>
            </w:r>
            <w:r w:rsidR="00407225">
              <w:rPr>
                <w:szCs w:val="26"/>
              </w:rPr>
              <w:t>thể</w:t>
            </w:r>
            <w:r w:rsidRPr="00F94019">
              <w:rPr>
                <w:szCs w:val="26"/>
                <w:lang w:val="vi-VN"/>
              </w:rPr>
              <w:t xml:space="preserve"> sử dụng toàn bộ chức năng của</w:t>
            </w:r>
            <w:r w:rsidR="00BD2503">
              <w:rPr>
                <w:szCs w:val="26"/>
              </w:rPr>
              <w:t xml:space="preserve"> ứng dụng</w:t>
            </w:r>
            <w:r w:rsidR="00407225">
              <w:rPr>
                <w:szCs w:val="26"/>
              </w:rPr>
              <w:t xml:space="preserve"> khi đã đăng ký tài khoản</w:t>
            </w:r>
          </w:p>
        </w:tc>
        <w:tc>
          <w:tcPr>
            <w:tcW w:w="1480" w:type="pct"/>
            <w:tcBorders>
              <w:bottom w:val="single" w:sz="4" w:space="0" w:color="auto"/>
            </w:tcBorders>
            <w:vAlign w:val="top"/>
          </w:tcPr>
          <w:p w14:paraId="7BF6DEFB" w14:textId="1E096CD6" w:rsidR="003867BF" w:rsidRDefault="0095530E" w:rsidP="002E45D9">
            <w:pPr>
              <w:keepNext/>
              <w:spacing w:after="120" w:line="240" w:lineRule="auto"/>
              <w:ind w:firstLine="0"/>
              <w:rPr>
                <w:szCs w:val="26"/>
              </w:rPr>
            </w:pPr>
            <w:r>
              <w:rPr>
                <w:szCs w:val="26"/>
                <w:lang w:val="vi-VN"/>
              </w:rPr>
              <w:t>Có</w:t>
            </w:r>
            <w:r>
              <w:rPr>
                <w:szCs w:val="26"/>
              </w:rPr>
              <w:t xml:space="preserve"> tham gia vào </w:t>
            </w:r>
            <w:r w:rsidR="00BD2503">
              <w:rPr>
                <w:szCs w:val="26"/>
              </w:rPr>
              <w:t>ứng dụng</w:t>
            </w:r>
          </w:p>
        </w:tc>
      </w:tr>
    </w:tbl>
    <w:p w14:paraId="34F4E7D7" w14:textId="6C5A5E47" w:rsidR="003867BF" w:rsidRDefault="002E45D9" w:rsidP="002E45D9">
      <w:pPr>
        <w:pStyle w:val="Caption"/>
        <w:rPr>
          <w:i/>
          <w:iCs/>
        </w:rPr>
      </w:pPr>
      <w:bookmarkStart w:id="37" w:name="_Toc44535868"/>
      <w:r w:rsidRPr="002E45D9">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w:t>
      </w:r>
      <w:r w:rsidR="00E25562">
        <w:rPr>
          <w:i/>
          <w:iCs/>
        </w:rPr>
        <w:fldChar w:fldCharType="end"/>
      </w:r>
      <w:r w:rsidRPr="002E45D9">
        <w:rPr>
          <w:i/>
          <w:iCs/>
        </w:rPr>
        <w:t xml:space="preserve"> Danh sách tác nhân và mô tả</w:t>
      </w:r>
      <w:bookmarkEnd w:id="37"/>
    </w:p>
    <w:p w14:paraId="2415B8BF" w14:textId="77777777" w:rsidR="00BF0B98" w:rsidRPr="00BF0B98" w:rsidRDefault="00BF0B98" w:rsidP="00BF0B98"/>
    <w:p w14:paraId="326EE33F" w14:textId="2A6DD36C" w:rsidR="003867BF" w:rsidRDefault="0095530E" w:rsidP="00F94019">
      <w:pPr>
        <w:pStyle w:val="Heading3"/>
        <w:rPr>
          <w:lang w:val="vi-VN"/>
        </w:rPr>
      </w:pPr>
      <w:bookmarkStart w:id="38" w:name="_Toc44352850"/>
      <w:r>
        <w:rPr>
          <w:lang w:val="vi-VN"/>
        </w:rPr>
        <w:t xml:space="preserve">Danh sách </w:t>
      </w:r>
      <w:r w:rsidR="00F94019">
        <w:t>Use</w:t>
      </w:r>
      <w:r w:rsidR="00615968">
        <w:t xml:space="preserve"> </w:t>
      </w:r>
      <w:r w:rsidR="00F94019">
        <w:t>case</w:t>
      </w:r>
      <w:r>
        <w:rPr>
          <w:lang w:val="vi-VN"/>
        </w:rPr>
        <w:t xml:space="preserve"> và mô tả</w:t>
      </w:r>
      <w:bookmarkEnd w:id="38"/>
    </w:p>
    <w:tbl>
      <w:tblPr>
        <w:tblStyle w:val="TableGrid"/>
        <w:tblW w:w="5098" w:type="pct"/>
        <w:tblCellMar>
          <w:left w:w="108" w:type="dxa"/>
          <w:right w:w="108" w:type="dxa"/>
        </w:tblCellMar>
        <w:tblLook w:val="04A0" w:firstRow="1" w:lastRow="0" w:firstColumn="1" w:lastColumn="0" w:noHBand="0" w:noVBand="1"/>
      </w:tblPr>
      <w:tblGrid>
        <w:gridCol w:w="905"/>
        <w:gridCol w:w="2267"/>
        <w:gridCol w:w="4895"/>
        <w:gridCol w:w="1113"/>
      </w:tblGrid>
      <w:tr w:rsidR="00D008E3" w14:paraId="1F1AE6E7" w14:textId="77777777" w:rsidTr="00D008E3">
        <w:tc>
          <w:tcPr>
            <w:tcW w:w="493" w:type="pct"/>
            <w:vAlign w:val="top"/>
          </w:tcPr>
          <w:p w14:paraId="6310ADF1"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ID</w:t>
            </w:r>
          </w:p>
        </w:tc>
        <w:tc>
          <w:tcPr>
            <w:tcW w:w="1235" w:type="pct"/>
            <w:vAlign w:val="top"/>
          </w:tcPr>
          <w:p w14:paraId="11EDF063"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Tên Use case</w:t>
            </w:r>
          </w:p>
        </w:tc>
        <w:tc>
          <w:tcPr>
            <w:tcW w:w="2666" w:type="pct"/>
            <w:vAlign w:val="top"/>
          </w:tcPr>
          <w:p w14:paraId="702BC6C6" w14:textId="4372E952"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 ngắn gọn Use</w:t>
            </w:r>
            <w:r w:rsidR="00615968">
              <w:rPr>
                <w:rFonts w:ascii="Times New Roman" w:hAnsi="Times New Roman"/>
                <w:sz w:val="26"/>
                <w:szCs w:val="26"/>
              </w:rPr>
              <w:t xml:space="preserve"> </w:t>
            </w:r>
            <w:r>
              <w:rPr>
                <w:rFonts w:ascii="Times New Roman" w:hAnsi="Times New Roman"/>
                <w:sz w:val="26"/>
                <w:szCs w:val="26"/>
              </w:rPr>
              <w:t>case</w:t>
            </w:r>
          </w:p>
        </w:tc>
        <w:tc>
          <w:tcPr>
            <w:tcW w:w="606" w:type="pct"/>
            <w:vAlign w:val="top"/>
          </w:tcPr>
          <w:p w14:paraId="6D563422"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D008E3" w14:paraId="1ECEAB4A" w14:textId="77777777" w:rsidTr="00D008E3">
        <w:tc>
          <w:tcPr>
            <w:tcW w:w="493" w:type="pct"/>
            <w:vAlign w:val="top"/>
          </w:tcPr>
          <w:p w14:paraId="6618EAC8" w14:textId="42E059F5" w:rsidR="00D008E3" w:rsidRDefault="00D008E3">
            <w:pPr>
              <w:spacing w:after="0" w:line="240" w:lineRule="auto"/>
              <w:ind w:firstLine="0"/>
              <w:rPr>
                <w:szCs w:val="26"/>
                <w:lang w:val="vi-VN"/>
              </w:rPr>
            </w:pPr>
            <w:r>
              <w:rPr>
                <w:szCs w:val="26"/>
              </w:rPr>
              <w:t>UC0</w:t>
            </w:r>
            <w:r>
              <w:rPr>
                <w:szCs w:val="26"/>
                <w:lang w:val="vi-VN"/>
              </w:rPr>
              <w:t>1</w:t>
            </w:r>
          </w:p>
        </w:tc>
        <w:tc>
          <w:tcPr>
            <w:tcW w:w="1235" w:type="pct"/>
            <w:vAlign w:val="top"/>
          </w:tcPr>
          <w:p w14:paraId="64F3E3B4" w14:textId="382935A7" w:rsidR="00D008E3" w:rsidRPr="00A80107" w:rsidRDefault="00D008E3">
            <w:pPr>
              <w:spacing w:after="120" w:line="240" w:lineRule="auto"/>
              <w:ind w:firstLine="0"/>
              <w:rPr>
                <w:szCs w:val="26"/>
              </w:rPr>
            </w:pPr>
            <w:r>
              <w:rPr>
                <w:szCs w:val="26"/>
                <w:lang w:val="vi-VN"/>
              </w:rPr>
              <w:t>Đăng ký</w:t>
            </w:r>
            <w:r>
              <w:rPr>
                <w:szCs w:val="26"/>
              </w:rPr>
              <w:t xml:space="preserve"> tài khoản</w:t>
            </w:r>
          </w:p>
        </w:tc>
        <w:tc>
          <w:tcPr>
            <w:tcW w:w="2666" w:type="pct"/>
            <w:vAlign w:val="top"/>
          </w:tcPr>
          <w:p w14:paraId="7B73638D" w14:textId="1118EAFC"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 xml:space="preserve">đăng ký tài khoản để </w:t>
            </w:r>
            <w:r w:rsidR="00D008E3">
              <w:rPr>
                <w:rFonts w:ascii="Times New Roman" w:hAnsi="Times New Roman"/>
                <w:b w:val="0"/>
                <w:bCs w:val="0"/>
                <w:sz w:val="26"/>
                <w:szCs w:val="26"/>
              </w:rPr>
              <w:t>sử dụng</w:t>
            </w:r>
            <w:r w:rsidR="00D008E3">
              <w:rPr>
                <w:rFonts w:ascii="Times New Roman" w:hAnsi="Times New Roman"/>
                <w:b w:val="0"/>
                <w:bCs w:val="0"/>
                <w:sz w:val="26"/>
                <w:szCs w:val="26"/>
                <w:lang w:val="vi-VN"/>
              </w:rPr>
              <w:t xml:space="preserve"> ứng dụng</w:t>
            </w:r>
          </w:p>
        </w:tc>
        <w:tc>
          <w:tcPr>
            <w:tcW w:w="606" w:type="pct"/>
            <w:vAlign w:val="top"/>
          </w:tcPr>
          <w:p w14:paraId="0324333F" w14:textId="77777777" w:rsidR="00D008E3" w:rsidRDefault="00D008E3">
            <w:pPr>
              <w:keepNext/>
              <w:spacing w:after="120" w:line="240" w:lineRule="auto"/>
              <w:rPr>
                <w:szCs w:val="26"/>
              </w:rPr>
            </w:pPr>
          </w:p>
        </w:tc>
      </w:tr>
      <w:tr w:rsidR="00D008E3" w14:paraId="37ADEA7A" w14:textId="77777777" w:rsidTr="00D008E3">
        <w:tc>
          <w:tcPr>
            <w:tcW w:w="493" w:type="pct"/>
            <w:vAlign w:val="top"/>
          </w:tcPr>
          <w:p w14:paraId="798E0096" w14:textId="33E7F1FB" w:rsidR="00D008E3" w:rsidRDefault="00D008E3">
            <w:pPr>
              <w:spacing w:after="0" w:line="240" w:lineRule="auto"/>
              <w:ind w:firstLine="0"/>
              <w:rPr>
                <w:szCs w:val="26"/>
                <w:lang w:val="vi-VN"/>
              </w:rPr>
            </w:pPr>
            <w:r>
              <w:rPr>
                <w:szCs w:val="26"/>
              </w:rPr>
              <w:t>UC0</w:t>
            </w:r>
            <w:r>
              <w:rPr>
                <w:szCs w:val="26"/>
                <w:lang w:val="vi-VN"/>
              </w:rPr>
              <w:t>2</w:t>
            </w:r>
          </w:p>
        </w:tc>
        <w:tc>
          <w:tcPr>
            <w:tcW w:w="1235" w:type="pct"/>
            <w:vAlign w:val="top"/>
          </w:tcPr>
          <w:p w14:paraId="57B96F01" w14:textId="77777777" w:rsidR="00D008E3" w:rsidRDefault="00D008E3">
            <w:pPr>
              <w:spacing w:after="120" w:line="240" w:lineRule="auto"/>
              <w:ind w:firstLine="0"/>
              <w:rPr>
                <w:szCs w:val="26"/>
                <w:lang w:val="vi-VN"/>
              </w:rPr>
            </w:pPr>
            <w:r>
              <w:rPr>
                <w:szCs w:val="26"/>
                <w:lang w:val="vi-VN"/>
              </w:rPr>
              <w:t>Đăng nhập</w:t>
            </w:r>
          </w:p>
        </w:tc>
        <w:tc>
          <w:tcPr>
            <w:tcW w:w="2666" w:type="pct"/>
            <w:vAlign w:val="top"/>
          </w:tcPr>
          <w:p w14:paraId="7FE46495" w14:textId="2FD1262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đăng nhập vào ứng dụng</w:t>
            </w:r>
          </w:p>
        </w:tc>
        <w:tc>
          <w:tcPr>
            <w:tcW w:w="606" w:type="pct"/>
            <w:vAlign w:val="top"/>
          </w:tcPr>
          <w:p w14:paraId="59233B7C" w14:textId="77777777" w:rsidR="00D008E3" w:rsidRDefault="00D008E3">
            <w:pPr>
              <w:keepNext/>
              <w:spacing w:after="120" w:line="240" w:lineRule="auto"/>
              <w:rPr>
                <w:szCs w:val="26"/>
              </w:rPr>
            </w:pPr>
          </w:p>
        </w:tc>
      </w:tr>
      <w:tr w:rsidR="00A76B81" w14:paraId="5A13FB4A" w14:textId="77777777" w:rsidTr="00D008E3">
        <w:tc>
          <w:tcPr>
            <w:tcW w:w="493" w:type="pct"/>
            <w:vAlign w:val="top"/>
          </w:tcPr>
          <w:p w14:paraId="47AEF8FF" w14:textId="6093537E" w:rsidR="00A76B81" w:rsidRDefault="00A76B81">
            <w:pPr>
              <w:spacing w:after="0" w:line="240" w:lineRule="auto"/>
              <w:ind w:firstLine="0"/>
              <w:rPr>
                <w:szCs w:val="26"/>
              </w:rPr>
            </w:pPr>
            <w:r>
              <w:rPr>
                <w:szCs w:val="26"/>
              </w:rPr>
              <w:t>UC03</w:t>
            </w:r>
          </w:p>
        </w:tc>
        <w:tc>
          <w:tcPr>
            <w:tcW w:w="1235" w:type="pct"/>
            <w:vAlign w:val="top"/>
          </w:tcPr>
          <w:p w14:paraId="1E933644" w14:textId="67F1033B" w:rsidR="00A76B81" w:rsidRPr="00A76B81" w:rsidRDefault="00A76B81">
            <w:pPr>
              <w:spacing w:after="120" w:line="240" w:lineRule="auto"/>
              <w:ind w:firstLine="0"/>
              <w:rPr>
                <w:szCs w:val="26"/>
              </w:rPr>
            </w:pPr>
            <w:r>
              <w:rPr>
                <w:szCs w:val="26"/>
              </w:rPr>
              <w:t>Quên mật khẩu</w:t>
            </w:r>
          </w:p>
        </w:tc>
        <w:tc>
          <w:tcPr>
            <w:tcW w:w="2666" w:type="pct"/>
            <w:vAlign w:val="top"/>
          </w:tcPr>
          <w:p w14:paraId="10958A33" w14:textId="68A74E76" w:rsidR="00A76B81" w:rsidRDefault="00DD2A40">
            <w:pPr>
              <w:pStyle w:val="StyleTabletextBoldCentered"/>
              <w:spacing w:before="0" w:line="240" w:lineRule="auto"/>
              <w:ind w:firstLine="0"/>
              <w:jc w:val="both"/>
              <w:rPr>
                <w:rFonts w:ascii="Times New Roman" w:hAnsi="Times New Roman"/>
                <w:b w:val="0"/>
                <w:bCs w:val="0"/>
                <w:sz w:val="26"/>
                <w:szCs w:val="26"/>
              </w:rPr>
            </w:pPr>
            <w:r>
              <w:rPr>
                <w:rFonts w:ascii="Times New Roman" w:hAnsi="Times New Roman"/>
                <w:b w:val="0"/>
                <w:bCs w:val="0"/>
                <w:sz w:val="26"/>
                <w:szCs w:val="26"/>
              </w:rPr>
              <w:t>Mô tả các bước tác nhân tạo mật khẩu mới khi quên mật khẩu</w:t>
            </w:r>
          </w:p>
        </w:tc>
        <w:tc>
          <w:tcPr>
            <w:tcW w:w="606" w:type="pct"/>
            <w:vAlign w:val="top"/>
          </w:tcPr>
          <w:p w14:paraId="53E3828B" w14:textId="77777777" w:rsidR="00A76B81" w:rsidRDefault="00A76B81">
            <w:pPr>
              <w:keepNext/>
              <w:spacing w:after="120" w:line="240" w:lineRule="auto"/>
              <w:rPr>
                <w:szCs w:val="26"/>
              </w:rPr>
            </w:pPr>
          </w:p>
        </w:tc>
      </w:tr>
      <w:tr w:rsidR="00D008E3" w14:paraId="50A61D3B" w14:textId="77777777" w:rsidTr="00D008E3">
        <w:tc>
          <w:tcPr>
            <w:tcW w:w="493" w:type="pct"/>
            <w:vAlign w:val="top"/>
          </w:tcPr>
          <w:p w14:paraId="26090969" w14:textId="337CAEE3" w:rsidR="00D008E3" w:rsidRPr="00A76B81" w:rsidRDefault="00D008E3">
            <w:pPr>
              <w:spacing w:after="0" w:line="240" w:lineRule="auto"/>
              <w:ind w:firstLine="0"/>
              <w:rPr>
                <w:szCs w:val="26"/>
                <w:lang w:val="vi-VN"/>
              </w:rPr>
            </w:pPr>
            <w:r>
              <w:rPr>
                <w:szCs w:val="26"/>
              </w:rPr>
              <w:t>UC0</w:t>
            </w:r>
            <w:r w:rsidR="00A76B81">
              <w:rPr>
                <w:szCs w:val="26"/>
              </w:rPr>
              <w:t>4</w:t>
            </w:r>
          </w:p>
        </w:tc>
        <w:tc>
          <w:tcPr>
            <w:tcW w:w="1235" w:type="pct"/>
            <w:vAlign w:val="top"/>
          </w:tcPr>
          <w:p w14:paraId="43BAD8BC" w14:textId="4804B671" w:rsidR="00D008E3" w:rsidRPr="00316955" w:rsidRDefault="00D008E3">
            <w:pPr>
              <w:spacing w:after="120" w:line="240" w:lineRule="auto"/>
              <w:ind w:firstLine="0"/>
              <w:rPr>
                <w:szCs w:val="26"/>
              </w:rPr>
            </w:pPr>
            <w:r>
              <w:rPr>
                <w:szCs w:val="26"/>
                <w:lang w:val="vi-VN"/>
              </w:rPr>
              <w:t>Thống kê</w:t>
            </w:r>
            <w:r>
              <w:rPr>
                <w:szCs w:val="26"/>
              </w:rPr>
              <w:t xml:space="preserve"> thu chi</w:t>
            </w:r>
          </w:p>
        </w:tc>
        <w:tc>
          <w:tcPr>
            <w:tcW w:w="2666" w:type="pct"/>
            <w:vAlign w:val="top"/>
          </w:tcPr>
          <w:p w14:paraId="72198B19" w14:textId="6207DC07"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 xml:space="preserve">ô tả các </w:t>
            </w:r>
            <w:r w:rsidR="00D008E3">
              <w:rPr>
                <w:rFonts w:ascii="Times New Roman" w:hAnsi="Times New Roman"/>
                <w:b w:val="0"/>
                <w:bCs w:val="0"/>
                <w:sz w:val="26"/>
                <w:szCs w:val="26"/>
                <w:lang w:val="vi-VN"/>
              </w:rPr>
              <w:t>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lang w:val="vi-VN"/>
              </w:rPr>
              <w:t xml:space="preserve"> xem thống kê thu chi theo ngày, tháng, năm</w:t>
            </w:r>
          </w:p>
        </w:tc>
        <w:tc>
          <w:tcPr>
            <w:tcW w:w="606" w:type="pct"/>
            <w:vAlign w:val="top"/>
          </w:tcPr>
          <w:p w14:paraId="0EAAFC84" w14:textId="77777777" w:rsidR="00D008E3" w:rsidRDefault="00D008E3">
            <w:pPr>
              <w:keepNext/>
              <w:spacing w:after="120" w:line="240" w:lineRule="auto"/>
              <w:rPr>
                <w:szCs w:val="26"/>
              </w:rPr>
            </w:pPr>
          </w:p>
        </w:tc>
      </w:tr>
      <w:tr w:rsidR="00D008E3" w14:paraId="5ECF8EEF" w14:textId="77777777" w:rsidTr="00D008E3">
        <w:tc>
          <w:tcPr>
            <w:tcW w:w="493" w:type="pct"/>
            <w:vAlign w:val="top"/>
          </w:tcPr>
          <w:p w14:paraId="0FBC5301" w14:textId="370418D5" w:rsidR="00D008E3" w:rsidRPr="00A76B81" w:rsidRDefault="00D008E3">
            <w:pPr>
              <w:spacing w:after="0" w:line="240" w:lineRule="auto"/>
              <w:ind w:firstLine="0"/>
              <w:rPr>
                <w:szCs w:val="26"/>
                <w:lang w:val="vi-VN"/>
              </w:rPr>
            </w:pPr>
            <w:r>
              <w:rPr>
                <w:szCs w:val="26"/>
              </w:rPr>
              <w:t>UC0</w:t>
            </w:r>
            <w:r w:rsidR="00A76B81">
              <w:rPr>
                <w:szCs w:val="26"/>
              </w:rPr>
              <w:t>5</w:t>
            </w:r>
          </w:p>
        </w:tc>
        <w:tc>
          <w:tcPr>
            <w:tcW w:w="1235" w:type="pct"/>
            <w:vAlign w:val="top"/>
          </w:tcPr>
          <w:p w14:paraId="46C8F66D" w14:textId="0F421035" w:rsidR="00D008E3" w:rsidRPr="00C25AC0" w:rsidRDefault="00D008E3">
            <w:pPr>
              <w:spacing w:after="120" w:line="240" w:lineRule="auto"/>
              <w:ind w:firstLine="0"/>
              <w:rPr>
                <w:szCs w:val="26"/>
              </w:rPr>
            </w:pPr>
            <w:r>
              <w:rPr>
                <w:szCs w:val="26"/>
                <w:lang w:val="vi-VN"/>
              </w:rPr>
              <w:t xml:space="preserve">Xem thông tin </w:t>
            </w:r>
            <w:r>
              <w:rPr>
                <w:szCs w:val="26"/>
              </w:rPr>
              <w:t>tài khoản</w:t>
            </w:r>
          </w:p>
        </w:tc>
        <w:tc>
          <w:tcPr>
            <w:tcW w:w="2666" w:type="pct"/>
            <w:vAlign w:val="top"/>
          </w:tcPr>
          <w:p w14:paraId="26A27BC1" w14:textId="1DF713C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sidR="004E6D95">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sidR="00D008E3">
              <w:rPr>
                <w:rFonts w:ascii="Times New Roman" w:hAnsi="Times New Roman"/>
                <w:b w:val="0"/>
                <w:color w:val="141414"/>
                <w:sz w:val="26"/>
                <w:szCs w:val="26"/>
                <w:lang w:val="vi-VN"/>
              </w:rPr>
              <w:t>xem thông tin tài khoản</w:t>
            </w:r>
          </w:p>
        </w:tc>
        <w:tc>
          <w:tcPr>
            <w:tcW w:w="606" w:type="pct"/>
            <w:vAlign w:val="top"/>
          </w:tcPr>
          <w:p w14:paraId="3B87AB9E" w14:textId="77777777" w:rsidR="00D008E3" w:rsidRDefault="00D008E3">
            <w:pPr>
              <w:keepNext/>
              <w:spacing w:after="120" w:line="240" w:lineRule="auto"/>
              <w:rPr>
                <w:szCs w:val="26"/>
              </w:rPr>
            </w:pPr>
          </w:p>
        </w:tc>
      </w:tr>
      <w:tr w:rsidR="00D008E3" w14:paraId="18A7642B" w14:textId="77777777" w:rsidTr="00D008E3">
        <w:tc>
          <w:tcPr>
            <w:tcW w:w="493" w:type="pct"/>
            <w:vAlign w:val="top"/>
          </w:tcPr>
          <w:p w14:paraId="5BAB4C0D" w14:textId="40B37170" w:rsidR="00D008E3" w:rsidRPr="00A76B81" w:rsidRDefault="00D008E3">
            <w:pPr>
              <w:spacing w:after="0" w:line="240" w:lineRule="auto"/>
              <w:ind w:firstLine="0"/>
              <w:rPr>
                <w:szCs w:val="26"/>
              </w:rPr>
            </w:pPr>
            <w:r>
              <w:rPr>
                <w:szCs w:val="26"/>
              </w:rPr>
              <w:t>UC</w:t>
            </w:r>
            <w:r>
              <w:rPr>
                <w:szCs w:val="26"/>
                <w:lang w:val="vi-VN"/>
              </w:rPr>
              <w:t>0</w:t>
            </w:r>
            <w:r w:rsidR="00A76B81">
              <w:rPr>
                <w:szCs w:val="26"/>
              </w:rPr>
              <w:t>6</w:t>
            </w:r>
          </w:p>
        </w:tc>
        <w:tc>
          <w:tcPr>
            <w:tcW w:w="1235" w:type="pct"/>
            <w:vAlign w:val="top"/>
          </w:tcPr>
          <w:p w14:paraId="559177C5" w14:textId="7CF06425" w:rsidR="00D008E3" w:rsidRPr="0084518A" w:rsidRDefault="00D008E3">
            <w:pPr>
              <w:spacing w:after="120" w:line="240" w:lineRule="auto"/>
              <w:ind w:firstLine="0"/>
              <w:rPr>
                <w:szCs w:val="26"/>
              </w:rPr>
            </w:pPr>
            <w:r>
              <w:rPr>
                <w:szCs w:val="26"/>
              </w:rPr>
              <w:t>Cập nhật thông tin tài khoản</w:t>
            </w:r>
          </w:p>
        </w:tc>
        <w:tc>
          <w:tcPr>
            <w:tcW w:w="2666" w:type="pct"/>
            <w:vAlign w:val="top"/>
          </w:tcPr>
          <w:p w14:paraId="48ACB3BB" w14:textId="06F799EA" w:rsidR="00D008E3" w:rsidRPr="00297085" w:rsidRDefault="00297085">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Pr>
                <w:rFonts w:ascii="Times New Roman" w:hAnsi="Times New Roman"/>
                <w:b w:val="0"/>
                <w:color w:val="141414"/>
                <w:sz w:val="26"/>
                <w:szCs w:val="26"/>
              </w:rPr>
              <w:t>cập nhật</w:t>
            </w:r>
            <w:r w:rsidR="00D008E3">
              <w:rPr>
                <w:rFonts w:ascii="Times New Roman" w:hAnsi="Times New Roman"/>
                <w:b w:val="0"/>
                <w:color w:val="141414"/>
                <w:sz w:val="26"/>
                <w:szCs w:val="26"/>
                <w:lang w:val="vi-VN"/>
              </w:rPr>
              <w:t xml:space="preserve"> thông tin </w:t>
            </w:r>
            <w:r>
              <w:rPr>
                <w:rFonts w:ascii="Times New Roman" w:hAnsi="Times New Roman"/>
                <w:b w:val="0"/>
                <w:color w:val="141414"/>
                <w:sz w:val="26"/>
                <w:szCs w:val="26"/>
              </w:rPr>
              <w:t>tài khoản</w:t>
            </w:r>
          </w:p>
        </w:tc>
        <w:tc>
          <w:tcPr>
            <w:tcW w:w="606" w:type="pct"/>
            <w:vAlign w:val="top"/>
          </w:tcPr>
          <w:p w14:paraId="27E85F93" w14:textId="77777777" w:rsidR="00D008E3" w:rsidRDefault="00D008E3">
            <w:pPr>
              <w:keepNext/>
              <w:spacing w:after="120" w:line="240" w:lineRule="auto"/>
              <w:rPr>
                <w:szCs w:val="26"/>
              </w:rPr>
            </w:pPr>
          </w:p>
        </w:tc>
      </w:tr>
      <w:tr w:rsidR="00297085" w14:paraId="24C377FF" w14:textId="77777777" w:rsidTr="00D008E3">
        <w:tc>
          <w:tcPr>
            <w:tcW w:w="493" w:type="pct"/>
            <w:vAlign w:val="top"/>
          </w:tcPr>
          <w:p w14:paraId="64BAE244" w14:textId="6F9552FB" w:rsidR="00297085" w:rsidRPr="00297085" w:rsidRDefault="00297085">
            <w:pPr>
              <w:spacing w:after="0" w:line="240" w:lineRule="auto"/>
              <w:ind w:firstLine="0"/>
              <w:rPr>
                <w:caps/>
                <w:szCs w:val="26"/>
              </w:rPr>
            </w:pPr>
            <w:r>
              <w:rPr>
                <w:szCs w:val="26"/>
              </w:rPr>
              <w:t>UC0</w:t>
            </w:r>
            <w:r w:rsidR="00A76B81">
              <w:rPr>
                <w:szCs w:val="26"/>
              </w:rPr>
              <w:t>7</w:t>
            </w:r>
          </w:p>
        </w:tc>
        <w:tc>
          <w:tcPr>
            <w:tcW w:w="1235" w:type="pct"/>
            <w:vAlign w:val="top"/>
          </w:tcPr>
          <w:p w14:paraId="70872F8E" w14:textId="40028809" w:rsidR="00297085" w:rsidRDefault="00297085">
            <w:pPr>
              <w:spacing w:after="120" w:line="240" w:lineRule="auto"/>
              <w:ind w:firstLine="0"/>
              <w:rPr>
                <w:szCs w:val="26"/>
              </w:rPr>
            </w:pPr>
            <w:r>
              <w:rPr>
                <w:szCs w:val="26"/>
              </w:rPr>
              <w:t>Đổi mật khẩu</w:t>
            </w:r>
          </w:p>
        </w:tc>
        <w:tc>
          <w:tcPr>
            <w:tcW w:w="2666" w:type="pct"/>
            <w:vAlign w:val="top"/>
          </w:tcPr>
          <w:p w14:paraId="0D384729" w14:textId="2987FC62"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đổi mật khẩu cho tài khoản</w:t>
            </w:r>
          </w:p>
        </w:tc>
        <w:tc>
          <w:tcPr>
            <w:tcW w:w="606" w:type="pct"/>
            <w:vAlign w:val="top"/>
          </w:tcPr>
          <w:p w14:paraId="430EAB03" w14:textId="77777777" w:rsidR="00297085" w:rsidRDefault="00297085">
            <w:pPr>
              <w:keepNext/>
              <w:spacing w:after="120" w:line="240" w:lineRule="auto"/>
              <w:rPr>
                <w:szCs w:val="26"/>
              </w:rPr>
            </w:pPr>
          </w:p>
        </w:tc>
      </w:tr>
      <w:tr w:rsidR="00297085" w14:paraId="0A52B8BA" w14:textId="77777777" w:rsidTr="00D008E3">
        <w:tc>
          <w:tcPr>
            <w:tcW w:w="493" w:type="pct"/>
            <w:vAlign w:val="top"/>
          </w:tcPr>
          <w:p w14:paraId="5F3F1C60" w14:textId="73EFAEB4" w:rsidR="00297085" w:rsidRDefault="00297085">
            <w:pPr>
              <w:spacing w:after="0" w:line="240" w:lineRule="auto"/>
              <w:ind w:firstLine="0"/>
              <w:rPr>
                <w:szCs w:val="26"/>
              </w:rPr>
            </w:pPr>
            <w:r>
              <w:rPr>
                <w:szCs w:val="26"/>
              </w:rPr>
              <w:t>UC0</w:t>
            </w:r>
            <w:r w:rsidR="00DD2A40">
              <w:rPr>
                <w:szCs w:val="26"/>
              </w:rPr>
              <w:t>8</w:t>
            </w:r>
          </w:p>
        </w:tc>
        <w:tc>
          <w:tcPr>
            <w:tcW w:w="1235" w:type="pct"/>
            <w:vAlign w:val="top"/>
          </w:tcPr>
          <w:p w14:paraId="13307228" w14:textId="6D83AD13" w:rsidR="00297085" w:rsidRDefault="00297085">
            <w:pPr>
              <w:spacing w:after="120" w:line="240" w:lineRule="auto"/>
              <w:ind w:firstLine="0"/>
              <w:rPr>
                <w:szCs w:val="26"/>
              </w:rPr>
            </w:pPr>
            <w:r>
              <w:rPr>
                <w:szCs w:val="26"/>
              </w:rPr>
              <w:t>Đăng xuất</w:t>
            </w:r>
          </w:p>
        </w:tc>
        <w:tc>
          <w:tcPr>
            <w:tcW w:w="2666" w:type="pct"/>
            <w:vAlign w:val="top"/>
          </w:tcPr>
          <w:p w14:paraId="449835DB" w14:textId="053EACD4"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đăng xuất khỏi ứng dụng</w:t>
            </w:r>
          </w:p>
        </w:tc>
        <w:tc>
          <w:tcPr>
            <w:tcW w:w="606" w:type="pct"/>
            <w:vAlign w:val="top"/>
          </w:tcPr>
          <w:p w14:paraId="1E56FDC9" w14:textId="77777777" w:rsidR="00297085" w:rsidRDefault="00297085">
            <w:pPr>
              <w:keepNext/>
              <w:spacing w:after="120" w:line="240" w:lineRule="auto"/>
              <w:rPr>
                <w:szCs w:val="26"/>
              </w:rPr>
            </w:pPr>
          </w:p>
        </w:tc>
      </w:tr>
      <w:tr w:rsidR="00D008E3" w14:paraId="5DD00135" w14:textId="77777777" w:rsidTr="00D008E3">
        <w:tc>
          <w:tcPr>
            <w:tcW w:w="493" w:type="pct"/>
            <w:vAlign w:val="top"/>
          </w:tcPr>
          <w:p w14:paraId="498ADB92" w14:textId="612C35FF" w:rsidR="00D008E3" w:rsidRPr="00297085" w:rsidRDefault="00D008E3">
            <w:pPr>
              <w:spacing w:after="0" w:line="240" w:lineRule="auto"/>
              <w:ind w:firstLine="0"/>
              <w:rPr>
                <w:szCs w:val="26"/>
                <w:lang w:val="vi-VN"/>
              </w:rPr>
            </w:pPr>
            <w:r>
              <w:rPr>
                <w:szCs w:val="26"/>
              </w:rPr>
              <w:t>UC</w:t>
            </w:r>
            <w:r w:rsidR="00DD2A40">
              <w:rPr>
                <w:szCs w:val="26"/>
              </w:rPr>
              <w:t>09</w:t>
            </w:r>
          </w:p>
        </w:tc>
        <w:tc>
          <w:tcPr>
            <w:tcW w:w="1235" w:type="pct"/>
            <w:vAlign w:val="top"/>
          </w:tcPr>
          <w:p w14:paraId="6F16399E" w14:textId="3F8C3AED" w:rsidR="00D008E3" w:rsidRDefault="00D008E3">
            <w:pPr>
              <w:spacing w:after="120" w:line="240" w:lineRule="auto"/>
              <w:ind w:firstLine="0"/>
              <w:rPr>
                <w:szCs w:val="26"/>
                <w:lang w:val="vi-VN"/>
              </w:rPr>
            </w:pPr>
            <w:r>
              <w:rPr>
                <w:szCs w:val="26"/>
                <w:lang w:val="vi-VN"/>
              </w:rPr>
              <w:t>T</w:t>
            </w:r>
            <w:r w:rsidR="00297085">
              <w:rPr>
                <w:szCs w:val="26"/>
              </w:rPr>
              <w:t>hêm</w:t>
            </w:r>
            <w:r>
              <w:rPr>
                <w:szCs w:val="26"/>
                <w:lang w:val="vi-VN"/>
              </w:rPr>
              <w:t xml:space="preserve"> ví</w:t>
            </w:r>
          </w:p>
        </w:tc>
        <w:tc>
          <w:tcPr>
            <w:tcW w:w="2666" w:type="pct"/>
            <w:vAlign w:val="top"/>
          </w:tcPr>
          <w:p w14:paraId="42AD4A79" w14:textId="18C508A3" w:rsidR="00D008E3" w:rsidRPr="00536BB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thêm ví để thực hiện việc thu chi</w:t>
            </w:r>
          </w:p>
        </w:tc>
        <w:tc>
          <w:tcPr>
            <w:tcW w:w="606" w:type="pct"/>
            <w:vAlign w:val="top"/>
          </w:tcPr>
          <w:p w14:paraId="101A58DE" w14:textId="77777777" w:rsidR="00D008E3" w:rsidRDefault="00D008E3">
            <w:pPr>
              <w:keepNext/>
              <w:spacing w:after="120" w:line="240" w:lineRule="auto"/>
              <w:rPr>
                <w:szCs w:val="26"/>
              </w:rPr>
            </w:pPr>
          </w:p>
        </w:tc>
      </w:tr>
      <w:tr w:rsidR="00D008E3" w14:paraId="29142A8B" w14:textId="77777777" w:rsidTr="00D008E3">
        <w:tc>
          <w:tcPr>
            <w:tcW w:w="493" w:type="pct"/>
            <w:vAlign w:val="top"/>
          </w:tcPr>
          <w:p w14:paraId="0FCB2FD0" w14:textId="0C0A99AD"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0</w:t>
            </w:r>
          </w:p>
        </w:tc>
        <w:tc>
          <w:tcPr>
            <w:tcW w:w="1235" w:type="pct"/>
            <w:vAlign w:val="top"/>
          </w:tcPr>
          <w:p w14:paraId="00F60513" w14:textId="281CF80E" w:rsidR="00D008E3" w:rsidRDefault="00D008E3">
            <w:pPr>
              <w:spacing w:after="120" w:line="240" w:lineRule="auto"/>
              <w:ind w:firstLine="0"/>
              <w:rPr>
                <w:szCs w:val="26"/>
                <w:lang w:val="vi-VN"/>
              </w:rPr>
            </w:pPr>
            <w:r>
              <w:rPr>
                <w:szCs w:val="26"/>
                <w:lang w:val="vi-VN"/>
              </w:rPr>
              <w:t>Cập nhật ví</w:t>
            </w:r>
          </w:p>
        </w:tc>
        <w:tc>
          <w:tcPr>
            <w:tcW w:w="2666" w:type="pct"/>
            <w:vAlign w:val="top"/>
          </w:tcPr>
          <w:p w14:paraId="792D5A74" w14:textId="5FAEF4A3" w:rsidR="00D008E3" w:rsidRPr="00C5457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cập nhật thông tin ví</w:t>
            </w:r>
          </w:p>
        </w:tc>
        <w:tc>
          <w:tcPr>
            <w:tcW w:w="606" w:type="pct"/>
            <w:vAlign w:val="top"/>
          </w:tcPr>
          <w:p w14:paraId="3C0864EA" w14:textId="77777777" w:rsidR="00D008E3" w:rsidRDefault="00D008E3">
            <w:pPr>
              <w:keepNext/>
              <w:spacing w:after="120" w:line="240" w:lineRule="auto"/>
              <w:rPr>
                <w:szCs w:val="26"/>
              </w:rPr>
            </w:pPr>
          </w:p>
        </w:tc>
      </w:tr>
      <w:tr w:rsidR="00D008E3" w14:paraId="57EC5B57" w14:textId="77777777" w:rsidTr="00D008E3">
        <w:tc>
          <w:tcPr>
            <w:tcW w:w="493" w:type="pct"/>
            <w:vAlign w:val="top"/>
          </w:tcPr>
          <w:p w14:paraId="05B0DF8E" w14:textId="21BB47BE"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1</w:t>
            </w:r>
          </w:p>
        </w:tc>
        <w:tc>
          <w:tcPr>
            <w:tcW w:w="1235" w:type="pct"/>
            <w:vAlign w:val="top"/>
          </w:tcPr>
          <w:p w14:paraId="6D7D01E1" w14:textId="1E010B32" w:rsidR="00D008E3" w:rsidRPr="00C54579" w:rsidRDefault="00D008E3">
            <w:pPr>
              <w:spacing w:after="120" w:line="240" w:lineRule="auto"/>
              <w:ind w:firstLine="0"/>
              <w:rPr>
                <w:szCs w:val="26"/>
              </w:rPr>
            </w:pPr>
            <w:r>
              <w:rPr>
                <w:szCs w:val="26"/>
              </w:rPr>
              <w:t>Xóa ví</w:t>
            </w:r>
          </w:p>
        </w:tc>
        <w:tc>
          <w:tcPr>
            <w:tcW w:w="2666" w:type="pct"/>
            <w:vAlign w:val="top"/>
          </w:tcPr>
          <w:p w14:paraId="6FBE16E3" w14:textId="7C1FB81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ví khi không sử dụng</w:t>
            </w:r>
          </w:p>
        </w:tc>
        <w:tc>
          <w:tcPr>
            <w:tcW w:w="606" w:type="pct"/>
            <w:vAlign w:val="top"/>
          </w:tcPr>
          <w:p w14:paraId="6F818C32" w14:textId="77777777" w:rsidR="00D008E3" w:rsidRDefault="00D008E3">
            <w:pPr>
              <w:keepNext/>
              <w:spacing w:after="120" w:line="240" w:lineRule="auto"/>
              <w:rPr>
                <w:szCs w:val="26"/>
              </w:rPr>
            </w:pPr>
          </w:p>
        </w:tc>
      </w:tr>
      <w:tr w:rsidR="00297085" w14:paraId="774512F7" w14:textId="77777777" w:rsidTr="00D008E3">
        <w:tc>
          <w:tcPr>
            <w:tcW w:w="493" w:type="pct"/>
            <w:vAlign w:val="top"/>
          </w:tcPr>
          <w:p w14:paraId="28682D83" w14:textId="4E7A3684" w:rsidR="00297085" w:rsidRDefault="00297085">
            <w:pPr>
              <w:spacing w:after="0" w:line="240" w:lineRule="auto"/>
              <w:ind w:firstLine="0"/>
              <w:rPr>
                <w:szCs w:val="26"/>
                <w:lang w:val="vi-VN"/>
              </w:rPr>
            </w:pPr>
            <w:r>
              <w:rPr>
                <w:szCs w:val="26"/>
              </w:rPr>
              <w:t>UC1</w:t>
            </w:r>
            <w:r w:rsidR="00DD2A40">
              <w:rPr>
                <w:szCs w:val="26"/>
              </w:rPr>
              <w:t>2</w:t>
            </w:r>
          </w:p>
        </w:tc>
        <w:tc>
          <w:tcPr>
            <w:tcW w:w="1235" w:type="pct"/>
            <w:vAlign w:val="top"/>
          </w:tcPr>
          <w:p w14:paraId="3FA6D1D8" w14:textId="031FDB44" w:rsidR="00297085" w:rsidRDefault="00297085">
            <w:pPr>
              <w:spacing w:after="120" w:line="240" w:lineRule="auto"/>
              <w:ind w:firstLine="0"/>
              <w:rPr>
                <w:szCs w:val="26"/>
              </w:rPr>
            </w:pPr>
            <w:r>
              <w:rPr>
                <w:szCs w:val="26"/>
              </w:rPr>
              <w:t>Chuyển tiền</w:t>
            </w:r>
          </w:p>
        </w:tc>
        <w:tc>
          <w:tcPr>
            <w:tcW w:w="2666" w:type="pct"/>
            <w:vAlign w:val="top"/>
          </w:tcPr>
          <w:p w14:paraId="7DCD2617" w14:textId="405610F5"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chuyển tiền từ ví này sang ví khác</w:t>
            </w:r>
          </w:p>
        </w:tc>
        <w:tc>
          <w:tcPr>
            <w:tcW w:w="606" w:type="pct"/>
            <w:vAlign w:val="top"/>
          </w:tcPr>
          <w:p w14:paraId="423B47FA" w14:textId="77777777" w:rsidR="00297085" w:rsidRDefault="00297085">
            <w:pPr>
              <w:keepNext/>
              <w:spacing w:after="120" w:line="240" w:lineRule="auto"/>
              <w:rPr>
                <w:szCs w:val="26"/>
              </w:rPr>
            </w:pPr>
          </w:p>
        </w:tc>
      </w:tr>
      <w:tr w:rsidR="00297085" w14:paraId="45902B40" w14:textId="77777777" w:rsidTr="00D008E3">
        <w:tc>
          <w:tcPr>
            <w:tcW w:w="493" w:type="pct"/>
            <w:vAlign w:val="top"/>
          </w:tcPr>
          <w:p w14:paraId="7D07DF27" w14:textId="70705866" w:rsidR="00297085" w:rsidRDefault="00297085">
            <w:pPr>
              <w:spacing w:after="0" w:line="240" w:lineRule="auto"/>
              <w:ind w:firstLine="0"/>
              <w:rPr>
                <w:szCs w:val="26"/>
                <w:lang w:val="vi-VN"/>
              </w:rPr>
            </w:pPr>
            <w:r>
              <w:rPr>
                <w:szCs w:val="26"/>
              </w:rPr>
              <w:t>UC1</w:t>
            </w:r>
            <w:r w:rsidR="00DD2A40">
              <w:rPr>
                <w:szCs w:val="26"/>
              </w:rPr>
              <w:t>3</w:t>
            </w:r>
          </w:p>
        </w:tc>
        <w:tc>
          <w:tcPr>
            <w:tcW w:w="1235" w:type="pct"/>
            <w:vAlign w:val="top"/>
          </w:tcPr>
          <w:p w14:paraId="3208E902" w14:textId="2B058E71" w:rsidR="00297085" w:rsidRDefault="00297085">
            <w:pPr>
              <w:spacing w:after="120" w:line="240" w:lineRule="auto"/>
              <w:ind w:firstLine="0"/>
              <w:rPr>
                <w:szCs w:val="26"/>
              </w:rPr>
            </w:pPr>
            <w:r>
              <w:rPr>
                <w:szCs w:val="26"/>
              </w:rPr>
              <w:t>Xem lịch sử chuyển tiền</w:t>
            </w:r>
          </w:p>
        </w:tc>
        <w:tc>
          <w:tcPr>
            <w:tcW w:w="2666" w:type="pct"/>
            <w:vAlign w:val="top"/>
          </w:tcPr>
          <w:p w14:paraId="1ADFC5B9" w14:textId="1A3ACC40"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xem lịch sử chuyển tiền giữa các ví</w:t>
            </w:r>
          </w:p>
        </w:tc>
        <w:tc>
          <w:tcPr>
            <w:tcW w:w="606" w:type="pct"/>
            <w:vAlign w:val="top"/>
          </w:tcPr>
          <w:p w14:paraId="15B11570" w14:textId="77777777" w:rsidR="00297085" w:rsidRDefault="00297085">
            <w:pPr>
              <w:keepNext/>
              <w:spacing w:after="120" w:line="240" w:lineRule="auto"/>
              <w:rPr>
                <w:szCs w:val="26"/>
              </w:rPr>
            </w:pPr>
          </w:p>
        </w:tc>
      </w:tr>
      <w:tr w:rsidR="00D008E3" w14:paraId="51D857F0" w14:textId="77777777" w:rsidTr="00D008E3">
        <w:tc>
          <w:tcPr>
            <w:tcW w:w="493" w:type="pct"/>
            <w:vAlign w:val="top"/>
          </w:tcPr>
          <w:p w14:paraId="0D02611F" w14:textId="04837F37" w:rsidR="00D008E3" w:rsidRPr="00DD2A40" w:rsidRDefault="00D008E3">
            <w:pPr>
              <w:spacing w:after="0" w:line="240" w:lineRule="auto"/>
              <w:ind w:firstLine="0"/>
              <w:rPr>
                <w:szCs w:val="26"/>
              </w:rPr>
            </w:pPr>
            <w:r>
              <w:rPr>
                <w:szCs w:val="26"/>
                <w:lang w:val="vi-VN"/>
              </w:rPr>
              <w:t>UC1</w:t>
            </w:r>
            <w:r w:rsidR="00DD2A40">
              <w:rPr>
                <w:szCs w:val="26"/>
              </w:rPr>
              <w:t>4</w:t>
            </w:r>
          </w:p>
        </w:tc>
        <w:tc>
          <w:tcPr>
            <w:tcW w:w="1235" w:type="pct"/>
            <w:vAlign w:val="top"/>
          </w:tcPr>
          <w:p w14:paraId="2F5494EA" w14:textId="18FE87B1" w:rsidR="00D008E3" w:rsidRDefault="00D008E3">
            <w:pPr>
              <w:spacing w:after="120" w:line="240" w:lineRule="auto"/>
              <w:ind w:firstLine="0"/>
              <w:rPr>
                <w:szCs w:val="26"/>
                <w:lang w:val="vi-VN"/>
              </w:rPr>
            </w:pPr>
            <w:r>
              <w:rPr>
                <w:szCs w:val="26"/>
                <w:lang w:val="vi-VN"/>
              </w:rPr>
              <w:t>Thêm thu chi</w:t>
            </w:r>
          </w:p>
        </w:tc>
        <w:tc>
          <w:tcPr>
            <w:tcW w:w="2666" w:type="pct"/>
            <w:vAlign w:val="top"/>
          </w:tcPr>
          <w:p w14:paraId="5AE1A6C1" w14:textId="3CEE432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thêm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w:t>
            </w:r>
          </w:p>
        </w:tc>
        <w:tc>
          <w:tcPr>
            <w:tcW w:w="606" w:type="pct"/>
            <w:vAlign w:val="top"/>
          </w:tcPr>
          <w:p w14:paraId="7A4F5E0F" w14:textId="77777777" w:rsidR="00D008E3" w:rsidRDefault="00D008E3" w:rsidP="00BF0B98">
            <w:pPr>
              <w:keepNext/>
              <w:spacing w:after="120" w:line="240" w:lineRule="auto"/>
              <w:rPr>
                <w:szCs w:val="26"/>
              </w:rPr>
            </w:pPr>
          </w:p>
        </w:tc>
      </w:tr>
      <w:tr w:rsidR="0094721A" w14:paraId="16050C2E" w14:textId="77777777" w:rsidTr="00D008E3">
        <w:tc>
          <w:tcPr>
            <w:tcW w:w="493" w:type="pct"/>
            <w:vAlign w:val="top"/>
          </w:tcPr>
          <w:p w14:paraId="56D0D9E0" w14:textId="4228CAC1" w:rsidR="0094721A" w:rsidRPr="0094721A" w:rsidRDefault="0094721A">
            <w:pPr>
              <w:spacing w:after="0" w:line="240" w:lineRule="auto"/>
              <w:ind w:firstLine="0"/>
              <w:rPr>
                <w:szCs w:val="26"/>
              </w:rPr>
            </w:pPr>
            <w:r>
              <w:rPr>
                <w:szCs w:val="26"/>
              </w:rPr>
              <w:t>UC15</w:t>
            </w:r>
          </w:p>
        </w:tc>
        <w:tc>
          <w:tcPr>
            <w:tcW w:w="1235" w:type="pct"/>
            <w:vAlign w:val="top"/>
          </w:tcPr>
          <w:p w14:paraId="254342FD" w14:textId="41CBDBB1" w:rsidR="0094721A" w:rsidRPr="0094721A" w:rsidRDefault="0094721A">
            <w:pPr>
              <w:spacing w:after="120" w:line="240" w:lineRule="auto"/>
              <w:ind w:firstLine="0"/>
              <w:rPr>
                <w:szCs w:val="26"/>
              </w:rPr>
            </w:pPr>
            <w:r>
              <w:rPr>
                <w:szCs w:val="26"/>
              </w:rPr>
              <w:t>Cập nhật thu chi</w:t>
            </w:r>
          </w:p>
        </w:tc>
        <w:tc>
          <w:tcPr>
            <w:tcW w:w="2666" w:type="pct"/>
            <w:vAlign w:val="top"/>
          </w:tcPr>
          <w:p w14:paraId="206DAADF" w14:textId="0ED9CA74" w:rsidR="0094721A" w:rsidRDefault="000317B1">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 xml:space="preserve">Mô tả các bước tác nhân cập nhật các khoản </w:t>
            </w:r>
            <w:r>
              <w:rPr>
                <w:rFonts w:ascii="Times New Roman" w:hAnsi="Times New Roman"/>
                <w:b w:val="0"/>
                <w:bCs w:val="0"/>
                <w:color w:val="141414"/>
                <w:sz w:val="26"/>
                <w:szCs w:val="26"/>
              </w:rPr>
              <w:lastRenderedPageBreak/>
              <w:t>thu chi</w:t>
            </w:r>
          </w:p>
        </w:tc>
        <w:tc>
          <w:tcPr>
            <w:tcW w:w="606" w:type="pct"/>
            <w:vAlign w:val="top"/>
          </w:tcPr>
          <w:p w14:paraId="2A40E103" w14:textId="77777777" w:rsidR="0094721A" w:rsidRDefault="0094721A" w:rsidP="00BF0B98">
            <w:pPr>
              <w:keepNext/>
              <w:spacing w:after="120" w:line="240" w:lineRule="auto"/>
              <w:rPr>
                <w:szCs w:val="26"/>
              </w:rPr>
            </w:pPr>
          </w:p>
        </w:tc>
      </w:tr>
      <w:tr w:rsidR="00D008E3" w14:paraId="26285F81" w14:textId="77777777" w:rsidTr="00D008E3">
        <w:tc>
          <w:tcPr>
            <w:tcW w:w="493" w:type="pct"/>
            <w:vAlign w:val="top"/>
          </w:tcPr>
          <w:p w14:paraId="16E6D5DE" w14:textId="608BAE2A" w:rsidR="00D008E3" w:rsidRPr="002F54C3" w:rsidRDefault="00D008E3">
            <w:pPr>
              <w:spacing w:after="0" w:line="240" w:lineRule="auto"/>
              <w:ind w:firstLine="0"/>
              <w:rPr>
                <w:szCs w:val="26"/>
              </w:rPr>
            </w:pPr>
            <w:r>
              <w:rPr>
                <w:szCs w:val="26"/>
              </w:rPr>
              <w:t>UC1</w:t>
            </w:r>
            <w:r w:rsidR="0094721A">
              <w:rPr>
                <w:szCs w:val="26"/>
              </w:rPr>
              <w:t>6</w:t>
            </w:r>
          </w:p>
        </w:tc>
        <w:tc>
          <w:tcPr>
            <w:tcW w:w="1235" w:type="pct"/>
            <w:vAlign w:val="top"/>
          </w:tcPr>
          <w:p w14:paraId="30A75873" w14:textId="77D3E6B1" w:rsidR="00D008E3" w:rsidRDefault="00D008E3">
            <w:pPr>
              <w:spacing w:after="120" w:line="240" w:lineRule="auto"/>
              <w:ind w:firstLine="0"/>
              <w:rPr>
                <w:szCs w:val="26"/>
                <w:lang w:val="vi-VN"/>
              </w:rPr>
            </w:pPr>
            <w:r>
              <w:rPr>
                <w:szCs w:val="26"/>
                <w:lang w:val="vi-VN"/>
              </w:rPr>
              <w:t>Xóa thu chi</w:t>
            </w:r>
          </w:p>
        </w:tc>
        <w:tc>
          <w:tcPr>
            <w:tcW w:w="2666" w:type="pct"/>
            <w:vAlign w:val="top"/>
          </w:tcPr>
          <w:p w14:paraId="1EF91377" w14:textId="09AF8BC8"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 khi không cần thiết</w:t>
            </w:r>
          </w:p>
        </w:tc>
        <w:tc>
          <w:tcPr>
            <w:tcW w:w="606" w:type="pct"/>
            <w:vAlign w:val="top"/>
          </w:tcPr>
          <w:p w14:paraId="5EC42766" w14:textId="77777777" w:rsidR="00D008E3" w:rsidRDefault="00D008E3" w:rsidP="00BF0B98">
            <w:pPr>
              <w:keepNext/>
              <w:spacing w:after="120" w:line="240" w:lineRule="auto"/>
              <w:rPr>
                <w:szCs w:val="26"/>
              </w:rPr>
            </w:pPr>
          </w:p>
        </w:tc>
      </w:tr>
      <w:tr w:rsidR="007712A7" w14:paraId="5455B509" w14:textId="77777777" w:rsidTr="00D008E3">
        <w:tc>
          <w:tcPr>
            <w:tcW w:w="493" w:type="pct"/>
            <w:vAlign w:val="top"/>
          </w:tcPr>
          <w:p w14:paraId="2C2E85A5" w14:textId="08AFF3BB" w:rsidR="007712A7" w:rsidRDefault="00CC2BB0">
            <w:pPr>
              <w:spacing w:after="0" w:line="240" w:lineRule="auto"/>
              <w:ind w:firstLine="0"/>
              <w:rPr>
                <w:szCs w:val="26"/>
              </w:rPr>
            </w:pPr>
            <w:r>
              <w:rPr>
                <w:szCs w:val="26"/>
              </w:rPr>
              <w:t>UC1</w:t>
            </w:r>
            <w:r w:rsidR="0094721A">
              <w:rPr>
                <w:szCs w:val="26"/>
              </w:rPr>
              <w:t>7</w:t>
            </w:r>
          </w:p>
        </w:tc>
        <w:tc>
          <w:tcPr>
            <w:tcW w:w="1235" w:type="pct"/>
            <w:vAlign w:val="top"/>
          </w:tcPr>
          <w:p w14:paraId="0FC9C7C9" w14:textId="64B71BA0" w:rsidR="007712A7" w:rsidRPr="007712A7" w:rsidRDefault="00330148">
            <w:pPr>
              <w:spacing w:after="120" w:line="240" w:lineRule="auto"/>
              <w:ind w:firstLine="0"/>
              <w:rPr>
                <w:szCs w:val="26"/>
              </w:rPr>
            </w:pPr>
            <w:r>
              <w:rPr>
                <w:szCs w:val="26"/>
              </w:rPr>
              <w:t>Xem l</w:t>
            </w:r>
            <w:r w:rsidR="007712A7">
              <w:rPr>
                <w:szCs w:val="26"/>
              </w:rPr>
              <w:t>ịch sử thu chi</w:t>
            </w:r>
          </w:p>
        </w:tc>
        <w:tc>
          <w:tcPr>
            <w:tcW w:w="2666" w:type="pct"/>
            <w:vAlign w:val="top"/>
          </w:tcPr>
          <w:p w14:paraId="4B023060" w14:textId="3DD99BD1" w:rsidR="007712A7" w:rsidRDefault="007712A7">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xem lịch sử thu chi</w:t>
            </w:r>
          </w:p>
        </w:tc>
        <w:tc>
          <w:tcPr>
            <w:tcW w:w="606" w:type="pct"/>
            <w:vAlign w:val="top"/>
          </w:tcPr>
          <w:p w14:paraId="2E06C238" w14:textId="77777777" w:rsidR="007712A7" w:rsidRDefault="007712A7" w:rsidP="00BF0B98">
            <w:pPr>
              <w:keepNext/>
              <w:spacing w:after="120" w:line="240" w:lineRule="auto"/>
              <w:rPr>
                <w:szCs w:val="26"/>
              </w:rPr>
            </w:pPr>
          </w:p>
        </w:tc>
      </w:tr>
      <w:tr w:rsidR="00D008E3" w14:paraId="7F62FDC9" w14:textId="77777777" w:rsidTr="00D008E3">
        <w:tc>
          <w:tcPr>
            <w:tcW w:w="493" w:type="pct"/>
            <w:vAlign w:val="top"/>
          </w:tcPr>
          <w:p w14:paraId="151217E9" w14:textId="09E7ADF3" w:rsidR="00D008E3" w:rsidRPr="002F54C3" w:rsidRDefault="00D008E3">
            <w:pPr>
              <w:spacing w:after="0" w:line="240" w:lineRule="auto"/>
              <w:ind w:firstLine="0"/>
              <w:rPr>
                <w:szCs w:val="26"/>
              </w:rPr>
            </w:pPr>
            <w:r>
              <w:rPr>
                <w:szCs w:val="26"/>
              </w:rPr>
              <w:t>UC1</w:t>
            </w:r>
            <w:r w:rsidR="0094721A">
              <w:rPr>
                <w:szCs w:val="26"/>
              </w:rPr>
              <w:t>8</w:t>
            </w:r>
          </w:p>
        </w:tc>
        <w:tc>
          <w:tcPr>
            <w:tcW w:w="1235" w:type="pct"/>
            <w:vAlign w:val="top"/>
          </w:tcPr>
          <w:p w14:paraId="722BF91E" w14:textId="40803AB0" w:rsidR="00D008E3" w:rsidRPr="00297085" w:rsidRDefault="00D008E3">
            <w:pPr>
              <w:spacing w:after="120" w:line="240" w:lineRule="auto"/>
              <w:ind w:firstLine="0"/>
              <w:rPr>
                <w:szCs w:val="26"/>
              </w:rPr>
            </w:pPr>
            <w:r>
              <w:rPr>
                <w:szCs w:val="26"/>
                <w:lang w:val="vi-VN"/>
              </w:rPr>
              <w:t>Thêm kế hoạch</w:t>
            </w:r>
            <w:r w:rsidR="00297085">
              <w:rPr>
                <w:szCs w:val="26"/>
              </w:rPr>
              <w:t xml:space="preserve"> tiết kiệm</w:t>
            </w:r>
          </w:p>
        </w:tc>
        <w:tc>
          <w:tcPr>
            <w:tcW w:w="2666" w:type="pct"/>
            <w:vAlign w:val="top"/>
          </w:tcPr>
          <w:p w14:paraId="1C00EBF0" w14:textId="107EBE05"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3F2FCA">
              <w:rPr>
                <w:rFonts w:ascii="Times New Roman" w:hAnsi="Times New Roman"/>
                <w:b w:val="0"/>
                <w:bCs w:val="0"/>
                <w:color w:val="141414"/>
                <w:sz w:val="26"/>
                <w:szCs w:val="26"/>
              </w:rPr>
              <w:t xml:space="preserve"> thêm kế hoạch tiết kiệm</w:t>
            </w:r>
          </w:p>
        </w:tc>
        <w:tc>
          <w:tcPr>
            <w:tcW w:w="606" w:type="pct"/>
            <w:vAlign w:val="top"/>
          </w:tcPr>
          <w:p w14:paraId="343C10F3" w14:textId="77777777" w:rsidR="00D008E3" w:rsidRDefault="00D008E3" w:rsidP="00BF0B98">
            <w:pPr>
              <w:keepNext/>
              <w:spacing w:after="120" w:line="240" w:lineRule="auto"/>
              <w:rPr>
                <w:szCs w:val="26"/>
              </w:rPr>
            </w:pPr>
          </w:p>
        </w:tc>
      </w:tr>
      <w:tr w:rsidR="00D008E3" w14:paraId="68F9ED23" w14:textId="77777777" w:rsidTr="00D008E3">
        <w:tc>
          <w:tcPr>
            <w:tcW w:w="493" w:type="pct"/>
            <w:vAlign w:val="top"/>
          </w:tcPr>
          <w:p w14:paraId="3246B126" w14:textId="2B7BF573" w:rsidR="00D008E3" w:rsidRPr="002F54C3" w:rsidRDefault="00D008E3">
            <w:pPr>
              <w:spacing w:after="0" w:line="240" w:lineRule="auto"/>
              <w:ind w:firstLine="0"/>
              <w:rPr>
                <w:szCs w:val="26"/>
              </w:rPr>
            </w:pPr>
            <w:r>
              <w:rPr>
                <w:szCs w:val="26"/>
              </w:rPr>
              <w:t>UC1</w:t>
            </w:r>
            <w:r w:rsidR="0094721A">
              <w:rPr>
                <w:szCs w:val="26"/>
              </w:rPr>
              <w:t>9</w:t>
            </w:r>
          </w:p>
        </w:tc>
        <w:tc>
          <w:tcPr>
            <w:tcW w:w="1235" w:type="pct"/>
            <w:vAlign w:val="top"/>
          </w:tcPr>
          <w:p w14:paraId="5D06CAC8" w14:textId="4923746B" w:rsidR="00D008E3" w:rsidRPr="00297085" w:rsidRDefault="00297085">
            <w:pPr>
              <w:spacing w:after="120" w:line="240" w:lineRule="auto"/>
              <w:ind w:firstLine="0"/>
              <w:rPr>
                <w:szCs w:val="26"/>
              </w:rPr>
            </w:pPr>
            <w:r>
              <w:rPr>
                <w:szCs w:val="26"/>
              </w:rPr>
              <w:t>Thu chi cho kế hoạch tiết kiệm</w:t>
            </w:r>
          </w:p>
        </w:tc>
        <w:tc>
          <w:tcPr>
            <w:tcW w:w="2666" w:type="pct"/>
            <w:vAlign w:val="top"/>
          </w:tcPr>
          <w:p w14:paraId="689E3B89" w14:textId="7E7C03C6"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045E23">
              <w:rPr>
                <w:rFonts w:ascii="Times New Roman" w:hAnsi="Times New Roman"/>
                <w:b w:val="0"/>
                <w:bCs w:val="0"/>
                <w:color w:val="141414"/>
                <w:sz w:val="26"/>
                <w:szCs w:val="26"/>
              </w:rPr>
              <w:t xml:space="preserve"> thực hiện thu chi cho kế hoạch tiết kiệm</w:t>
            </w:r>
          </w:p>
        </w:tc>
        <w:tc>
          <w:tcPr>
            <w:tcW w:w="606" w:type="pct"/>
            <w:vAlign w:val="top"/>
          </w:tcPr>
          <w:p w14:paraId="6A69694F" w14:textId="77777777" w:rsidR="00D008E3" w:rsidRDefault="00D008E3" w:rsidP="00BF0B98">
            <w:pPr>
              <w:keepNext/>
              <w:spacing w:after="120" w:line="240" w:lineRule="auto"/>
              <w:rPr>
                <w:szCs w:val="26"/>
              </w:rPr>
            </w:pPr>
          </w:p>
        </w:tc>
      </w:tr>
      <w:tr w:rsidR="00D008E3" w14:paraId="53AD1D3C" w14:textId="77777777" w:rsidTr="00D008E3">
        <w:tc>
          <w:tcPr>
            <w:tcW w:w="493" w:type="pct"/>
            <w:vAlign w:val="top"/>
          </w:tcPr>
          <w:p w14:paraId="44F37360" w14:textId="469EF019" w:rsidR="00D008E3" w:rsidRPr="002F54C3" w:rsidRDefault="00D008E3">
            <w:pPr>
              <w:spacing w:after="0" w:line="240" w:lineRule="auto"/>
              <w:ind w:firstLine="0"/>
              <w:rPr>
                <w:szCs w:val="26"/>
              </w:rPr>
            </w:pPr>
            <w:r>
              <w:rPr>
                <w:szCs w:val="26"/>
              </w:rPr>
              <w:t>UC</w:t>
            </w:r>
            <w:r w:rsidR="0094721A">
              <w:rPr>
                <w:szCs w:val="26"/>
              </w:rPr>
              <w:t>20</w:t>
            </w:r>
          </w:p>
        </w:tc>
        <w:tc>
          <w:tcPr>
            <w:tcW w:w="1235" w:type="pct"/>
            <w:vAlign w:val="top"/>
          </w:tcPr>
          <w:p w14:paraId="4A9E0E81" w14:textId="2AE56D45" w:rsidR="00D008E3" w:rsidRPr="00297085" w:rsidRDefault="00297085" w:rsidP="006A0CE0">
            <w:pPr>
              <w:spacing w:after="120" w:line="240" w:lineRule="auto"/>
              <w:ind w:firstLine="0"/>
              <w:rPr>
                <w:szCs w:val="26"/>
              </w:rPr>
            </w:pPr>
            <w:r>
              <w:rPr>
                <w:szCs w:val="26"/>
              </w:rPr>
              <w:t>Xem chi tiết kế hoạch tiết kiệm</w:t>
            </w:r>
          </w:p>
        </w:tc>
        <w:tc>
          <w:tcPr>
            <w:tcW w:w="2666" w:type="pct"/>
            <w:vAlign w:val="top"/>
          </w:tcPr>
          <w:p w14:paraId="2C9F4288" w14:textId="09D388E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BD294F">
              <w:rPr>
                <w:rFonts w:ascii="Times New Roman" w:hAnsi="Times New Roman"/>
                <w:b w:val="0"/>
                <w:bCs w:val="0"/>
                <w:color w:val="141414"/>
                <w:sz w:val="26"/>
                <w:szCs w:val="26"/>
              </w:rPr>
              <w:t xml:space="preserve"> xem chi tiết kế các kế hoạch tiết kiệm</w:t>
            </w:r>
          </w:p>
        </w:tc>
        <w:tc>
          <w:tcPr>
            <w:tcW w:w="606" w:type="pct"/>
            <w:vAlign w:val="top"/>
          </w:tcPr>
          <w:p w14:paraId="3CEC6360" w14:textId="77777777" w:rsidR="00D008E3" w:rsidRDefault="00D008E3" w:rsidP="00BF0B98">
            <w:pPr>
              <w:keepNext/>
              <w:spacing w:after="120" w:line="240" w:lineRule="auto"/>
              <w:rPr>
                <w:szCs w:val="26"/>
              </w:rPr>
            </w:pPr>
          </w:p>
        </w:tc>
      </w:tr>
      <w:tr w:rsidR="00D008E3" w14:paraId="561E4CD9" w14:textId="77777777" w:rsidTr="00D008E3">
        <w:tc>
          <w:tcPr>
            <w:tcW w:w="493" w:type="pct"/>
            <w:vAlign w:val="top"/>
          </w:tcPr>
          <w:p w14:paraId="51094CB0" w14:textId="3E54F357" w:rsidR="00D008E3" w:rsidRDefault="00D008E3">
            <w:pPr>
              <w:spacing w:after="0" w:line="240" w:lineRule="auto"/>
              <w:ind w:firstLine="0"/>
              <w:rPr>
                <w:szCs w:val="26"/>
              </w:rPr>
            </w:pPr>
            <w:r>
              <w:rPr>
                <w:szCs w:val="26"/>
              </w:rPr>
              <w:t>UC</w:t>
            </w:r>
            <w:r w:rsidR="00CC2BB0">
              <w:rPr>
                <w:szCs w:val="26"/>
              </w:rPr>
              <w:t>2</w:t>
            </w:r>
            <w:r w:rsidR="0094721A">
              <w:rPr>
                <w:szCs w:val="26"/>
              </w:rPr>
              <w:t>1</w:t>
            </w:r>
          </w:p>
        </w:tc>
        <w:tc>
          <w:tcPr>
            <w:tcW w:w="1235" w:type="pct"/>
            <w:vAlign w:val="top"/>
          </w:tcPr>
          <w:p w14:paraId="6CCFCBCF" w14:textId="6540367D" w:rsidR="00D008E3" w:rsidRPr="00EC7449" w:rsidRDefault="00297085" w:rsidP="006A0CE0">
            <w:pPr>
              <w:spacing w:after="120" w:line="240" w:lineRule="auto"/>
              <w:ind w:firstLine="0"/>
              <w:rPr>
                <w:szCs w:val="26"/>
              </w:rPr>
            </w:pPr>
            <w:r>
              <w:rPr>
                <w:szCs w:val="26"/>
              </w:rPr>
              <w:t>Xem lịch sử thu chi cho kế hoạch tiết kiệm</w:t>
            </w:r>
          </w:p>
        </w:tc>
        <w:tc>
          <w:tcPr>
            <w:tcW w:w="2666" w:type="pct"/>
            <w:vAlign w:val="top"/>
          </w:tcPr>
          <w:p w14:paraId="7ACAB629" w14:textId="6942BA9D" w:rsidR="00D008E3" w:rsidRPr="00EC744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4C56F9">
              <w:rPr>
                <w:rFonts w:ascii="Times New Roman" w:hAnsi="Times New Roman"/>
                <w:b w:val="0"/>
                <w:bCs w:val="0"/>
                <w:color w:val="141414"/>
                <w:sz w:val="26"/>
                <w:szCs w:val="26"/>
              </w:rPr>
              <w:t xml:space="preserve"> xem lịch sử thu chi cho kế hoạch tiết kiệm</w:t>
            </w:r>
          </w:p>
        </w:tc>
        <w:tc>
          <w:tcPr>
            <w:tcW w:w="606" w:type="pct"/>
            <w:vAlign w:val="top"/>
          </w:tcPr>
          <w:p w14:paraId="25A21577" w14:textId="77777777" w:rsidR="00D008E3" w:rsidRDefault="00D008E3" w:rsidP="00BF0B98">
            <w:pPr>
              <w:keepNext/>
              <w:spacing w:after="120" w:line="240" w:lineRule="auto"/>
              <w:rPr>
                <w:szCs w:val="26"/>
              </w:rPr>
            </w:pPr>
          </w:p>
        </w:tc>
      </w:tr>
      <w:tr w:rsidR="00297085" w14:paraId="3951B9FF" w14:textId="77777777" w:rsidTr="00D008E3">
        <w:tc>
          <w:tcPr>
            <w:tcW w:w="493" w:type="pct"/>
            <w:vAlign w:val="top"/>
          </w:tcPr>
          <w:p w14:paraId="0245D332" w14:textId="416ADC6A" w:rsidR="00297085" w:rsidRDefault="00297085">
            <w:pPr>
              <w:spacing w:after="0" w:line="240" w:lineRule="auto"/>
              <w:ind w:firstLine="0"/>
              <w:rPr>
                <w:szCs w:val="26"/>
              </w:rPr>
            </w:pPr>
            <w:r>
              <w:rPr>
                <w:szCs w:val="26"/>
              </w:rPr>
              <w:t>UC2</w:t>
            </w:r>
            <w:r w:rsidR="0094721A">
              <w:rPr>
                <w:szCs w:val="26"/>
              </w:rPr>
              <w:t>2</w:t>
            </w:r>
          </w:p>
        </w:tc>
        <w:tc>
          <w:tcPr>
            <w:tcW w:w="1235" w:type="pct"/>
            <w:vAlign w:val="top"/>
          </w:tcPr>
          <w:p w14:paraId="4BC3CAED" w14:textId="13F50889" w:rsidR="00297085" w:rsidRDefault="00297085" w:rsidP="006A0CE0">
            <w:pPr>
              <w:spacing w:after="120" w:line="240" w:lineRule="auto"/>
              <w:ind w:firstLine="0"/>
              <w:rPr>
                <w:szCs w:val="26"/>
              </w:rPr>
            </w:pPr>
            <w:r>
              <w:rPr>
                <w:szCs w:val="26"/>
              </w:rPr>
              <w:t>Xóa kế hoạch tiết kiệm</w:t>
            </w:r>
          </w:p>
        </w:tc>
        <w:tc>
          <w:tcPr>
            <w:tcW w:w="2666" w:type="pct"/>
            <w:vAlign w:val="top"/>
          </w:tcPr>
          <w:p w14:paraId="314CD4EC" w14:textId="17875E83"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8C1CC0">
              <w:rPr>
                <w:rFonts w:ascii="Times New Roman" w:hAnsi="Times New Roman"/>
                <w:b w:val="0"/>
                <w:bCs w:val="0"/>
                <w:color w:val="141414"/>
                <w:sz w:val="26"/>
                <w:szCs w:val="26"/>
              </w:rPr>
              <w:t xml:space="preserve"> xóa kế hoạch tiết kiệm khi không cần thiết</w:t>
            </w:r>
          </w:p>
        </w:tc>
        <w:tc>
          <w:tcPr>
            <w:tcW w:w="606" w:type="pct"/>
            <w:vAlign w:val="top"/>
          </w:tcPr>
          <w:p w14:paraId="6B911EA6" w14:textId="77777777" w:rsidR="00297085" w:rsidRDefault="00297085" w:rsidP="00BF0B98">
            <w:pPr>
              <w:keepNext/>
              <w:spacing w:after="120" w:line="240" w:lineRule="auto"/>
              <w:rPr>
                <w:szCs w:val="26"/>
              </w:rPr>
            </w:pPr>
          </w:p>
        </w:tc>
      </w:tr>
      <w:tr w:rsidR="00D008E3" w14:paraId="7D30627F" w14:textId="77777777" w:rsidTr="00D008E3">
        <w:tc>
          <w:tcPr>
            <w:tcW w:w="493" w:type="pct"/>
            <w:vAlign w:val="top"/>
          </w:tcPr>
          <w:p w14:paraId="68A29F94" w14:textId="1AABD3B3" w:rsidR="00D008E3" w:rsidRDefault="00D008E3">
            <w:pPr>
              <w:spacing w:after="0" w:line="240" w:lineRule="auto"/>
              <w:ind w:firstLine="0"/>
              <w:rPr>
                <w:szCs w:val="26"/>
              </w:rPr>
            </w:pPr>
            <w:r>
              <w:rPr>
                <w:szCs w:val="26"/>
              </w:rPr>
              <w:t>UC</w:t>
            </w:r>
            <w:r w:rsidR="00297085">
              <w:rPr>
                <w:szCs w:val="26"/>
              </w:rPr>
              <w:t>2</w:t>
            </w:r>
            <w:r w:rsidR="0094721A">
              <w:rPr>
                <w:szCs w:val="26"/>
              </w:rPr>
              <w:t>3</w:t>
            </w:r>
          </w:p>
        </w:tc>
        <w:tc>
          <w:tcPr>
            <w:tcW w:w="1235" w:type="pct"/>
            <w:vAlign w:val="top"/>
          </w:tcPr>
          <w:p w14:paraId="41D0DEC3" w14:textId="37DBC141" w:rsidR="00D008E3" w:rsidRDefault="00D008E3" w:rsidP="006A0CE0">
            <w:pPr>
              <w:spacing w:after="120" w:line="240" w:lineRule="auto"/>
              <w:ind w:firstLine="0"/>
              <w:rPr>
                <w:szCs w:val="26"/>
              </w:rPr>
            </w:pPr>
            <w:r>
              <w:rPr>
                <w:szCs w:val="26"/>
              </w:rPr>
              <w:t>Thêm danh mục thu chi</w:t>
            </w:r>
          </w:p>
        </w:tc>
        <w:tc>
          <w:tcPr>
            <w:tcW w:w="2666" w:type="pct"/>
            <w:vAlign w:val="top"/>
          </w:tcPr>
          <w:p w14:paraId="04FEAB32" w14:textId="0F241F38"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604D6B">
              <w:rPr>
                <w:rFonts w:ascii="Times New Roman" w:hAnsi="Times New Roman"/>
                <w:b w:val="0"/>
                <w:bCs w:val="0"/>
                <w:color w:val="141414"/>
                <w:sz w:val="26"/>
                <w:szCs w:val="26"/>
              </w:rPr>
              <w:t xml:space="preserve"> thêm danh mục thu chi</w:t>
            </w:r>
          </w:p>
        </w:tc>
        <w:tc>
          <w:tcPr>
            <w:tcW w:w="606" w:type="pct"/>
            <w:vAlign w:val="top"/>
          </w:tcPr>
          <w:p w14:paraId="767B8F2B" w14:textId="77777777" w:rsidR="00D008E3" w:rsidRDefault="00D008E3" w:rsidP="00BF0B98">
            <w:pPr>
              <w:keepNext/>
              <w:spacing w:after="120" w:line="240" w:lineRule="auto"/>
              <w:rPr>
                <w:szCs w:val="26"/>
              </w:rPr>
            </w:pPr>
          </w:p>
        </w:tc>
      </w:tr>
      <w:tr w:rsidR="00D008E3" w14:paraId="3E0838E8" w14:textId="77777777" w:rsidTr="00D008E3">
        <w:tc>
          <w:tcPr>
            <w:tcW w:w="493" w:type="pct"/>
            <w:vAlign w:val="top"/>
          </w:tcPr>
          <w:p w14:paraId="224D217C" w14:textId="12B89561" w:rsidR="00D008E3" w:rsidRDefault="00D008E3">
            <w:pPr>
              <w:spacing w:after="0" w:line="240" w:lineRule="auto"/>
              <w:ind w:firstLine="0"/>
              <w:rPr>
                <w:szCs w:val="26"/>
              </w:rPr>
            </w:pPr>
            <w:r>
              <w:rPr>
                <w:szCs w:val="26"/>
              </w:rPr>
              <w:t>UC</w:t>
            </w:r>
            <w:r w:rsidR="00297085">
              <w:rPr>
                <w:szCs w:val="26"/>
              </w:rPr>
              <w:t>2</w:t>
            </w:r>
            <w:r w:rsidR="0094721A">
              <w:rPr>
                <w:szCs w:val="26"/>
              </w:rPr>
              <w:t>4</w:t>
            </w:r>
          </w:p>
        </w:tc>
        <w:tc>
          <w:tcPr>
            <w:tcW w:w="1235" w:type="pct"/>
            <w:vAlign w:val="top"/>
          </w:tcPr>
          <w:p w14:paraId="040A55F0" w14:textId="766FCEAC" w:rsidR="00D008E3" w:rsidRDefault="00D008E3" w:rsidP="006A0CE0">
            <w:pPr>
              <w:spacing w:after="120" w:line="240" w:lineRule="auto"/>
              <w:ind w:firstLine="0"/>
              <w:rPr>
                <w:szCs w:val="26"/>
              </w:rPr>
            </w:pPr>
            <w:r>
              <w:rPr>
                <w:szCs w:val="26"/>
              </w:rPr>
              <w:t>Xóa danh mục thu chi</w:t>
            </w:r>
          </w:p>
        </w:tc>
        <w:tc>
          <w:tcPr>
            <w:tcW w:w="2666" w:type="pct"/>
            <w:vAlign w:val="top"/>
          </w:tcPr>
          <w:p w14:paraId="1B8F7B08" w14:textId="0A9E5CD9"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1D07CA">
              <w:rPr>
                <w:rFonts w:ascii="Times New Roman" w:hAnsi="Times New Roman"/>
                <w:b w:val="0"/>
                <w:bCs w:val="0"/>
                <w:color w:val="141414"/>
                <w:sz w:val="26"/>
                <w:szCs w:val="26"/>
              </w:rPr>
              <w:t xml:space="preserve"> xóa danh mục thu chi khi không phù hợp với nhu cầu sử dụng</w:t>
            </w:r>
          </w:p>
        </w:tc>
        <w:tc>
          <w:tcPr>
            <w:tcW w:w="606" w:type="pct"/>
            <w:vAlign w:val="top"/>
          </w:tcPr>
          <w:p w14:paraId="586BE39F" w14:textId="77777777" w:rsidR="00D008E3" w:rsidRDefault="00D008E3" w:rsidP="00BF0B98">
            <w:pPr>
              <w:keepNext/>
              <w:spacing w:after="120" w:line="240" w:lineRule="auto"/>
              <w:rPr>
                <w:szCs w:val="26"/>
              </w:rPr>
            </w:pPr>
          </w:p>
        </w:tc>
      </w:tr>
      <w:tr w:rsidR="00297085" w14:paraId="5E5280DD" w14:textId="77777777" w:rsidTr="00D008E3">
        <w:tc>
          <w:tcPr>
            <w:tcW w:w="493" w:type="pct"/>
            <w:vAlign w:val="top"/>
          </w:tcPr>
          <w:p w14:paraId="3E550DB7" w14:textId="22B50939" w:rsidR="00297085" w:rsidRDefault="00297085">
            <w:pPr>
              <w:spacing w:after="0" w:line="240" w:lineRule="auto"/>
              <w:ind w:firstLine="0"/>
              <w:rPr>
                <w:szCs w:val="26"/>
              </w:rPr>
            </w:pPr>
            <w:r>
              <w:rPr>
                <w:szCs w:val="26"/>
              </w:rPr>
              <w:t>UC2</w:t>
            </w:r>
            <w:r w:rsidR="0094721A">
              <w:rPr>
                <w:szCs w:val="26"/>
              </w:rPr>
              <w:t>5</w:t>
            </w:r>
          </w:p>
        </w:tc>
        <w:tc>
          <w:tcPr>
            <w:tcW w:w="1235" w:type="pct"/>
            <w:vAlign w:val="top"/>
          </w:tcPr>
          <w:p w14:paraId="5FFBF0C8" w14:textId="0F3A110B" w:rsidR="00297085" w:rsidRDefault="00297085" w:rsidP="006A0CE0">
            <w:pPr>
              <w:spacing w:after="120" w:line="240" w:lineRule="auto"/>
              <w:ind w:firstLine="0"/>
              <w:rPr>
                <w:szCs w:val="26"/>
              </w:rPr>
            </w:pPr>
            <w:r>
              <w:rPr>
                <w:szCs w:val="26"/>
              </w:rPr>
              <w:t>Cập nhật danh mục thu chi</w:t>
            </w:r>
          </w:p>
        </w:tc>
        <w:tc>
          <w:tcPr>
            <w:tcW w:w="2666" w:type="pct"/>
            <w:vAlign w:val="top"/>
          </w:tcPr>
          <w:p w14:paraId="5F51178C" w14:textId="23594126"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9469E4">
              <w:rPr>
                <w:rFonts w:ascii="Times New Roman" w:hAnsi="Times New Roman"/>
                <w:b w:val="0"/>
                <w:bCs w:val="0"/>
                <w:color w:val="141414"/>
                <w:sz w:val="26"/>
                <w:szCs w:val="26"/>
              </w:rPr>
              <w:t xml:space="preserve"> cập nhật danh mục thu chi</w:t>
            </w:r>
          </w:p>
        </w:tc>
        <w:tc>
          <w:tcPr>
            <w:tcW w:w="606" w:type="pct"/>
            <w:vAlign w:val="top"/>
          </w:tcPr>
          <w:p w14:paraId="45014F78" w14:textId="77777777" w:rsidR="00297085" w:rsidRDefault="00297085" w:rsidP="00BF0B98">
            <w:pPr>
              <w:keepNext/>
              <w:spacing w:after="120" w:line="240" w:lineRule="auto"/>
              <w:rPr>
                <w:szCs w:val="26"/>
              </w:rPr>
            </w:pPr>
          </w:p>
        </w:tc>
      </w:tr>
    </w:tbl>
    <w:p w14:paraId="73B28101" w14:textId="2DA3D668" w:rsidR="003867BF" w:rsidRPr="00BF0B98" w:rsidRDefault="00BF0B98" w:rsidP="00BF0B98">
      <w:pPr>
        <w:pStyle w:val="Caption"/>
        <w:rPr>
          <w:i/>
          <w:iCs/>
          <w:lang w:val="vi-VN"/>
        </w:rPr>
      </w:pPr>
      <w:bookmarkStart w:id="39" w:name="_Toc44535869"/>
      <w:r w:rsidRPr="00BF0B98">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2</w:t>
      </w:r>
      <w:r w:rsidR="00E25562">
        <w:rPr>
          <w:i/>
          <w:iCs/>
        </w:rPr>
        <w:fldChar w:fldCharType="end"/>
      </w:r>
      <w:r w:rsidRPr="00BF0B98">
        <w:rPr>
          <w:i/>
          <w:iCs/>
        </w:rPr>
        <w:t xml:space="preserve"> Danh sách Use</w:t>
      </w:r>
      <w:r w:rsidR="00297085">
        <w:rPr>
          <w:i/>
          <w:iCs/>
        </w:rPr>
        <w:t xml:space="preserve"> </w:t>
      </w:r>
      <w:r w:rsidRPr="00BF0B98">
        <w:rPr>
          <w:i/>
          <w:iCs/>
        </w:rPr>
        <w:t>case</w:t>
      </w:r>
      <w:bookmarkEnd w:id="39"/>
    </w:p>
    <w:p w14:paraId="220BF601" w14:textId="67CE153B" w:rsidR="003867BF" w:rsidRDefault="003867BF">
      <w:pPr>
        <w:rPr>
          <w:lang w:val="vi-VN"/>
        </w:rPr>
      </w:pPr>
    </w:p>
    <w:p w14:paraId="681159EA" w14:textId="7CB34BE8" w:rsidR="00D45FA8" w:rsidRDefault="00D45FA8">
      <w:pPr>
        <w:rPr>
          <w:lang w:val="vi-VN"/>
        </w:rPr>
      </w:pPr>
    </w:p>
    <w:p w14:paraId="057404B0" w14:textId="66699A28" w:rsidR="00D45FA8" w:rsidRDefault="00D45FA8">
      <w:pPr>
        <w:rPr>
          <w:lang w:val="vi-VN"/>
        </w:rPr>
      </w:pPr>
    </w:p>
    <w:p w14:paraId="7C4BD109" w14:textId="5F9A295F" w:rsidR="00D45FA8" w:rsidRDefault="00D45FA8">
      <w:pPr>
        <w:rPr>
          <w:lang w:val="vi-VN"/>
        </w:rPr>
      </w:pPr>
    </w:p>
    <w:p w14:paraId="383208FD" w14:textId="36F47956" w:rsidR="00D45FA8" w:rsidRDefault="00D45FA8">
      <w:pPr>
        <w:rPr>
          <w:lang w:val="vi-VN"/>
        </w:rPr>
      </w:pPr>
    </w:p>
    <w:p w14:paraId="5BDFB633" w14:textId="5D605929" w:rsidR="00D45FA8" w:rsidRDefault="00D45FA8">
      <w:pPr>
        <w:rPr>
          <w:lang w:val="vi-VN"/>
        </w:rPr>
      </w:pPr>
    </w:p>
    <w:p w14:paraId="54496A23" w14:textId="731C6AE5" w:rsidR="00D45FA8" w:rsidRDefault="00D45FA8">
      <w:pPr>
        <w:rPr>
          <w:lang w:val="vi-VN"/>
        </w:rPr>
      </w:pPr>
    </w:p>
    <w:p w14:paraId="243DDA84" w14:textId="77777777" w:rsidR="00D45FA8" w:rsidRDefault="00D45FA8">
      <w:pPr>
        <w:rPr>
          <w:lang w:val="vi-VN"/>
        </w:rPr>
      </w:pPr>
    </w:p>
    <w:p w14:paraId="3FE95AE8" w14:textId="17C43ADF" w:rsidR="003867BF" w:rsidRDefault="0095530E">
      <w:pPr>
        <w:pStyle w:val="Heading3"/>
      </w:pPr>
      <w:bookmarkStart w:id="40" w:name="_Toc44352851"/>
      <w:r>
        <w:lastRenderedPageBreak/>
        <w:t>Tình huống hoạt động</w:t>
      </w:r>
      <w:r w:rsidR="00F94019">
        <w:t xml:space="preserve"> (Use</w:t>
      </w:r>
      <w:r w:rsidR="00C47447">
        <w:t xml:space="preserve"> </w:t>
      </w:r>
      <w:r w:rsidR="00F94019">
        <w:t>case)</w:t>
      </w:r>
      <w:bookmarkEnd w:id="40"/>
    </w:p>
    <w:p w14:paraId="3DDABB1B" w14:textId="397D7B66"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UC0</w:t>
      </w:r>
      <w:r>
        <w:rPr>
          <w:i/>
          <w:iCs/>
        </w:rPr>
        <w:t>1</w:t>
      </w:r>
      <w:r w:rsidR="002466B2">
        <w:rPr>
          <w:i/>
          <w:iCs/>
        </w:rPr>
        <w:t xml:space="preserve"> – Đăng ký</w:t>
      </w:r>
      <w:r w:rsidR="00B1397D">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66B2" w14:paraId="372E601A" w14:textId="77777777" w:rsidTr="008124E9">
        <w:tc>
          <w:tcPr>
            <w:tcW w:w="5000" w:type="pct"/>
            <w:gridSpan w:val="3"/>
            <w:vAlign w:val="top"/>
          </w:tcPr>
          <w:p w14:paraId="018A716F" w14:textId="13B917F7" w:rsidR="002466B2" w:rsidRPr="00B0487F" w:rsidRDefault="002466B2"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UC01</w:t>
            </w:r>
            <w:r w:rsidR="00B1397D">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ký</w:t>
            </w:r>
            <w:r w:rsidR="00B1397D">
              <w:rPr>
                <w:color w:val="000000" w:themeColor="text1"/>
                <w:szCs w:val="26"/>
              </w:rPr>
              <w:t xml:space="preserve"> tài khoản</w:t>
            </w:r>
          </w:p>
        </w:tc>
      </w:tr>
      <w:tr w:rsidR="002466B2" w14:paraId="1757F02A" w14:textId="77777777" w:rsidTr="008124E9">
        <w:tc>
          <w:tcPr>
            <w:tcW w:w="1110" w:type="pct"/>
            <w:vAlign w:val="top"/>
          </w:tcPr>
          <w:p w14:paraId="488A730C"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026C7F2F" w14:textId="50900E24" w:rsidR="002466B2" w:rsidRPr="00B0487F" w:rsidRDefault="003E575C"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Tác nhân muốn sử dụng ứng dụng thì phải có một tài khoản để sử dụng riêng cho bản thân mình, giúp bảo mật thông tin cá nhân và các thông tin khác</w:t>
            </w:r>
          </w:p>
        </w:tc>
      </w:tr>
      <w:tr w:rsidR="002466B2" w14:paraId="7CE55B30" w14:textId="77777777" w:rsidTr="008124E9">
        <w:tc>
          <w:tcPr>
            <w:tcW w:w="1110" w:type="pct"/>
            <w:vAlign w:val="top"/>
          </w:tcPr>
          <w:p w14:paraId="23A536AE"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142F7D44" w14:textId="77777777" w:rsidR="002466B2" w:rsidRDefault="002466B2"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66B2" w14:paraId="189F234A" w14:textId="77777777" w:rsidTr="008124E9">
        <w:tc>
          <w:tcPr>
            <w:tcW w:w="1110" w:type="pct"/>
            <w:vAlign w:val="top"/>
          </w:tcPr>
          <w:p w14:paraId="05E83734"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89A759F" w14:textId="49D7B4F8" w:rsidR="002466B2" w:rsidRPr="00C72809" w:rsidRDefault="00C91450"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2466B2">
              <w:rPr>
                <w:rFonts w:ascii="Times New Roman" w:hAnsi="Times New Roman"/>
                <w:i w:val="0"/>
                <w:color w:val="000000" w:themeColor="text1"/>
                <w:sz w:val="26"/>
                <w:szCs w:val="26"/>
              </w:rPr>
              <w:t xml:space="preserve"> đã </w:t>
            </w:r>
            <w:r w:rsidR="005A24E1">
              <w:rPr>
                <w:rFonts w:ascii="Times New Roman" w:hAnsi="Times New Roman"/>
                <w:i w:val="0"/>
                <w:color w:val="000000" w:themeColor="text1"/>
                <w:sz w:val="26"/>
                <w:szCs w:val="26"/>
              </w:rPr>
              <w:t>cài đặt và khởi động thành công ứng dụng</w:t>
            </w:r>
          </w:p>
        </w:tc>
      </w:tr>
      <w:tr w:rsidR="002466B2" w14:paraId="5C9C25FD" w14:textId="77777777" w:rsidTr="008124E9">
        <w:tc>
          <w:tcPr>
            <w:tcW w:w="1110" w:type="pct"/>
            <w:vAlign w:val="top"/>
          </w:tcPr>
          <w:p w14:paraId="2C198F26" w14:textId="77777777"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B95604C" w14:textId="72A9F928" w:rsidR="002466B2" w:rsidRPr="00C72809" w:rsidRDefault="003905F9"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Đăng ký tài khoản khoản thành công cho </w:t>
            </w:r>
            <w:r w:rsidR="00C91450">
              <w:rPr>
                <w:rFonts w:ascii="Times New Roman" w:hAnsi="Times New Roman"/>
                <w:i w:val="0"/>
                <w:color w:val="000000" w:themeColor="text1"/>
                <w:sz w:val="26"/>
                <w:szCs w:val="26"/>
              </w:rPr>
              <w:t>tác nhân</w:t>
            </w:r>
            <w:r w:rsidR="002E75A9">
              <w:rPr>
                <w:rFonts w:ascii="Times New Roman" w:hAnsi="Times New Roman"/>
                <w:i w:val="0"/>
                <w:color w:val="000000" w:themeColor="text1"/>
                <w:sz w:val="26"/>
                <w:szCs w:val="26"/>
              </w:rPr>
              <w:t>, lưu tài khoản vào cơ sở dữ liệu</w:t>
            </w:r>
          </w:p>
        </w:tc>
      </w:tr>
      <w:tr w:rsidR="008E4CA2" w14:paraId="326DD6DB" w14:textId="77777777" w:rsidTr="008124E9">
        <w:trPr>
          <w:trHeight w:val="330"/>
        </w:trPr>
        <w:tc>
          <w:tcPr>
            <w:tcW w:w="1110" w:type="pct"/>
            <w:vMerge w:val="restart"/>
            <w:vAlign w:val="top"/>
          </w:tcPr>
          <w:p w14:paraId="6D6A47C7" w14:textId="77777777" w:rsidR="008E4CA2" w:rsidRPr="00555418" w:rsidRDefault="008E4CA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21509A93" w14:textId="061F6B2D" w:rsidR="008E4CA2" w:rsidRPr="006F3C91" w:rsidRDefault="006F3C91"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C46C7DB" w14:textId="77777777" w:rsidR="008E4CA2" w:rsidRDefault="008E4CA2"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8E4CA2" w14:paraId="337B53A0" w14:textId="77777777" w:rsidTr="00067156">
        <w:trPr>
          <w:trHeight w:val="89"/>
        </w:trPr>
        <w:tc>
          <w:tcPr>
            <w:tcW w:w="1110" w:type="pct"/>
            <w:vMerge/>
            <w:vAlign w:val="top"/>
          </w:tcPr>
          <w:p w14:paraId="3AD84F2C" w14:textId="77777777" w:rsidR="008E4CA2" w:rsidRDefault="008E4CA2" w:rsidP="008124E9">
            <w:pPr>
              <w:spacing w:after="0" w:line="240" w:lineRule="auto"/>
              <w:rPr>
                <w:b/>
                <w:color w:val="000000" w:themeColor="text1"/>
                <w:szCs w:val="26"/>
              </w:rPr>
            </w:pPr>
          </w:p>
        </w:tc>
        <w:tc>
          <w:tcPr>
            <w:tcW w:w="2010" w:type="pct"/>
            <w:vAlign w:val="top"/>
          </w:tcPr>
          <w:p w14:paraId="17622CFE" w14:textId="752BAB96" w:rsidR="008E4CA2" w:rsidRPr="00F37014" w:rsidRDefault="008E4CA2" w:rsidP="008124E9">
            <w:pPr>
              <w:spacing w:after="0" w:line="240" w:lineRule="auto"/>
              <w:ind w:firstLine="0"/>
              <w:rPr>
                <w:color w:val="000000" w:themeColor="text1"/>
                <w:szCs w:val="26"/>
                <w:lang w:val="vi-VN"/>
              </w:rPr>
            </w:pPr>
            <w:r>
              <w:rPr>
                <w:color w:val="000000" w:themeColor="text1"/>
                <w:szCs w:val="26"/>
              </w:rPr>
              <w:t xml:space="preserve">1. </w:t>
            </w:r>
            <w:r w:rsidR="008F3760">
              <w:rPr>
                <w:color w:val="000000" w:themeColor="text1"/>
                <w:szCs w:val="26"/>
              </w:rPr>
              <w:t>Tác nhân</w:t>
            </w:r>
            <w:r w:rsidRPr="00F37014">
              <w:rPr>
                <w:color w:val="000000" w:themeColor="text1"/>
                <w:szCs w:val="26"/>
                <w:lang w:val="vi-VN"/>
              </w:rPr>
              <w:t xml:space="preserve"> </w:t>
            </w:r>
            <w:r w:rsidRPr="00F37014">
              <w:rPr>
                <w:color w:val="000000" w:themeColor="text1"/>
                <w:szCs w:val="26"/>
              </w:rPr>
              <w:t>mở ứng dụng đã được cài đặt trên thiết bị di động</w:t>
            </w:r>
          </w:p>
        </w:tc>
        <w:tc>
          <w:tcPr>
            <w:tcW w:w="1880" w:type="pct"/>
            <w:vAlign w:val="top"/>
          </w:tcPr>
          <w:p w14:paraId="2C64D63B" w14:textId="77777777" w:rsidR="008E4CA2" w:rsidRDefault="008E4CA2" w:rsidP="008124E9">
            <w:pPr>
              <w:spacing w:after="0" w:line="240" w:lineRule="auto"/>
              <w:ind w:firstLine="0"/>
              <w:rPr>
                <w:color w:val="000000" w:themeColor="text1"/>
                <w:szCs w:val="26"/>
                <w:lang w:val="vi-VN"/>
              </w:rPr>
            </w:pPr>
          </w:p>
        </w:tc>
      </w:tr>
      <w:tr w:rsidR="008E4CA2" w14:paraId="5FC8E1AF" w14:textId="77777777" w:rsidTr="009F4521">
        <w:trPr>
          <w:trHeight w:val="70"/>
        </w:trPr>
        <w:tc>
          <w:tcPr>
            <w:tcW w:w="1110" w:type="pct"/>
            <w:vMerge/>
            <w:vAlign w:val="top"/>
          </w:tcPr>
          <w:p w14:paraId="1D43F1D3" w14:textId="77777777" w:rsidR="008E4CA2" w:rsidRDefault="008E4CA2" w:rsidP="008124E9">
            <w:pPr>
              <w:spacing w:after="0" w:line="240" w:lineRule="auto"/>
              <w:rPr>
                <w:b/>
                <w:color w:val="000000" w:themeColor="text1"/>
                <w:szCs w:val="26"/>
              </w:rPr>
            </w:pPr>
          </w:p>
        </w:tc>
        <w:tc>
          <w:tcPr>
            <w:tcW w:w="2010" w:type="pct"/>
            <w:vAlign w:val="top"/>
          </w:tcPr>
          <w:p w14:paraId="52A0F72E" w14:textId="77777777"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04377D27" w14:textId="7EEC7D97" w:rsidR="008E4CA2" w:rsidRDefault="008E4CA2" w:rsidP="008124E9">
            <w:pPr>
              <w:spacing w:after="0" w:line="240" w:lineRule="auto"/>
              <w:ind w:firstLine="0"/>
              <w:rPr>
                <w:i/>
                <w:color w:val="000000" w:themeColor="text1"/>
                <w:szCs w:val="26"/>
              </w:rPr>
            </w:pPr>
            <w:r>
              <w:rPr>
                <w:szCs w:val="26"/>
              </w:rPr>
              <w:t>2. Hệ thống hiển thị giao diện đăng nhập</w:t>
            </w:r>
          </w:p>
        </w:tc>
      </w:tr>
      <w:tr w:rsidR="008E4CA2" w14:paraId="7FFD940C" w14:textId="77777777" w:rsidTr="009F4521">
        <w:trPr>
          <w:trHeight w:val="134"/>
        </w:trPr>
        <w:tc>
          <w:tcPr>
            <w:tcW w:w="1110" w:type="pct"/>
            <w:vMerge/>
            <w:vAlign w:val="top"/>
          </w:tcPr>
          <w:p w14:paraId="3886F055" w14:textId="77777777" w:rsidR="008E4CA2" w:rsidRDefault="008E4CA2" w:rsidP="008124E9">
            <w:pPr>
              <w:spacing w:after="0" w:line="240" w:lineRule="auto"/>
              <w:rPr>
                <w:b/>
                <w:color w:val="000000" w:themeColor="text1"/>
                <w:szCs w:val="26"/>
              </w:rPr>
            </w:pPr>
          </w:p>
        </w:tc>
        <w:tc>
          <w:tcPr>
            <w:tcW w:w="2010" w:type="pct"/>
            <w:vAlign w:val="top"/>
          </w:tcPr>
          <w:p w14:paraId="2BBECD17" w14:textId="12F91136"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3. </w:t>
            </w:r>
            <w:r w:rsidR="00494D8B">
              <w:rPr>
                <w:color w:val="000000" w:themeColor="text1"/>
                <w:szCs w:val="26"/>
              </w:rPr>
              <w:t>Tác nhân</w:t>
            </w:r>
            <w:r>
              <w:rPr>
                <w:color w:val="000000" w:themeColor="text1"/>
                <w:szCs w:val="26"/>
              </w:rPr>
              <w:t xml:space="preserve">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51CEA786" w14:textId="2E99017A" w:rsidR="008E4CA2" w:rsidRPr="00C51913" w:rsidRDefault="008E4CA2" w:rsidP="00C51913">
            <w:pPr>
              <w:ind w:firstLine="0"/>
              <w:rPr>
                <w:szCs w:val="26"/>
              </w:rPr>
            </w:pPr>
          </w:p>
        </w:tc>
      </w:tr>
      <w:tr w:rsidR="008E4CA2" w14:paraId="1CAC273C" w14:textId="77777777" w:rsidTr="009F4521">
        <w:trPr>
          <w:trHeight w:val="70"/>
        </w:trPr>
        <w:tc>
          <w:tcPr>
            <w:tcW w:w="1110" w:type="pct"/>
            <w:vMerge/>
            <w:vAlign w:val="top"/>
          </w:tcPr>
          <w:p w14:paraId="3E257E6E" w14:textId="77777777" w:rsidR="008E4CA2" w:rsidRDefault="008E4CA2" w:rsidP="008124E9">
            <w:pPr>
              <w:spacing w:after="0" w:line="240" w:lineRule="auto"/>
              <w:rPr>
                <w:b/>
                <w:color w:val="000000" w:themeColor="text1"/>
                <w:szCs w:val="26"/>
              </w:rPr>
            </w:pPr>
          </w:p>
        </w:tc>
        <w:tc>
          <w:tcPr>
            <w:tcW w:w="2010" w:type="pct"/>
            <w:vAlign w:val="top"/>
          </w:tcPr>
          <w:p w14:paraId="3F70155B" w14:textId="5B8A829E" w:rsidR="008E4CA2" w:rsidRDefault="008E4CA2" w:rsidP="008124E9">
            <w:pPr>
              <w:tabs>
                <w:tab w:val="left" w:pos="411"/>
              </w:tabs>
              <w:spacing w:after="0" w:line="240" w:lineRule="auto"/>
              <w:ind w:firstLine="0"/>
              <w:rPr>
                <w:color w:val="000000" w:themeColor="text1"/>
                <w:szCs w:val="26"/>
              </w:rPr>
            </w:pPr>
          </w:p>
        </w:tc>
        <w:tc>
          <w:tcPr>
            <w:tcW w:w="1880" w:type="pct"/>
            <w:vAlign w:val="top"/>
          </w:tcPr>
          <w:p w14:paraId="49F02444" w14:textId="2005D632" w:rsidR="008E4CA2" w:rsidRDefault="008E4CA2" w:rsidP="008124E9">
            <w:pPr>
              <w:spacing w:after="0" w:line="240" w:lineRule="auto"/>
              <w:ind w:firstLine="0"/>
              <w:rPr>
                <w:szCs w:val="26"/>
              </w:rPr>
            </w:pPr>
            <w:r>
              <w:rPr>
                <w:szCs w:val="26"/>
              </w:rPr>
              <w:t>4. Hệ thống hiển thị giao di</w:t>
            </w:r>
            <w:r w:rsidR="006578D0">
              <w:rPr>
                <w:szCs w:val="26"/>
              </w:rPr>
              <w:t>ện</w:t>
            </w:r>
            <w:r>
              <w:rPr>
                <w:szCs w:val="26"/>
              </w:rPr>
              <w:t xml:space="preserve"> đăng ký</w:t>
            </w:r>
          </w:p>
        </w:tc>
      </w:tr>
      <w:tr w:rsidR="008E4CA2" w14:paraId="68E4C1FB" w14:textId="77777777" w:rsidTr="009F4521">
        <w:trPr>
          <w:trHeight w:val="611"/>
        </w:trPr>
        <w:tc>
          <w:tcPr>
            <w:tcW w:w="1110" w:type="pct"/>
            <w:vMerge/>
            <w:vAlign w:val="top"/>
          </w:tcPr>
          <w:p w14:paraId="1369FD2B" w14:textId="77777777" w:rsidR="008E4CA2" w:rsidRDefault="008E4CA2" w:rsidP="008124E9">
            <w:pPr>
              <w:spacing w:after="0" w:line="240" w:lineRule="auto"/>
              <w:rPr>
                <w:b/>
                <w:color w:val="000000" w:themeColor="text1"/>
                <w:szCs w:val="26"/>
              </w:rPr>
            </w:pPr>
          </w:p>
        </w:tc>
        <w:tc>
          <w:tcPr>
            <w:tcW w:w="2010" w:type="pct"/>
            <w:vAlign w:val="top"/>
          </w:tcPr>
          <w:p w14:paraId="64222253" w14:textId="6F36A965"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5. </w:t>
            </w:r>
            <w:r w:rsidR="00494D8B">
              <w:rPr>
                <w:color w:val="000000" w:themeColor="text1"/>
                <w:szCs w:val="26"/>
              </w:rPr>
              <w:t>Tác nhân</w:t>
            </w:r>
            <w:r>
              <w:rPr>
                <w:color w:val="000000" w:themeColor="text1"/>
                <w:szCs w:val="26"/>
              </w:rPr>
              <w:t xml:space="preserve"> nhập vào các thông tin (tên tài khoản, mật khẩu, mã số bí mật)</w:t>
            </w:r>
          </w:p>
        </w:tc>
        <w:tc>
          <w:tcPr>
            <w:tcW w:w="1880" w:type="pct"/>
            <w:vAlign w:val="top"/>
          </w:tcPr>
          <w:p w14:paraId="0C8BC3D7" w14:textId="069A2ABF" w:rsidR="008E4CA2" w:rsidRDefault="008E4CA2" w:rsidP="008124E9">
            <w:pPr>
              <w:spacing w:after="0" w:line="240" w:lineRule="auto"/>
              <w:ind w:firstLine="0"/>
              <w:rPr>
                <w:szCs w:val="26"/>
              </w:rPr>
            </w:pPr>
          </w:p>
        </w:tc>
      </w:tr>
      <w:tr w:rsidR="00D62738" w14:paraId="4B463E43" w14:textId="77777777" w:rsidTr="00D62738">
        <w:trPr>
          <w:trHeight w:val="236"/>
        </w:trPr>
        <w:tc>
          <w:tcPr>
            <w:tcW w:w="1110" w:type="pct"/>
            <w:vMerge/>
            <w:vAlign w:val="top"/>
          </w:tcPr>
          <w:p w14:paraId="158D56B2" w14:textId="77777777" w:rsidR="00D62738" w:rsidRDefault="00D62738" w:rsidP="008124E9">
            <w:pPr>
              <w:spacing w:after="0" w:line="240" w:lineRule="auto"/>
              <w:rPr>
                <w:b/>
                <w:color w:val="000000" w:themeColor="text1"/>
                <w:szCs w:val="26"/>
              </w:rPr>
            </w:pPr>
          </w:p>
        </w:tc>
        <w:tc>
          <w:tcPr>
            <w:tcW w:w="2010" w:type="pct"/>
            <w:vAlign w:val="top"/>
          </w:tcPr>
          <w:p w14:paraId="6A43B60A" w14:textId="44A731BD" w:rsidR="00D62738" w:rsidRDefault="00D62738" w:rsidP="00D62738">
            <w:pPr>
              <w:tabs>
                <w:tab w:val="left" w:pos="411"/>
              </w:tabs>
              <w:spacing w:after="0" w:line="240" w:lineRule="auto"/>
              <w:ind w:firstLine="0"/>
              <w:rPr>
                <w:color w:val="000000" w:themeColor="text1"/>
                <w:szCs w:val="26"/>
              </w:rPr>
            </w:pPr>
            <w:r>
              <w:rPr>
                <w:color w:val="000000" w:themeColor="text1"/>
                <w:szCs w:val="26"/>
              </w:rPr>
              <w:t xml:space="preserve">6. </w:t>
            </w:r>
            <w:r w:rsidR="00494D8B">
              <w:rPr>
                <w:color w:val="000000" w:themeColor="text1"/>
                <w:szCs w:val="26"/>
              </w:rPr>
              <w:t xml:space="preserve">Tác nhân </w:t>
            </w:r>
            <w:r>
              <w:rPr>
                <w:color w:val="000000" w:themeColor="text1"/>
                <w:szCs w:val="26"/>
              </w:rPr>
              <w:t xml:space="preserve">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1880" w:type="pct"/>
            <w:vAlign w:val="top"/>
          </w:tcPr>
          <w:p w14:paraId="42AB937F" w14:textId="77777777" w:rsidR="00D62738" w:rsidRDefault="00D62738" w:rsidP="008124E9">
            <w:pPr>
              <w:spacing w:after="0" w:line="240" w:lineRule="auto"/>
              <w:ind w:firstLine="0"/>
              <w:rPr>
                <w:szCs w:val="26"/>
              </w:rPr>
            </w:pPr>
          </w:p>
        </w:tc>
      </w:tr>
      <w:tr w:rsidR="008E4CA2" w14:paraId="3BDA313C" w14:textId="77777777" w:rsidTr="008E4CA2">
        <w:trPr>
          <w:trHeight w:val="315"/>
        </w:trPr>
        <w:tc>
          <w:tcPr>
            <w:tcW w:w="1110" w:type="pct"/>
            <w:vMerge/>
            <w:vAlign w:val="top"/>
          </w:tcPr>
          <w:p w14:paraId="21C58DCA" w14:textId="77777777" w:rsidR="008E4CA2" w:rsidRDefault="008E4CA2" w:rsidP="008124E9">
            <w:pPr>
              <w:spacing w:after="0" w:line="240" w:lineRule="auto"/>
              <w:rPr>
                <w:b/>
                <w:color w:val="000000" w:themeColor="text1"/>
                <w:szCs w:val="26"/>
              </w:rPr>
            </w:pPr>
          </w:p>
        </w:tc>
        <w:tc>
          <w:tcPr>
            <w:tcW w:w="2010" w:type="pct"/>
            <w:vAlign w:val="top"/>
          </w:tcPr>
          <w:p w14:paraId="32DD3010" w14:textId="77777777" w:rsidR="008E4CA2" w:rsidRDefault="008E4CA2" w:rsidP="008124E9">
            <w:pPr>
              <w:tabs>
                <w:tab w:val="left" w:pos="411"/>
              </w:tabs>
              <w:spacing w:after="0" w:line="240" w:lineRule="auto"/>
              <w:rPr>
                <w:color w:val="000000" w:themeColor="text1"/>
                <w:szCs w:val="26"/>
              </w:rPr>
            </w:pPr>
          </w:p>
        </w:tc>
        <w:tc>
          <w:tcPr>
            <w:tcW w:w="1880" w:type="pct"/>
            <w:vAlign w:val="top"/>
          </w:tcPr>
          <w:p w14:paraId="6A8999B2" w14:textId="7E9A6B3D" w:rsidR="008E4CA2" w:rsidRDefault="003011E8" w:rsidP="008124E9">
            <w:pPr>
              <w:spacing w:after="0" w:line="240" w:lineRule="auto"/>
              <w:ind w:firstLine="0"/>
              <w:rPr>
                <w:szCs w:val="26"/>
              </w:rPr>
            </w:pPr>
            <w:r>
              <w:rPr>
                <w:szCs w:val="26"/>
              </w:rPr>
              <w:t>7</w:t>
            </w:r>
            <w:r w:rsidR="008E4CA2">
              <w:rPr>
                <w:szCs w:val="26"/>
              </w:rPr>
              <w:t xml:space="preserve">. Hệ thống kiểm tra dữ </w:t>
            </w:r>
            <w:r w:rsidR="00EE5502">
              <w:rPr>
                <w:szCs w:val="26"/>
              </w:rPr>
              <w:t>liệu</w:t>
            </w:r>
            <w:r w:rsidR="00196B1D">
              <w:rPr>
                <w:szCs w:val="26"/>
              </w:rPr>
              <w:t xml:space="preserve"> </w:t>
            </w:r>
            <w:r w:rsidR="00EE5502">
              <w:rPr>
                <w:szCs w:val="26"/>
              </w:rPr>
              <w:t xml:space="preserve">và nếu </w:t>
            </w:r>
            <w:r w:rsidR="00196B1D">
              <w:rPr>
                <w:szCs w:val="26"/>
              </w:rPr>
              <w:t>dữ liệu</w:t>
            </w:r>
            <w:r w:rsidR="00EE5502">
              <w:rPr>
                <w:szCs w:val="26"/>
              </w:rPr>
              <w:t xml:space="preserve"> hợp lệ, thông báo </w:t>
            </w:r>
            <w:r w:rsidR="00990AE2">
              <w:rPr>
                <w:szCs w:val="26"/>
              </w:rPr>
              <w:t>“Tạo tài khoản thành công”</w:t>
            </w:r>
          </w:p>
        </w:tc>
      </w:tr>
      <w:tr w:rsidR="00EB211E" w14:paraId="2D7A6264" w14:textId="77777777" w:rsidTr="00B10133">
        <w:trPr>
          <w:trHeight w:val="58"/>
        </w:trPr>
        <w:tc>
          <w:tcPr>
            <w:tcW w:w="1110" w:type="pct"/>
            <w:vMerge w:val="restart"/>
            <w:vAlign w:val="top"/>
          </w:tcPr>
          <w:p w14:paraId="2AF2A0D6" w14:textId="77777777" w:rsidR="00EB211E" w:rsidRDefault="00EB211E" w:rsidP="008124E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391105BD" w14:textId="0CE760E5" w:rsidR="00EB211E" w:rsidRPr="00F37014" w:rsidRDefault="00B10133" w:rsidP="008124E9">
            <w:pPr>
              <w:spacing w:after="0" w:line="240" w:lineRule="auto"/>
              <w:ind w:firstLine="0"/>
              <w:rPr>
                <w:szCs w:val="26"/>
              </w:rPr>
            </w:pPr>
            <w:r>
              <w:rPr>
                <w:szCs w:val="26"/>
              </w:rPr>
              <w:t xml:space="preserve">6.1 </w:t>
            </w:r>
            <w:r w:rsidR="00494D8B">
              <w:rPr>
                <w:color w:val="000000" w:themeColor="text1"/>
                <w:szCs w:val="26"/>
              </w:rPr>
              <w:t xml:space="preserve">Tác nhân </w:t>
            </w:r>
            <w:r>
              <w:rPr>
                <w:szCs w:val="26"/>
              </w:rPr>
              <w:t xml:space="preserve">nhấn nút </w:t>
            </w:r>
            <w:r w:rsidR="00990AE2">
              <w:rPr>
                <w:szCs w:val="26"/>
              </w:rPr>
              <w:t>“</w:t>
            </w:r>
            <w:r>
              <w:rPr>
                <w:szCs w:val="26"/>
              </w:rPr>
              <w:t>Hủy</w:t>
            </w:r>
            <w:r w:rsidR="00990AE2">
              <w:rPr>
                <w:szCs w:val="26"/>
              </w:rPr>
              <w:t>”</w:t>
            </w:r>
          </w:p>
        </w:tc>
        <w:tc>
          <w:tcPr>
            <w:tcW w:w="1880" w:type="pct"/>
            <w:vAlign w:val="top"/>
          </w:tcPr>
          <w:p w14:paraId="5D15EEE3" w14:textId="6D95AB55" w:rsidR="003D104A" w:rsidRPr="00795438" w:rsidRDefault="003D104A" w:rsidP="008124E9">
            <w:pPr>
              <w:spacing w:after="0" w:line="240" w:lineRule="auto"/>
              <w:ind w:firstLine="0"/>
              <w:rPr>
                <w:szCs w:val="26"/>
              </w:rPr>
            </w:pPr>
          </w:p>
        </w:tc>
      </w:tr>
      <w:tr w:rsidR="00B10133" w14:paraId="0AEADE26" w14:textId="77777777" w:rsidTr="00B10133">
        <w:trPr>
          <w:trHeight w:val="58"/>
        </w:trPr>
        <w:tc>
          <w:tcPr>
            <w:tcW w:w="1110" w:type="pct"/>
            <w:vMerge/>
            <w:vAlign w:val="top"/>
          </w:tcPr>
          <w:p w14:paraId="34836064" w14:textId="77777777" w:rsidR="00B10133" w:rsidRPr="00555418" w:rsidRDefault="00B10133" w:rsidP="008124E9">
            <w:pPr>
              <w:spacing w:after="0" w:line="240" w:lineRule="auto"/>
              <w:ind w:firstLine="0"/>
              <w:rPr>
                <w:b/>
                <w:bCs/>
                <w:color w:val="000000" w:themeColor="text1"/>
                <w:szCs w:val="26"/>
              </w:rPr>
            </w:pPr>
          </w:p>
        </w:tc>
        <w:tc>
          <w:tcPr>
            <w:tcW w:w="2010" w:type="pct"/>
            <w:vAlign w:val="top"/>
          </w:tcPr>
          <w:p w14:paraId="2F15AADB" w14:textId="77777777" w:rsidR="00B10133" w:rsidRDefault="00B10133" w:rsidP="008124E9">
            <w:pPr>
              <w:spacing w:after="0" w:line="240" w:lineRule="auto"/>
              <w:rPr>
                <w:szCs w:val="26"/>
              </w:rPr>
            </w:pPr>
          </w:p>
        </w:tc>
        <w:tc>
          <w:tcPr>
            <w:tcW w:w="1880" w:type="pct"/>
            <w:vAlign w:val="top"/>
          </w:tcPr>
          <w:p w14:paraId="6D4854D2" w14:textId="051A554C" w:rsidR="00B10133" w:rsidRPr="00795438" w:rsidRDefault="00B10133" w:rsidP="008124E9">
            <w:pPr>
              <w:spacing w:after="0" w:line="240" w:lineRule="auto"/>
              <w:ind w:firstLine="0"/>
              <w:rPr>
                <w:szCs w:val="26"/>
              </w:rPr>
            </w:pPr>
            <w:r>
              <w:rPr>
                <w:szCs w:val="26"/>
              </w:rPr>
              <w:t>6.2 Quay lại giao diện đăng nhập ở bước 2</w:t>
            </w:r>
          </w:p>
        </w:tc>
      </w:tr>
      <w:tr w:rsidR="00C43218" w14:paraId="3C9DDC26" w14:textId="77777777" w:rsidTr="00C43218">
        <w:trPr>
          <w:trHeight w:val="1291"/>
        </w:trPr>
        <w:tc>
          <w:tcPr>
            <w:tcW w:w="1110" w:type="pct"/>
            <w:vMerge/>
            <w:vAlign w:val="top"/>
          </w:tcPr>
          <w:p w14:paraId="22E8F638" w14:textId="77777777" w:rsidR="00C43218" w:rsidRPr="00555418" w:rsidRDefault="00C43218" w:rsidP="008124E9">
            <w:pPr>
              <w:spacing w:after="0" w:line="240" w:lineRule="auto"/>
              <w:ind w:firstLine="0"/>
              <w:rPr>
                <w:b/>
                <w:bCs/>
                <w:color w:val="000000" w:themeColor="text1"/>
                <w:szCs w:val="26"/>
              </w:rPr>
            </w:pPr>
          </w:p>
        </w:tc>
        <w:tc>
          <w:tcPr>
            <w:tcW w:w="2010" w:type="pct"/>
            <w:vAlign w:val="top"/>
          </w:tcPr>
          <w:p w14:paraId="5E3A9464" w14:textId="77777777" w:rsidR="00C43218" w:rsidRPr="00F37014" w:rsidRDefault="00C43218" w:rsidP="008124E9">
            <w:pPr>
              <w:spacing w:after="0" w:line="240" w:lineRule="auto"/>
              <w:ind w:firstLine="0"/>
              <w:rPr>
                <w:szCs w:val="26"/>
              </w:rPr>
            </w:pPr>
          </w:p>
        </w:tc>
        <w:tc>
          <w:tcPr>
            <w:tcW w:w="1880" w:type="pct"/>
            <w:vAlign w:val="top"/>
          </w:tcPr>
          <w:p w14:paraId="085B9633" w14:textId="6C31CF98" w:rsidR="00C43218" w:rsidRDefault="00C43218" w:rsidP="00B10133">
            <w:pPr>
              <w:spacing w:after="0" w:line="240" w:lineRule="auto"/>
              <w:ind w:firstLine="0"/>
              <w:rPr>
                <w:szCs w:val="26"/>
              </w:rPr>
            </w:pPr>
            <w:r>
              <w:rPr>
                <w:szCs w:val="26"/>
              </w:rPr>
              <w:t>7.1 Hệ thống kiểm tra dữ liệu</w:t>
            </w:r>
            <w:r w:rsidR="00FA2441">
              <w:rPr>
                <w:szCs w:val="26"/>
              </w:rPr>
              <w:t xml:space="preserve"> </w:t>
            </w:r>
            <w:r>
              <w:rPr>
                <w:szCs w:val="26"/>
              </w:rPr>
              <w:t>và nếu tên đăng nhập hoặc mã số bí mật không hợp lệ, thông báo “Tài khoản này đã tồn tại” hoặc “Hãy chọn mã số bí mật khác”</w:t>
            </w:r>
          </w:p>
        </w:tc>
      </w:tr>
      <w:tr w:rsidR="002466B2" w14:paraId="5BC2B73E" w14:textId="77777777" w:rsidTr="008124E9">
        <w:tc>
          <w:tcPr>
            <w:tcW w:w="1110" w:type="pct"/>
            <w:vAlign w:val="top"/>
          </w:tcPr>
          <w:p w14:paraId="4B1D6DB2" w14:textId="729844F9"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3061790" w14:textId="77777777" w:rsidR="002466B2" w:rsidRDefault="002466B2" w:rsidP="00D9723D">
            <w:pPr>
              <w:pStyle w:val="InfoBlue"/>
              <w:keepNext/>
              <w:spacing w:before="0" w:line="240" w:lineRule="auto"/>
              <w:rPr>
                <w:rFonts w:ascii="Times New Roman" w:hAnsi="Times New Roman"/>
                <w:i w:val="0"/>
                <w:color w:val="000000" w:themeColor="text1"/>
                <w:sz w:val="26"/>
                <w:szCs w:val="26"/>
              </w:rPr>
            </w:pPr>
          </w:p>
        </w:tc>
      </w:tr>
    </w:tbl>
    <w:p w14:paraId="10E55E52" w14:textId="7BB703BE" w:rsidR="00D9723D" w:rsidRPr="00D9723D" w:rsidRDefault="00D9723D">
      <w:pPr>
        <w:pStyle w:val="Caption"/>
        <w:rPr>
          <w:i/>
          <w:iCs/>
        </w:rPr>
      </w:pPr>
      <w:bookmarkStart w:id="41" w:name="_Toc44535870"/>
      <w:r w:rsidRPr="00D9723D">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3</w:t>
      </w:r>
      <w:r w:rsidR="00E25562">
        <w:rPr>
          <w:i/>
          <w:iCs/>
        </w:rPr>
        <w:fldChar w:fldCharType="end"/>
      </w:r>
      <w:r w:rsidRPr="00D9723D">
        <w:rPr>
          <w:i/>
          <w:iCs/>
        </w:rPr>
        <w:t xml:space="preserve"> Đặc tả Use case 01 – Đăng ký tài khoản</w:t>
      </w:r>
      <w:bookmarkEnd w:id="41"/>
    </w:p>
    <w:p w14:paraId="71A4E119" w14:textId="457F1350" w:rsidR="00F26C8D" w:rsidRPr="00F26C8D" w:rsidRDefault="00A9519B" w:rsidP="0028765E">
      <w:pPr>
        <w:ind w:firstLine="0"/>
      </w:pPr>
      <w:r w:rsidRPr="00A9519B">
        <w:rPr>
          <w:noProof/>
        </w:rPr>
        <w:lastRenderedPageBreak/>
        <w:drawing>
          <wp:anchor distT="0" distB="0" distL="114300" distR="114300" simplePos="0" relativeHeight="251657728" behindDoc="0" locked="0" layoutInCell="1" allowOverlap="1" wp14:anchorId="56B131CE" wp14:editId="7086C5DA">
            <wp:simplePos x="0" y="0"/>
            <wp:positionH relativeFrom="column">
              <wp:posOffset>-3175</wp:posOffset>
            </wp:positionH>
            <wp:positionV relativeFrom="paragraph">
              <wp:posOffset>-92075</wp:posOffset>
            </wp:positionV>
            <wp:extent cx="5580380" cy="6029325"/>
            <wp:effectExtent l="0" t="0" r="127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6029325"/>
                    </a:xfrm>
                    <a:prstGeom prst="rect">
                      <a:avLst/>
                    </a:prstGeom>
                    <a:noFill/>
                    <a:ln>
                      <a:noFill/>
                    </a:ln>
                  </pic:spPr>
                </pic:pic>
              </a:graphicData>
            </a:graphic>
            <wp14:sizeRelV relativeFrom="margin">
              <wp14:pctHeight>0</wp14:pctHeight>
            </wp14:sizeRelV>
          </wp:anchor>
        </w:drawing>
      </w:r>
      <w:r w:rsidR="0028765E" w:rsidRPr="0028765E">
        <w:t xml:space="preserve"> </w:t>
      </w:r>
    </w:p>
    <w:p w14:paraId="22BFE108" w14:textId="77777777" w:rsidR="001C3A82" w:rsidRDefault="001C3A82" w:rsidP="000925C5">
      <w:pPr>
        <w:rPr>
          <w:noProof/>
        </w:rPr>
      </w:pPr>
    </w:p>
    <w:p w14:paraId="522D1FF6" w14:textId="77777777" w:rsidR="001C3A82" w:rsidRDefault="001C3A82" w:rsidP="000925C5">
      <w:pPr>
        <w:rPr>
          <w:noProof/>
        </w:rPr>
      </w:pPr>
    </w:p>
    <w:p w14:paraId="526DE2A2" w14:textId="77777777" w:rsidR="001C3A82" w:rsidRDefault="001C3A82" w:rsidP="000925C5">
      <w:pPr>
        <w:rPr>
          <w:noProof/>
        </w:rPr>
      </w:pPr>
    </w:p>
    <w:p w14:paraId="72AC5124" w14:textId="1A34D6DD" w:rsidR="001C3A82" w:rsidRDefault="001C3A82" w:rsidP="000925C5">
      <w:pPr>
        <w:rPr>
          <w:noProof/>
        </w:rPr>
      </w:pPr>
    </w:p>
    <w:p w14:paraId="5833D010" w14:textId="7D9E1A32" w:rsidR="001C3A82" w:rsidRDefault="001C3A82" w:rsidP="000925C5">
      <w:pPr>
        <w:rPr>
          <w:noProof/>
        </w:rPr>
      </w:pPr>
    </w:p>
    <w:p w14:paraId="655EDECB" w14:textId="784601ED" w:rsidR="001C3A82" w:rsidRDefault="001C3A82" w:rsidP="000925C5">
      <w:pPr>
        <w:rPr>
          <w:noProof/>
        </w:rPr>
      </w:pPr>
    </w:p>
    <w:p w14:paraId="2CC02588" w14:textId="672DCA09" w:rsidR="001C3A82" w:rsidRDefault="001C3A82" w:rsidP="000925C5">
      <w:pPr>
        <w:rPr>
          <w:noProof/>
        </w:rPr>
      </w:pPr>
    </w:p>
    <w:p w14:paraId="7C893088" w14:textId="657043F8" w:rsidR="001C3A82" w:rsidRDefault="001C3A82" w:rsidP="000925C5">
      <w:pPr>
        <w:rPr>
          <w:noProof/>
        </w:rPr>
      </w:pPr>
    </w:p>
    <w:p w14:paraId="4A5B44CC" w14:textId="240A5272" w:rsidR="001C3A82" w:rsidRDefault="001C3A82" w:rsidP="000925C5">
      <w:pPr>
        <w:rPr>
          <w:noProof/>
        </w:rPr>
      </w:pPr>
    </w:p>
    <w:p w14:paraId="694E2F1D" w14:textId="786AAD48" w:rsidR="001C3A82" w:rsidRDefault="001C3A82" w:rsidP="000925C5">
      <w:pPr>
        <w:rPr>
          <w:noProof/>
        </w:rPr>
      </w:pPr>
    </w:p>
    <w:p w14:paraId="784089FF" w14:textId="0ED7159B" w:rsidR="001C3A82" w:rsidRDefault="001C3A82" w:rsidP="000925C5">
      <w:pPr>
        <w:rPr>
          <w:noProof/>
        </w:rPr>
      </w:pPr>
    </w:p>
    <w:p w14:paraId="5E3D319C" w14:textId="67657650" w:rsidR="001C3A82" w:rsidRDefault="001C3A82" w:rsidP="000925C5">
      <w:pPr>
        <w:rPr>
          <w:noProof/>
        </w:rPr>
      </w:pPr>
    </w:p>
    <w:p w14:paraId="1301140C" w14:textId="3DD08B22" w:rsidR="001C3A82" w:rsidRDefault="001C3A82" w:rsidP="000925C5">
      <w:pPr>
        <w:rPr>
          <w:noProof/>
        </w:rPr>
      </w:pPr>
    </w:p>
    <w:p w14:paraId="3CCD590C" w14:textId="49C18AE2" w:rsidR="001C3A82" w:rsidRDefault="001C3A82" w:rsidP="000925C5">
      <w:pPr>
        <w:rPr>
          <w:noProof/>
        </w:rPr>
      </w:pPr>
    </w:p>
    <w:p w14:paraId="5C8D1318" w14:textId="28199D79" w:rsidR="001C3A82" w:rsidRDefault="001C3A82" w:rsidP="000925C5">
      <w:pPr>
        <w:rPr>
          <w:noProof/>
        </w:rPr>
      </w:pPr>
    </w:p>
    <w:p w14:paraId="513FC3DA" w14:textId="32FA69B3" w:rsidR="000925C5" w:rsidRDefault="003414C8" w:rsidP="000925C5">
      <w:r>
        <w:br/>
      </w:r>
      <w:r>
        <w:br/>
      </w:r>
      <w:r>
        <w:br/>
      </w:r>
      <w:r>
        <w:br/>
      </w:r>
      <w:r>
        <w:br/>
      </w:r>
      <w:r>
        <w:br/>
      </w:r>
    </w:p>
    <w:p w14:paraId="176AF64C" w14:textId="165A0706" w:rsidR="000925C5" w:rsidRDefault="000925C5" w:rsidP="000925C5"/>
    <w:p w14:paraId="16CC32AB" w14:textId="4403C8CC" w:rsidR="004E18F1" w:rsidRDefault="004E18F1" w:rsidP="000925C5"/>
    <w:p w14:paraId="603B25DB" w14:textId="5828240A" w:rsidR="004E18F1" w:rsidRDefault="004E18F1" w:rsidP="000925C5"/>
    <w:p w14:paraId="16FB798A" w14:textId="7750A6C9" w:rsidR="004E18F1" w:rsidRDefault="004E18F1" w:rsidP="000925C5"/>
    <w:p w14:paraId="6C1B6DAB" w14:textId="77777777" w:rsidR="00EB0B3B" w:rsidRPr="000925C5" w:rsidRDefault="00EB0B3B" w:rsidP="000925C5"/>
    <w:p w14:paraId="0B48D34D" w14:textId="1DF3B7AC"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UC0</w:t>
      </w:r>
      <w:r>
        <w:rPr>
          <w:i/>
          <w:iCs/>
        </w:rPr>
        <w:t>2</w:t>
      </w:r>
      <w:r w:rsidR="00B0487F">
        <w:rPr>
          <w:i/>
          <w:iCs/>
        </w:rPr>
        <w:t xml:space="preserve"> – Đăng nhập</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B0487F" w14:paraId="6F8A2735" w14:textId="77777777" w:rsidTr="007A3A3F">
        <w:tc>
          <w:tcPr>
            <w:tcW w:w="5000" w:type="pct"/>
            <w:gridSpan w:val="3"/>
            <w:vAlign w:val="top"/>
          </w:tcPr>
          <w:p w14:paraId="510CB50A" w14:textId="64951F88" w:rsidR="00B0487F" w:rsidRPr="00B0487F" w:rsidRDefault="00B0487F" w:rsidP="007A3A3F">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UC02</w:t>
            </w:r>
            <w:r w:rsidR="002A3654">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nhập</w:t>
            </w:r>
          </w:p>
        </w:tc>
      </w:tr>
      <w:tr w:rsidR="00B0487F" w14:paraId="2E768852" w14:textId="77777777" w:rsidTr="00555418">
        <w:tc>
          <w:tcPr>
            <w:tcW w:w="1110" w:type="pct"/>
            <w:vAlign w:val="top"/>
          </w:tcPr>
          <w:p w14:paraId="0B299F37" w14:textId="03CC2A5D"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56CDC11E" w14:textId="051FD584" w:rsidR="00B0487F" w:rsidRPr="00B0487F" w:rsidRDefault="00AC7EE3"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đã đăng ký</w:t>
            </w:r>
            <w:r w:rsidR="00FF0D54">
              <w:rPr>
                <w:rFonts w:ascii="Times New Roman" w:hAnsi="Times New Roman"/>
                <w:i w:val="0"/>
                <w:color w:val="141414"/>
                <w:sz w:val="26"/>
                <w:szCs w:val="26"/>
              </w:rPr>
              <w:t xml:space="preserve"> thành công</w:t>
            </w:r>
            <w:r>
              <w:rPr>
                <w:rFonts w:ascii="Times New Roman" w:hAnsi="Times New Roman"/>
                <w:i w:val="0"/>
                <w:color w:val="141414"/>
                <w:sz w:val="26"/>
                <w:szCs w:val="26"/>
              </w:rPr>
              <w:t xml:space="preserve"> tài khoản, tác nhân đăng nhập bằng tài khoản</w:t>
            </w:r>
            <w:r w:rsidR="00FF0D54">
              <w:rPr>
                <w:rFonts w:ascii="Times New Roman" w:hAnsi="Times New Roman"/>
                <w:i w:val="0"/>
                <w:color w:val="141414"/>
                <w:sz w:val="26"/>
                <w:szCs w:val="26"/>
              </w:rPr>
              <w:t xml:space="preserve"> vừa đăng ký</w:t>
            </w:r>
            <w:r>
              <w:rPr>
                <w:rFonts w:ascii="Times New Roman" w:hAnsi="Times New Roman"/>
                <w:i w:val="0"/>
                <w:color w:val="141414"/>
                <w:sz w:val="26"/>
                <w:szCs w:val="26"/>
              </w:rPr>
              <w:t xml:space="preserve"> để sử dụng ứng dụng</w:t>
            </w:r>
          </w:p>
        </w:tc>
      </w:tr>
      <w:tr w:rsidR="00B0487F" w14:paraId="632DE293" w14:textId="77777777" w:rsidTr="00555418">
        <w:tc>
          <w:tcPr>
            <w:tcW w:w="1110" w:type="pct"/>
            <w:vAlign w:val="top"/>
          </w:tcPr>
          <w:p w14:paraId="14588543" w14:textId="4A81D53A"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22FD1C28" w14:textId="77777777" w:rsidR="00B0487F" w:rsidRDefault="00B0487F" w:rsidP="007A3A3F">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B0487F" w14:paraId="78593E28" w14:textId="77777777" w:rsidTr="00555418">
        <w:tc>
          <w:tcPr>
            <w:tcW w:w="1110" w:type="pct"/>
            <w:vAlign w:val="top"/>
          </w:tcPr>
          <w:p w14:paraId="725A1C82" w14:textId="71DDE8AF"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60491C7" w14:textId="7BFABE56" w:rsidR="00B0487F" w:rsidRPr="00C72809" w:rsidRDefault="00945634"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C72809">
              <w:rPr>
                <w:rFonts w:ascii="Times New Roman" w:hAnsi="Times New Roman"/>
                <w:i w:val="0"/>
                <w:color w:val="000000" w:themeColor="text1"/>
                <w:sz w:val="26"/>
                <w:szCs w:val="26"/>
              </w:rPr>
              <w:t xml:space="preserve"> đã đăng ký tài khoản</w:t>
            </w:r>
          </w:p>
        </w:tc>
      </w:tr>
      <w:tr w:rsidR="00B0487F" w14:paraId="69498002" w14:textId="77777777" w:rsidTr="00555418">
        <w:tc>
          <w:tcPr>
            <w:tcW w:w="1110" w:type="pct"/>
            <w:vAlign w:val="top"/>
          </w:tcPr>
          <w:p w14:paraId="12B26D95" w14:textId="693480E0"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222BA14" w14:textId="0F3A3E81" w:rsidR="00B0487F" w:rsidRPr="00C72809" w:rsidRDefault="00C72809"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thành công vào ứng dụng</w:t>
            </w:r>
          </w:p>
        </w:tc>
      </w:tr>
      <w:tr w:rsidR="00EB1847" w14:paraId="518754B1" w14:textId="77777777" w:rsidTr="00555418">
        <w:trPr>
          <w:trHeight w:val="330"/>
        </w:trPr>
        <w:tc>
          <w:tcPr>
            <w:tcW w:w="1110" w:type="pct"/>
            <w:vMerge w:val="restart"/>
            <w:vAlign w:val="top"/>
          </w:tcPr>
          <w:p w14:paraId="43C0B866" w14:textId="7B4EE3F1" w:rsidR="00EB1847" w:rsidRPr="00555418" w:rsidRDefault="00EB1847"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536EFB91" w14:textId="32D23C91" w:rsidR="00EB1847" w:rsidRPr="00825F7B" w:rsidRDefault="00825F7B"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B5D3B3" w14:textId="77777777" w:rsidR="00EB1847" w:rsidRDefault="00EB1847"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EB1847" w14:paraId="171E0315" w14:textId="77777777" w:rsidTr="00067156">
        <w:trPr>
          <w:trHeight w:val="458"/>
        </w:trPr>
        <w:tc>
          <w:tcPr>
            <w:tcW w:w="1110" w:type="pct"/>
            <w:vMerge/>
            <w:vAlign w:val="top"/>
          </w:tcPr>
          <w:p w14:paraId="4FC8DBE6" w14:textId="77777777" w:rsidR="00EB1847" w:rsidRDefault="00EB1847" w:rsidP="007A3A3F">
            <w:pPr>
              <w:spacing w:after="0" w:line="240" w:lineRule="auto"/>
              <w:rPr>
                <w:b/>
                <w:color w:val="000000" w:themeColor="text1"/>
                <w:szCs w:val="26"/>
              </w:rPr>
            </w:pPr>
          </w:p>
        </w:tc>
        <w:tc>
          <w:tcPr>
            <w:tcW w:w="2010" w:type="pct"/>
            <w:vAlign w:val="top"/>
          </w:tcPr>
          <w:p w14:paraId="5A68DA9F" w14:textId="6C030CB9" w:rsidR="00EB1847" w:rsidRPr="00F37014" w:rsidRDefault="00EB1847" w:rsidP="00F37014">
            <w:pPr>
              <w:spacing w:after="0" w:line="240" w:lineRule="auto"/>
              <w:ind w:firstLine="0"/>
              <w:rPr>
                <w:color w:val="000000" w:themeColor="text1"/>
                <w:szCs w:val="26"/>
                <w:lang w:val="vi-VN"/>
              </w:rPr>
            </w:pPr>
            <w:r>
              <w:rPr>
                <w:color w:val="000000" w:themeColor="text1"/>
                <w:szCs w:val="26"/>
              </w:rPr>
              <w:t xml:space="preserve">1. </w:t>
            </w:r>
            <w:r w:rsidR="00FB6E97">
              <w:rPr>
                <w:color w:val="000000" w:themeColor="text1"/>
                <w:szCs w:val="26"/>
              </w:rPr>
              <w:t xml:space="preserve">Tác nhân </w:t>
            </w:r>
            <w:r w:rsidRPr="00F37014">
              <w:rPr>
                <w:color w:val="000000" w:themeColor="text1"/>
                <w:szCs w:val="26"/>
              </w:rPr>
              <w:t>mở ứng dụng đã được cài đặt trên thiết bị di động</w:t>
            </w:r>
          </w:p>
        </w:tc>
        <w:tc>
          <w:tcPr>
            <w:tcW w:w="1880" w:type="pct"/>
            <w:vAlign w:val="top"/>
          </w:tcPr>
          <w:p w14:paraId="7A7FE26A" w14:textId="2C72D1CC" w:rsidR="00EB1847" w:rsidRDefault="00EB1847" w:rsidP="007A3A3F">
            <w:pPr>
              <w:spacing w:after="0" w:line="240" w:lineRule="auto"/>
              <w:ind w:firstLine="0"/>
              <w:rPr>
                <w:color w:val="000000" w:themeColor="text1"/>
                <w:szCs w:val="26"/>
                <w:lang w:val="vi-VN"/>
              </w:rPr>
            </w:pPr>
          </w:p>
        </w:tc>
      </w:tr>
      <w:tr w:rsidR="00EB1847" w14:paraId="47CFE211" w14:textId="77777777" w:rsidTr="00555418">
        <w:trPr>
          <w:trHeight w:val="116"/>
        </w:trPr>
        <w:tc>
          <w:tcPr>
            <w:tcW w:w="1110" w:type="pct"/>
            <w:vMerge/>
            <w:vAlign w:val="top"/>
          </w:tcPr>
          <w:p w14:paraId="1846A95E" w14:textId="77777777" w:rsidR="00EB1847" w:rsidRDefault="00EB1847" w:rsidP="007A3A3F">
            <w:pPr>
              <w:spacing w:after="0" w:line="240" w:lineRule="auto"/>
              <w:rPr>
                <w:b/>
                <w:color w:val="000000" w:themeColor="text1"/>
                <w:szCs w:val="26"/>
              </w:rPr>
            </w:pPr>
          </w:p>
        </w:tc>
        <w:tc>
          <w:tcPr>
            <w:tcW w:w="2010" w:type="pct"/>
            <w:vAlign w:val="top"/>
          </w:tcPr>
          <w:p w14:paraId="69DC3883" w14:textId="5C87374D" w:rsidR="00EB1847" w:rsidRDefault="00EB1847" w:rsidP="00F37014">
            <w:pPr>
              <w:tabs>
                <w:tab w:val="left" w:pos="411"/>
              </w:tabs>
              <w:spacing w:after="0" w:line="240" w:lineRule="auto"/>
              <w:ind w:firstLine="0"/>
              <w:rPr>
                <w:color w:val="000000" w:themeColor="text1"/>
                <w:szCs w:val="26"/>
              </w:rPr>
            </w:pPr>
          </w:p>
        </w:tc>
        <w:tc>
          <w:tcPr>
            <w:tcW w:w="1880" w:type="pct"/>
            <w:vAlign w:val="top"/>
          </w:tcPr>
          <w:p w14:paraId="4070F0BA" w14:textId="6F72BE63" w:rsidR="00EB1847" w:rsidRDefault="00EB1847" w:rsidP="00F37014">
            <w:pPr>
              <w:spacing w:after="0" w:line="240" w:lineRule="auto"/>
              <w:ind w:firstLine="0"/>
              <w:rPr>
                <w:i/>
                <w:color w:val="000000" w:themeColor="text1"/>
                <w:szCs w:val="26"/>
              </w:rPr>
            </w:pPr>
            <w:r>
              <w:rPr>
                <w:szCs w:val="26"/>
              </w:rPr>
              <w:t>2. Hệ thống hiển thị giao diệ</w:t>
            </w:r>
            <w:r w:rsidR="005512A4">
              <w:rPr>
                <w:szCs w:val="26"/>
              </w:rPr>
              <w:t xml:space="preserve">n </w:t>
            </w:r>
            <w:r>
              <w:rPr>
                <w:szCs w:val="26"/>
              </w:rPr>
              <w:t>đăng nhập</w:t>
            </w:r>
          </w:p>
        </w:tc>
      </w:tr>
      <w:tr w:rsidR="00EB1847" w14:paraId="00C15825" w14:textId="77777777" w:rsidTr="00555418">
        <w:trPr>
          <w:trHeight w:val="1214"/>
        </w:trPr>
        <w:tc>
          <w:tcPr>
            <w:tcW w:w="1110" w:type="pct"/>
            <w:vMerge/>
            <w:vAlign w:val="top"/>
          </w:tcPr>
          <w:p w14:paraId="552A7956" w14:textId="77777777" w:rsidR="00EB1847" w:rsidRDefault="00EB1847" w:rsidP="007A3A3F">
            <w:pPr>
              <w:spacing w:after="0" w:line="240" w:lineRule="auto"/>
              <w:rPr>
                <w:b/>
                <w:color w:val="000000" w:themeColor="text1"/>
                <w:szCs w:val="26"/>
              </w:rPr>
            </w:pPr>
          </w:p>
        </w:tc>
        <w:tc>
          <w:tcPr>
            <w:tcW w:w="2010" w:type="pct"/>
            <w:vAlign w:val="top"/>
          </w:tcPr>
          <w:p w14:paraId="597DC988" w14:textId="16640192"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3. </w:t>
            </w:r>
            <w:r w:rsidR="00FB6E97">
              <w:rPr>
                <w:color w:val="000000" w:themeColor="text1"/>
                <w:szCs w:val="26"/>
              </w:rPr>
              <w:t xml:space="preserve">Tác nhân </w:t>
            </w:r>
            <w:r>
              <w:rPr>
                <w:color w:val="000000" w:themeColor="text1"/>
                <w:szCs w:val="26"/>
              </w:rPr>
              <w:t>nhập tên tài khoản và mật khẩu</w:t>
            </w:r>
            <w:r w:rsidR="005512A4">
              <w:rPr>
                <w:color w:val="000000" w:themeColor="text1"/>
                <w:szCs w:val="26"/>
              </w:rPr>
              <w:t xml:space="preserve"> </w:t>
            </w:r>
            <w:r>
              <w:rPr>
                <w:color w:val="000000" w:themeColor="text1"/>
                <w:szCs w:val="26"/>
              </w:rPr>
              <w:t>vào trường tài khoản và mật khẩu trên giao diện</w:t>
            </w:r>
          </w:p>
        </w:tc>
        <w:tc>
          <w:tcPr>
            <w:tcW w:w="1880" w:type="pct"/>
            <w:vAlign w:val="top"/>
          </w:tcPr>
          <w:p w14:paraId="49A958D2" w14:textId="77777777" w:rsidR="00EB1847" w:rsidRDefault="00EB1847" w:rsidP="00EB1847">
            <w:pPr>
              <w:spacing w:after="0" w:line="240" w:lineRule="auto"/>
              <w:ind w:firstLine="0"/>
              <w:rPr>
                <w:szCs w:val="26"/>
              </w:rPr>
            </w:pPr>
          </w:p>
        </w:tc>
      </w:tr>
      <w:tr w:rsidR="00EB1847" w14:paraId="6846B119" w14:textId="77777777" w:rsidTr="00555418">
        <w:trPr>
          <w:trHeight w:val="435"/>
        </w:trPr>
        <w:tc>
          <w:tcPr>
            <w:tcW w:w="1110" w:type="pct"/>
            <w:vMerge/>
            <w:vAlign w:val="top"/>
          </w:tcPr>
          <w:p w14:paraId="1EC25FF3" w14:textId="77777777" w:rsidR="00EB1847" w:rsidRDefault="00EB1847" w:rsidP="007A3A3F">
            <w:pPr>
              <w:spacing w:after="0" w:line="240" w:lineRule="auto"/>
              <w:rPr>
                <w:b/>
                <w:color w:val="000000" w:themeColor="text1"/>
                <w:szCs w:val="26"/>
              </w:rPr>
            </w:pPr>
          </w:p>
        </w:tc>
        <w:tc>
          <w:tcPr>
            <w:tcW w:w="2010" w:type="pct"/>
            <w:vAlign w:val="top"/>
          </w:tcPr>
          <w:p w14:paraId="21E7A673" w14:textId="596B99C5"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4. </w:t>
            </w:r>
            <w:r w:rsidR="002F33B0">
              <w:rPr>
                <w:color w:val="000000" w:themeColor="text1"/>
                <w:szCs w:val="26"/>
              </w:rPr>
              <w:t xml:space="preserve">Có thể tích chọn </w:t>
            </w:r>
            <w:r w:rsidR="005512A4">
              <w:rPr>
                <w:color w:val="000000" w:themeColor="text1"/>
                <w:szCs w:val="26"/>
              </w:rPr>
              <w:t>“</w:t>
            </w:r>
            <w:r w:rsidR="002F33B0">
              <w:rPr>
                <w:color w:val="000000" w:themeColor="text1"/>
                <w:szCs w:val="26"/>
              </w:rPr>
              <w:t>Nhớ mật khẩu</w:t>
            </w:r>
            <w:r w:rsidR="005512A4">
              <w:rPr>
                <w:color w:val="000000" w:themeColor="text1"/>
                <w:szCs w:val="26"/>
              </w:rPr>
              <w:t>”</w:t>
            </w:r>
            <w:r w:rsidR="002F33B0">
              <w:rPr>
                <w:color w:val="000000" w:themeColor="text1"/>
                <w:szCs w:val="26"/>
              </w:rPr>
              <w:t xml:space="preserve"> hoặc không</w:t>
            </w:r>
            <w:r w:rsidR="007C5C9B">
              <w:rPr>
                <w:color w:val="000000" w:themeColor="text1"/>
                <w:szCs w:val="26"/>
              </w:rPr>
              <w:t xml:space="preserve"> tích</w:t>
            </w:r>
            <w:r w:rsidR="002F33B0">
              <w:rPr>
                <w:color w:val="000000" w:themeColor="text1"/>
                <w:szCs w:val="26"/>
              </w:rPr>
              <w:t>,</w:t>
            </w:r>
            <w:r w:rsidR="007C5C9B">
              <w:rPr>
                <w:color w:val="000000" w:themeColor="text1"/>
                <w:szCs w:val="26"/>
              </w:rPr>
              <w:t xml:space="preserve"> </w:t>
            </w:r>
            <w:r w:rsidR="002F33B0">
              <w:rPr>
                <w:color w:val="000000" w:themeColor="text1"/>
                <w:szCs w:val="26"/>
              </w:rPr>
              <w:t>nhấn nút</w:t>
            </w:r>
            <w:r>
              <w:rPr>
                <w:color w:val="000000" w:themeColor="text1"/>
                <w:szCs w:val="26"/>
              </w:rPr>
              <w:t xml:space="preserve"> </w:t>
            </w:r>
            <w:r w:rsidR="005512A4">
              <w:rPr>
                <w:color w:val="000000" w:themeColor="text1"/>
                <w:szCs w:val="26"/>
              </w:rPr>
              <w:t>“</w:t>
            </w:r>
            <w:r>
              <w:rPr>
                <w:color w:val="000000" w:themeColor="text1"/>
                <w:szCs w:val="26"/>
              </w:rPr>
              <w:t>Đăng nhập</w:t>
            </w:r>
            <w:r w:rsidR="005512A4">
              <w:rPr>
                <w:color w:val="000000" w:themeColor="text1"/>
                <w:szCs w:val="26"/>
              </w:rPr>
              <w:t>”</w:t>
            </w:r>
          </w:p>
        </w:tc>
        <w:tc>
          <w:tcPr>
            <w:tcW w:w="1880" w:type="pct"/>
            <w:vAlign w:val="top"/>
          </w:tcPr>
          <w:p w14:paraId="4EE953F5" w14:textId="77777777" w:rsidR="00EB1847" w:rsidRDefault="00EB1847" w:rsidP="00EB1847">
            <w:pPr>
              <w:spacing w:after="0" w:line="240" w:lineRule="auto"/>
              <w:ind w:firstLine="0"/>
              <w:rPr>
                <w:szCs w:val="26"/>
              </w:rPr>
            </w:pPr>
          </w:p>
        </w:tc>
      </w:tr>
      <w:tr w:rsidR="00EB1847" w14:paraId="22D1E84D" w14:textId="77777777" w:rsidTr="00555418">
        <w:trPr>
          <w:trHeight w:val="630"/>
        </w:trPr>
        <w:tc>
          <w:tcPr>
            <w:tcW w:w="1110" w:type="pct"/>
            <w:vMerge/>
            <w:vAlign w:val="top"/>
          </w:tcPr>
          <w:p w14:paraId="0A0406A1" w14:textId="77777777" w:rsidR="00EB1847" w:rsidRDefault="00EB1847" w:rsidP="007A3A3F">
            <w:pPr>
              <w:spacing w:after="0" w:line="240" w:lineRule="auto"/>
              <w:rPr>
                <w:b/>
                <w:color w:val="000000" w:themeColor="text1"/>
                <w:szCs w:val="26"/>
              </w:rPr>
            </w:pPr>
          </w:p>
        </w:tc>
        <w:tc>
          <w:tcPr>
            <w:tcW w:w="2010" w:type="pct"/>
            <w:vAlign w:val="top"/>
          </w:tcPr>
          <w:p w14:paraId="577F0D47" w14:textId="77777777" w:rsidR="00EB1847" w:rsidRDefault="00EB1847" w:rsidP="00EB1847">
            <w:pPr>
              <w:tabs>
                <w:tab w:val="left" w:pos="411"/>
              </w:tabs>
              <w:spacing w:after="0" w:line="240" w:lineRule="auto"/>
              <w:ind w:firstLine="0"/>
              <w:rPr>
                <w:color w:val="000000" w:themeColor="text1"/>
                <w:szCs w:val="26"/>
              </w:rPr>
            </w:pPr>
          </w:p>
        </w:tc>
        <w:tc>
          <w:tcPr>
            <w:tcW w:w="1880" w:type="pct"/>
            <w:vAlign w:val="top"/>
          </w:tcPr>
          <w:p w14:paraId="402D3EE0" w14:textId="2EC90E63" w:rsidR="00EB1847" w:rsidRDefault="00EB1847" w:rsidP="00EB1847">
            <w:pPr>
              <w:spacing w:after="0" w:line="240" w:lineRule="auto"/>
              <w:ind w:firstLine="0"/>
              <w:rPr>
                <w:szCs w:val="26"/>
              </w:rPr>
            </w:pPr>
            <w:r>
              <w:rPr>
                <w:szCs w:val="26"/>
              </w:rPr>
              <w:t>5. Hệ thống kiểm tra</w:t>
            </w:r>
            <w:r w:rsidR="008E4CA2">
              <w:rPr>
                <w:szCs w:val="26"/>
              </w:rPr>
              <w:t xml:space="preserve"> dữ liệu</w:t>
            </w:r>
            <w:r w:rsidR="00B06B97">
              <w:rPr>
                <w:szCs w:val="26"/>
              </w:rPr>
              <w:t xml:space="preserve"> </w:t>
            </w:r>
            <w:r>
              <w:rPr>
                <w:szCs w:val="26"/>
              </w:rPr>
              <w:t>và nếu tài khoản hợp lệ, chuyển sang giao diện chính của ứng dụng</w:t>
            </w:r>
            <w:r w:rsidR="005512A4">
              <w:rPr>
                <w:szCs w:val="26"/>
              </w:rPr>
              <w:t>, thông báo “Đăng nhập thành công”</w:t>
            </w:r>
          </w:p>
        </w:tc>
      </w:tr>
      <w:tr w:rsidR="008629CB" w14:paraId="7AD82B89" w14:textId="77777777" w:rsidTr="008629CB">
        <w:trPr>
          <w:trHeight w:val="1202"/>
        </w:trPr>
        <w:tc>
          <w:tcPr>
            <w:tcW w:w="1110" w:type="pct"/>
            <w:vAlign w:val="top"/>
          </w:tcPr>
          <w:p w14:paraId="7568F8CB" w14:textId="77777777" w:rsidR="008629CB" w:rsidRDefault="008629CB" w:rsidP="007A3A3F">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29E99C54" w14:textId="66BD24E2" w:rsidR="008629CB" w:rsidRPr="00F37014" w:rsidRDefault="008629CB" w:rsidP="007A3A3F">
            <w:pPr>
              <w:spacing w:after="0" w:line="240" w:lineRule="auto"/>
              <w:ind w:firstLine="0"/>
              <w:rPr>
                <w:szCs w:val="26"/>
              </w:rPr>
            </w:pPr>
          </w:p>
        </w:tc>
        <w:tc>
          <w:tcPr>
            <w:tcW w:w="1880" w:type="pct"/>
            <w:vAlign w:val="top"/>
          </w:tcPr>
          <w:p w14:paraId="021F038F" w14:textId="4F7FD625" w:rsidR="008629CB" w:rsidRPr="00795438" w:rsidRDefault="008629CB" w:rsidP="0068274C">
            <w:pPr>
              <w:spacing w:after="0" w:line="240" w:lineRule="auto"/>
              <w:ind w:firstLine="0"/>
              <w:rPr>
                <w:szCs w:val="26"/>
              </w:rPr>
            </w:pPr>
            <w:r>
              <w:rPr>
                <w:szCs w:val="26"/>
              </w:rPr>
              <w:t>5.1 Hệ thống kiểm tra dữ liệu</w:t>
            </w:r>
            <w:r w:rsidR="005A137B">
              <w:rPr>
                <w:szCs w:val="26"/>
              </w:rPr>
              <w:t xml:space="preserve"> </w:t>
            </w:r>
            <w:r>
              <w:rPr>
                <w:szCs w:val="26"/>
              </w:rPr>
              <w:t>và nếu tài khoản không hợp lệ, thông báo “Tài khoản này không tồn tại” hoặc “Không đúng mật khẩu”</w:t>
            </w:r>
          </w:p>
        </w:tc>
      </w:tr>
      <w:tr w:rsidR="00B0487F" w14:paraId="1281F306" w14:textId="77777777" w:rsidTr="00555418">
        <w:tc>
          <w:tcPr>
            <w:tcW w:w="1110" w:type="pct"/>
            <w:vAlign w:val="top"/>
          </w:tcPr>
          <w:p w14:paraId="520B1584" w14:textId="16A4D9D7"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E454558" w14:textId="785FC6FF" w:rsidR="00B0487F" w:rsidRPr="0068274C" w:rsidRDefault="00B0487F" w:rsidP="0099654E">
            <w:pPr>
              <w:pStyle w:val="InfoBlue"/>
              <w:keepNext/>
              <w:spacing w:before="0" w:line="240" w:lineRule="auto"/>
              <w:ind w:firstLine="0"/>
              <w:rPr>
                <w:rFonts w:ascii="Times New Roman" w:hAnsi="Times New Roman"/>
                <w:i w:val="0"/>
                <w:iCs/>
                <w:color w:val="000000" w:themeColor="text1"/>
                <w:sz w:val="26"/>
                <w:szCs w:val="26"/>
              </w:rPr>
            </w:pPr>
          </w:p>
        </w:tc>
      </w:tr>
    </w:tbl>
    <w:p w14:paraId="03F2F9A6" w14:textId="4C4555E9" w:rsidR="00336D78" w:rsidRPr="00D135AE" w:rsidRDefault="0099654E" w:rsidP="0099654E">
      <w:pPr>
        <w:pStyle w:val="Caption"/>
        <w:rPr>
          <w:i/>
          <w:iCs/>
        </w:rPr>
      </w:pPr>
      <w:bookmarkStart w:id="42" w:name="_Toc44535871"/>
      <w:r w:rsidRPr="00D135AE">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4</w:t>
      </w:r>
      <w:r w:rsidR="00E25562">
        <w:rPr>
          <w:i/>
          <w:iCs/>
        </w:rPr>
        <w:fldChar w:fldCharType="end"/>
      </w:r>
      <w:r w:rsidRPr="00D135AE">
        <w:rPr>
          <w:i/>
          <w:iCs/>
        </w:rPr>
        <w:t xml:space="preserve"> Đặc tả Use case 02 – Đăng nhập</w:t>
      </w:r>
      <w:bookmarkEnd w:id="42"/>
    </w:p>
    <w:p w14:paraId="0CBC1C5C" w14:textId="77777777" w:rsidR="003414C8" w:rsidRDefault="003414C8" w:rsidP="00336D78"/>
    <w:p w14:paraId="0527E929" w14:textId="77777777" w:rsidR="008D75C8" w:rsidRDefault="008D75C8" w:rsidP="00336D78"/>
    <w:p w14:paraId="16788188" w14:textId="77777777" w:rsidR="008D75C8" w:rsidRDefault="008D75C8" w:rsidP="00336D78"/>
    <w:p w14:paraId="1637E1AD" w14:textId="5AC9A0DF" w:rsidR="003414C8" w:rsidRDefault="00814E74" w:rsidP="00336D78">
      <w:r w:rsidRPr="00814E74">
        <w:rPr>
          <w:noProof/>
        </w:rPr>
        <w:lastRenderedPageBreak/>
        <w:drawing>
          <wp:anchor distT="0" distB="0" distL="114300" distR="114300" simplePos="0" relativeHeight="251658752" behindDoc="0" locked="0" layoutInCell="1" allowOverlap="1" wp14:anchorId="6C8262AA" wp14:editId="7D6130B5">
            <wp:simplePos x="0" y="0"/>
            <wp:positionH relativeFrom="column">
              <wp:posOffset>-3175</wp:posOffset>
            </wp:positionH>
            <wp:positionV relativeFrom="paragraph">
              <wp:posOffset>12700</wp:posOffset>
            </wp:positionV>
            <wp:extent cx="5580380" cy="514667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5146675"/>
                    </a:xfrm>
                    <a:prstGeom prst="rect">
                      <a:avLst/>
                    </a:prstGeom>
                    <a:noFill/>
                    <a:ln>
                      <a:noFill/>
                    </a:ln>
                  </pic:spPr>
                </pic:pic>
              </a:graphicData>
            </a:graphic>
          </wp:anchor>
        </w:drawing>
      </w:r>
      <w:r w:rsidR="003414C8">
        <w:br/>
      </w:r>
      <w:r w:rsidR="003414C8">
        <w:br/>
      </w:r>
      <w:r w:rsidR="003414C8">
        <w:br/>
      </w:r>
      <w:r w:rsidR="003414C8">
        <w:br/>
      </w:r>
      <w:r w:rsidR="003414C8">
        <w:br/>
      </w:r>
      <w:r w:rsidR="003414C8">
        <w:br/>
      </w:r>
      <w:r w:rsidR="003414C8">
        <w:br/>
      </w:r>
    </w:p>
    <w:p w14:paraId="46738419" w14:textId="1CCF3AA2" w:rsidR="003414C8" w:rsidRDefault="003414C8" w:rsidP="00336D78"/>
    <w:p w14:paraId="7E43F081" w14:textId="6921E41E" w:rsidR="003414C8" w:rsidRDefault="003414C8" w:rsidP="00336D78"/>
    <w:p w14:paraId="3A50BC21" w14:textId="322F7C87" w:rsidR="003414C8" w:rsidRDefault="003414C8" w:rsidP="00FE24C4">
      <w:pPr>
        <w:ind w:firstLine="0"/>
      </w:pPr>
    </w:p>
    <w:p w14:paraId="62C92826" w14:textId="57FBD3AE" w:rsidR="00D40FF0" w:rsidRDefault="00D40FF0" w:rsidP="00FE24C4">
      <w:pPr>
        <w:ind w:firstLine="0"/>
      </w:pPr>
    </w:p>
    <w:p w14:paraId="72F4AFFF" w14:textId="3010B828" w:rsidR="00D40FF0" w:rsidRDefault="00D40FF0" w:rsidP="00FE24C4">
      <w:pPr>
        <w:ind w:firstLine="0"/>
      </w:pPr>
    </w:p>
    <w:p w14:paraId="0C75AD60" w14:textId="1989035C" w:rsidR="00D40FF0" w:rsidRDefault="00D40FF0" w:rsidP="00FE24C4">
      <w:pPr>
        <w:ind w:firstLine="0"/>
      </w:pPr>
    </w:p>
    <w:p w14:paraId="38529ED7" w14:textId="54A45D58" w:rsidR="00D40FF0" w:rsidRDefault="00D40FF0" w:rsidP="00FE24C4">
      <w:pPr>
        <w:ind w:firstLine="0"/>
      </w:pPr>
    </w:p>
    <w:p w14:paraId="409DDE7F" w14:textId="036D8CB3" w:rsidR="00D40FF0" w:rsidRDefault="00D40FF0" w:rsidP="00FE24C4">
      <w:pPr>
        <w:ind w:firstLine="0"/>
      </w:pPr>
    </w:p>
    <w:p w14:paraId="1CBB6B59" w14:textId="5D11F146" w:rsidR="00D40FF0" w:rsidRDefault="00D40FF0" w:rsidP="00FE24C4">
      <w:pPr>
        <w:ind w:firstLine="0"/>
      </w:pPr>
    </w:p>
    <w:p w14:paraId="1461F043" w14:textId="0C4AE80D" w:rsidR="00D40FF0" w:rsidRDefault="00D40FF0" w:rsidP="00FE24C4">
      <w:pPr>
        <w:ind w:firstLine="0"/>
      </w:pPr>
    </w:p>
    <w:p w14:paraId="30B4E68F" w14:textId="26FDB964" w:rsidR="00D40FF0" w:rsidRDefault="00D40FF0" w:rsidP="00FE24C4">
      <w:pPr>
        <w:ind w:firstLine="0"/>
      </w:pPr>
    </w:p>
    <w:p w14:paraId="6EBE0911" w14:textId="0B6EC5EB" w:rsidR="00D40FF0" w:rsidRDefault="00D40FF0" w:rsidP="00FE24C4">
      <w:pPr>
        <w:ind w:firstLine="0"/>
      </w:pPr>
    </w:p>
    <w:p w14:paraId="33AB7BD9" w14:textId="54BB0581" w:rsidR="00D40FF0" w:rsidRDefault="00D40FF0" w:rsidP="00FE24C4">
      <w:pPr>
        <w:ind w:firstLine="0"/>
      </w:pPr>
    </w:p>
    <w:p w14:paraId="25CEFF41" w14:textId="11232ED7" w:rsidR="00D40FF0" w:rsidRDefault="00D40FF0" w:rsidP="00FE24C4">
      <w:pPr>
        <w:ind w:firstLine="0"/>
      </w:pPr>
    </w:p>
    <w:p w14:paraId="0DC8B9DD" w14:textId="688EF8E6" w:rsidR="00D40FF0" w:rsidRDefault="00D40FF0" w:rsidP="00FE24C4">
      <w:pPr>
        <w:ind w:firstLine="0"/>
      </w:pPr>
    </w:p>
    <w:p w14:paraId="4FEF7070" w14:textId="3056579C" w:rsidR="00D40FF0" w:rsidRDefault="00D40FF0" w:rsidP="00FE24C4">
      <w:pPr>
        <w:ind w:firstLine="0"/>
      </w:pPr>
    </w:p>
    <w:p w14:paraId="7B6BCFE3" w14:textId="25B71FE6" w:rsidR="004E18F1" w:rsidRDefault="004E18F1" w:rsidP="00FE24C4">
      <w:pPr>
        <w:ind w:firstLine="0"/>
      </w:pPr>
    </w:p>
    <w:p w14:paraId="7D4F84BB" w14:textId="6EA3F364" w:rsidR="004E18F1" w:rsidRDefault="004E18F1" w:rsidP="00FE24C4">
      <w:pPr>
        <w:ind w:firstLine="0"/>
      </w:pPr>
    </w:p>
    <w:p w14:paraId="22BD2E1A" w14:textId="4E9E6F24" w:rsidR="004E18F1" w:rsidRDefault="004E18F1" w:rsidP="00FE24C4">
      <w:pPr>
        <w:ind w:firstLine="0"/>
      </w:pPr>
    </w:p>
    <w:p w14:paraId="2F1A8DCC" w14:textId="28BE9D28" w:rsidR="004E18F1" w:rsidRDefault="004E18F1" w:rsidP="00FE24C4">
      <w:pPr>
        <w:ind w:firstLine="0"/>
      </w:pPr>
    </w:p>
    <w:p w14:paraId="339FDD66" w14:textId="16FD720A" w:rsidR="004E18F1" w:rsidRDefault="004E18F1" w:rsidP="00FE24C4">
      <w:pPr>
        <w:ind w:firstLine="0"/>
      </w:pPr>
    </w:p>
    <w:p w14:paraId="140CB743" w14:textId="46DF3FB5" w:rsidR="004E18F1" w:rsidRDefault="004E18F1" w:rsidP="00FE24C4">
      <w:pPr>
        <w:ind w:firstLine="0"/>
      </w:pPr>
    </w:p>
    <w:p w14:paraId="7D9BEFB2" w14:textId="77777777" w:rsidR="004E18F1" w:rsidRDefault="004E18F1" w:rsidP="00FE24C4">
      <w:pPr>
        <w:ind w:firstLine="0"/>
      </w:pPr>
    </w:p>
    <w:p w14:paraId="0182FBC9" w14:textId="5FE75674" w:rsidR="00355B39" w:rsidRPr="00355B39" w:rsidRDefault="00355B39" w:rsidP="00355B39">
      <w:pPr>
        <w:pStyle w:val="Heading4"/>
        <w:rPr>
          <w:i/>
          <w:iCs/>
        </w:rPr>
      </w:pPr>
      <w:r w:rsidRPr="00355B39">
        <w:rPr>
          <w:i/>
          <w:iCs/>
        </w:rPr>
        <w:lastRenderedPageBreak/>
        <w:t>Use case UC03 – Quên mật khẩu</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61A6DF9E" w14:textId="77777777" w:rsidTr="00355B39">
        <w:tc>
          <w:tcPr>
            <w:tcW w:w="5000" w:type="pct"/>
            <w:gridSpan w:val="3"/>
            <w:vAlign w:val="top"/>
          </w:tcPr>
          <w:p w14:paraId="33190378" w14:textId="03A01288" w:rsidR="00355B39" w:rsidRPr="00A474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A4747F">
              <w:rPr>
                <w:color w:val="000000" w:themeColor="text1"/>
                <w:szCs w:val="26"/>
              </w:rPr>
              <w:t>3</w:t>
            </w:r>
            <w:r>
              <w:rPr>
                <w:color w:val="000000" w:themeColor="text1"/>
                <w:szCs w:val="26"/>
              </w:rPr>
              <w:t xml:space="preserve"> </w:t>
            </w:r>
            <w:r w:rsidR="00A4747F">
              <w:rPr>
                <w:color w:val="000000" w:themeColor="text1"/>
                <w:szCs w:val="26"/>
              </w:rPr>
              <w:t>–</w:t>
            </w:r>
            <w:r>
              <w:rPr>
                <w:color w:val="000000" w:themeColor="text1"/>
                <w:szCs w:val="26"/>
                <w:lang w:val="vi-VN"/>
              </w:rPr>
              <w:t xml:space="preserve"> </w:t>
            </w:r>
            <w:r w:rsidR="00A4747F">
              <w:rPr>
                <w:color w:val="000000" w:themeColor="text1"/>
                <w:szCs w:val="26"/>
              </w:rPr>
              <w:t>Quên mật khẩu</w:t>
            </w:r>
          </w:p>
        </w:tc>
      </w:tr>
      <w:tr w:rsidR="00355B39" w14:paraId="06A9FF19" w14:textId="77777777" w:rsidTr="00355B39">
        <w:tc>
          <w:tcPr>
            <w:tcW w:w="1110" w:type="pct"/>
            <w:vAlign w:val="top"/>
          </w:tcPr>
          <w:p w14:paraId="59DDA61C"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273A67BA" w14:textId="2716B522" w:rsidR="00355B39" w:rsidRPr="00B0487F" w:rsidRDefault="00CD1DC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Khi tác </w:t>
            </w:r>
            <w:r w:rsidR="00F00E94">
              <w:rPr>
                <w:rFonts w:ascii="Times New Roman" w:hAnsi="Times New Roman"/>
                <w:i w:val="0"/>
                <w:color w:val="000000" w:themeColor="text1"/>
                <w:sz w:val="26"/>
                <w:szCs w:val="26"/>
              </w:rPr>
              <w:t>nhân</w:t>
            </w:r>
            <w:r>
              <w:rPr>
                <w:rFonts w:ascii="Times New Roman" w:hAnsi="Times New Roman"/>
                <w:i w:val="0"/>
                <w:color w:val="000000" w:themeColor="text1"/>
                <w:sz w:val="26"/>
                <w:szCs w:val="26"/>
              </w:rPr>
              <w:t xml:space="preserve"> quên mật khẩu tài khoản đang sử dụng, tác nhân có thể tạo lại mật khẩu mới thông qua mã số bí mật lúc đăng ký tài khoản</w:t>
            </w:r>
          </w:p>
        </w:tc>
      </w:tr>
      <w:tr w:rsidR="00355B39" w14:paraId="6808F4AC" w14:textId="77777777" w:rsidTr="00355B39">
        <w:tc>
          <w:tcPr>
            <w:tcW w:w="1110" w:type="pct"/>
            <w:vAlign w:val="top"/>
          </w:tcPr>
          <w:p w14:paraId="42AC223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60A9AAC3"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38351995" w14:textId="77777777" w:rsidTr="00355B39">
        <w:tc>
          <w:tcPr>
            <w:tcW w:w="1110" w:type="pct"/>
            <w:vAlign w:val="top"/>
          </w:tcPr>
          <w:p w14:paraId="3A9F51A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D0C9ECF" w14:textId="3528921F"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ký tài khoản</w:t>
            </w:r>
            <w:r w:rsidR="00E97565">
              <w:rPr>
                <w:rFonts w:ascii="Times New Roman" w:hAnsi="Times New Roman"/>
                <w:i w:val="0"/>
                <w:color w:val="000000" w:themeColor="text1"/>
                <w:sz w:val="26"/>
                <w:szCs w:val="26"/>
              </w:rPr>
              <w:t xml:space="preserve"> và có mã số bí mật</w:t>
            </w:r>
          </w:p>
        </w:tc>
      </w:tr>
      <w:tr w:rsidR="00355B39" w14:paraId="737FAF30" w14:textId="77777777" w:rsidTr="00355B39">
        <w:tc>
          <w:tcPr>
            <w:tcW w:w="1110" w:type="pct"/>
            <w:vAlign w:val="top"/>
          </w:tcPr>
          <w:p w14:paraId="68232D50"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288E3B24" w14:textId="65028C9C" w:rsidR="00355B39" w:rsidRPr="00C72809" w:rsidRDefault="00E9756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Tạo thành công mật khẩu mới cho tài khoản của tác nhân</w:t>
            </w:r>
          </w:p>
        </w:tc>
      </w:tr>
      <w:tr w:rsidR="00073B16" w14:paraId="645F8FDD" w14:textId="77777777" w:rsidTr="00355B39">
        <w:trPr>
          <w:trHeight w:val="330"/>
        </w:trPr>
        <w:tc>
          <w:tcPr>
            <w:tcW w:w="1110" w:type="pct"/>
            <w:vMerge w:val="restart"/>
            <w:vAlign w:val="top"/>
          </w:tcPr>
          <w:p w14:paraId="0470BFD9" w14:textId="77777777" w:rsidR="00073B16" w:rsidRPr="00555418" w:rsidRDefault="00073B16"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747CA199" w14:textId="77777777" w:rsidR="00073B16" w:rsidRPr="00825F7B"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C506C81" w14:textId="77777777" w:rsidR="00073B16"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73B16" w14:paraId="61966EE0" w14:textId="77777777" w:rsidTr="00355B39">
        <w:trPr>
          <w:trHeight w:val="458"/>
        </w:trPr>
        <w:tc>
          <w:tcPr>
            <w:tcW w:w="1110" w:type="pct"/>
            <w:vMerge/>
            <w:vAlign w:val="top"/>
          </w:tcPr>
          <w:p w14:paraId="411F0CFE" w14:textId="77777777" w:rsidR="00073B16" w:rsidRDefault="00073B16" w:rsidP="00355B39">
            <w:pPr>
              <w:spacing w:after="0" w:line="240" w:lineRule="auto"/>
              <w:rPr>
                <w:b/>
                <w:color w:val="000000" w:themeColor="text1"/>
                <w:szCs w:val="26"/>
              </w:rPr>
            </w:pPr>
          </w:p>
        </w:tc>
        <w:tc>
          <w:tcPr>
            <w:tcW w:w="2010" w:type="pct"/>
            <w:vAlign w:val="top"/>
          </w:tcPr>
          <w:p w14:paraId="5F4241D7" w14:textId="23710BDD" w:rsidR="00073B16" w:rsidRPr="00F37014" w:rsidRDefault="00073B16" w:rsidP="00355B39">
            <w:pPr>
              <w:spacing w:after="0" w:line="240" w:lineRule="auto"/>
              <w:ind w:firstLine="0"/>
              <w:rPr>
                <w:color w:val="000000" w:themeColor="text1"/>
                <w:szCs w:val="26"/>
                <w:lang w:val="vi-VN"/>
              </w:rPr>
            </w:pPr>
            <w:r>
              <w:rPr>
                <w:color w:val="000000" w:themeColor="text1"/>
                <w:szCs w:val="26"/>
              </w:rPr>
              <w:t xml:space="preserve">1. Tác nhân </w:t>
            </w:r>
            <w:r w:rsidRPr="00F37014">
              <w:rPr>
                <w:color w:val="000000" w:themeColor="text1"/>
                <w:szCs w:val="26"/>
              </w:rPr>
              <w:t>mở ứng dụng đã được cài đặt trên thiết bị di động</w:t>
            </w:r>
          </w:p>
        </w:tc>
        <w:tc>
          <w:tcPr>
            <w:tcW w:w="1880" w:type="pct"/>
            <w:vAlign w:val="top"/>
          </w:tcPr>
          <w:p w14:paraId="0BE4BF95" w14:textId="77777777" w:rsidR="00073B16" w:rsidRDefault="00073B16" w:rsidP="00355B39">
            <w:pPr>
              <w:spacing w:after="0" w:line="240" w:lineRule="auto"/>
              <w:ind w:firstLine="0"/>
              <w:rPr>
                <w:color w:val="000000" w:themeColor="text1"/>
                <w:szCs w:val="26"/>
                <w:lang w:val="vi-VN"/>
              </w:rPr>
            </w:pPr>
          </w:p>
        </w:tc>
      </w:tr>
      <w:tr w:rsidR="00073B16" w14:paraId="73B5A845" w14:textId="77777777" w:rsidTr="00355B39">
        <w:trPr>
          <w:trHeight w:val="116"/>
        </w:trPr>
        <w:tc>
          <w:tcPr>
            <w:tcW w:w="1110" w:type="pct"/>
            <w:vMerge/>
            <w:vAlign w:val="top"/>
          </w:tcPr>
          <w:p w14:paraId="6328669B" w14:textId="77777777" w:rsidR="00073B16" w:rsidRDefault="00073B16" w:rsidP="00355B39">
            <w:pPr>
              <w:spacing w:after="0" w:line="240" w:lineRule="auto"/>
              <w:rPr>
                <w:b/>
                <w:color w:val="000000" w:themeColor="text1"/>
                <w:szCs w:val="26"/>
              </w:rPr>
            </w:pPr>
          </w:p>
        </w:tc>
        <w:tc>
          <w:tcPr>
            <w:tcW w:w="2010" w:type="pct"/>
            <w:vAlign w:val="top"/>
          </w:tcPr>
          <w:p w14:paraId="1FF54358"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1F254430" w14:textId="77777777" w:rsidR="00073B16" w:rsidRDefault="00073B16" w:rsidP="00355B39">
            <w:pPr>
              <w:spacing w:after="0" w:line="240" w:lineRule="auto"/>
              <w:ind w:firstLine="0"/>
              <w:rPr>
                <w:i/>
                <w:color w:val="000000" w:themeColor="text1"/>
                <w:szCs w:val="26"/>
              </w:rPr>
            </w:pPr>
            <w:r>
              <w:rPr>
                <w:szCs w:val="26"/>
              </w:rPr>
              <w:t>2. Hệ thống hiển thị giao diện đăng nhập</w:t>
            </w:r>
          </w:p>
        </w:tc>
      </w:tr>
      <w:tr w:rsidR="00073B16" w14:paraId="676F2C45" w14:textId="77777777" w:rsidTr="00F034CC">
        <w:trPr>
          <w:trHeight w:val="148"/>
        </w:trPr>
        <w:tc>
          <w:tcPr>
            <w:tcW w:w="1110" w:type="pct"/>
            <w:vMerge/>
            <w:vAlign w:val="top"/>
          </w:tcPr>
          <w:p w14:paraId="1B05602C" w14:textId="77777777" w:rsidR="00073B16" w:rsidRDefault="00073B16" w:rsidP="00355B39">
            <w:pPr>
              <w:spacing w:after="0" w:line="240" w:lineRule="auto"/>
              <w:rPr>
                <w:b/>
                <w:color w:val="000000" w:themeColor="text1"/>
                <w:szCs w:val="26"/>
              </w:rPr>
            </w:pPr>
          </w:p>
        </w:tc>
        <w:tc>
          <w:tcPr>
            <w:tcW w:w="2010" w:type="pct"/>
            <w:vAlign w:val="top"/>
          </w:tcPr>
          <w:p w14:paraId="38472A43" w14:textId="3C4D0B14" w:rsidR="00073B16" w:rsidRDefault="00073B16" w:rsidP="00355B39">
            <w:pPr>
              <w:tabs>
                <w:tab w:val="left" w:pos="411"/>
              </w:tabs>
              <w:spacing w:after="0" w:line="240" w:lineRule="auto"/>
              <w:ind w:firstLine="0"/>
              <w:rPr>
                <w:color w:val="000000" w:themeColor="text1"/>
                <w:szCs w:val="26"/>
              </w:rPr>
            </w:pPr>
            <w:r>
              <w:rPr>
                <w:color w:val="000000" w:themeColor="text1"/>
                <w:szCs w:val="26"/>
              </w:rPr>
              <w:t>3. Tác nhân nhấn nút “Quên mật khẩu”</w:t>
            </w:r>
          </w:p>
        </w:tc>
        <w:tc>
          <w:tcPr>
            <w:tcW w:w="1880" w:type="pct"/>
            <w:vAlign w:val="top"/>
          </w:tcPr>
          <w:p w14:paraId="1D2D219C" w14:textId="77777777" w:rsidR="00073B16" w:rsidRDefault="00073B16" w:rsidP="00355B39">
            <w:pPr>
              <w:spacing w:after="0" w:line="240" w:lineRule="auto"/>
              <w:ind w:firstLine="0"/>
              <w:rPr>
                <w:szCs w:val="26"/>
              </w:rPr>
            </w:pPr>
          </w:p>
        </w:tc>
      </w:tr>
      <w:tr w:rsidR="00073B16" w14:paraId="6918244C" w14:textId="77777777" w:rsidTr="00355B39">
        <w:trPr>
          <w:trHeight w:val="435"/>
        </w:trPr>
        <w:tc>
          <w:tcPr>
            <w:tcW w:w="1110" w:type="pct"/>
            <w:vMerge/>
            <w:vAlign w:val="top"/>
          </w:tcPr>
          <w:p w14:paraId="2F0241A9" w14:textId="77777777" w:rsidR="00073B16" w:rsidRDefault="00073B16" w:rsidP="00355B39">
            <w:pPr>
              <w:spacing w:after="0" w:line="240" w:lineRule="auto"/>
              <w:rPr>
                <w:b/>
                <w:color w:val="000000" w:themeColor="text1"/>
                <w:szCs w:val="26"/>
              </w:rPr>
            </w:pPr>
          </w:p>
        </w:tc>
        <w:tc>
          <w:tcPr>
            <w:tcW w:w="2010" w:type="pct"/>
            <w:vAlign w:val="top"/>
          </w:tcPr>
          <w:p w14:paraId="049DCE22" w14:textId="330457F0"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4F9AABF" w14:textId="5B0F4275" w:rsidR="00073B16" w:rsidRDefault="00073B16" w:rsidP="00355B39">
            <w:pPr>
              <w:spacing w:after="0" w:line="240" w:lineRule="auto"/>
              <w:ind w:firstLine="0"/>
              <w:rPr>
                <w:szCs w:val="26"/>
              </w:rPr>
            </w:pPr>
            <w:r>
              <w:rPr>
                <w:szCs w:val="26"/>
              </w:rPr>
              <w:t>4. Hệ thống hiển thị giao diện đổi mật khẩu</w:t>
            </w:r>
          </w:p>
        </w:tc>
      </w:tr>
      <w:tr w:rsidR="00073B16" w14:paraId="34EF9023" w14:textId="77777777" w:rsidTr="00355B39">
        <w:trPr>
          <w:trHeight w:val="630"/>
        </w:trPr>
        <w:tc>
          <w:tcPr>
            <w:tcW w:w="1110" w:type="pct"/>
            <w:vMerge/>
            <w:vAlign w:val="top"/>
          </w:tcPr>
          <w:p w14:paraId="5E355950" w14:textId="77777777" w:rsidR="00073B16" w:rsidRDefault="00073B16" w:rsidP="00355B39">
            <w:pPr>
              <w:spacing w:after="0" w:line="240" w:lineRule="auto"/>
              <w:rPr>
                <w:b/>
                <w:color w:val="000000" w:themeColor="text1"/>
                <w:szCs w:val="26"/>
              </w:rPr>
            </w:pPr>
          </w:p>
        </w:tc>
        <w:tc>
          <w:tcPr>
            <w:tcW w:w="2010" w:type="pct"/>
            <w:vAlign w:val="top"/>
          </w:tcPr>
          <w:p w14:paraId="3FB04CDF" w14:textId="4440DFD0" w:rsidR="00073B16" w:rsidRDefault="00073B16" w:rsidP="00355B39">
            <w:pPr>
              <w:tabs>
                <w:tab w:val="left" w:pos="411"/>
              </w:tabs>
              <w:spacing w:after="0" w:line="240" w:lineRule="auto"/>
              <w:ind w:firstLine="0"/>
              <w:rPr>
                <w:color w:val="000000" w:themeColor="text1"/>
                <w:szCs w:val="26"/>
              </w:rPr>
            </w:pPr>
            <w:r>
              <w:rPr>
                <w:color w:val="000000" w:themeColor="text1"/>
                <w:szCs w:val="26"/>
              </w:rPr>
              <w:t>5. Tác nhân nhập vào các thông tin (mã số bí mật, mật khẩu mới, nhập lại mật khẩu)</w:t>
            </w:r>
          </w:p>
        </w:tc>
        <w:tc>
          <w:tcPr>
            <w:tcW w:w="1880" w:type="pct"/>
            <w:vAlign w:val="top"/>
          </w:tcPr>
          <w:p w14:paraId="6981D5AF" w14:textId="062AD14D" w:rsidR="00073B16" w:rsidRDefault="00073B16" w:rsidP="00355B39">
            <w:pPr>
              <w:spacing w:after="0" w:line="240" w:lineRule="auto"/>
              <w:ind w:firstLine="0"/>
              <w:rPr>
                <w:szCs w:val="26"/>
              </w:rPr>
            </w:pPr>
          </w:p>
        </w:tc>
      </w:tr>
      <w:tr w:rsidR="00073B16" w14:paraId="62B44A1D" w14:textId="77777777" w:rsidTr="00492317">
        <w:trPr>
          <w:trHeight w:val="70"/>
        </w:trPr>
        <w:tc>
          <w:tcPr>
            <w:tcW w:w="1110" w:type="pct"/>
            <w:vMerge/>
            <w:vAlign w:val="top"/>
          </w:tcPr>
          <w:p w14:paraId="73E53B3A" w14:textId="77777777" w:rsidR="00073B16" w:rsidRDefault="00073B16" w:rsidP="00355B39">
            <w:pPr>
              <w:spacing w:after="0" w:line="240" w:lineRule="auto"/>
              <w:rPr>
                <w:b/>
                <w:color w:val="000000" w:themeColor="text1"/>
                <w:szCs w:val="26"/>
              </w:rPr>
            </w:pPr>
          </w:p>
        </w:tc>
        <w:tc>
          <w:tcPr>
            <w:tcW w:w="2010" w:type="pct"/>
            <w:vAlign w:val="top"/>
          </w:tcPr>
          <w:p w14:paraId="3C1E2837" w14:textId="1E5B9B38" w:rsidR="00073B16" w:rsidRDefault="00073B16" w:rsidP="00355B39">
            <w:pPr>
              <w:tabs>
                <w:tab w:val="left" w:pos="411"/>
              </w:tabs>
              <w:spacing w:after="0" w:line="240" w:lineRule="auto"/>
              <w:ind w:firstLine="0"/>
              <w:rPr>
                <w:color w:val="000000" w:themeColor="text1"/>
                <w:szCs w:val="26"/>
              </w:rPr>
            </w:pPr>
            <w:r>
              <w:rPr>
                <w:color w:val="000000" w:themeColor="text1"/>
                <w:szCs w:val="26"/>
              </w:rPr>
              <w:t>6. Tác nhân nhấn nút “Lưu”</w:t>
            </w:r>
          </w:p>
        </w:tc>
        <w:tc>
          <w:tcPr>
            <w:tcW w:w="1880" w:type="pct"/>
            <w:vAlign w:val="top"/>
          </w:tcPr>
          <w:p w14:paraId="6BF9A177" w14:textId="77777777" w:rsidR="00073B16" w:rsidRDefault="00073B16" w:rsidP="00355B39">
            <w:pPr>
              <w:spacing w:after="0" w:line="240" w:lineRule="auto"/>
              <w:ind w:firstLine="0"/>
              <w:rPr>
                <w:szCs w:val="26"/>
              </w:rPr>
            </w:pPr>
          </w:p>
        </w:tc>
      </w:tr>
      <w:tr w:rsidR="00073B16" w14:paraId="62D5DB68" w14:textId="77777777" w:rsidTr="00355B39">
        <w:trPr>
          <w:trHeight w:val="630"/>
        </w:trPr>
        <w:tc>
          <w:tcPr>
            <w:tcW w:w="1110" w:type="pct"/>
            <w:vMerge/>
            <w:vAlign w:val="top"/>
          </w:tcPr>
          <w:p w14:paraId="13D8B991" w14:textId="77777777" w:rsidR="00073B16" w:rsidRDefault="00073B16" w:rsidP="00355B39">
            <w:pPr>
              <w:spacing w:after="0" w:line="240" w:lineRule="auto"/>
              <w:rPr>
                <w:b/>
                <w:color w:val="000000" w:themeColor="text1"/>
                <w:szCs w:val="26"/>
              </w:rPr>
            </w:pPr>
          </w:p>
        </w:tc>
        <w:tc>
          <w:tcPr>
            <w:tcW w:w="2010" w:type="pct"/>
            <w:vAlign w:val="top"/>
          </w:tcPr>
          <w:p w14:paraId="7C53B3B5" w14:textId="77777777" w:rsidR="00073B16" w:rsidRDefault="00073B16" w:rsidP="00355B39">
            <w:pPr>
              <w:tabs>
                <w:tab w:val="left" w:pos="411"/>
              </w:tabs>
              <w:spacing w:after="0" w:line="240" w:lineRule="auto"/>
              <w:ind w:firstLine="0"/>
              <w:rPr>
                <w:color w:val="000000" w:themeColor="text1"/>
                <w:szCs w:val="26"/>
              </w:rPr>
            </w:pPr>
          </w:p>
        </w:tc>
        <w:tc>
          <w:tcPr>
            <w:tcW w:w="1880" w:type="pct"/>
            <w:vAlign w:val="top"/>
          </w:tcPr>
          <w:p w14:paraId="32222443" w14:textId="09355446" w:rsidR="00073B16" w:rsidRDefault="00073B16" w:rsidP="00355B39">
            <w:pPr>
              <w:spacing w:after="0" w:line="240" w:lineRule="auto"/>
              <w:ind w:firstLine="0"/>
              <w:rPr>
                <w:szCs w:val="26"/>
              </w:rPr>
            </w:pPr>
            <w:r>
              <w:rPr>
                <w:szCs w:val="26"/>
              </w:rPr>
              <w:t>7. Hệ thống kiểm tra dữ liệu và nếu dữ liệu hợp lệ, thông báo “Tạo mật khẩu thành công”</w:t>
            </w:r>
          </w:p>
        </w:tc>
      </w:tr>
      <w:tr w:rsidR="00492317" w14:paraId="766045EA" w14:textId="77777777" w:rsidTr="00492317">
        <w:trPr>
          <w:trHeight w:val="70"/>
        </w:trPr>
        <w:tc>
          <w:tcPr>
            <w:tcW w:w="1110" w:type="pct"/>
            <w:vMerge w:val="restart"/>
            <w:vAlign w:val="top"/>
          </w:tcPr>
          <w:p w14:paraId="65796854" w14:textId="77777777" w:rsidR="00492317" w:rsidRDefault="00492317"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7DA441A4" w14:textId="6234E608" w:rsidR="00492317" w:rsidRPr="00F37014" w:rsidRDefault="00492317" w:rsidP="00355B39">
            <w:pPr>
              <w:spacing w:after="0" w:line="240" w:lineRule="auto"/>
              <w:ind w:firstLine="0"/>
              <w:rPr>
                <w:szCs w:val="26"/>
              </w:rPr>
            </w:pPr>
            <w:r>
              <w:rPr>
                <w:szCs w:val="26"/>
              </w:rPr>
              <w:t xml:space="preserve">6.1 </w:t>
            </w:r>
            <w:r w:rsidR="00FB6E97">
              <w:rPr>
                <w:color w:val="000000" w:themeColor="text1"/>
                <w:szCs w:val="26"/>
              </w:rPr>
              <w:t xml:space="preserve">Tác nhân </w:t>
            </w:r>
            <w:r>
              <w:rPr>
                <w:szCs w:val="26"/>
              </w:rPr>
              <w:t>nhấn nút “Hủy”</w:t>
            </w:r>
          </w:p>
        </w:tc>
        <w:tc>
          <w:tcPr>
            <w:tcW w:w="1880" w:type="pct"/>
            <w:vAlign w:val="top"/>
          </w:tcPr>
          <w:p w14:paraId="21773CB2" w14:textId="32F6A8F1" w:rsidR="00492317" w:rsidRPr="00795438" w:rsidRDefault="00492317" w:rsidP="00355B39">
            <w:pPr>
              <w:spacing w:after="0" w:line="240" w:lineRule="auto"/>
              <w:ind w:firstLine="0"/>
              <w:rPr>
                <w:szCs w:val="26"/>
              </w:rPr>
            </w:pPr>
          </w:p>
        </w:tc>
      </w:tr>
      <w:tr w:rsidR="00492317" w14:paraId="462E7A47" w14:textId="77777777" w:rsidTr="00492317">
        <w:trPr>
          <w:trHeight w:val="70"/>
        </w:trPr>
        <w:tc>
          <w:tcPr>
            <w:tcW w:w="1110" w:type="pct"/>
            <w:vMerge/>
            <w:vAlign w:val="top"/>
          </w:tcPr>
          <w:p w14:paraId="3ED201B3"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19981782" w14:textId="77777777" w:rsidR="00492317" w:rsidRDefault="00492317" w:rsidP="00355B39">
            <w:pPr>
              <w:spacing w:after="0" w:line="240" w:lineRule="auto"/>
              <w:ind w:firstLine="0"/>
              <w:rPr>
                <w:szCs w:val="26"/>
              </w:rPr>
            </w:pPr>
          </w:p>
        </w:tc>
        <w:tc>
          <w:tcPr>
            <w:tcW w:w="1880" w:type="pct"/>
            <w:vAlign w:val="top"/>
          </w:tcPr>
          <w:p w14:paraId="7ACA83C8" w14:textId="3D38BA63" w:rsidR="00492317" w:rsidRPr="00795438" w:rsidRDefault="00492317" w:rsidP="00355B39">
            <w:pPr>
              <w:spacing w:after="0" w:line="240" w:lineRule="auto"/>
              <w:ind w:firstLine="0"/>
              <w:rPr>
                <w:szCs w:val="26"/>
              </w:rPr>
            </w:pPr>
            <w:r>
              <w:rPr>
                <w:szCs w:val="26"/>
              </w:rPr>
              <w:t>6.2 Quay lại giao diện đăng nhập ở bước 2</w:t>
            </w:r>
          </w:p>
        </w:tc>
      </w:tr>
      <w:tr w:rsidR="00492317" w14:paraId="342F744E" w14:textId="77777777" w:rsidTr="00355B39">
        <w:trPr>
          <w:trHeight w:val="1202"/>
        </w:trPr>
        <w:tc>
          <w:tcPr>
            <w:tcW w:w="1110" w:type="pct"/>
            <w:vMerge/>
            <w:vAlign w:val="top"/>
          </w:tcPr>
          <w:p w14:paraId="3B0C60E5" w14:textId="77777777" w:rsidR="00492317" w:rsidRPr="00555418" w:rsidRDefault="00492317" w:rsidP="00355B39">
            <w:pPr>
              <w:spacing w:after="0" w:line="240" w:lineRule="auto"/>
              <w:ind w:firstLine="0"/>
              <w:rPr>
                <w:b/>
                <w:bCs/>
                <w:color w:val="000000" w:themeColor="text1"/>
                <w:szCs w:val="26"/>
              </w:rPr>
            </w:pPr>
          </w:p>
        </w:tc>
        <w:tc>
          <w:tcPr>
            <w:tcW w:w="2010" w:type="pct"/>
            <w:vAlign w:val="top"/>
          </w:tcPr>
          <w:p w14:paraId="64EDFE97" w14:textId="77777777" w:rsidR="00492317" w:rsidRPr="00F37014" w:rsidRDefault="00492317" w:rsidP="00355B39">
            <w:pPr>
              <w:spacing w:after="0" w:line="240" w:lineRule="auto"/>
              <w:ind w:firstLine="0"/>
              <w:rPr>
                <w:szCs w:val="26"/>
              </w:rPr>
            </w:pPr>
          </w:p>
        </w:tc>
        <w:tc>
          <w:tcPr>
            <w:tcW w:w="1880" w:type="pct"/>
            <w:vAlign w:val="top"/>
          </w:tcPr>
          <w:p w14:paraId="194CD90D" w14:textId="5F2460CE" w:rsidR="00492317" w:rsidRDefault="00492317" w:rsidP="00355B39">
            <w:pPr>
              <w:spacing w:after="0" w:line="240" w:lineRule="auto"/>
              <w:ind w:firstLine="0"/>
              <w:rPr>
                <w:szCs w:val="26"/>
              </w:rPr>
            </w:pPr>
            <w:r>
              <w:rPr>
                <w:szCs w:val="26"/>
              </w:rPr>
              <w:t xml:space="preserve">7.1 Hệ thống kiểm tra dữ liệu và nếu </w:t>
            </w:r>
            <w:r w:rsidR="00873EAD">
              <w:rPr>
                <w:szCs w:val="26"/>
              </w:rPr>
              <w:t>mã số bí mật hoặc mật khẩu</w:t>
            </w:r>
            <w:r w:rsidR="002649F7">
              <w:rPr>
                <w:szCs w:val="26"/>
              </w:rPr>
              <w:t xml:space="preserve"> mới</w:t>
            </w:r>
            <w:r>
              <w:rPr>
                <w:szCs w:val="26"/>
              </w:rPr>
              <w:t xml:space="preserve"> không hợp lệ, thông báo “Mã số bí mật sai” hoặc “Mật khẩu không khớp”</w:t>
            </w:r>
          </w:p>
        </w:tc>
      </w:tr>
      <w:tr w:rsidR="00355B39" w14:paraId="48C7BDCC" w14:textId="77777777" w:rsidTr="00355B39">
        <w:tc>
          <w:tcPr>
            <w:tcW w:w="1110" w:type="pct"/>
            <w:vAlign w:val="top"/>
          </w:tcPr>
          <w:p w14:paraId="66670643"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96813AE" w14:textId="77777777" w:rsidR="00355B39" w:rsidRPr="0068274C" w:rsidRDefault="00355B39" w:rsidP="006A241F">
            <w:pPr>
              <w:pStyle w:val="InfoBlue"/>
              <w:keepNext/>
              <w:spacing w:before="0" w:line="240" w:lineRule="auto"/>
              <w:ind w:firstLine="0"/>
              <w:rPr>
                <w:rFonts w:ascii="Times New Roman" w:hAnsi="Times New Roman"/>
                <w:i w:val="0"/>
                <w:iCs/>
                <w:color w:val="000000" w:themeColor="text1"/>
                <w:sz w:val="26"/>
                <w:szCs w:val="26"/>
              </w:rPr>
            </w:pPr>
          </w:p>
        </w:tc>
      </w:tr>
    </w:tbl>
    <w:p w14:paraId="48EC7A34" w14:textId="3ADA5692" w:rsidR="00355B39" w:rsidRDefault="006A241F" w:rsidP="006A241F">
      <w:pPr>
        <w:pStyle w:val="Caption"/>
        <w:rPr>
          <w:i/>
          <w:iCs/>
        </w:rPr>
      </w:pPr>
      <w:bookmarkStart w:id="43" w:name="_Toc44535872"/>
      <w:r w:rsidRPr="006A241F">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5</w:t>
      </w:r>
      <w:r w:rsidR="00E25562">
        <w:rPr>
          <w:i/>
          <w:iCs/>
        </w:rPr>
        <w:fldChar w:fldCharType="end"/>
      </w:r>
      <w:r w:rsidRPr="006A241F">
        <w:rPr>
          <w:i/>
          <w:iCs/>
        </w:rPr>
        <w:t xml:space="preserve"> Đặc tả Use case 0</w:t>
      </w:r>
      <w:r>
        <w:rPr>
          <w:i/>
          <w:iCs/>
        </w:rPr>
        <w:t>3</w:t>
      </w:r>
      <w:r w:rsidRPr="006A241F">
        <w:rPr>
          <w:i/>
          <w:iCs/>
        </w:rPr>
        <w:t xml:space="preserve"> – </w:t>
      </w:r>
      <w:r>
        <w:rPr>
          <w:i/>
          <w:iCs/>
        </w:rPr>
        <w:t>Quên mật khẩu</w:t>
      </w:r>
      <w:bookmarkEnd w:id="43"/>
    </w:p>
    <w:p w14:paraId="52AA7B44" w14:textId="7147C754" w:rsidR="006A241F" w:rsidRDefault="006A241F" w:rsidP="006A241F"/>
    <w:p w14:paraId="65F8D85D" w14:textId="5F0B1931" w:rsidR="006A241F" w:rsidRPr="0012756C" w:rsidRDefault="00A542BD" w:rsidP="0012756C">
      <w:pPr>
        <w:keepNext/>
        <w:ind w:firstLine="0"/>
        <w:jc w:val="center"/>
        <w:rPr>
          <w:i/>
          <w:iCs/>
        </w:rPr>
      </w:pPr>
      <w:r w:rsidRPr="00A542BD">
        <w:rPr>
          <w:i/>
          <w:iCs/>
          <w:noProof/>
        </w:rPr>
        <w:lastRenderedPageBreak/>
        <w:drawing>
          <wp:anchor distT="0" distB="0" distL="114300" distR="114300" simplePos="0" relativeHeight="251659776" behindDoc="0" locked="0" layoutInCell="1" allowOverlap="1" wp14:anchorId="280BE6A9" wp14:editId="14967AFB">
            <wp:simplePos x="0" y="0"/>
            <wp:positionH relativeFrom="column">
              <wp:posOffset>-3175</wp:posOffset>
            </wp:positionH>
            <wp:positionV relativeFrom="paragraph">
              <wp:posOffset>22225</wp:posOffset>
            </wp:positionV>
            <wp:extent cx="5580380" cy="5937885"/>
            <wp:effectExtent l="0" t="0" r="127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5937885"/>
                    </a:xfrm>
                    <a:prstGeom prst="rect">
                      <a:avLst/>
                    </a:prstGeom>
                    <a:noFill/>
                    <a:ln>
                      <a:noFill/>
                    </a:ln>
                  </pic:spPr>
                </pic:pic>
              </a:graphicData>
            </a:graphic>
          </wp:anchor>
        </w:drawing>
      </w:r>
    </w:p>
    <w:p w14:paraId="609785E1" w14:textId="2FF7E1FB" w:rsidR="006A241F" w:rsidRDefault="006A241F" w:rsidP="006A241F"/>
    <w:p w14:paraId="53A51A79" w14:textId="7FF567F3" w:rsidR="006A241F" w:rsidRDefault="006A241F" w:rsidP="006A241F"/>
    <w:p w14:paraId="04A1C6DF" w14:textId="4D571A93" w:rsidR="006A241F" w:rsidRDefault="006A241F" w:rsidP="006A241F"/>
    <w:p w14:paraId="21A350C5" w14:textId="115E6777" w:rsidR="006A241F" w:rsidRDefault="006A241F" w:rsidP="006A241F"/>
    <w:p w14:paraId="6DB40829" w14:textId="2EA9F51F" w:rsidR="006A241F" w:rsidRDefault="006A241F" w:rsidP="006A241F"/>
    <w:p w14:paraId="492D7336" w14:textId="6FA9CD5C" w:rsidR="006A241F" w:rsidRDefault="006A241F" w:rsidP="006A241F"/>
    <w:p w14:paraId="60382E18" w14:textId="664D294E" w:rsidR="006A241F" w:rsidRDefault="006A241F" w:rsidP="006A241F"/>
    <w:p w14:paraId="39368654" w14:textId="7BCC1B0E" w:rsidR="006A241F" w:rsidRDefault="006A241F" w:rsidP="006A241F"/>
    <w:p w14:paraId="6036E06B" w14:textId="344C5E49" w:rsidR="006A241F" w:rsidRDefault="006A241F" w:rsidP="006A241F"/>
    <w:p w14:paraId="70C9E232" w14:textId="0BF7838A" w:rsidR="006A241F" w:rsidRDefault="006A241F" w:rsidP="006A241F"/>
    <w:p w14:paraId="317E03D9" w14:textId="4A6676F2" w:rsidR="006A241F" w:rsidRDefault="006A241F" w:rsidP="006A241F"/>
    <w:p w14:paraId="57EDF6F5" w14:textId="5F27F50F" w:rsidR="006A241F" w:rsidRDefault="006A241F" w:rsidP="006A241F"/>
    <w:p w14:paraId="1AF13B69" w14:textId="3380E165" w:rsidR="006A241F" w:rsidRDefault="006A241F" w:rsidP="006A241F"/>
    <w:p w14:paraId="7253A6A5" w14:textId="0E2D08AC" w:rsidR="006A241F" w:rsidRDefault="006A241F" w:rsidP="006A241F"/>
    <w:p w14:paraId="70B2645B" w14:textId="06C0E7E8" w:rsidR="006A241F" w:rsidRDefault="006A241F" w:rsidP="006A241F"/>
    <w:p w14:paraId="318D51AD" w14:textId="15831BA3" w:rsidR="006A241F" w:rsidRDefault="006A241F" w:rsidP="006A241F"/>
    <w:p w14:paraId="61C8021F" w14:textId="51064B28" w:rsidR="006A241F" w:rsidRDefault="006A241F" w:rsidP="006A241F"/>
    <w:p w14:paraId="797E2CF2" w14:textId="788F43EF" w:rsidR="006A241F" w:rsidRDefault="006A241F" w:rsidP="006A241F"/>
    <w:p w14:paraId="2B2E2A20" w14:textId="2512E2AC" w:rsidR="006A241F" w:rsidRDefault="006A241F" w:rsidP="006A241F"/>
    <w:p w14:paraId="608E9A2D" w14:textId="65A2ED3F" w:rsidR="006A241F" w:rsidRDefault="006A241F" w:rsidP="006A241F"/>
    <w:p w14:paraId="3674896A" w14:textId="2FC88731" w:rsidR="00EA470C" w:rsidRDefault="00EA470C" w:rsidP="006A241F"/>
    <w:p w14:paraId="3AF73AEB" w14:textId="399C143A" w:rsidR="00EA470C" w:rsidRDefault="00EA470C" w:rsidP="006A241F"/>
    <w:p w14:paraId="33C0BA28" w14:textId="03B25625" w:rsidR="00EA470C" w:rsidRDefault="00EA470C" w:rsidP="006A241F"/>
    <w:p w14:paraId="6B9F7319" w14:textId="5F0F85FC" w:rsidR="00EA470C" w:rsidRDefault="00EA470C" w:rsidP="006A241F"/>
    <w:p w14:paraId="7193F0C8" w14:textId="5389197F" w:rsidR="00EA470C" w:rsidRDefault="00EA470C" w:rsidP="006A241F"/>
    <w:p w14:paraId="4DA40C41" w14:textId="77777777" w:rsidR="00EA470C" w:rsidRPr="006A241F" w:rsidRDefault="00EA470C" w:rsidP="006A241F"/>
    <w:p w14:paraId="7EF48843" w14:textId="046C11A5" w:rsidR="00355B39" w:rsidRPr="00355B39" w:rsidRDefault="00355B39" w:rsidP="00355B39">
      <w:pPr>
        <w:pStyle w:val="Heading4"/>
        <w:rPr>
          <w:i/>
          <w:iCs/>
        </w:rPr>
      </w:pPr>
      <w:r w:rsidRPr="00355B39">
        <w:rPr>
          <w:i/>
          <w:iCs/>
        </w:rPr>
        <w:lastRenderedPageBreak/>
        <w:t>Use case UC04 – Thống kê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43778FBA" w14:textId="77777777" w:rsidTr="00355B39">
        <w:tc>
          <w:tcPr>
            <w:tcW w:w="5000" w:type="pct"/>
            <w:gridSpan w:val="3"/>
            <w:vAlign w:val="top"/>
          </w:tcPr>
          <w:p w14:paraId="7547182E" w14:textId="7BF1FF0E" w:rsidR="00355B39" w:rsidRPr="00B048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577304">
              <w:rPr>
                <w:color w:val="000000" w:themeColor="text1"/>
                <w:szCs w:val="26"/>
              </w:rPr>
              <w:t>4</w:t>
            </w:r>
            <w:r>
              <w:rPr>
                <w:color w:val="000000" w:themeColor="text1"/>
                <w:szCs w:val="26"/>
              </w:rPr>
              <w:t xml:space="preserve"> </w:t>
            </w:r>
            <w:r w:rsidR="00577304">
              <w:rPr>
                <w:color w:val="000000" w:themeColor="text1"/>
                <w:szCs w:val="26"/>
              </w:rPr>
              <w:t>–</w:t>
            </w:r>
            <w:r>
              <w:rPr>
                <w:color w:val="000000" w:themeColor="text1"/>
                <w:szCs w:val="26"/>
                <w:lang w:val="vi-VN"/>
              </w:rPr>
              <w:t xml:space="preserve"> </w:t>
            </w:r>
            <w:r w:rsidR="00577304">
              <w:rPr>
                <w:color w:val="000000" w:themeColor="text1"/>
                <w:szCs w:val="26"/>
              </w:rPr>
              <w:t>Thống kê thu chi</w:t>
            </w:r>
          </w:p>
        </w:tc>
      </w:tr>
      <w:tr w:rsidR="00355B39" w14:paraId="10C76261" w14:textId="77777777" w:rsidTr="00355B39">
        <w:tc>
          <w:tcPr>
            <w:tcW w:w="1110" w:type="pct"/>
            <w:vAlign w:val="top"/>
          </w:tcPr>
          <w:p w14:paraId="5CD1A584"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71C795B6" w14:textId="528444AA" w:rsidR="00355B39" w:rsidRPr="00B0487F" w:rsidRDefault="00BF603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thực hiện việc thu chi, tác nhân có thể xem lại tổng thu, tổng chi của mình thèo ngày, tháng, năm</w:t>
            </w:r>
          </w:p>
        </w:tc>
      </w:tr>
      <w:tr w:rsidR="00355B39" w14:paraId="07FA0CB7" w14:textId="77777777" w:rsidTr="00355B39">
        <w:tc>
          <w:tcPr>
            <w:tcW w:w="1110" w:type="pct"/>
            <w:vAlign w:val="top"/>
          </w:tcPr>
          <w:p w14:paraId="4C15CF1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7BB5C957"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542BE1DB" w14:textId="77777777" w:rsidTr="00355B39">
        <w:tc>
          <w:tcPr>
            <w:tcW w:w="1110" w:type="pct"/>
            <w:vAlign w:val="top"/>
          </w:tcPr>
          <w:p w14:paraId="1EC6709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DD94B55" w14:textId="41B99EA2"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đã </w:t>
            </w:r>
            <w:r w:rsidR="004513DF">
              <w:rPr>
                <w:rFonts w:ascii="Times New Roman" w:hAnsi="Times New Roman"/>
                <w:i w:val="0"/>
                <w:color w:val="000000" w:themeColor="text1"/>
                <w:sz w:val="26"/>
                <w:szCs w:val="26"/>
              </w:rPr>
              <w:t>đăng nhập thành công vào ứng dụng, có thực hiện việc thu chi</w:t>
            </w:r>
          </w:p>
        </w:tc>
      </w:tr>
      <w:tr w:rsidR="00355B39" w14:paraId="16F2E90B" w14:textId="77777777" w:rsidTr="00355B39">
        <w:tc>
          <w:tcPr>
            <w:tcW w:w="1110" w:type="pct"/>
            <w:vAlign w:val="top"/>
          </w:tcPr>
          <w:p w14:paraId="3284709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1DDF34A2" w14:textId="5A6E6CA1" w:rsidR="00355B39" w:rsidRPr="00C72809" w:rsidRDefault="004513D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tổng thu, tổng chi theo ngày, tháng, năm</w:t>
            </w:r>
          </w:p>
        </w:tc>
      </w:tr>
      <w:tr w:rsidR="00355B39" w14:paraId="1C67EB0B" w14:textId="77777777" w:rsidTr="00355B39">
        <w:trPr>
          <w:trHeight w:val="330"/>
        </w:trPr>
        <w:tc>
          <w:tcPr>
            <w:tcW w:w="1110" w:type="pct"/>
            <w:vMerge w:val="restart"/>
            <w:vAlign w:val="top"/>
          </w:tcPr>
          <w:p w14:paraId="7FE31BB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46AA4731"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D7A003D"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5B77D46A" w14:textId="77777777" w:rsidTr="00355B39">
        <w:trPr>
          <w:trHeight w:val="458"/>
        </w:trPr>
        <w:tc>
          <w:tcPr>
            <w:tcW w:w="1110" w:type="pct"/>
            <w:vMerge/>
            <w:vAlign w:val="top"/>
          </w:tcPr>
          <w:p w14:paraId="59B0D864" w14:textId="77777777" w:rsidR="00355B39" w:rsidRDefault="00355B39" w:rsidP="00355B39">
            <w:pPr>
              <w:spacing w:after="0" w:line="240" w:lineRule="auto"/>
              <w:rPr>
                <w:b/>
                <w:color w:val="000000" w:themeColor="text1"/>
                <w:szCs w:val="26"/>
              </w:rPr>
            </w:pPr>
          </w:p>
        </w:tc>
        <w:tc>
          <w:tcPr>
            <w:tcW w:w="2010" w:type="pct"/>
            <w:vAlign w:val="top"/>
          </w:tcPr>
          <w:p w14:paraId="706A5489" w14:textId="72910773"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005660E2">
              <w:rPr>
                <w:color w:val="000000" w:themeColor="text1"/>
                <w:szCs w:val="26"/>
              </w:rPr>
              <w:t xml:space="preserve">Tác nhân </w:t>
            </w:r>
            <w:r w:rsidR="00A40287">
              <w:rPr>
                <w:color w:val="000000" w:themeColor="text1"/>
                <w:szCs w:val="26"/>
              </w:rPr>
              <w:t>chọn chức năng thống kê thu chi</w:t>
            </w:r>
          </w:p>
        </w:tc>
        <w:tc>
          <w:tcPr>
            <w:tcW w:w="1880" w:type="pct"/>
            <w:vAlign w:val="top"/>
          </w:tcPr>
          <w:p w14:paraId="3A39EE4D" w14:textId="77777777" w:rsidR="00355B39" w:rsidRDefault="00355B39" w:rsidP="00355B39">
            <w:pPr>
              <w:spacing w:after="0" w:line="240" w:lineRule="auto"/>
              <w:ind w:firstLine="0"/>
              <w:rPr>
                <w:color w:val="000000" w:themeColor="text1"/>
                <w:szCs w:val="26"/>
                <w:lang w:val="vi-VN"/>
              </w:rPr>
            </w:pPr>
          </w:p>
        </w:tc>
      </w:tr>
      <w:tr w:rsidR="00355B39" w14:paraId="4A933EF1" w14:textId="77777777" w:rsidTr="00355B39">
        <w:trPr>
          <w:trHeight w:val="116"/>
        </w:trPr>
        <w:tc>
          <w:tcPr>
            <w:tcW w:w="1110" w:type="pct"/>
            <w:vMerge/>
            <w:vAlign w:val="top"/>
          </w:tcPr>
          <w:p w14:paraId="1F1CDB8C" w14:textId="77777777" w:rsidR="00355B39" w:rsidRDefault="00355B39" w:rsidP="00355B39">
            <w:pPr>
              <w:spacing w:after="0" w:line="240" w:lineRule="auto"/>
              <w:rPr>
                <w:b/>
                <w:color w:val="000000" w:themeColor="text1"/>
                <w:szCs w:val="26"/>
              </w:rPr>
            </w:pPr>
          </w:p>
        </w:tc>
        <w:tc>
          <w:tcPr>
            <w:tcW w:w="2010" w:type="pct"/>
            <w:vAlign w:val="top"/>
          </w:tcPr>
          <w:p w14:paraId="311F590F"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AA86E11" w14:textId="65A27D1F" w:rsidR="00355B39" w:rsidRDefault="00355B39" w:rsidP="00355B39">
            <w:pPr>
              <w:spacing w:after="0" w:line="240" w:lineRule="auto"/>
              <w:ind w:firstLine="0"/>
              <w:rPr>
                <w:i/>
                <w:color w:val="000000" w:themeColor="text1"/>
                <w:szCs w:val="26"/>
              </w:rPr>
            </w:pPr>
            <w:r>
              <w:rPr>
                <w:szCs w:val="26"/>
              </w:rPr>
              <w:t xml:space="preserve">2. Hệ thống hiển thị giao diện </w:t>
            </w:r>
            <w:r w:rsidR="002036F3">
              <w:rPr>
                <w:szCs w:val="26"/>
              </w:rPr>
              <w:t>thống kê thu chi</w:t>
            </w:r>
          </w:p>
        </w:tc>
      </w:tr>
      <w:tr w:rsidR="00355B39" w14:paraId="23619ECC" w14:textId="77777777" w:rsidTr="00355B39">
        <w:trPr>
          <w:trHeight w:val="1214"/>
        </w:trPr>
        <w:tc>
          <w:tcPr>
            <w:tcW w:w="1110" w:type="pct"/>
            <w:vMerge/>
            <w:vAlign w:val="top"/>
          </w:tcPr>
          <w:p w14:paraId="0DE2894F" w14:textId="77777777" w:rsidR="00355B39" w:rsidRDefault="00355B39" w:rsidP="00355B39">
            <w:pPr>
              <w:spacing w:after="0" w:line="240" w:lineRule="auto"/>
              <w:rPr>
                <w:b/>
                <w:color w:val="000000" w:themeColor="text1"/>
                <w:szCs w:val="26"/>
              </w:rPr>
            </w:pPr>
          </w:p>
        </w:tc>
        <w:tc>
          <w:tcPr>
            <w:tcW w:w="2010" w:type="pct"/>
            <w:vAlign w:val="top"/>
          </w:tcPr>
          <w:p w14:paraId="46BA4270" w14:textId="46F7FAD1"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w:t>
            </w:r>
            <w:r w:rsidR="005660E2">
              <w:rPr>
                <w:color w:val="000000" w:themeColor="text1"/>
                <w:szCs w:val="26"/>
              </w:rPr>
              <w:t xml:space="preserve">Tác nhân </w:t>
            </w:r>
            <w:r w:rsidR="006A58BF">
              <w:rPr>
                <w:color w:val="000000" w:themeColor="text1"/>
                <w:szCs w:val="26"/>
              </w:rPr>
              <w:t>chọn xem tổng thu, tổng chi theo ngày, tháng hoặc năm bằng cách chọn vào combobox</w:t>
            </w:r>
          </w:p>
        </w:tc>
        <w:tc>
          <w:tcPr>
            <w:tcW w:w="1880" w:type="pct"/>
            <w:vAlign w:val="top"/>
          </w:tcPr>
          <w:p w14:paraId="72939901" w14:textId="77777777" w:rsidR="00355B39" w:rsidRDefault="00355B39" w:rsidP="00355B39">
            <w:pPr>
              <w:spacing w:after="0" w:line="240" w:lineRule="auto"/>
              <w:ind w:firstLine="0"/>
              <w:rPr>
                <w:szCs w:val="26"/>
              </w:rPr>
            </w:pPr>
          </w:p>
        </w:tc>
      </w:tr>
      <w:tr w:rsidR="009077D6" w14:paraId="3A44C954" w14:textId="77777777" w:rsidTr="009077D6">
        <w:trPr>
          <w:trHeight w:val="631"/>
        </w:trPr>
        <w:tc>
          <w:tcPr>
            <w:tcW w:w="1110" w:type="pct"/>
            <w:vMerge/>
            <w:vAlign w:val="top"/>
          </w:tcPr>
          <w:p w14:paraId="7315AD15" w14:textId="77777777" w:rsidR="009077D6" w:rsidRDefault="009077D6" w:rsidP="00355B39">
            <w:pPr>
              <w:spacing w:after="0" w:line="240" w:lineRule="auto"/>
              <w:rPr>
                <w:b/>
                <w:color w:val="000000" w:themeColor="text1"/>
                <w:szCs w:val="26"/>
              </w:rPr>
            </w:pPr>
          </w:p>
        </w:tc>
        <w:tc>
          <w:tcPr>
            <w:tcW w:w="2010" w:type="pct"/>
            <w:vAlign w:val="top"/>
          </w:tcPr>
          <w:p w14:paraId="219DE894" w14:textId="11E97921" w:rsidR="009077D6" w:rsidRDefault="009077D6" w:rsidP="00355B39">
            <w:pPr>
              <w:tabs>
                <w:tab w:val="left" w:pos="411"/>
              </w:tabs>
              <w:spacing w:after="0" w:line="240" w:lineRule="auto"/>
              <w:ind w:firstLine="0"/>
              <w:rPr>
                <w:color w:val="000000" w:themeColor="text1"/>
                <w:szCs w:val="26"/>
              </w:rPr>
            </w:pPr>
          </w:p>
        </w:tc>
        <w:tc>
          <w:tcPr>
            <w:tcW w:w="1880" w:type="pct"/>
            <w:vAlign w:val="top"/>
          </w:tcPr>
          <w:p w14:paraId="41F0499C" w14:textId="385C90C0" w:rsidR="009077D6" w:rsidRDefault="009077D6" w:rsidP="00355B39">
            <w:pPr>
              <w:spacing w:after="0" w:line="240" w:lineRule="auto"/>
              <w:ind w:firstLine="0"/>
              <w:rPr>
                <w:szCs w:val="26"/>
              </w:rPr>
            </w:pPr>
            <w:r>
              <w:rPr>
                <w:szCs w:val="26"/>
              </w:rPr>
              <w:t>4. Hệ thống hiển thị tổng thu, tổng chi theo ngày, tháng hoặc năm như đã chọn</w:t>
            </w:r>
          </w:p>
        </w:tc>
      </w:tr>
      <w:tr w:rsidR="00355B39" w14:paraId="7DF25553" w14:textId="77777777" w:rsidTr="009077D6">
        <w:trPr>
          <w:trHeight w:val="70"/>
        </w:trPr>
        <w:tc>
          <w:tcPr>
            <w:tcW w:w="1110" w:type="pct"/>
            <w:vAlign w:val="top"/>
          </w:tcPr>
          <w:p w14:paraId="4603B207" w14:textId="77777777" w:rsidR="00355B39" w:rsidRDefault="00355B39"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16D18046" w14:textId="77777777" w:rsidR="00355B39" w:rsidRPr="00F37014" w:rsidRDefault="00355B39" w:rsidP="00355B39">
            <w:pPr>
              <w:spacing w:after="0" w:line="240" w:lineRule="auto"/>
              <w:ind w:firstLine="0"/>
              <w:rPr>
                <w:szCs w:val="26"/>
              </w:rPr>
            </w:pPr>
          </w:p>
        </w:tc>
        <w:tc>
          <w:tcPr>
            <w:tcW w:w="1880" w:type="pct"/>
            <w:vAlign w:val="top"/>
          </w:tcPr>
          <w:p w14:paraId="7E32CD13" w14:textId="33D42B48" w:rsidR="00355B39" w:rsidRPr="00795438" w:rsidRDefault="00355B39" w:rsidP="00355B39">
            <w:pPr>
              <w:spacing w:after="0" w:line="240" w:lineRule="auto"/>
              <w:ind w:firstLine="0"/>
              <w:rPr>
                <w:szCs w:val="26"/>
              </w:rPr>
            </w:pPr>
          </w:p>
        </w:tc>
      </w:tr>
      <w:tr w:rsidR="00355B39" w14:paraId="76B01A7F" w14:textId="77777777" w:rsidTr="00355B39">
        <w:tc>
          <w:tcPr>
            <w:tcW w:w="1110" w:type="pct"/>
            <w:vAlign w:val="top"/>
          </w:tcPr>
          <w:p w14:paraId="54C0421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B37C2F" w14:textId="5886FBBA" w:rsidR="00355B39" w:rsidRPr="0068274C" w:rsidRDefault="00AC08E3" w:rsidP="006A14BE">
            <w:pPr>
              <w:pStyle w:val="InfoBlue"/>
              <w:keepNext/>
              <w:spacing w:before="0" w:line="240" w:lineRule="auto"/>
              <w:ind w:firstLine="0"/>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Nếu chưa thực hiện việc thu chi thì sẽ không hiển thị dữ liệu tổng thu, tổng chi</w:t>
            </w:r>
          </w:p>
        </w:tc>
      </w:tr>
    </w:tbl>
    <w:p w14:paraId="4641A2E5" w14:textId="55A2C63C" w:rsidR="00D52100" w:rsidRPr="006A14BE" w:rsidRDefault="006A14BE" w:rsidP="006A14BE">
      <w:pPr>
        <w:pStyle w:val="Caption"/>
        <w:rPr>
          <w:i/>
          <w:iCs/>
        </w:rPr>
      </w:pPr>
      <w:bookmarkStart w:id="44" w:name="_Toc44535873"/>
      <w:r w:rsidRPr="006A14BE">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6</w:t>
      </w:r>
      <w:r w:rsidR="00E25562">
        <w:rPr>
          <w:i/>
          <w:iCs/>
        </w:rPr>
        <w:fldChar w:fldCharType="end"/>
      </w:r>
      <w:r w:rsidRPr="006A14BE">
        <w:rPr>
          <w:i/>
          <w:iCs/>
        </w:rPr>
        <w:t xml:space="preserve"> Đặc tả Use case 04 – Thống kê thu chi</w:t>
      </w:r>
      <w:bookmarkEnd w:id="44"/>
    </w:p>
    <w:p w14:paraId="76B7E0F5" w14:textId="68A0368F" w:rsidR="00D52100" w:rsidRDefault="00D52100" w:rsidP="00D52100"/>
    <w:p w14:paraId="655A05B5" w14:textId="201391CE" w:rsidR="00F26C8D" w:rsidRDefault="00F26C8D" w:rsidP="00D52100"/>
    <w:p w14:paraId="29CD5F28" w14:textId="46C85AC5" w:rsidR="00F26C8D" w:rsidRDefault="00F26C8D" w:rsidP="00D52100"/>
    <w:p w14:paraId="0F4F1E39" w14:textId="69471E56" w:rsidR="00F26C8D" w:rsidRDefault="00F26C8D" w:rsidP="00D52100"/>
    <w:p w14:paraId="6863BAD5" w14:textId="0ADD2562" w:rsidR="00F26C8D" w:rsidRDefault="00F26C8D" w:rsidP="00D52100"/>
    <w:p w14:paraId="7E5238B3" w14:textId="6B3B12B1" w:rsidR="00F26C8D" w:rsidRDefault="00F26C8D" w:rsidP="00D52100"/>
    <w:p w14:paraId="5448F8E6" w14:textId="27EBA640" w:rsidR="00EA38B8" w:rsidRDefault="00EA38B8" w:rsidP="00D52100"/>
    <w:p w14:paraId="1655ADC9" w14:textId="7071AA24" w:rsidR="00EA38B8" w:rsidRDefault="00EA38B8" w:rsidP="00D52100"/>
    <w:p w14:paraId="475E7EE4" w14:textId="29DA579E" w:rsidR="00EA38B8" w:rsidRDefault="004B3B45" w:rsidP="00D52100">
      <w:r w:rsidRPr="004B3B45">
        <w:rPr>
          <w:noProof/>
        </w:rPr>
        <w:lastRenderedPageBreak/>
        <w:drawing>
          <wp:anchor distT="0" distB="0" distL="114300" distR="114300" simplePos="0" relativeHeight="251660800" behindDoc="0" locked="0" layoutInCell="1" allowOverlap="1" wp14:anchorId="31D6B876" wp14:editId="6BF89FF6">
            <wp:simplePos x="0" y="0"/>
            <wp:positionH relativeFrom="column">
              <wp:posOffset>139700</wp:posOffset>
            </wp:positionH>
            <wp:positionV relativeFrom="paragraph">
              <wp:posOffset>-25400</wp:posOffset>
            </wp:positionV>
            <wp:extent cx="5295900" cy="4429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4429125"/>
                    </a:xfrm>
                    <a:prstGeom prst="rect">
                      <a:avLst/>
                    </a:prstGeom>
                    <a:noFill/>
                    <a:ln>
                      <a:noFill/>
                    </a:ln>
                  </pic:spPr>
                </pic:pic>
              </a:graphicData>
            </a:graphic>
          </wp:anchor>
        </w:drawing>
      </w:r>
    </w:p>
    <w:p w14:paraId="547DCEDE" w14:textId="7975EEB8" w:rsidR="00EA38B8" w:rsidRDefault="00EA38B8" w:rsidP="00D52100"/>
    <w:p w14:paraId="3C53F20B" w14:textId="7B796ABB" w:rsidR="00EA38B8" w:rsidRDefault="00EA38B8" w:rsidP="00D52100"/>
    <w:p w14:paraId="7C0086DC" w14:textId="3B429ABC" w:rsidR="00EA38B8" w:rsidRDefault="00EA38B8" w:rsidP="00D52100"/>
    <w:p w14:paraId="0536FF09" w14:textId="29E29C7E" w:rsidR="00EA38B8" w:rsidRDefault="00EA38B8" w:rsidP="00D52100"/>
    <w:p w14:paraId="759A454B" w14:textId="3A613EF0" w:rsidR="00EA38B8" w:rsidRDefault="00EA38B8" w:rsidP="00D52100"/>
    <w:p w14:paraId="3FB85E38" w14:textId="1F036CCD" w:rsidR="00EA38B8" w:rsidRDefault="00EA38B8" w:rsidP="00D52100"/>
    <w:p w14:paraId="6171C1DF" w14:textId="64277A33" w:rsidR="00EA38B8" w:rsidRDefault="00EA38B8" w:rsidP="00D52100"/>
    <w:p w14:paraId="5987EFD6" w14:textId="4F08C181" w:rsidR="00EA38B8" w:rsidRDefault="00EA38B8" w:rsidP="00D52100"/>
    <w:p w14:paraId="1DF446C2" w14:textId="3F4B5299" w:rsidR="00EA38B8" w:rsidRDefault="00EA38B8" w:rsidP="00D52100"/>
    <w:p w14:paraId="47AC946B" w14:textId="42C6A8BC" w:rsidR="00EA38B8" w:rsidRDefault="00EA38B8" w:rsidP="00D52100"/>
    <w:p w14:paraId="5A44024C" w14:textId="7E18FAD1" w:rsidR="00EA38B8" w:rsidRDefault="00EA38B8" w:rsidP="00D52100"/>
    <w:p w14:paraId="1F5B22A2" w14:textId="064C5A53" w:rsidR="00EA38B8" w:rsidRDefault="00EA38B8" w:rsidP="00D52100"/>
    <w:p w14:paraId="3A31E1D8" w14:textId="26B1DE15" w:rsidR="00EA38B8" w:rsidRDefault="00EA38B8" w:rsidP="00D52100"/>
    <w:p w14:paraId="10A19177" w14:textId="215640CC" w:rsidR="00EA38B8" w:rsidRDefault="00EA38B8" w:rsidP="00D52100"/>
    <w:p w14:paraId="05009F4A" w14:textId="03EB90CF" w:rsidR="00EA38B8" w:rsidRDefault="00EA38B8" w:rsidP="00D52100"/>
    <w:p w14:paraId="7F1F0E24" w14:textId="656E7D14" w:rsidR="00EA38B8" w:rsidRDefault="00EA38B8" w:rsidP="00D52100"/>
    <w:p w14:paraId="5AC147CC" w14:textId="43EC4DA7" w:rsidR="00EA38B8" w:rsidRDefault="00EA38B8" w:rsidP="00D52100"/>
    <w:p w14:paraId="5B6BD2C3" w14:textId="52816D89" w:rsidR="00EA38B8" w:rsidRDefault="00EA38B8" w:rsidP="00D52100"/>
    <w:p w14:paraId="4A5413C9" w14:textId="1687D8E5" w:rsidR="00EA38B8" w:rsidRDefault="00EA38B8" w:rsidP="00D52100"/>
    <w:p w14:paraId="7498789E" w14:textId="185844C7" w:rsidR="00EA38B8" w:rsidRDefault="00EA38B8" w:rsidP="00D52100"/>
    <w:p w14:paraId="31D0CCBA" w14:textId="604787F7" w:rsidR="00EA38B8" w:rsidRDefault="00EA38B8" w:rsidP="00FD4CBB">
      <w:pPr>
        <w:ind w:firstLine="0"/>
      </w:pPr>
    </w:p>
    <w:p w14:paraId="3337ECFE" w14:textId="4EE3526A" w:rsidR="004E18F1" w:rsidRDefault="004E18F1" w:rsidP="00FD4CBB">
      <w:pPr>
        <w:ind w:firstLine="0"/>
      </w:pPr>
    </w:p>
    <w:p w14:paraId="01DD8EAB" w14:textId="2BB6E7A6" w:rsidR="004E18F1" w:rsidRDefault="004E18F1" w:rsidP="00FD4CBB">
      <w:pPr>
        <w:ind w:firstLine="0"/>
      </w:pPr>
    </w:p>
    <w:p w14:paraId="22E1A79F" w14:textId="45E840D9" w:rsidR="004E18F1" w:rsidRDefault="004E18F1" w:rsidP="00FD4CBB">
      <w:pPr>
        <w:ind w:firstLine="0"/>
      </w:pPr>
    </w:p>
    <w:p w14:paraId="7A0CA69C" w14:textId="5260B072" w:rsidR="004E18F1" w:rsidRDefault="004E18F1" w:rsidP="00FD4CBB">
      <w:pPr>
        <w:ind w:firstLine="0"/>
      </w:pPr>
    </w:p>
    <w:p w14:paraId="625DF654" w14:textId="49BFEA74" w:rsidR="004E18F1" w:rsidRDefault="004E18F1" w:rsidP="00FD4CBB">
      <w:pPr>
        <w:ind w:firstLine="0"/>
      </w:pPr>
    </w:p>
    <w:p w14:paraId="62923A3B" w14:textId="1ED0DE53" w:rsidR="004E18F1" w:rsidRDefault="004E18F1" w:rsidP="00FD4CBB">
      <w:pPr>
        <w:ind w:firstLine="0"/>
      </w:pPr>
    </w:p>
    <w:p w14:paraId="4DEDD76A" w14:textId="386DDF5D" w:rsidR="004E18F1" w:rsidRDefault="004E18F1" w:rsidP="00FD4CBB">
      <w:pPr>
        <w:ind w:firstLine="0"/>
      </w:pPr>
    </w:p>
    <w:p w14:paraId="6A1ED52A" w14:textId="5B9640C9" w:rsidR="004E18F1" w:rsidRDefault="004E18F1" w:rsidP="00FD4CBB">
      <w:pPr>
        <w:ind w:firstLine="0"/>
      </w:pPr>
    </w:p>
    <w:p w14:paraId="2E404B0C" w14:textId="77777777" w:rsidR="00BE15A2" w:rsidRPr="00D52100" w:rsidRDefault="00BE15A2" w:rsidP="00FD4CBB">
      <w:pPr>
        <w:ind w:firstLine="0"/>
      </w:pPr>
    </w:p>
    <w:p w14:paraId="0D7F29AE" w14:textId="2AD0A4F2"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5</w:t>
      </w:r>
      <w:r w:rsidR="0013632A">
        <w:rPr>
          <w:i/>
          <w:iCs/>
        </w:rPr>
        <w:t xml:space="preserve"> – Xem thông tin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420EFCFF" w14:textId="77777777" w:rsidTr="00B12C28">
        <w:tc>
          <w:tcPr>
            <w:tcW w:w="5000" w:type="pct"/>
            <w:gridSpan w:val="3"/>
            <w:vAlign w:val="top"/>
          </w:tcPr>
          <w:p w14:paraId="4C5DB5A9" w14:textId="7D91C094" w:rsidR="00C77F11" w:rsidRPr="0013632A"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5</w:t>
            </w:r>
            <w:r w:rsidR="00374818">
              <w:rPr>
                <w:color w:val="000000" w:themeColor="text1"/>
                <w:szCs w:val="26"/>
              </w:rPr>
              <w:t xml:space="preserve"> </w:t>
            </w:r>
            <w:r w:rsidR="0013632A">
              <w:rPr>
                <w:color w:val="000000" w:themeColor="text1"/>
                <w:szCs w:val="26"/>
              </w:rPr>
              <w:t>–</w:t>
            </w:r>
            <w:r>
              <w:rPr>
                <w:color w:val="000000" w:themeColor="text1"/>
                <w:szCs w:val="26"/>
                <w:lang w:val="vi-VN"/>
              </w:rPr>
              <w:t xml:space="preserve"> </w:t>
            </w:r>
            <w:r w:rsidR="0013632A">
              <w:rPr>
                <w:color w:val="000000" w:themeColor="text1"/>
                <w:szCs w:val="26"/>
              </w:rPr>
              <w:t>Xem thông tin tài khoản</w:t>
            </w:r>
          </w:p>
        </w:tc>
      </w:tr>
      <w:tr w:rsidR="00C77F11" w14:paraId="7FC47AB7" w14:textId="77777777" w:rsidTr="00B12C28">
        <w:tc>
          <w:tcPr>
            <w:tcW w:w="1110" w:type="pct"/>
            <w:vAlign w:val="top"/>
          </w:tcPr>
          <w:p w14:paraId="540C8BFE" w14:textId="564EB284" w:rsidR="00C77F11" w:rsidRPr="00BC546E" w:rsidRDefault="002A07FF"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00636273" w14:textId="529983B7" w:rsidR="00C77F11" w:rsidRPr="007949C2" w:rsidRDefault="005250D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xem các thông tin của tài khoản</w:t>
            </w:r>
            <w:r w:rsidR="00D649F8">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đang sử dụng (</w:t>
            </w:r>
            <w:r w:rsidR="00C80F06">
              <w:rPr>
                <w:rFonts w:ascii="Times New Roman" w:hAnsi="Times New Roman"/>
                <w:i w:val="0"/>
                <w:color w:val="000000" w:themeColor="text1"/>
                <w:sz w:val="26"/>
                <w:szCs w:val="26"/>
              </w:rPr>
              <w:t xml:space="preserve">họ </w:t>
            </w:r>
            <w:r>
              <w:rPr>
                <w:rFonts w:ascii="Times New Roman" w:hAnsi="Times New Roman"/>
                <w:i w:val="0"/>
                <w:color w:val="000000" w:themeColor="text1"/>
                <w:sz w:val="26"/>
                <w:szCs w:val="26"/>
              </w:rPr>
              <w:t>tên, địa chỉ, email, số điện thoại,</w:t>
            </w:r>
            <w:r w:rsidR="00EA17D6">
              <w:rPr>
                <w:rFonts w:ascii="Times New Roman" w:hAnsi="Times New Roman"/>
                <w:i w:val="0"/>
                <w:color w:val="000000" w:themeColor="text1"/>
                <w:sz w:val="26"/>
                <w:szCs w:val="26"/>
              </w:rPr>
              <w:t xml:space="preserve"> tổng số tiền đang có trong các ví</w:t>
            </w:r>
            <w:r>
              <w:rPr>
                <w:rFonts w:ascii="Times New Roman" w:hAnsi="Times New Roman"/>
                <w:i w:val="0"/>
                <w:color w:val="000000" w:themeColor="text1"/>
                <w:sz w:val="26"/>
                <w:szCs w:val="26"/>
              </w:rPr>
              <w:t>)</w:t>
            </w:r>
          </w:p>
        </w:tc>
      </w:tr>
      <w:tr w:rsidR="00C77F11" w14:paraId="2336287A" w14:textId="77777777" w:rsidTr="00B12C28">
        <w:tc>
          <w:tcPr>
            <w:tcW w:w="1110" w:type="pct"/>
            <w:vAlign w:val="top"/>
          </w:tcPr>
          <w:p w14:paraId="128DB93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2063543" w14:textId="24830D11" w:rsidR="00C77F11" w:rsidRPr="00805F3C" w:rsidRDefault="00805F3C"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314FAE7F" w14:textId="77777777" w:rsidTr="00B12C28">
        <w:tc>
          <w:tcPr>
            <w:tcW w:w="1110" w:type="pct"/>
            <w:vAlign w:val="top"/>
          </w:tcPr>
          <w:p w14:paraId="6FBBA1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C36E72F" w14:textId="750050A9" w:rsidR="00C77F11" w:rsidRPr="00394EDD" w:rsidRDefault="00304AA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3E1560BD" w14:textId="77777777" w:rsidTr="00B12C28">
        <w:tc>
          <w:tcPr>
            <w:tcW w:w="1110" w:type="pct"/>
            <w:vAlign w:val="top"/>
          </w:tcPr>
          <w:p w14:paraId="58E60F5C"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CE8125E" w14:textId="5B2ACC6C" w:rsidR="00C77F11" w:rsidRPr="00D52611" w:rsidRDefault="00CD08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xem được các thông tin của tài khoản </w:t>
            </w:r>
            <w:r w:rsidR="00D649F8">
              <w:rPr>
                <w:rFonts w:ascii="Times New Roman" w:hAnsi="Times New Roman"/>
                <w:i w:val="0"/>
                <w:color w:val="000000" w:themeColor="text1"/>
                <w:sz w:val="26"/>
                <w:szCs w:val="26"/>
              </w:rPr>
              <w:t>đang sử dụng</w:t>
            </w:r>
          </w:p>
        </w:tc>
      </w:tr>
      <w:tr w:rsidR="00C77F11" w14:paraId="30562DE6" w14:textId="77777777" w:rsidTr="00B12C28">
        <w:trPr>
          <w:trHeight w:val="330"/>
        </w:trPr>
        <w:tc>
          <w:tcPr>
            <w:tcW w:w="1110" w:type="pct"/>
            <w:vMerge w:val="restart"/>
            <w:vAlign w:val="top"/>
          </w:tcPr>
          <w:p w14:paraId="552CFC2A"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9D2B85E" w14:textId="3B2134E9" w:rsidR="00C77F11" w:rsidRPr="00ED2C48" w:rsidRDefault="00ED2C4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F7B135" w14:textId="77777777" w:rsidR="00C77F11" w:rsidRDefault="00C77F11"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77F11" w14:paraId="122472AC" w14:textId="77777777" w:rsidTr="00B12C28">
        <w:trPr>
          <w:trHeight w:val="71"/>
        </w:trPr>
        <w:tc>
          <w:tcPr>
            <w:tcW w:w="1110" w:type="pct"/>
            <w:vMerge/>
            <w:vAlign w:val="top"/>
          </w:tcPr>
          <w:p w14:paraId="752B9CC1" w14:textId="77777777" w:rsidR="00C77F11" w:rsidRDefault="00C77F11" w:rsidP="00B12C28">
            <w:pPr>
              <w:spacing w:after="0" w:line="240" w:lineRule="auto"/>
              <w:rPr>
                <w:b/>
                <w:color w:val="000000" w:themeColor="text1"/>
                <w:szCs w:val="26"/>
              </w:rPr>
            </w:pPr>
          </w:p>
        </w:tc>
        <w:tc>
          <w:tcPr>
            <w:tcW w:w="2010" w:type="pct"/>
            <w:vAlign w:val="top"/>
          </w:tcPr>
          <w:p w14:paraId="25298DE7" w14:textId="228A0860" w:rsidR="00C77F11" w:rsidRPr="00A94C04" w:rsidRDefault="001C1CFB" w:rsidP="00B12C28">
            <w:pPr>
              <w:spacing w:after="0" w:line="240" w:lineRule="auto"/>
              <w:ind w:firstLine="0"/>
              <w:rPr>
                <w:iCs/>
                <w:color w:val="000000" w:themeColor="text1"/>
                <w:szCs w:val="26"/>
              </w:rPr>
            </w:pPr>
            <w:r>
              <w:rPr>
                <w:iCs/>
                <w:color w:val="000000" w:themeColor="text1"/>
                <w:szCs w:val="26"/>
              </w:rPr>
              <w:t xml:space="preserve">1. </w:t>
            </w:r>
            <w:r w:rsidR="005660E2">
              <w:rPr>
                <w:color w:val="000000" w:themeColor="text1"/>
                <w:szCs w:val="26"/>
              </w:rPr>
              <w:t xml:space="preserve">Tác nhân </w:t>
            </w:r>
            <w:r w:rsidR="00473E3B">
              <w:rPr>
                <w:iCs/>
                <w:color w:val="000000" w:themeColor="text1"/>
                <w:szCs w:val="26"/>
              </w:rPr>
              <w:t>chọn chức năng quản lý tài khoản</w:t>
            </w:r>
          </w:p>
        </w:tc>
        <w:tc>
          <w:tcPr>
            <w:tcW w:w="1880" w:type="pct"/>
            <w:vAlign w:val="top"/>
          </w:tcPr>
          <w:p w14:paraId="46359F13" w14:textId="77777777" w:rsidR="00C77F11" w:rsidRDefault="00C77F11" w:rsidP="00B12C28">
            <w:pPr>
              <w:spacing w:after="0" w:line="240" w:lineRule="auto"/>
              <w:ind w:firstLine="0"/>
              <w:rPr>
                <w:color w:val="000000" w:themeColor="text1"/>
                <w:szCs w:val="26"/>
                <w:lang w:val="vi-VN"/>
              </w:rPr>
            </w:pPr>
          </w:p>
        </w:tc>
      </w:tr>
      <w:tr w:rsidR="00C77F11" w14:paraId="727562AF" w14:textId="77777777" w:rsidTr="00B12C28">
        <w:trPr>
          <w:trHeight w:val="179"/>
        </w:trPr>
        <w:tc>
          <w:tcPr>
            <w:tcW w:w="1110" w:type="pct"/>
            <w:vMerge/>
            <w:vAlign w:val="top"/>
          </w:tcPr>
          <w:p w14:paraId="1B4FF100" w14:textId="77777777" w:rsidR="00C77F11" w:rsidRDefault="00C77F11" w:rsidP="00B12C28">
            <w:pPr>
              <w:spacing w:after="0" w:line="240" w:lineRule="auto"/>
              <w:rPr>
                <w:b/>
                <w:color w:val="000000" w:themeColor="text1"/>
                <w:szCs w:val="26"/>
              </w:rPr>
            </w:pPr>
          </w:p>
        </w:tc>
        <w:tc>
          <w:tcPr>
            <w:tcW w:w="2010" w:type="pct"/>
            <w:vAlign w:val="top"/>
          </w:tcPr>
          <w:p w14:paraId="64DD4F89" w14:textId="77777777" w:rsidR="00C77F11" w:rsidRDefault="00C77F11" w:rsidP="00B12C28">
            <w:pPr>
              <w:spacing w:after="0" w:line="240" w:lineRule="auto"/>
              <w:rPr>
                <w:iCs/>
                <w:color w:val="000000" w:themeColor="text1"/>
                <w:szCs w:val="26"/>
              </w:rPr>
            </w:pPr>
          </w:p>
        </w:tc>
        <w:tc>
          <w:tcPr>
            <w:tcW w:w="1880" w:type="pct"/>
            <w:vAlign w:val="top"/>
          </w:tcPr>
          <w:p w14:paraId="19412000" w14:textId="6DF63A9F" w:rsidR="00C77F11" w:rsidRPr="00A94C04" w:rsidRDefault="00473E3B"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8946B3" w14:paraId="12C4BD19" w14:textId="77777777" w:rsidTr="008946B3">
        <w:trPr>
          <w:trHeight w:val="611"/>
        </w:trPr>
        <w:tc>
          <w:tcPr>
            <w:tcW w:w="1110" w:type="pct"/>
            <w:vMerge/>
            <w:vAlign w:val="top"/>
          </w:tcPr>
          <w:p w14:paraId="1C57C6BE" w14:textId="77777777" w:rsidR="008946B3" w:rsidRDefault="008946B3" w:rsidP="00B12C28">
            <w:pPr>
              <w:spacing w:after="0" w:line="240" w:lineRule="auto"/>
              <w:rPr>
                <w:b/>
                <w:color w:val="000000" w:themeColor="text1"/>
                <w:szCs w:val="26"/>
              </w:rPr>
            </w:pPr>
          </w:p>
        </w:tc>
        <w:tc>
          <w:tcPr>
            <w:tcW w:w="2010" w:type="pct"/>
            <w:vAlign w:val="top"/>
          </w:tcPr>
          <w:p w14:paraId="6E70218A" w14:textId="06058C7D" w:rsidR="008946B3" w:rsidRDefault="008946B3" w:rsidP="00B12C28">
            <w:pPr>
              <w:spacing w:after="0" w:line="240" w:lineRule="auto"/>
              <w:ind w:firstLine="0"/>
              <w:rPr>
                <w:iCs/>
                <w:color w:val="000000" w:themeColor="text1"/>
                <w:szCs w:val="26"/>
              </w:rPr>
            </w:pPr>
            <w:r>
              <w:rPr>
                <w:iCs/>
                <w:color w:val="000000" w:themeColor="text1"/>
                <w:szCs w:val="26"/>
              </w:rPr>
              <w:t xml:space="preserve">3. Tại đây </w:t>
            </w:r>
            <w:r w:rsidR="005660E2">
              <w:rPr>
                <w:color w:val="000000" w:themeColor="text1"/>
                <w:szCs w:val="26"/>
              </w:rPr>
              <w:t xml:space="preserve">Tác nhân </w:t>
            </w:r>
            <w:r>
              <w:rPr>
                <w:iCs/>
                <w:color w:val="000000" w:themeColor="text1"/>
                <w:szCs w:val="26"/>
              </w:rPr>
              <w:t>có thể xem các thông tin của tài khoản mình đang sử dụng</w:t>
            </w:r>
          </w:p>
        </w:tc>
        <w:tc>
          <w:tcPr>
            <w:tcW w:w="1880" w:type="pct"/>
            <w:vAlign w:val="top"/>
          </w:tcPr>
          <w:p w14:paraId="5EC3A603" w14:textId="77777777" w:rsidR="008946B3" w:rsidRDefault="008946B3" w:rsidP="00B12C28">
            <w:pPr>
              <w:spacing w:after="0" w:line="240" w:lineRule="auto"/>
              <w:rPr>
                <w:color w:val="000000" w:themeColor="text1"/>
                <w:szCs w:val="26"/>
              </w:rPr>
            </w:pPr>
          </w:p>
        </w:tc>
      </w:tr>
      <w:tr w:rsidR="00C77F11" w14:paraId="58ACBD2C" w14:textId="77777777" w:rsidTr="00B12C28">
        <w:tc>
          <w:tcPr>
            <w:tcW w:w="1110" w:type="pct"/>
            <w:vAlign w:val="top"/>
          </w:tcPr>
          <w:p w14:paraId="491355CA" w14:textId="77777777" w:rsidR="00C77F11" w:rsidRPr="00BC546E" w:rsidRDefault="00C77F11"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5CEFFDA" w14:textId="77777777" w:rsidR="00C77F11" w:rsidRDefault="00C77F11" w:rsidP="00B12C28">
            <w:pPr>
              <w:spacing w:after="0" w:line="240" w:lineRule="auto"/>
              <w:ind w:firstLine="0"/>
              <w:rPr>
                <w:szCs w:val="26"/>
                <w:lang w:val="vi-VN"/>
              </w:rPr>
            </w:pPr>
          </w:p>
        </w:tc>
        <w:tc>
          <w:tcPr>
            <w:tcW w:w="1880" w:type="pct"/>
            <w:vAlign w:val="top"/>
          </w:tcPr>
          <w:p w14:paraId="7139FD06" w14:textId="77777777" w:rsidR="00C77F11" w:rsidRPr="00795438" w:rsidRDefault="00C77F11" w:rsidP="00B12C28">
            <w:pPr>
              <w:spacing w:after="0" w:line="240" w:lineRule="auto"/>
              <w:ind w:firstLine="0"/>
              <w:rPr>
                <w:szCs w:val="26"/>
              </w:rPr>
            </w:pPr>
          </w:p>
        </w:tc>
      </w:tr>
      <w:tr w:rsidR="00C77F11" w14:paraId="77E7B764" w14:textId="77777777" w:rsidTr="00B12C28">
        <w:trPr>
          <w:trHeight w:val="359"/>
        </w:trPr>
        <w:tc>
          <w:tcPr>
            <w:tcW w:w="1110" w:type="pct"/>
            <w:vAlign w:val="top"/>
          </w:tcPr>
          <w:p w14:paraId="75E233B2"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E63764" w14:textId="77777777" w:rsidR="00C77F11" w:rsidRDefault="00C77F11" w:rsidP="00E44458">
            <w:pPr>
              <w:pStyle w:val="InfoBlue"/>
              <w:keepNext/>
              <w:spacing w:before="0" w:line="240" w:lineRule="auto"/>
              <w:rPr>
                <w:rFonts w:ascii="Times New Roman" w:hAnsi="Times New Roman"/>
                <w:i w:val="0"/>
                <w:color w:val="000000" w:themeColor="text1"/>
                <w:sz w:val="26"/>
                <w:szCs w:val="26"/>
              </w:rPr>
            </w:pPr>
          </w:p>
        </w:tc>
      </w:tr>
    </w:tbl>
    <w:p w14:paraId="54930741" w14:textId="712EADB9" w:rsidR="00231615" w:rsidRPr="00A51BA6" w:rsidRDefault="00E44458" w:rsidP="00E44458">
      <w:pPr>
        <w:pStyle w:val="Caption"/>
        <w:rPr>
          <w:i/>
          <w:iCs/>
          <w:noProof/>
        </w:rPr>
      </w:pPr>
      <w:bookmarkStart w:id="45" w:name="_Toc44535874"/>
      <w:r w:rsidRPr="00A51BA6">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7</w:t>
      </w:r>
      <w:r w:rsidR="00E25562">
        <w:rPr>
          <w:i/>
          <w:iCs/>
        </w:rPr>
        <w:fldChar w:fldCharType="end"/>
      </w:r>
      <w:r w:rsidRPr="00A51BA6">
        <w:rPr>
          <w:i/>
          <w:iCs/>
        </w:rPr>
        <w:t xml:space="preserve"> Đặc tả Use case 05 – Xem thông tin tài khoản</w:t>
      </w:r>
      <w:bookmarkEnd w:id="45"/>
    </w:p>
    <w:p w14:paraId="1E410EDD" w14:textId="344C8FB9" w:rsidR="00BD2B96" w:rsidRDefault="00BD2B96" w:rsidP="00231615">
      <w:pPr>
        <w:rPr>
          <w:noProof/>
        </w:rPr>
      </w:pPr>
    </w:p>
    <w:p w14:paraId="78326C45" w14:textId="41707885" w:rsidR="00BD2B96" w:rsidRDefault="00BD2B96" w:rsidP="00231615">
      <w:pPr>
        <w:rPr>
          <w:noProof/>
        </w:rPr>
      </w:pPr>
    </w:p>
    <w:p w14:paraId="12CC5E0F" w14:textId="454133D3" w:rsidR="00BD2B96" w:rsidRDefault="00BD2B96" w:rsidP="00231615">
      <w:pPr>
        <w:rPr>
          <w:noProof/>
        </w:rPr>
      </w:pPr>
    </w:p>
    <w:p w14:paraId="716DFF57" w14:textId="23E996B5" w:rsidR="00BD2B96" w:rsidRDefault="00BD2B96" w:rsidP="00231615">
      <w:pPr>
        <w:rPr>
          <w:noProof/>
        </w:rPr>
      </w:pPr>
    </w:p>
    <w:p w14:paraId="53475905" w14:textId="732F08A7" w:rsidR="00BD2B96" w:rsidRDefault="00BD2B96" w:rsidP="00231615">
      <w:pPr>
        <w:rPr>
          <w:noProof/>
        </w:rPr>
      </w:pPr>
    </w:p>
    <w:p w14:paraId="6E6BE7D3" w14:textId="3CA97EEA" w:rsidR="00BD2B96" w:rsidRDefault="00BD2B96" w:rsidP="00231615">
      <w:pPr>
        <w:rPr>
          <w:noProof/>
        </w:rPr>
      </w:pPr>
    </w:p>
    <w:p w14:paraId="4D76BB30" w14:textId="1DCB0F8A" w:rsidR="00BD2B96" w:rsidRDefault="00BD2B96" w:rsidP="00231615">
      <w:pPr>
        <w:rPr>
          <w:noProof/>
        </w:rPr>
      </w:pPr>
    </w:p>
    <w:p w14:paraId="3E0EB1E8" w14:textId="78A9E4BC" w:rsidR="003414C8" w:rsidRDefault="003414C8" w:rsidP="00231615"/>
    <w:p w14:paraId="2B58D4D8" w14:textId="3C309CAD" w:rsidR="003414C8" w:rsidRDefault="003414C8" w:rsidP="00231615"/>
    <w:p w14:paraId="78272ABE" w14:textId="2ECAF0B9" w:rsidR="003414C8" w:rsidRDefault="003414C8" w:rsidP="00231615"/>
    <w:p w14:paraId="3568EE11" w14:textId="62329E9B" w:rsidR="003414C8" w:rsidRDefault="005853AB" w:rsidP="00231615">
      <w:r w:rsidRPr="005853AB">
        <w:rPr>
          <w:noProof/>
        </w:rPr>
        <w:lastRenderedPageBreak/>
        <w:drawing>
          <wp:anchor distT="0" distB="0" distL="114300" distR="114300" simplePos="0" relativeHeight="251661824" behindDoc="0" locked="0" layoutInCell="1" allowOverlap="1" wp14:anchorId="15BB4D68" wp14:editId="3C1D83B9">
            <wp:simplePos x="0" y="0"/>
            <wp:positionH relativeFrom="column">
              <wp:posOffset>-3175</wp:posOffset>
            </wp:positionH>
            <wp:positionV relativeFrom="paragraph">
              <wp:posOffset>98425</wp:posOffset>
            </wp:positionV>
            <wp:extent cx="5580380" cy="3343275"/>
            <wp:effectExtent l="0" t="0" r="127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343275"/>
                    </a:xfrm>
                    <a:prstGeom prst="rect">
                      <a:avLst/>
                    </a:prstGeom>
                    <a:noFill/>
                    <a:ln>
                      <a:noFill/>
                    </a:ln>
                  </pic:spPr>
                </pic:pic>
              </a:graphicData>
            </a:graphic>
          </wp:anchor>
        </w:drawing>
      </w:r>
    </w:p>
    <w:p w14:paraId="2F169754" w14:textId="3C1406DB" w:rsidR="003414C8" w:rsidRDefault="003414C8" w:rsidP="00231615"/>
    <w:p w14:paraId="07ABA531" w14:textId="06E20BB1" w:rsidR="003414C8" w:rsidRDefault="003414C8" w:rsidP="00231615"/>
    <w:p w14:paraId="47688101" w14:textId="08248A86" w:rsidR="003414C8" w:rsidRDefault="003414C8" w:rsidP="00231615"/>
    <w:p w14:paraId="6971B129" w14:textId="1C38952B" w:rsidR="00BD2B96" w:rsidRDefault="00BD2B96" w:rsidP="00231615"/>
    <w:p w14:paraId="41BF5A7A" w14:textId="64FEDB93" w:rsidR="00B57B9A" w:rsidRDefault="00B57B9A" w:rsidP="00231615"/>
    <w:p w14:paraId="203A8DC4" w14:textId="015D593F" w:rsidR="00B57B9A" w:rsidRDefault="00B57B9A" w:rsidP="00231615"/>
    <w:p w14:paraId="75356C79" w14:textId="1D8F4CB4" w:rsidR="00B57B9A" w:rsidRDefault="00B57B9A" w:rsidP="00231615"/>
    <w:p w14:paraId="1D7E663E" w14:textId="15250BA1" w:rsidR="00B57B9A" w:rsidRDefault="00B57B9A" w:rsidP="00231615"/>
    <w:p w14:paraId="493BCE51" w14:textId="1666E76C" w:rsidR="00B57B9A" w:rsidRDefault="00B57B9A" w:rsidP="00231615"/>
    <w:p w14:paraId="04C8E697" w14:textId="2A42E5DB" w:rsidR="00B57B9A" w:rsidRDefault="00B57B9A" w:rsidP="00231615"/>
    <w:p w14:paraId="6378C278" w14:textId="2AC9737A" w:rsidR="00B57B9A" w:rsidRDefault="00B57B9A" w:rsidP="00231615"/>
    <w:p w14:paraId="0D5FC8CB" w14:textId="2EA6D370" w:rsidR="00B57B9A" w:rsidRDefault="00B57B9A" w:rsidP="00231615"/>
    <w:p w14:paraId="510A324C" w14:textId="0F3879CF" w:rsidR="00B57B9A" w:rsidRDefault="00B57B9A" w:rsidP="00231615"/>
    <w:p w14:paraId="04A5B8C5" w14:textId="64AE0461" w:rsidR="00B57B9A" w:rsidRDefault="00B57B9A" w:rsidP="00231615"/>
    <w:p w14:paraId="02EADA87" w14:textId="06CE25FE" w:rsidR="00B57B9A" w:rsidRDefault="00B57B9A" w:rsidP="00231615"/>
    <w:p w14:paraId="2D94368D" w14:textId="29FD8F50" w:rsidR="00B57B9A" w:rsidRDefault="00B57B9A" w:rsidP="00231615"/>
    <w:p w14:paraId="7F6FC152" w14:textId="7D585365" w:rsidR="00B57B9A" w:rsidRDefault="00B57B9A" w:rsidP="00231615"/>
    <w:p w14:paraId="408441CD" w14:textId="2CDD35E8" w:rsidR="00B57B9A" w:rsidRDefault="00B57B9A" w:rsidP="00231615"/>
    <w:p w14:paraId="3D69D65B" w14:textId="20512911" w:rsidR="00B57B9A" w:rsidRDefault="00B57B9A" w:rsidP="00231615"/>
    <w:p w14:paraId="64A13A01" w14:textId="183B277C" w:rsidR="00B57B9A" w:rsidRDefault="00B57B9A" w:rsidP="00231615"/>
    <w:p w14:paraId="306681D6" w14:textId="678FB4A6" w:rsidR="00B57B9A" w:rsidRDefault="00B57B9A" w:rsidP="00231615"/>
    <w:p w14:paraId="0F123034" w14:textId="47D003F2" w:rsidR="00B57B9A" w:rsidRDefault="00B57B9A" w:rsidP="00231615"/>
    <w:p w14:paraId="12343894" w14:textId="786B3B30" w:rsidR="00B57B9A" w:rsidRDefault="00B57B9A" w:rsidP="00231615"/>
    <w:p w14:paraId="44CA8DD5" w14:textId="29B005B6" w:rsidR="00B57B9A" w:rsidRDefault="00B57B9A" w:rsidP="00231615"/>
    <w:p w14:paraId="60D7EF15" w14:textId="56FBDBE8" w:rsidR="00B57B9A" w:rsidRDefault="00B57B9A" w:rsidP="00231615"/>
    <w:p w14:paraId="173046F9" w14:textId="321F8351" w:rsidR="00B57B9A" w:rsidRDefault="00B57B9A" w:rsidP="00231615"/>
    <w:p w14:paraId="7DFD917D" w14:textId="03C36B2A" w:rsidR="00B57B9A" w:rsidRDefault="00B57B9A" w:rsidP="00231615"/>
    <w:p w14:paraId="7AF2DC62" w14:textId="51FD894C" w:rsidR="00B57B9A" w:rsidRDefault="00B57B9A" w:rsidP="00231615"/>
    <w:p w14:paraId="0688FF75" w14:textId="50BCCC9F" w:rsidR="00B57B9A" w:rsidRDefault="00B57B9A" w:rsidP="00231615"/>
    <w:p w14:paraId="7602D48A" w14:textId="65A097BC" w:rsidR="00B57B9A" w:rsidRDefault="00B57B9A" w:rsidP="00231615"/>
    <w:p w14:paraId="5CE9ECD3" w14:textId="152F3937" w:rsidR="00B57B9A" w:rsidRDefault="00B57B9A" w:rsidP="00231615"/>
    <w:p w14:paraId="4FB2AF4C" w14:textId="14FBD8EB" w:rsidR="00B57B9A" w:rsidRDefault="00B57B9A" w:rsidP="00231615"/>
    <w:p w14:paraId="1CBD6ED6" w14:textId="77777777" w:rsidR="00B57B9A" w:rsidRPr="00231615" w:rsidRDefault="00B57B9A" w:rsidP="00231615"/>
    <w:p w14:paraId="7F1E592B" w14:textId="2154961B"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6</w:t>
      </w:r>
      <w:r w:rsidR="006E6DCA">
        <w:rPr>
          <w:i/>
          <w:iCs/>
        </w:rPr>
        <w:t xml:space="preserve"> – Cập nhật</w:t>
      </w:r>
      <w:r w:rsidR="00E215BA">
        <w:rPr>
          <w:i/>
          <w:iCs/>
        </w:rPr>
        <w:t xml:space="preserve"> thông tin</w:t>
      </w:r>
      <w:r w:rsidR="006E6DCA">
        <w:rPr>
          <w:i/>
          <w:iCs/>
        </w:rPr>
        <w:t xml:space="preserve">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62673271" w14:textId="77777777" w:rsidTr="00B12C28">
        <w:tc>
          <w:tcPr>
            <w:tcW w:w="5000" w:type="pct"/>
            <w:gridSpan w:val="3"/>
            <w:vAlign w:val="top"/>
          </w:tcPr>
          <w:p w14:paraId="4E6DB936" w14:textId="7D6FDE44" w:rsidR="00C77F11" w:rsidRPr="00482CB2"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6</w:t>
            </w:r>
            <w:r w:rsidR="00374818">
              <w:rPr>
                <w:color w:val="000000" w:themeColor="text1"/>
                <w:szCs w:val="26"/>
              </w:rPr>
              <w:t xml:space="preserve"> </w:t>
            </w:r>
            <w:r w:rsidR="00482CB2">
              <w:rPr>
                <w:color w:val="000000" w:themeColor="text1"/>
                <w:szCs w:val="26"/>
              </w:rPr>
              <w:t>–</w:t>
            </w:r>
            <w:r>
              <w:rPr>
                <w:color w:val="000000" w:themeColor="text1"/>
                <w:szCs w:val="26"/>
                <w:lang w:val="vi-VN"/>
              </w:rPr>
              <w:t xml:space="preserve"> </w:t>
            </w:r>
            <w:r w:rsidR="00482CB2">
              <w:rPr>
                <w:color w:val="000000" w:themeColor="text1"/>
                <w:szCs w:val="26"/>
              </w:rPr>
              <w:t>Cập nhật</w:t>
            </w:r>
            <w:r w:rsidR="00E215BA">
              <w:rPr>
                <w:color w:val="000000" w:themeColor="text1"/>
                <w:szCs w:val="26"/>
              </w:rPr>
              <w:t xml:space="preserve"> thông tin</w:t>
            </w:r>
            <w:r w:rsidR="00482CB2">
              <w:rPr>
                <w:color w:val="000000" w:themeColor="text1"/>
                <w:szCs w:val="26"/>
              </w:rPr>
              <w:t xml:space="preserve"> tài khoản</w:t>
            </w:r>
          </w:p>
        </w:tc>
      </w:tr>
      <w:tr w:rsidR="00C77F11" w14:paraId="165D8455" w14:textId="77777777" w:rsidTr="00B12C28">
        <w:tc>
          <w:tcPr>
            <w:tcW w:w="1110" w:type="pct"/>
            <w:vAlign w:val="top"/>
          </w:tcPr>
          <w:p w14:paraId="2C07137C" w14:textId="37AD05AA"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E9383A">
              <w:rPr>
                <w:rFonts w:ascii="Times New Roman" w:hAnsi="Times New Roman" w:cs="Times New Roman"/>
                <w:bCs w:val="0"/>
                <w:color w:val="000000" w:themeColor="text1"/>
                <w:sz w:val="26"/>
                <w:szCs w:val="26"/>
              </w:rPr>
              <w:t>ô tả</w:t>
            </w:r>
          </w:p>
        </w:tc>
        <w:tc>
          <w:tcPr>
            <w:tcW w:w="3890" w:type="pct"/>
            <w:gridSpan w:val="2"/>
            <w:vAlign w:val="top"/>
          </w:tcPr>
          <w:p w14:paraId="26834E3F" w14:textId="1A464AB8" w:rsidR="00C77F11" w:rsidRPr="007949C2" w:rsidRDefault="000F77F0"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cập nhật các thông tin của tài khoản mình đang sử dụng (tên, địa chỉ, email, số điện thoại)</w:t>
            </w:r>
          </w:p>
        </w:tc>
      </w:tr>
      <w:tr w:rsidR="00C77F11" w14:paraId="6E785FDE" w14:textId="77777777" w:rsidTr="00B12C28">
        <w:tc>
          <w:tcPr>
            <w:tcW w:w="1110" w:type="pct"/>
            <w:vAlign w:val="top"/>
          </w:tcPr>
          <w:p w14:paraId="229083B4"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D194BA9" w14:textId="68BA0E3B" w:rsidR="00C77F11" w:rsidRPr="00881646" w:rsidRDefault="00881646"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785D672F" w14:textId="77777777" w:rsidTr="00B12C28">
        <w:tc>
          <w:tcPr>
            <w:tcW w:w="1110" w:type="pct"/>
            <w:vAlign w:val="top"/>
          </w:tcPr>
          <w:p w14:paraId="1B02C0CF"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AB9419" w14:textId="37F07DA6" w:rsidR="00C77F11" w:rsidRPr="00394EDD"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0AF637DD" w14:textId="77777777" w:rsidTr="00B12C28">
        <w:tc>
          <w:tcPr>
            <w:tcW w:w="1110" w:type="pct"/>
            <w:vAlign w:val="top"/>
          </w:tcPr>
          <w:p w14:paraId="324C69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87F6944" w14:textId="5FD8B041" w:rsidR="00C77F11" w:rsidRPr="00D52611"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cập nhật thành công các thông tin tài khoản của mình</w:t>
            </w:r>
            <w:r w:rsidR="007122AC">
              <w:rPr>
                <w:rFonts w:ascii="Times New Roman" w:hAnsi="Times New Roman"/>
                <w:i w:val="0"/>
                <w:color w:val="000000" w:themeColor="text1"/>
                <w:sz w:val="26"/>
                <w:szCs w:val="26"/>
              </w:rPr>
              <w:t>, lưu thông tin vào cơ sở dữ liệu</w:t>
            </w:r>
          </w:p>
        </w:tc>
      </w:tr>
      <w:tr w:rsidR="00795FD0" w14:paraId="3F0F6E23" w14:textId="77777777" w:rsidTr="00B12C28">
        <w:trPr>
          <w:trHeight w:val="330"/>
        </w:trPr>
        <w:tc>
          <w:tcPr>
            <w:tcW w:w="1110" w:type="pct"/>
            <w:vMerge w:val="restart"/>
            <w:vAlign w:val="top"/>
          </w:tcPr>
          <w:p w14:paraId="22C9CAD1" w14:textId="77777777" w:rsidR="00795FD0" w:rsidRPr="00BC546E" w:rsidRDefault="00795FD0"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27669E0" w14:textId="501EE073" w:rsidR="00795FD0" w:rsidRPr="005102C2"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3C887D3" w14:textId="77777777" w:rsidR="00795FD0"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95FD0" w14:paraId="77969666" w14:textId="77777777" w:rsidTr="00B12C28">
        <w:trPr>
          <w:trHeight w:val="71"/>
        </w:trPr>
        <w:tc>
          <w:tcPr>
            <w:tcW w:w="1110" w:type="pct"/>
            <w:vMerge/>
            <w:vAlign w:val="top"/>
          </w:tcPr>
          <w:p w14:paraId="4E010F4D" w14:textId="77777777" w:rsidR="00795FD0" w:rsidRDefault="00795FD0" w:rsidP="00B12C28">
            <w:pPr>
              <w:spacing w:after="0" w:line="240" w:lineRule="auto"/>
              <w:rPr>
                <w:b/>
                <w:color w:val="000000" w:themeColor="text1"/>
                <w:szCs w:val="26"/>
              </w:rPr>
            </w:pPr>
          </w:p>
        </w:tc>
        <w:tc>
          <w:tcPr>
            <w:tcW w:w="2010" w:type="pct"/>
            <w:vAlign w:val="top"/>
          </w:tcPr>
          <w:p w14:paraId="19B4EDF8" w14:textId="3417F871" w:rsidR="00795FD0" w:rsidRPr="00A94C04" w:rsidRDefault="00795FD0" w:rsidP="00B12C28">
            <w:pPr>
              <w:spacing w:after="0" w:line="240" w:lineRule="auto"/>
              <w:ind w:firstLine="0"/>
              <w:rPr>
                <w:iCs/>
                <w:color w:val="000000" w:themeColor="text1"/>
                <w:szCs w:val="26"/>
              </w:rPr>
            </w:pPr>
            <w:r>
              <w:rPr>
                <w:iCs/>
                <w:color w:val="000000" w:themeColor="text1"/>
                <w:szCs w:val="26"/>
              </w:rPr>
              <w:t xml:space="preserve">1. </w:t>
            </w:r>
            <w:r w:rsidR="00294837">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4D19F346" w14:textId="77777777" w:rsidR="00795FD0" w:rsidRDefault="00795FD0" w:rsidP="00B12C28">
            <w:pPr>
              <w:spacing w:after="0" w:line="240" w:lineRule="auto"/>
              <w:ind w:firstLine="0"/>
              <w:rPr>
                <w:color w:val="000000" w:themeColor="text1"/>
                <w:szCs w:val="26"/>
                <w:lang w:val="vi-VN"/>
              </w:rPr>
            </w:pPr>
          </w:p>
        </w:tc>
      </w:tr>
      <w:tr w:rsidR="00795FD0" w14:paraId="75675C2C" w14:textId="77777777" w:rsidTr="00B12C28">
        <w:trPr>
          <w:trHeight w:val="179"/>
        </w:trPr>
        <w:tc>
          <w:tcPr>
            <w:tcW w:w="1110" w:type="pct"/>
            <w:vMerge/>
            <w:vAlign w:val="top"/>
          </w:tcPr>
          <w:p w14:paraId="6714BC51" w14:textId="77777777" w:rsidR="00795FD0" w:rsidRDefault="00795FD0" w:rsidP="00B12C28">
            <w:pPr>
              <w:spacing w:after="0" w:line="240" w:lineRule="auto"/>
              <w:rPr>
                <w:b/>
                <w:color w:val="000000" w:themeColor="text1"/>
                <w:szCs w:val="26"/>
              </w:rPr>
            </w:pPr>
          </w:p>
        </w:tc>
        <w:tc>
          <w:tcPr>
            <w:tcW w:w="2010" w:type="pct"/>
            <w:vAlign w:val="top"/>
          </w:tcPr>
          <w:p w14:paraId="2189539B" w14:textId="77777777" w:rsidR="00795FD0" w:rsidRDefault="00795FD0" w:rsidP="00B12C28">
            <w:pPr>
              <w:spacing w:after="0" w:line="240" w:lineRule="auto"/>
              <w:rPr>
                <w:iCs/>
                <w:color w:val="000000" w:themeColor="text1"/>
                <w:szCs w:val="26"/>
              </w:rPr>
            </w:pPr>
          </w:p>
        </w:tc>
        <w:tc>
          <w:tcPr>
            <w:tcW w:w="1880" w:type="pct"/>
            <w:vAlign w:val="top"/>
          </w:tcPr>
          <w:p w14:paraId="2C593588" w14:textId="48A78378" w:rsidR="00795FD0" w:rsidRPr="00A94C04" w:rsidRDefault="00795FD0" w:rsidP="00B12C28">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795FD0" w14:paraId="73D2D921" w14:textId="77777777" w:rsidTr="00B12C28">
        <w:trPr>
          <w:trHeight w:val="70"/>
        </w:trPr>
        <w:tc>
          <w:tcPr>
            <w:tcW w:w="1110" w:type="pct"/>
            <w:vMerge/>
            <w:vAlign w:val="top"/>
          </w:tcPr>
          <w:p w14:paraId="194805EA" w14:textId="77777777" w:rsidR="00795FD0" w:rsidRDefault="00795FD0" w:rsidP="00B12C28">
            <w:pPr>
              <w:spacing w:after="0" w:line="240" w:lineRule="auto"/>
              <w:rPr>
                <w:b/>
                <w:color w:val="000000" w:themeColor="text1"/>
                <w:szCs w:val="26"/>
              </w:rPr>
            </w:pPr>
          </w:p>
        </w:tc>
        <w:tc>
          <w:tcPr>
            <w:tcW w:w="2010" w:type="pct"/>
            <w:vAlign w:val="top"/>
          </w:tcPr>
          <w:p w14:paraId="7B179448" w14:textId="10A4192A" w:rsidR="00795FD0" w:rsidRDefault="00795FD0" w:rsidP="00B12C28">
            <w:pPr>
              <w:spacing w:after="0" w:line="240" w:lineRule="auto"/>
              <w:ind w:firstLine="0"/>
              <w:rPr>
                <w:iCs/>
                <w:color w:val="000000" w:themeColor="text1"/>
                <w:szCs w:val="26"/>
              </w:rPr>
            </w:pPr>
            <w:r>
              <w:rPr>
                <w:iCs/>
                <w:color w:val="000000" w:themeColor="text1"/>
                <w:szCs w:val="26"/>
              </w:rPr>
              <w:t xml:space="preserve">3.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Cập nhật</w:t>
            </w:r>
            <w:r w:rsidR="001606EA">
              <w:rPr>
                <w:iCs/>
                <w:color w:val="000000" w:themeColor="text1"/>
                <w:szCs w:val="26"/>
              </w:rPr>
              <w:t xml:space="preserve"> thông tin”</w:t>
            </w:r>
          </w:p>
        </w:tc>
        <w:tc>
          <w:tcPr>
            <w:tcW w:w="1880" w:type="pct"/>
            <w:vAlign w:val="top"/>
          </w:tcPr>
          <w:p w14:paraId="52A089CA" w14:textId="77777777" w:rsidR="00795FD0" w:rsidRDefault="00795FD0" w:rsidP="00B12C28">
            <w:pPr>
              <w:spacing w:after="0" w:line="240" w:lineRule="auto"/>
              <w:rPr>
                <w:color w:val="000000" w:themeColor="text1"/>
                <w:szCs w:val="26"/>
              </w:rPr>
            </w:pPr>
          </w:p>
        </w:tc>
      </w:tr>
      <w:tr w:rsidR="00795FD0" w14:paraId="0C86C147" w14:textId="77777777" w:rsidTr="00B12C28">
        <w:trPr>
          <w:trHeight w:val="70"/>
        </w:trPr>
        <w:tc>
          <w:tcPr>
            <w:tcW w:w="1110" w:type="pct"/>
            <w:vMerge/>
            <w:vAlign w:val="top"/>
          </w:tcPr>
          <w:p w14:paraId="7AE0C384" w14:textId="77777777" w:rsidR="00795FD0" w:rsidRDefault="00795FD0" w:rsidP="00B12C28">
            <w:pPr>
              <w:spacing w:after="0" w:line="240" w:lineRule="auto"/>
              <w:rPr>
                <w:b/>
                <w:color w:val="000000" w:themeColor="text1"/>
                <w:szCs w:val="26"/>
              </w:rPr>
            </w:pPr>
          </w:p>
        </w:tc>
        <w:tc>
          <w:tcPr>
            <w:tcW w:w="2010" w:type="pct"/>
            <w:vAlign w:val="top"/>
          </w:tcPr>
          <w:p w14:paraId="1BB99AF6" w14:textId="77777777" w:rsidR="00795FD0" w:rsidRDefault="00795FD0" w:rsidP="00B12C28">
            <w:pPr>
              <w:spacing w:after="0" w:line="240" w:lineRule="auto"/>
              <w:rPr>
                <w:iCs/>
                <w:color w:val="000000" w:themeColor="text1"/>
                <w:szCs w:val="26"/>
              </w:rPr>
            </w:pPr>
          </w:p>
        </w:tc>
        <w:tc>
          <w:tcPr>
            <w:tcW w:w="1880" w:type="pct"/>
            <w:vAlign w:val="top"/>
          </w:tcPr>
          <w:p w14:paraId="3A7A9A85" w14:textId="6E47CB8F" w:rsidR="00795FD0" w:rsidRDefault="00795FD0" w:rsidP="00B12C28">
            <w:pPr>
              <w:spacing w:after="0" w:line="240" w:lineRule="auto"/>
              <w:ind w:firstLine="0"/>
              <w:rPr>
                <w:color w:val="000000" w:themeColor="text1"/>
                <w:szCs w:val="26"/>
              </w:rPr>
            </w:pPr>
            <w:r>
              <w:rPr>
                <w:color w:val="000000" w:themeColor="text1"/>
                <w:szCs w:val="26"/>
              </w:rPr>
              <w:t xml:space="preserve">4. Hệ thống hiển thị giao diện </w:t>
            </w:r>
            <w:r w:rsidR="00C11090">
              <w:rPr>
                <w:color w:val="000000" w:themeColor="text1"/>
                <w:szCs w:val="26"/>
              </w:rPr>
              <w:t>cập nhật thông tin tài khoản</w:t>
            </w:r>
          </w:p>
        </w:tc>
      </w:tr>
      <w:tr w:rsidR="00795FD0" w14:paraId="1DE84D69" w14:textId="77777777" w:rsidTr="006718D0">
        <w:trPr>
          <w:trHeight w:val="701"/>
        </w:trPr>
        <w:tc>
          <w:tcPr>
            <w:tcW w:w="1110" w:type="pct"/>
            <w:vMerge/>
            <w:vAlign w:val="top"/>
          </w:tcPr>
          <w:p w14:paraId="28B175EB" w14:textId="77777777" w:rsidR="00795FD0" w:rsidRDefault="00795FD0" w:rsidP="00B12C28">
            <w:pPr>
              <w:spacing w:after="0" w:line="240" w:lineRule="auto"/>
              <w:rPr>
                <w:b/>
                <w:color w:val="000000" w:themeColor="text1"/>
                <w:szCs w:val="26"/>
              </w:rPr>
            </w:pPr>
          </w:p>
        </w:tc>
        <w:tc>
          <w:tcPr>
            <w:tcW w:w="2010" w:type="pct"/>
            <w:vAlign w:val="top"/>
          </w:tcPr>
          <w:p w14:paraId="3B0589E5" w14:textId="247A3FCF" w:rsidR="00795FD0" w:rsidRDefault="00795FD0" w:rsidP="00B12C28">
            <w:pPr>
              <w:spacing w:after="0" w:line="240" w:lineRule="auto"/>
              <w:ind w:firstLine="0"/>
              <w:rPr>
                <w:iCs/>
                <w:color w:val="000000" w:themeColor="text1"/>
                <w:szCs w:val="26"/>
              </w:rPr>
            </w:pPr>
            <w:r>
              <w:rPr>
                <w:iCs/>
                <w:color w:val="000000" w:themeColor="text1"/>
                <w:szCs w:val="26"/>
              </w:rPr>
              <w:t xml:space="preserve">5. </w:t>
            </w:r>
            <w:r w:rsidR="00294837">
              <w:rPr>
                <w:color w:val="000000" w:themeColor="text1"/>
                <w:szCs w:val="26"/>
              </w:rPr>
              <w:t xml:space="preserve">Tác nhân </w:t>
            </w:r>
            <w:r w:rsidR="00A66DBE">
              <w:rPr>
                <w:color w:val="000000" w:themeColor="text1"/>
                <w:szCs w:val="26"/>
              </w:rPr>
              <w:t>cập nhật</w:t>
            </w:r>
            <w:r>
              <w:rPr>
                <w:iCs/>
                <w:color w:val="000000" w:themeColor="text1"/>
                <w:szCs w:val="26"/>
              </w:rPr>
              <w:t xml:space="preserve"> các thông tin của tài khoản</w:t>
            </w:r>
          </w:p>
        </w:tc>
        <w:tc>
          <w:tcPr>
            <w:tcW w:w="1880" w:type="pct"/>
            <w:vAlign w:val="top"/>
          </w:tcPr>
          <w:p w14:paraId="5E87E1A5" w14:textId="77777777" w:rsidR="00795FD0" w:rsidRDefault="00795FD0" w:rsidP="00B12C28">
            <w:pPr>
              <w:spacing w:after="0" w:line="240" w:lineRule="auto"/>
              <w:rPr>
                <w:color w:val="000000" w:themeColor="text1"/>
                <w:szCs w:val="26"/>
              </w:rPr>
            </w:pPr>
          </w:p>
        </w:tc>
      </w:tr>
      <w:tr w:rsidR="00795FD0" w14:paraId="1638DE61" w14:textId="77777777" w:rsidTr="006718D0">
        <w:trPr>
          <w:trHeight w:val="70"/>
        </w:trPr>
        <w:tc>
          <w:tcPr>
            <w:tcW w:w="1110" w:type="pct"/>
            <w:vMerge/>
            <w:vAlign w:val="top"/>
          </w:tcPr>
          <w:p w14:paraId="73EE8025" w14:textId="77777777" w:rsidR="00795FD0" w:rsidRDefault="00795FD0" w:rsidP="00B12C28">
            <w:pPr>
              <w:spacing w:after="0" w:line="240" w:lineRule="auto"/>
              <w:rPr>
                <w:b/>
                <w:color w:val="000000" w:themeColor="text1"/>
                <w:szCs w:val="26"/>
              </w:rPr>
            </w:pPr>
          </w:p>
        </w:tc>
        <w:tc>
          <w:tcPr>
            <w:tcW w:w="2010" w:type="pct"/>
            <w:vAlign w:val="top"/>
          </w:tcPr>
          <w:p w14:paraId="1FB704D4" w14:textId="7F1B1FBE" w:rsidR="00795FD0" w:rsidRDefault="00795FD0" w:rsidP="001F7C7C">
            <w:pPr>
              <w:spacing w:after="0" w:line="240" w:lineRule="auto"/>
              <w:ind w:firstLine="0"/>
              <w:rPr>
                <w:iCs/>
                <w:color w:val="000000" w:themeColor="text1"/>
                <w:szCs w:val="26"/>
              </w:rPr>
            </w:pPr>
            <w:r>
              <w:rPr>
                <w:iCs/>
                <w:color w:val="000000" w:themeColor="text1"/>
                <w:szCs w:val="26"/>
              </w:rPr>
              <w:t xml:space="preserve">6.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Lưu</w:t>
            </w:r>
            <w:r w:rsidR="001606EA">
              <w:rPr>
                <w:iCs/>
                <w:color w:val="000000" w:themeColor="text1"/>
                <w:szCs w:val="26"/>
              </w:rPr>
              <w:t>”</w:t>
            </w:r>
          </w:p>
        </w:tc>
        <w:tc>
          <w:tcPr>
            <w:tcW w:w="1880" w:type="pct"/>
            <w:vAlign w:val="top"/>
          </w:tcPr>
          <w:p w14:paraId="4B40F662" w14:textId="3824FB06" w:rsidR="00795FD0" w:rsidRDefault="00795FD0" w:rsidP="00B12C28">
            <w:pPr>
              <w:spacing w:after="0" w:line="240" w:lineRule="auto"/>
              <w:ind w:firstLine="0"/>
              <w:rPr>
                <w:color w:val="000000" w:themeColor="text1"/>
                <w:szCs w:val="26"/>
              </w:rPr>
            </w:pPr>
          </w:p>
        </w:tc>
      </w:tr>
      <w:tr w:rsidR="00795FD0" w14:paraId="35A19449" w14:textId="77777777" w:rsidTr="00B12C28">
        <w:trPr>
          <w:trHeight w:val="450"/>
        </w:trPr>
        <w:tc>
          <w:tcPr>
            <w:tcW w:w="1110" w:type="pct"/>
            <w:vMerge/>
            <w:vAlign w:val="top"/>
          </w:tcPr>
          <w:p w14:paraId="6669418B" w14:textId="77777777" w:rsidR="00795FD0" w:rsidRDefault="00795FD0" w:rsidP="00B12C28">
            <w:pPr>
              <w:spacing w:after="0" w:line="240" w:lineRule="auto"/>
              <w:rPr>
                <w:b/>
                <w:color w:val="000000" w:themeColor="text1"/>
                <w:szCs w:val="26"/>
              </w:rPr>
            </w:pPr>
          </w:p>
        </w:tc>
        <w:tc>
          <w:tcPr>
            <w:tcW w:w="2010" w:type="pct"/>
            <w:vAlign w:val="top"/>
          </w:tcPr>
          <w:p w14:paraId="6F0468EE" w14:textId="77777777" w:rsidR="00795FD0" w:rsidRDefault="00795FD0" w:rsidP="001F7C7C">
            <w:pPr>
              <w:spacing w:after="0" w:line="240" w:lineRule="auto"/>
              <w:rPr>
                <w:iCs/>
                <w:color w:val="000000" w:themeColor="text1"/>
                <w:szCs w:val="26"/>
              </w:rPr>
            </w:pPr>
          </w:p>
        </w:tc>
        <w:tc>
          <w:tcPr>
            <w:tcW w:w="1880" w:type="pct"/>
            <w:vAlign w:val="top"/>
          </w:tcPr>
          <w:p w14:paraId="173A60D5" w14:textId="5E7019F2" w:rsidR="00795FD0" w:rsidRDefault="00795FD0" w:rsidP="00795FD0">
            <w:pPr>
              <w:spacing w:after="0" w:line="240" w:lineRule="auto"/>
              <w:ind w:firstLine="0"/>
              <w:rPr>
                <w:color w:val="000000" w:themeColor="text1"/>
                <w:szCs w:val="26"/>
              </w:rPr>
            </w:pPr>
            <w:r>
              <w:rPr>
                <w:color w:val="000000" w:themeColor="text1"/>
                <w:szCs w:val="26"/>
              </w:rPr>
              <w:t xml:space="preserve">7. Hệ thống </w:t>
            </w:r>
            <w:r w:rsidR="00E61618">
              <w:rPr>
                <w:color w:val="000000" w:themeColor="text1"/>
                <w:szCs w:val="26"/>
              </w:rPr>
              <w:t xml:space="preserve">kiểm tra dữ liệu và nếu </w:t>
            </w:r>
            <w:r w:rsidR="00525DCE">
              <w:rPr>
                <w:color w:val="000000" w:themeColor="text1"/>
                <w:szCs w:val="26"/>
              </w:rPr>
              <w:t>dữ liệu</w:t>
            </w:r>
            <w:r w:rsidR="00E61618">
              <w:rPr>
                <w:color w:val="000000" w:themeColor="text1"/>
                <w:szCs w:val="26"/>
              </w:rPr>
              <w:t xml:space="preserve"> hợp lệ, thông báo </w:t>
            </w:r>
            <w:r w:rsidR="001606EA">
              <w:rPr>
                <w:color w:val="000000" w:themeColor="text1"/>
                <w:szCs w:val="26"/>
              </w:rPr>
              <w:t>“</w:t>
            </w:r>
            <w:r w:rsidR="00E61618">
              <w:rPr>
                <w:color w:val="000000" w:themeColor="text1"/>
                <w:szCs w:val="26"/>
              </w:rPr>
              <w:t>Cập nhật thành công</w:t>
            </w:r>
            <w:r w:rsidR="001606EA">
              <w:rPr>
                <w:color w:val="000000" w:themeColor="text1"/>
                <w:szCs w:val="26"/>
              </w:rPr>
              <w:t>”</w:t>
            </w:r>
          </w:p>
        </w:tc>
      </w:tr>
      <w:tr w:rsidR="000A3240" w14:paraId="4681ED4E" w14:textId="77777777" w:rsidTr="00F35CCF">
        <w:trPr>
          <w:trHeight w:val="70"/>
        </w:trPr>
        <w:tc>
          <w:tcPr>
            <w:tcW w:w="1110" w:type="pct"/>
            <w:vMerge w:val="restart"/>
            <w:vAlign w:val="top"/>
          </w:tcPr>
          <w:p w14:paraId="1EB7DB60" w14:textId="77777777" w:rsidR="000A3240" w:rsidRPr="00BC546E" w:rsidRDefault="000A3240"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E67A4D4" w14:textId="61E2C2FE" w:rsidR="000A3240" w:rsidRPr="00F35CCF" w:rsidRDefault="000A3240" w:rsidP="00B12C28">
            <w:pPr>
              <w:spacing w:after="0" w:line="240" w:lineRule="auto"/>
              <w:ind w:firstLine="0"/>
              <w:rPr>
                <w:szCs w:val="26"/>
              </w:rPr>
            </w:pPr>
            <w:r>
              <w:rPr>
                <w:szCs w:val="26"/>
              </w:rPr>
              <w:t xml:space="preserve">6.1 </w:t>
            </w:r>
            <w:r w:rsidR="00294837">
              <w:rPr>
                <w:color w:val="000000" w:themeColor="text1"/>
                <w:szCs w:val="26"/>
              </w:rPr>
              <w:t xml:space="preserve">Tác nhân </w:t>
            </w:r>
            <w:r>
              <w:rPr>
                <w:szCs w:val="26"/>
              </w:rPr>
              <w:t xml:space="preserve">nhấn nút </w:t>
            </w:r>
            <w:r w:rsidR="001606EA">
              <w:rPr>
                <w:szCs w:val="26"/>
              </w:rPr>
              <w:t>“</w:t>
            </w:r>
            <w:r>
              <w:rPr>
                <w:szCs w:val="26"/>
              </w:rPr>
              <w:t>Hủy</w:t>
            </w:r>
            <w:r w:rsidR="001606EA">
              <w:rPr>
                <w:szCs w:val="26"/>
              </w:rPr>
              <w:t>”</w:t>
            </w:r>
          </w:p>
        </w:tc>
        <w:tc>
          <w:tcPr>
            <w:tcW w:w="1880" w:type="pct"/>
            <w:vAlign w:val="top"/>
          </w:tcPr>
          <w:p w14:paraId="392B2046" w14:textId="77777777" w:rsidR="000A3240" w:rsidRPr="00795438" w:rsidRDefault="000A3240" w:rsidP="00B12C28">
            <w:pPr>
              <w:spacing w:after="0" w:line="240" w:lineRule="auto"/>
              <w:ind w:firstLine="0"/>
              <w:rPr>
                <w:szCs w:val="26"/>
              </w:rPr>
            </w:pPr>
          </w:p>
        </w:tc>
      </w:tr>
      <w:tr w:rsidR="000A3240" w14:paraId="27A568AB" w14:textId="77777777" w:rsidTr="006065B2">
        <w:trPr>
          <w:trHeight w:val="359"/>
        </w:trPr>
        <w:tc>
          <w:tcPr>
            <w:tcW w:w="1110" w:type="pct"/>
            <w:vMerge/>
            <w:vAlign w:val="top"/>
          </w:tcPr>
          <w:p w14:paraId="29709860"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5F926FD8" w14:textId="77777777" w:rsidR="000A3240" w:rsidRDefault="000A3240" w:rsidP="00B12C28">
            <w:pPr>
              <w:spacing w:after="0" w:line="240" w:lineRule="auto"/>
              <w:rPr>
                <w:szCs w:val="26"/>
              </w:rPr>
            </w:pPr>
          </w:p>
        </w:tc>
        <w:tc>
          <w:tcPr>
            <w:tcW w:w="1880" w:type="pct"/>
            <w:vAlign w:val="top"/>
          </w:tcPr>
          <w:p w14:paraId="0FD98A90" w14:textId="617BE532" w:rsidR="000A3240" w:rsidRPr="00795438" w:rsidRDefault="000A3240" w:rsidP="006065B2">
            <w:pPr>
              <w:spacing w:after="0" w:line="240" w:lineRule="auto"/>
              <w:ind w:firstLine="0"/>
              <w:rPr>
                <w:szCs w:val="26"/>
              </w:rPr>
            </w:pPr>
            <w:r>
              <w:rPr>
                <w:szCs w:val="26"/>
              </w:rPr>
              <w:t>6.2 Quay lại giao diện quản lý tài khoản ở bước 2</w:t>
            </w:r>
          </w:p>
        </w:tc>
      </w:tr>
      <w:tr w:rsidR="000A3240" w14:paraId="7E593C7F" w14:textId="77777777" w:rsidTr="000A3240">
        <w:trPr>
          <w:trHeight w:val="1140"/>
        </w:trPr>
        <w:tc>
          <w:tcPr>
            <w:tcW w:w="1110" w:type="pct"/>
            <w:vMerge/>
            <w:vAlign w:val="top"/>
          </w:tcPr>
          <w:p w14:paraId="171E1FB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79B47651" w14:textId="77777777" w:rsidR="000A3240" w:rsidRDefault="000A3240" w:rsidP="00B12C28">
            <w:pPr>
              <w:spacing w:after="0" w:line="240" w:lineRule="auto"/>
              <w:rPr>
                <w:szCs w:val="26"/>
              </w:rPr>
            </w:pPr>
          </w:p>
        </w:tc>
        <w:tc>
          <w:tcPr>
            <w:tcW w:w="1880" w:type="pct"/>
            <w:vAlign w:val="top"/>
          </w:tcPr>
          <w:p w14:paraId="1B2BE768" w14:textId="331DE227" w:rsidR="000A3240" w:rsidRDefault="000A3240" w:rsidP="000A3240">
            <w:pPr>
              <w:spacing w:after="0" w:line="240" w:lineRule="auto"/>
              <w:ind w:firstLine="0"/>
              <w:rPr>
                <w:szCs w:val="26"/>
              </w:rPr>
            </w:pPr>
            <w:r>
              <w:rPr>
                <w:szCs w:val="26"/>
              </w:rPr>
              <w:t>7.1 Hệ thống kiểm tra dữ liệu</w:t>
            </w:r>
            <w:r w:rsidR="001C47A7">
              <w:rPr>
                <w:szCs w:val="26"/>
              </w:rPr>
              <w:t xml:space="preserve"> </w:t>
            </w:r>
            <w:r>
              <w:rPr>
                <w:szCs w:val="26"/>
              </w:rPr>
              <w:t xml:space="preserve">và nếu </w:t>
            </w:r>
            <w:r w:rsidR="001C47A7">
              <w:rPr>
                <w:szCs w:val="26"/>
              </w:rPr>
              <w:t>dữ liệu</w:t>
            </w:r>
            <w:r>
              <w:rPr>
                <w:szCs w:val="26"/>
              </w:rPr>
              <w:t xml:space="preserve"> không hợp lệ, thông báo </w:t>
            </w:r>
            <w:r w:rsidR="001606EA">
              <w:rPr>
                <w:szCs w:val="26"/>
              </w:rPr>
              <w:t>“</w:t>
            </w:r>
            <w:r>
              <w:rPr>
                <w:szCs w:val="26"/>
              </w:rPr>
              <w:t>Cập nhật không thành công</w:t>
            </w:r>
            <w:r w:rsidR="001606EA">
              <w:rPr>
                <w:szCs w:val="26"/>
              </w:rPr>
              <w:t>”</w:t>
            </w:r>
          </w:p>
        </w:tc>
      </w:tr>
      <w:tr w:rsidR="000A3240" w14:paraId="285070AA" w14:textId="77777777" w:rsidTr="006E0B17">
        <w:trPr>
          <w:trHeight w:val="58"/>
        </w:trPr>
        <w:tc>
          <w:tcPr>
            <w:tcW w:w="1110" w:type="pct"/>
            <w:vMerge/>
            <w:vAlign w:val="top"/>
          </w:tcPr>
          <w:p w14:paraId="5467F9CE" w14:textId="77777777" w:rsidR="000A3240" w:rsidRPr="00BC546E" w:rsidRDefault="000A3240" w:rsidP="00B12C28">
            <w:pPr>
              <w:spacing w:after="0" w:line="240" w:lineRule="auto"/>
              <w:ind w:firstLine="0"/>
              <w:rPr>
                <w:b/>
                <w:bCs/>
                <w:color w:val="000000" w:themeColor="text1"/>
                <w:szCs w:val="26"/>
              </w:rPr>
            </w:pPr>
          </w:p>
        </w:tc>
        <w:tc>
          <w:tcPr>
            <w:tcW w:w="2010" w:type="pct"/>
            <w:vAlign w:val="top"/>
          </w:tcPr>
          <w:p w14:paraId="33E73073" w14:textId="77777777" w:rsidR="000A3240" w:rsidRDefault="000A3240" w:rsidP="00B12C28">
            <w:pPr>
              <w:spacing w:after="0" w:line="240" w:lineRule="auto"/>
              <w:rPr>
                <w:szCs w:val="26"/>
              </w:rPr>
            </w:pPr>
          </w:p>
        </w:tc>
        <w:tc>
          <w:tcPr>
            <w:tcW w:w="1880" w:type="pct"/>
            <w:vAlign w:val="top"/>
          </w:tcPr>
          <w:p w14:paraId="473A72BC" w14:textId="368D3FF4" w:rsidR="000A3240" w:rsidRDefault="000A3240" w:rsidP="000A3240">
            <w:pPr>
              <w:spacing w:after="0" w:line="240" w:lineRule="auto"/>
              <w:ind w:firstLine="0"/>
              <w:rPr>
                <w:szCs w:val="26"/>
              </w:rPr>
            </w:pPr>
            <w:r>
              <w:rPr>
                <w:szCs w:val="26"/>
              </w:rPr>
              <w:t>7.2 Quay lại giao diện thông tin của tài kh</w:t>
            </w:r>
            <w:r w:rsidR="006E0B17">
              <w:rPr>
                <w:szCs w:val="26"/>
              </w:rPr>
              <w:t>oản</w:t>
            </w:r>
            <w:r>
              <w:rPr>
                <w:szCs w:val="26"/>
              </w:rPr>
              <w:t xml:space="preserve"> ở bước 4</w:t>
            </w:r>
          </w:p>
        </w:tc>
      </w:tr>
      <w:tr w:rsidR="00C77F11" w14:paraId="131E4CFC" w14:textId="77777777" w:rsidTr="00B12C28">
        <w:trPr>
          <w:trHeight w:val="359"/>
        </w:trPr>
        <w:tc>
          <w:tcPr>
            <w:tcW w:w="1110" w:type="pct"/>
            <w:vAlign w:val="top"/>
          </w:tcPr>
          <w:p w14:paraId="017994F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0539F98" w14:textId="77777777" w:rsidR="00C77F11" w:rsidRDefault="00C77F11" w:rsidP="00EA5971">
            <w:pPr>
              <w:pStyle w:val="InfoBlue"/>
              <w:keepNext/>
              <w:spacing w:before="0" w:line="240" w:lineRule="auto"/>
              <w:rPr>
                <w:rFonts w:ascii="Times New Roman" w:hAnsi="Times New Roman"/>
                <w:i w:val="0"/>
                <w:color w:val="000000" w:themeColor="text1"/>
                <w:sz w:val="26"/>
                <w:szCs w:val="26"/>
              </w:rPr>
            </w:pPr>
          </w:p>
        </w:tc>
      </w:tr>
    </w:tbl>
    <w:p w14:paraId="56E8E3D1" w14:textId="65B50D9D" w:rsidR="00EA5971" w:rsidRPr="00EA5971" w:rsidRDefault="00EA5971">
      <w:pPr>
        <w:pStyle w:val="Caption"/>
        <w:rPr>
          <w:i/>
          <w:iCs/>
        </w:rPr>
      </w:pPr>
      <w:bookmarkStart w:id="46" w:name="_Toc44535875"/>
      <w:r w:rsidRPr="00EA5971">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8</w:t>
      </w:r>
      <w:r w:rsidR="00E25562">
        <w:rPr>
          <w:i/>
          <w:iCs/>
        </w:rPr>
        <w:fldChar w:fldCharType="end"/>
      </w:r>
      <w:r w:rsidRPr="00EA5971">
        <w:rPr>
          <w:i/>
          <w:iCs/>
        </w:rPr>
        <w:t xml:space="preserve"> Đặc tả Use case 06 – Cập nhật thông tin tài khoản</w:t>
      </w:r>
      <w:bookmarkEnd w:id="46"/>
    </w:p>
    <w:p w14:paraId="770FF58F" w14:textId="0CF19F61" w:rsidR="00F26C8D" w:rsidRDefault="00F26C8D" w:rsidP="00F26C8D">
      <w:pPr>
        <w:rPr>
          <w:noProof/>
        </w:rPr>
      </w:pPr>
    </w:p>
    <w:p w14:paraId="2C7C057C" w14:textId="6A2951C9" w:rsidR="00BE043C" w:rsidRDefault="00BE043C" w:rsidP="00F26C8D">
      <w:pPr>
        <w:rPr>
          <w:noProof/>
        </w:rPr>
      </w:pPr>
    </w:p>
    <w:p w14:paraId="4F782BBC" w14:textId="7BC70798" w:rsidR="00BE043C" w:rsidRDefault="004034E1" w:rsidP="00F26C8D">
      <w:r w:rsidRPr="004034E1">
        <w:rPr>
          <w:noProof/>
        </w:rPr>
        <w:lastRenderedPageBreak/>
        <w:drawing>
          <wp:anchor distT="0" distB="0" distL="114300" distR="114300" simplePos="0" relativeHeight="251662848" behindDoc="0" locked="0" layoutInCell="1" allowOverlap="1" wp14:anchorId="0BA5171C" wp14:editId="535324A6">
            <wp:simplePos x="0" y="0"/>
            <wp:positionH relativeFrom="column">
              <wp:posOffset>-3175</wp:posOffset>
            </wp:positionH>
            <wp:positionV relativeFrom="paragraph">
              <wp:posOffset>-44450</wp:posOffset>
            </wp:positionV>
            <wp:extent cx="5580380" cy="5996305"/>
            <wp:effectExtent l="0" t="0" r="127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5996305"/>
                    </a:xfrm>
                    <a:prstGeom prst="rect">
                      <a:avLst/>
                    </a:prstGeom>
                    <a:noFill/>
                    <a:ln>
                      <a:noFill/>
                    </a:ln>
                  </pic:spPr>
                </pic:pic>
              </a:graphicData>
            </a:graphic>
          </wp:anchor>
        </w:drawing>
      </w:r>
    </w:p>
    <w:p w14:paraId="5F723836" w14:textId="2E3833C6" w:rsidR="00BE043C" w:rsidRDefault="00BE043C" w:rsidP="00F26C8D"/>
    <w:p w14:paraId="1DB32F12" w14:textId="17639648" w:rsidR="00BE043C" w:rsidRDefault="00BE043C" w:rsidP="00F26C8D"/>
    <w:p w14:paraId="65549E50" w14:textId="2AD5E12E" w:rsidR="00BE043C" w:rsidRDefault="00BE043C" w:rsidP="00F26C8D"/>
    <w:p w14:paraId="0FD81B85" w14:textId="2A44D826" w:rsidR="00BE043C" w:rsidRDefault="00BE043C" w:rsidP="00F26C8D"/>
    <w:p w14:paraId="718D5623" w14:textId="32E49D23" w:rsidR="00BE043C" w:rsidRDefault="00BE043C" w:rsidP="00F26C8D"/>
    <w:p w14:paraId="2EBF66EB" w14:textId="5988546F" w:rsidR="00BE043C" w:rsidRDefault="00BE043C" w:rsidP="00F26C8D"/>
    <w:p w14:paraId="39643AC6" w14:textId="6AB87753" w:rsidR="00BE043C" w:rsidRDefault="00BE043C" w:rsidP="00F26C8D"/>
    <w:p w14:paraId="1E00B0B0" w14:textId="77777777" w:rsidR="00BE043C" w:rsidRDefault="00BE043C" w:rsidP="00F26C8D"/>
    <w:p w14:paraId="4E337B83" w14:textId="39376575" w:rsidR="00BE043C" w:rsidRPr="00F26C8D" w:rsidRDefault="00BE043C" w:rsidP="00F26C8D"/>
    <w:p w14:paraId="07DF2D3D" w14:textId="1D91F9B5" w:rsidR="00115E79" w:rsidRDefault="00115E79" w:rsidP="00115E79"/>
    <w:p w14:paraId="04255605" w14:textId="734ECFC2" w:rsidR="00BE043C" w:rsidRDefault="00BE043C" w:rsidP="00115E79"/>
    <w:p w14:paraId="31853E69" w14:textId="5FB82293" w:rsidR="00BE043C" w:rsidRDefault="00BE043C" w:rsidP="00115E79"/>
    <w:p w14:paraId="361358D7" w14:textId="1F43F81D" w:rsidR="00BE043C" w:rsidRDefault="00BE043C" w:rsidP="00115E79"/>
    <w:p w14:paraId="0D92395E" w14:textId="3DAF93E7" w:rsidR="00BE043C" w:rsidRDefault="00BE043C" w:rsidP="00115E79"/>
    <w:p w14:paraId="13C9ED12" w14:textId="44989172" w:rsidR="00BE043C" w:rsidRDefault="00BE043C" w:rsidP="00115E79"/>
    <w:p w14:paraId="2C10AE50" w14:textId="16FBFC1F" w:rsidR="00BE043C" w:rsidRDefault="00BE043C" w:rsidP="00115E79"/>
    <w:p w14:paraId="5C03E88F" w14:textId="1CFD91BD" w:rsidR="00BE043C" w:rsidRDefault="00BE043C" w:rsidP="00115E79"/>
    <w:p w14:paraId="46CCC6B1" w14:textId="38EF55A2" w:rsidR="00BE043C" w:rsidRDefault="00BE043C" w:rsidP="00115E79"/>
    <w:p w14:paraId="50B4FFD1" w14:textId="4AC6D835" w:rsidR="00BE043C" w:rsidRDefault="00BE043C" w:rsidP="00115E79"/>
    <w:p w14:paraId="49613694" w14:textId="3177B6FD" w:rsidR="00BE043C" w:rsidRDefault="00BE043C" w:rsidP="00115E79"/>
    <w:p w14:paraId="58B3DEFA" w14:textId="077DF936" w:rsidR="00BE043C" w:rsidRDefault="00BE043C" w:rsidP="00115E79"/>
    <w:p w14:paraId="06CE3EAC" w14:textId="31470CD9" w:rsidR="00BE043C" w:rsidRDefault="00BE043C" w:rsidP="00115E79"/>
    <w:p w14:paraId="0DC4BBCC" w14:textId="4F654837" w:rsidR="00BE043C" w:rsidRDefault="00BE043C" w:rsidP="00115E79"/>
    <w:p w14:paraId="7B904E47" w14:textId="6A17F400" w:rsidR="00BE043C" w:rsidRDefault="00BE043C" w:rsidP="00115E79"/>
    <w:p w14:paraId="33F887BB" w14:textId="607BE1B4" w:rsidR="00BE043C" w:rsidRDefault="00BE043C" w:rsidP="00115E79"/>
    <w:p w14:paraId="0B8EAF41" w14:textId="77777777" w:rsidR="00BE043C" w:rsidRPr="00115E79" w:rsidRDefault="00BE043C" w:rsidP="00115E79"/>
    <w:p w14:paraId="76B37DEA" w14:textId="3AA77C11" w:rsidR="0029720F" w:rsidRDefault="0029720F" w:rsidP="0029720F">
      <w:pPr>
        <w:pStyle w:val="Heading4"/>
        <w:rPr>
          <w:i/>
          <w:iCs/>
        </w:rPr>
      </w:pPr>
      <w:r w:rsidRPr="00244035">
        <w:rPr>
          <w:i/>
          <w:iCs/>
          <w:lang w:val="vi-VN"/>
        </w:rPr>
        <w:lastRenderedPageBreak/>
        <w:t>Use</w:t>
      </w:r>
      <w:r w:rsidR="00115CF5">
        <w:rPr>
          <w:i/>
          <w:iCs/>
        </w:rPr>
        <w:t xml:space="preserve"> </w:t>
      </w:r>
      <w:r w:rsidRPr="00244035">
        <w:rPr>
          <w:i/>
          <w:iCs/>
          <w:lang w:val="vi-VN"/>
        </w:rPr>
        <w:t>case UC</w:t>
      </w:r>
      <w:r>
        <w:rPr>
          <w:i/>
          <w:iCs/>
        </w:rPr>
        <w:t>0</w:t>
      </w:r>
      <w:r w:rsidR="00115CF5">
        <w:rPr>
          <w:i/>
          <w:iCs/>
        </w:rPr>
        <w:t>7</w:t>
      </w:r>
      <w:r w:rsidR="00716082">
        <w:rPr>
          <w:i/>
          <w:iCs/>
        </w:rPr>
        <w:t xml:space="preserve"> –</w:t>
      </w:r>
      <w:r w:rsidR="00115CF5">
        <w:rPr>
          <w:i/>
          <w:iCs/>
        </w:rPr>
        <w:t xml:space="preserve"> Đổi mật khẩu</w:t>
      </w:r>
      <w:r w:rsidR="00716082">
        <w:rPr>
          <w:i/>
          <w:iCs/>
        </w:rPr>
        <w:t xml:space="preserve"> </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3F0EE0D2" w14:textId="77777777" w:rsidTr="00F034CC">
        <w:tc>
          <w:tcPr>
            <w:tcW w:w="5000" w:type="pct"/>
            <w:gridSpan w:val="3"/>
            <w:vAlign w:val="top"/>
          </w:tcPr>
          <w:p w14:paraId="6EE76B5E" w14:textId="4C87A970" w:rsidR="00272FED" w:rsidRPr="009C18B4"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UC07 –</w:t>
            </w:r>
            <w:r>
              <w:rPr>
                <w:color w:val="000000" w:themeColor="text1"/>
                <w:szCs w:val="26"/>
                <w:lang w:val="vi-VN"/>
              </w:rPr>
              <w:t xml:space="preserve"> </w:t>
            </w:r>
            <w:r>
              <w:rPr>
                <w:color w:val="000000" w:themeColor="text1"/>
                <w:szCs w:val="26"/>
              </w:rPr>
              <w:t>Đổi mật khẩu</w:t>
            </w:r>
          </w:p>
        </w:tc>
      </w:tr>
      <w:tr w:rsidR="00272FED" w14:paraId="18ECE8B1" w14:textId="77777777" w:rsidTr="00F034CC">
        <w:tc>
          <w:tcPr>
            <w:tcW w:w="1110" w:type="pct"/>
            <w:vAlign w:val="top"/>
          </w:tcPr>
          <w:p w14:paraId="38D3B2E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2C822C5E" w14:textId="3849710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mật khẩu của tài khoản đã bị người khác biết được hoặc quá khó nhớ thì tác nhân có thể đổi mật khẩu</w:t>
            </w:r>
          </w:p>
        </w:tc>
      </w:tr>
      <w:tr w:rsidR="00272FED" w14:paraId="3794B69F" w14:textId="77777777" w:rsidTr="00F034CC">
        <w:tc>
          <w:tcPr>
            <w:tcW w:w="1110" w:type="pct"/>
            <w:vAlign w:val="top"/>
          </w:tcPr>
          <w:p w14:paraId="53A7A04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0BC6C54"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29939D28" w14:textId="77777777" w:rsidTr="00F034CC">
        <w:tc>
          <w:tcPr>
            <w:tcW w:w="1110" w:type="pct"/>
            <w:vAlign w:val="top"/>
          </w:tcPr>
          <w:p w14:paraId="5F2EBF0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62BA59"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52C3A24B" w14:textId="77777777" w:rsidTr="00F034CC">
        <w:tc>
          <w:tcPr>
            <w:tcW w:w="1110" w:type="pct"/>
            <w:vAlign w:val="top"/>
          </w:tcPr>
          <w:p w14:paraId="1F00E38C"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0262770"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Đổi thành công mật khẩu mới cho tác nhân</w:t>
            </w:r>
          </w:p>
        </w:tc>
      </w:tr>
      <w:tr w:rsidR="00272FED" w14:paraId="5A8A6A02" w14:textId="77777777" w:rsidTr="00F034CC">
        <w:trPr>
          <w:trHeight w:val="330"/>
        </w:trPr>
        <w:tc>
          <w:tcPr>
            <w:tcW w:w="1110" w:type="pct"/>
            <w:vMerge w:val="restart"/>
            <w:vAlign w:val="top"/>
          </w:tcPr>
          <w:p w14:paraId="3635F05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51FA5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9FDD969"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63B61AA2" w14:textId="77777777" w:rsidTr="00F034CC">
        <w:trPr>
          <w:trHeight w:val="375"/>
        </w:trPr>
        <w:tc>
          <w:tcPr>
            <w:tcW w:w="1110" w:type="pct"/>
            <w:vMerge/>
            <w:vAlign w:val="top"/>
          </w:tcPr>
          <w:p w14:paraId="0B11B8E7" w14:textId="77777777" w:rsidR="00272FED" w:rsidRDefault="00272FED" w:rsidP="00F034CC">
            <w:pPr>
              <w:spacing w:after="0" w:line="240" w:lineRule="auto"/>
              <w:rPr>
                <w:b/>
                <w:color w:val="000000" w:themeColor="text1"/>
                <w:szCs w:val="26"/>
              </w:rPr>
            </w:pPr>
          </w:p>
        </w:tc>
        <w:tc>
          <w:tcPr>
            <w:tcW w:w="2010" w:type="pct"/>
            <w:vAlign w:val="top"/>
          </w:tcPr>
          <w:p w14:paraId="41EF3828" w14:textId="0AF42BD5" w:rsidR="00272FED" w:rsidRPr="00C3727D" w:rsidRDefault="00272FED" w:rsidP="00F034CC">
            <w:pPr>
              <w:spacing w:after="0" w:line="240" w:lineRule="auto"/>
              <w:ind w:firstLine="0"/>
              <w:rPr>
                <w:iCs/>
                <w:color w:val="000000" w:themeColor="text1"/>
                <w:szCs w:val="26"/>
              </w:rPr>
            </w:pPr>
            <w:r>
              <w:rPr>
                <w:iCs/>
                <w:color w:val="000000" w:themeColor="text1"/>
                <w:szCs w:val="26"/>
              </w:rPr>
              <w:t xml:space="preserve">1. </w:t>
            </w:r>
            <w:r w:rsidR="000E6453">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114A1FE4" w14:textId="77777777" w:rsidR="00272FED" w:rsidRDefault="00272FED" w:rsidP="00F034CC">
            <w:pPr>
              <w:spacing w:after="0" w:line="240" w:lineRule="auto"/>
              <w:ind w:firstLine="0"/>
              <w:rPr>
                <w:color w:val="000000" w:themeColor="text1"/>
                <w:szCs w:val="26"/>
                <w:lang w:val="vi-VN"/>
              </w:rPr>
            </w:pPr>
          </w:p>
        </w:tc>
      </w:tr>
      <w:tr w:rsidR="00272FED" w14:paraId="2241018A" w14:textId="77777777" w:rsidTr="00F034CC">
        <w:tc>
          <w:tcPr>
            <w:tcW w:w="1110" w:type="pct"/>
            <w:vMerge/>
            <w:vAlign w:val="top"/>
          </w:tcPr>
          <w:p w14:paraId="5C28AA84"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F2278D9" w14:textId="77777777" w:rsidR="00272FED" w:rsidRDefault="00272FED" w:rsidP="00F034CC">
            <w:pPr>
              <w:spacing w:after="0" w:line="240" w:lineRule="auto"/>
              <w:ind w:firstLine="0"/>
              <w:rPr>
                <w:szCs w:val="26"/>
                <w:lang w:val="vi-VN"/>
              </w:rPr>
            </w:pPr>
          </w:p>
        </w:tc>
        <w:tc>
          <w:tcPr>
            <w:tcW w:w="1880" w:type="pct"/>
            <w:vAlign w:val="top"/>
          </w:tcPr>
          <w:p w14:paraId="0882F015" w14:textId="77777777" w:rsidR="00272FED" w:rsidRPr="00795438" w:rsidRDefault="00272FED" w:rsidP="00F034CC">
            <w:pPr>
              <w:spacing w:after="0" w:line="240" w:lineRule="auto"/>
              <w:ind w:firstLine="0"/>
              <w:rPr>
                <w:szCs w:val="26"/>
              </w:rPr>
            </w:pPr>
            <w:r>
              <w:rPr>
                <w:szCs w:val="26"/>
              </w:rPr>
              <w:t>2. Hệ thống hiển thị giao diện quản lý tài khoản</w:t>
            </w:r>
          </w:p>
        </w:tc>
      </w:tr>
      <w:tr w:rsidR="00272FED" w14:paraId="5D81A279" w14:textId="77777777" w:rsidTr="00F034CC">
        <w:tc>
          <w:tcPr>
            <w:tcW w:w="1110" w:type="pct"/>
            <w:vMerge/>
            <w:vAlign w:val="top"/>
          </w:tcPr>
          <w:p w14:paraId="32E4CF8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EFADB1F" w14:textId="02B099DC" w:rsidR="00272FED" w:rsidRPr="006E4BD9" w:rsidRDefault="00272FED" w:rsidP="00F034CC">
            <w:pPr>
              <w:spacing w:after="0" w:line="240" w:lineRule="auto"/>
              <w:ind w:firstLine="0"/>
              <w:rPr>
                <w:szCs w:val="26"/>
              </w:rPr>
            </w:pPr>
            <w:r>
              <w:rPr>
                <w:szCs w:val="26"/>
              </w:rPr>
              <w:t xml:space="preserve">3. </w:t>
            </w:r>
            <w:r w:rsidR="000E6453">
              <w:rPr>
                <w:color w:val="000000" w:themeColor="text1"/>
                <w:szCs w:val="26"/>
              </w:rPr>
              <w:t xml:space="preserve">Tác nhân </w:t>
            </w:r>
            <w:r w:rsidR="00254A22">
              <w:rPr>
                <w:szCs w:val="26"/>
              </w:rPr>
              <w:t>nhấn nút “Đổi mật khẩu”</w:t>
            </w:r>
          </w:p>
        </w:tc>
        <w:tc>
          <w:tcPr>
            <w:tcW w:w="1880" w:type="pct"/>
            <w:vAlign w:val="top"/>
          </w:tcPr>
          <w:p w14:paraId="48B4DCA6" w14:textId="77777777" w:rsidR="00272FED" w:rsidRDefault="00272FED" w:rsidP="00F034CC">
            <w:pPr>
              <w:spacing w:after="0" w:line="240" w:lineRule="auto"/>
              <w:ind w:firstLine="0"/>
              <w:rPr>
                <w:szCs w:val="26"/>
              </w:rPr>
            </w:pPr>
          </w:p>
        </w:tc>
      </w:tr>
      <w:tr w:rsidR="00272FED" w14:paraId="2B5C9CD3" w14:textId="77777777" w:rsidTr="00F034CC">
        <w:tc>
          <w:tcPr>
            <w:tcW w:w="1110" w:type="pct"/>
            <w:vMerge/>
            <w:vAlign w:val="top"/>
          </w:tcPr>
          <w:p w14:paraId="5142D17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0B6A0C49" w14:textId="77777777" w:rsidR="00272FED" w:rsidRDefault="00272FED" w:rsidP="00F034CC">
            <w:pPr>
              <w:spacing w:after="0" w:line="240" w:lineRule="auto"/>
              <w:ind w:firstLine="0"/>
              <w:rPr>
                <w:szCs w:val="26"/>
              </w:rPr>
            </w:pPr>
          </w:p>
        </w:tc>
        <w:tc>
          <w:tcPr>
            <w:tcW w:w="1880" w:type="pct"/>
            <w:vAlign w:val="top"/>
          </w:tcPr>
          <w:p w14:paraId="7E660862" w14:textId="77777777" w:rsidR="00272FED" w:rsidRDefault="00272FED" w:rsidP="00F034CC">
            <w:pPr>
              <w:spacing w:after="0" w:line="240" w:lineRule="auto"/>
              <w:ind w:firstLine="0"/>
              <w:rPr>
                <w:szCs w:val="26"/>
              </w:rPr>
            </w:pPr>
            <w:r>
              <w:rPr>
                <w:szCs w:val="26"/>
              </w:rPr>
              <w:t>4. Hệ thống hiển thị giao diện đổi mật khẩu</w:t>
            </w:r>
          </w:p>
        </w:tc>
      </w:tr>
      <w:tr w:rsidR="00272FED" w14:paraId="3B711E02" w14:textId="77777777" w:rsidTr="00F034CC">
        <w:tc>
          <w:tcPr>
            <w:tcW w:w="1110" w:type="pct"/>
            <w:vMerge/>
            <w:vAlign w:val="top"/>
          </w:tcPr>
          <w:p w14:paraId="1AF922F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2C04A08" w14:textId="5F5644A2" w:rsidR="00272FED" w:rsidRDefault="00272FED" w:rsidP="00F034CC">
            <w:pPr>
              <w:spacing w:after="0" w:line="240" w:lineRule="auto"/>
              <w:ind w:firstLine="0"/>
              <w:rPr>
                <w:szCs w:val="26"/>
              </w:rPr>
            </w:pPr>
            <w:r>
              <w:rPr>
                <w:szCs w:val="26"/>
              </w:rPr>
              <w:t xml:space="preserve">5. </w:t>
            </w:r>
            <w:r w:rsidR="000E6453">
              <w:rPr>
                <w:color w:val="000000" w:themeColor="text1"/>
                <w:szCs w:val="26"/>
              </w:rPr>
              <w:t xml:space="preserve">Tác nhân </w:t>
            </w:r>
            <w:r w:rsidR="007B62A9">
              <w:rPr>
                <w:szCs w:val="26"/>
              </w:rPr>
              <w:t>nhập vào</w:t>
            </w:r>
            <w:r>
              <w:rPr>
                <w:szCs w:val="26"/>
              </w:rPr>
              <w:t xml:space="preserve"> các thông tin (mã số bí mật, mật khẩu mới, xác nhận mật khẩu)</w:t>
            </w:r>
          </w:p>
        </w:tc>
        <w:tc>
          <w:tcPr>
            <w:tcW w:w="1880" w:type="pct"/>
            <w:vAlign w:val="top"/>
          </w:tcPr>
          <w:p w14:paraId="05E4F3FE" w14:textId="77777777" w:rsidR="00272FED" w:rsidRDefault="00272FED" w:rsidP="00F034CC">
            <w:pPr>
              <w:spacing w:after="0" w:line="240" w:lineRule="auto"/>
              <w:ind w:firstLine="0"/>
              <w:rPr>
                <w:szCs w:val="26"/>
              </w:rPr>
            </w:pPr>
          </w:p>
        </w:tc>
      </w:tr>
      <w:tr w:rsidR="00272FED" w14:paraId="026F4B1A" w14:textId="77777777" w:rsidTr="00F034CC">
        <w:tc>
          <w:tcPr>
            <w:tcW w:w="1110" w:type="pct"/>
            <w:vMerge/>
            <w:vAlign w:val="top"/>
          </w:tcPr>
          <w:p w14:paraId="7D98F82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70760B86" w14:textId="555364A9" w:rsidR="00272FED" w:rsidRDefault="00272FED" w:rsidP="00F034CC">
            <w:pPr>
              <w:spacing w:after="0" w:line="240" w:lineRule="auto"/>
              <w:ind w:firstLine="0"/>
              <w:rPr>
                <w:szCs w:val="26"/>
              </w:rPr>
            </w:pPr>
            <w:r>
              <w:rPr>
                <w:szCs w:val="26"/>
              </w:rPr>
              <w:t xml:space="preserve">6. </w:t>
            </w:r>
            <w:r w:rsidR="000E6453">
              <w:rPr>
                <w:color w:val="000000" w:themeColor="text1"/>
                <w:szCs w:val="26"/>
              </w:rPr>
              <w:t xml:space="preserve">Tác nhân </w:t>
            </w:r>
            <w:r>
              <w:rPr>
                <w:szCs w:val="26"/>
              </w:rPr>
              <w:t xml:space="preserve">nhấn nút </w:t>
            </w:r>
            <w:r w:rsidR="0093446B">
              <w:rPr>
                <w:szCs w:val="26"/>
              </w:rPr>
              <w:t>“</w:t>
            </w:r>
            <w:r>
              <w:rPr>
                <w:szCs w:val="26"/>
              </w:rPr>
              <w:t>Lưu</w:t>
            </w:r>
            <w:r w:rsidR="0093446B">
              <w:rPr>
                <w:szCs w:val="26"/>
              </w:rPr>
              <w:t>”</w:t>
            </w:r>
          </w:p>
        </w:tc>
        <w:tc>
          <w:tcPr>
            <w:tcW w:w="1880" w:type="pct"/>
            <w:vAlign w:val="top"/>
          </w:tcPr>
          <w:p w14:paraId="7BA4F59C" w14:textId="77777777" w:rsidR="00272FED" w:rsidRDefault="00272FED" w:rsidP="00F034CC">
            <w:pPr>
              <w:spacing w:after="0" w:line="240" w:lineRule="auto"/>
              <w:ind w:firstLine="0"/>
              <w:rPr>
                <w:szCs w:val="26"/>
              </w:rPr>
            </w:pPr>
          </w:p>
        </w:tc>
      </w:tr>
      <w:tr w:rsidR="00272FED" w14:paraId="4163310B" w14:textId="77777777" w:rsidTr="00F034CC">
        <w:tc>
          <w:tcPr>
            <w:tcW w:w="1110" w:type="pct"/>
            <w:vMerge/>
            <w:vAlign w:val="top"/>
          </w:tcPr>
          <w:p w14:paraId="02A0C77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D0FE6DC" w14:textId="77777777" w:rsidR="00272FED" w:rsidRDefault="00272FED" w:rsidP="00F034CC">
            <w:pPr>
              <w:spacing w:after="0" w:line="240" w:lineRule="auto"/>
              <w:ind w:firstLine="0"/>
              <w:rPr>
                <w:szCs w:val="26"/>
              </w:rPr>
            </w:pPr>
          </w:p>
        </w:tc>
        <w:tc>
          <w:tcPr>
            <w:tcW w:w="1880" w:type="pct"/>
            <w:vAlign w:val="top"/>
          </w:tcPr>
          <w:p w14:paraId="1618683A" w14:textId="4A3D31E3" w:rsidR="00272FED" w:rsidRDefault="00272FED" w:rsidP="00F034CC">
            <w:pPr>
              <w:spacing w:after="0" w:line="240" w:lineRule="auto"/>
              <w:ind w:firstLine="0"/>
              <w:rPr>
                <w:szCs w:val="26"/>
              </w:rPr>
            </w:pPr>
            <w:r>
              <w:rPr>
                <w:szCs w:val="26"/>
              </w:rPr>
              <w:t xml:space="preserve">7. </w:t>
            </w:r>
            <w:r w:rsidR="0093446B">
              <w:rPr>
                <w:szCs w:val="26"/>
              </w:rPr>
              <w:t xml:space="preserve">Hệ thống kiểm tra dữ liệu và nếu </w:t>
            </w:r>
            <w:r w:rsidR="00554DB0">
              <w:rPr>
                <w:szCs w:val="26"/>
              </w:rPr>
              <w:t>dữ liệu</w:t>
            </w:r>
            <w:r w:rsidR="0093446B">
              <w:rPr>
                <w:szCs w:val="26"/>
              </w:rPr>
              <w:t xml:space="preserve"> hợp lệ, thông báo “Tạo mật khẩu thành công”</w:t>
            </w:r>
          </w:p>
        </w:tc>
      </w:tr>
      <w:tr w:rsidR="00272FED" w14:paraId="6E6A7B22" w14:textId="77777777" w:rsidTr="00F034CC">
        <w:tc>
          <w:tcPr>
            <w:tcW w:w="1110" w:type="pct"/>
            <w:vMerge w:val="restart"/>
            <w:vAlign w:val="top"/>
          </w:tcPr>
          <w:p w14:paraId="155D40C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58AB43D" w14:textId="0C7051E3" w:rsidR="00272FED" w:rsidRPr="005B1E08" w:rsidRDefault="00272FED" w:rsidP="00F034CC">
            <w:pPr>
              <w:spacing w:after="0" w:line="240" w:lineRule="auto"/>
              <w:ind w:firstLine="0"/>
              <w:rPr>
                <w:szCs w:val="26"/>
              </w:rPr>
            </w:pPr>
            <w:r>
              <w:rPr>
                <w:szCs w:val="26"/>
              </w:rPr>
              <w:t xml:space="preserve">6.1 </w:t>
            </w:r>
            <w:r w:rsidR="000E6453">
              <w:rPr>
                <w:color w:val="000000" w:themeColor="text1"/>
                <w:szCs w:val="26"/>
              </w:rPr>
              <w:t xml:space="preserve">Tác nhân </w:t>
            </w:r>
            <w:r>
              <w:rPr>
                <w:szCs w:val="26"/>
              </w:rPr>
              <w:t xml:space="preserve">nhấn nút </w:t>
            </w:r>
            <w:r w:rsidR="0093446B">
              <w:rPr>
                <w:szCs w:val="26"/>
              </w:rPr>
              <w:t>“</w:t>
            </w:r>
            <w:r>
              <w:rPr>
                <w:szCs w:val="26"/>
              </w:rPr>
              <w:t>Hủy</w:t>
            </w:r>
            <w:r w:rsidR="0093446B">
              <w:rPr>
                <w:szCs w:val="26"/>
              </w:rPr>
              <w:t>”</w:t>
            </w:r>
          </w:p>
        </w:tc>
        <w:tc>
          <w:tcPr>
            <w:tcW w:w="1880" w:type="pct"/>
            <w:vAlign w:val="top"/>
          </w:tcPr>
          <w:p w14:paraId="25314681" w14:textId="77777777" w:rsidR="00272FED" w:rsidRPr="00795438" w:rsidRDefault="00272FED" w:rsidP="00F034CC">
            <w:pPr>
              <w:spacing w:after="0" w:line="240" w:lineRule="auto"/>
              <w:ind w:firstLine="0"/>
              <w:rPr>
                <w:szCs w:val="26"/>
              </w:rPr>
            </w:pPr>
          </w:p>
        </w:tc>
      </w:tr>
      <w:tr w:rsidR="00272FED" w14:paraId="3DFE981F" w14:textId="77777777" w:rsidTr="00F034CC">
        <w:tc>
          <w:tcPr>
            <w:tcW w:w="1110" w:type="pct"/>
            <w:vMerge/>
            <w:vAlign w:val="top"/>
          </w:tcPr>
          <w:p w14:paraId="0602B101"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04D2B56" w14:textId="77777777" w:rsidR="00272FED" w:rsidRDefault="00272FED" w:rsidP="00F034CC">
            <w:pPr>
              <w:spacing w:after="0" w:line="240" w:lineRule="auto"/>
              <w:ind w:firstLine="0"/>
              <w:rPr>
                <w:szCs w:val="26"/>
              </w:rPr>
            </w:pPr>
          </w:p>
        </w:tc>
        <w:tc>
          <w:tcPr>
            <w:tcW w:w="1880" w:type="pct"/>
            <w:vAlign w:val="top"/>
          </w:tcPr>
          <w:p w14:paraId="1B845005" w14:textId="77777777" w:rsidR="00272FED" w:rsidRPr="00795438" w:rsidRDefault="00272FED" w:rsidP="00F034CC">
            <w:pPr>
              <w:spacing w:after="0" w:line="240" w:lineRule="auto"/>
              <w:ind w:firstLine="0"/>
              <w:rPr>
                <w:szCs w:val="26"/>
              </w:rPr>
            </w:pPr>
            <w:r>
              <w:rPr>
                <w:szCs w:val="26"/>
              </w:rPr>
              <w:t>6.2 Quay lại giao diện quản lý tài khoản ở bước 2</w:t>
            </w:r>
          </w:p>
        </w:tc>
      </w:tr>
      <w:tr w:rsidR="00713AAA" w14:paraId="6D7D6C61" w14:textId="77777777" w:rsidTr="00713AAA">
        <w:trPr>
          <w:trHeight w:val="982"/>
        </w:trPr>
        <w:tc>
          <w:tcPr>
            <w:tcW w:w="1110" w:type="pct"/>
            <w:vMerge/>
            <w:vAlign w:val="top"/>
          </w:tcPr>
          <w:p w14:paraId="6B1EC1F7" w14:textId="77777777" w:rsidR="00713AAA" w:rsidRPr="00BC546E" w:rsidRDefault="00713AAA" w:rsidP="00F034CC">
            <w:pPr>
              <w:spacing w:after="0" w:line="240" w:lineRule="auto"/>
              <w:ind w:firstLine="0"/>
              <w:rPr>
                <w:b/>
                <w:bCs/>
                <w:color w:val="000000" w:themeColor="text1"/>
                <w:szCs w:val="26"/>
              </w:rPr>
            </w:pPr>
          </w:p>
        </w:tc>
        <w:tc>
          <w:tcPr>
            <w:tcW w:w="2010" w:type="pct"/>
            <w:vAlign w:val="top"/>
          </w:tcPr>
          <w:p w14:paraId="1603FF5E" w14:textId="77777777" w:rsidR="00713AAA" w:rsidRDefault="00713AAA" w:rsidP="00F034CC">
            <w:pPr>
              <w:spacing w:after="0" w:line="240" w:lineRule="auto"/>
              <w:ind w:firstLine="0"/>
              <w:rPr>
                <w:szCs w:val="26"/>
                <w:lang w:val="vi-VN"/>
              </w:rPr>
            </w:pPr>
          </w:p>
        </w:tc>
        <w:tc>
          <w:tcPr>
            <w:tcW w:w="1880" w:type="pct"/>
            <w:vAlign w:val="top"/>
          </w:tcPr>
          <w:p w14:paraId="32687C83" w14:textId="0C4517C8" w:rsidR="00713AAA" w:rsidRDefault="00713AAA" w:rsidP="00F034CC">
            <w:pPr>
              <w:spacing w:after="0" w:line="240" w:lineRule="auto"/>
              <w:ind w:firstLine="0"/>
              <w:rPr>
                <w:szCs w:val="26"/>
              </w:rPr>
            </w:pPr>
            <w:r>
              <w:rPr>
                <w:szCs w:val="26"/>
              </w:rPr>
              <w:t xml:space="preserve">7.1 Hệ thống kiểm tra dữ liệu và nếu </w:t>
            </w:r>
            <w:r w:rsidR="002649F7">
              <w:rPr>
                <w:szCs w:val="26"/>
              </w:rPr>
              <w:t>mã số bí mật và mật khẩu</w:t>
            </w:r>
            <w:r w:rsidR="00E6550B">
              <w:rPr>
                <w:szCs w:val="26"/>
              </w:rPr>
              <w:t xml:space="preserve"> mới</w:t>
            </w:r>
            <w:r>
              <w:rPr>
                <w:szCs w:val="26"/>
              </w:rPr>
              <w:t xml:space="preserve"> không hợp lệ, thông báo “Mã số bí mật sai” hoặc “Mật khẩu không khớp”</w:t>
            </w:r>
          </w:p>
        </w:tc>
      </w:tr>
      <w:tr w:rsidR="00272FED" w14:paraId="5CF37C77" w14:textId="77777777" w:rsidTr="00F034CC">
        <w:trPr>
          <w:trHeight w:val="359"/>
        </w:trPr>
        <w:tc>
          <w:tcPr>
            <w:tcW w:w="1110" w:type="pct"/>
            <w:vAlign w:val="top"/>
          </w:tcPr>
          <w:p w14:paraId="3E297EB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8EED1CD" w14:textId="77777777" w:rsidR="00272FED" w:rsidRDefault="00272FED" w:rsidP="0049302F">
            <w:pPr>
              <w:pStyle w:val="InfoBlue"/>
              <w:keepNext/>
              <w:spacing w:before="0" w:line="240" w:lineRule="auto"/>
              <w:ind w:firstLine="0"/>
              <w:rPr>
                <w:rFonts w:ascii="Times New Roman" w:hAnsi="Times New Roman"/>
                <w:i w:val="0"/>
                <w:color w:val="000000" w:themeColor="text1"/>
                <w:sz w:val="26"/>
                <w:szCs w:val="26"/>
              </w:rPr>
            </w:pPr>
          </w:p>
        </w:tc>
      </w:tr>
    </w:tbl>
    <w:p w14:paraId="464F6521" w14:textId="4467F7BF" w:rsidR="00272FED" w:rsidRPr="0049302F" w:rsidRDefault="0049302F" w:rsidP="0049302F">
      <w:pPr>
        <w:pStyle w:val="Caption"/>
        <w:rPr>
          <w:i/>
          <w:iCs/>
        </w:rPr>
      </w:pPr>
      <w:bookmarkStart w:id="47" w:name="_Toc44535876"/>
      <w:r w:rsidRPr="0049302F">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9</w:t>
      </w:r>
      <w:r w:rsidR="00E25562">
        <w:rPr>
          <w:i/>
          <w:iCs/>
        </w:rPr>
        <w:fldChar w:fldCharType="end"/>
      </w:r>
      <w:r w:rsidRPr="0049302F">
        <w:rPr>
          <w:i/>
          <w:iCs/>
        </w:rPr>
        <w:t xml:space="preserve"> Đặc tả Use case 07 – Đổi mật khẩu</w:t>
      </w:r>
      <w:bookmarkEnd w:id="47"/>
    </w:p>
    <w:p w14:paraId="5DC24A32" w14:textId="2EF5B4E7" w:rsidR="00F26C8D" w:rsidRDefault="00F26C8D" w:rsidP="00F26C8D"/>
    <w:p w14:paraId="2329BDB6" w14:textId="135FC703" w:rsidR="0049302F" w:rsidRDefault="0049302F" w:rsidP="00F26C8D"/>
    <w:p w14:paraId="43059EEF" w14:textId="6FD63C7B" w:rsidR="000A4748" w:rsidRDefault="005E7990" w:rsidP="00F26C8D">
      <w:r w:rsidRPr="005E7990">
        <w:rPr>
          <w:noProof/>
        </w:rPr>
        <w:lastRenderedPageBreak/>
        <w:drawing>
          <wp:anchor distT="0" distB="0" distL="114300" distR="114300" simplePos="0" relativeHeight="251663872" behindDoc="0" locked="0" layoutInCell="1" allowOverlap="1" wp14:anchorId="026CB11D" wp14:editId="37B1E958">
            <wp:simplePos x="0" y="0"/>
            <wp:positionH relativeFrom="column">
              <wp:posOffset>-3175</wp:posOffset>
            </wp:positionH>
            <wp:positionV relativeFrom="paragraph">
              <wp:posOffset>60325</wp:posOffset>
            </wp:positionV>
            <wp:extent cx="5580380" cy="5515610"/>
            <wp:effectExtent l="0" t="0" r="1270" b="88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5515610"/>
                    </a:xfrm>
                    <a:prstGeom prst="rect">
                      <a:avLst/>
                    </a:prstGeom>
                    <a:noFill/>
                    <a:ln>
                      <a:noFill/>
                    </a:ln>
                  </pic:spPr>
                </pic:pic>
              </a:graphicData>
            </a:graphic>
          </wp:anchor>
        </w:drawing>
      </w:r>
    </w:p>
    <w:p w14:paraId="59FA1421" w14:textId="1290200C" w:rsidR="000A4748" w:rsidRDefault="000A4748" w:rsidP="00F26C8D"/>
    <w:p w14:paraId="49CB8831" w14:textId="16019101" w:rsidR="000A4748" w:rsidRDefault="000A4748" w:rsidP="00F26C8D"/>
    <w:p w14:paraId="1DEB4F42" w14:textId="30BB2202" w:rsidR="000A4748" w:rsidRDefault="000A4748" w:rsidP="00F26C8D"/>
    <w:p w14:paraId="79BEFD09" w14:textId="5C500F25" w:rsidR="000A4748" w:rsidRDefault="000A4748" w:rsidP="00F26C8D"/>
    <w:p w14:paraId="6A4ED8E1" w14:textId="0FD6822B" w:rsidR="000A4748" w:rsidRDefault="000A4748" w:rsidP="00F26C8D"/>
    <w:p w14:paraId="5C627409" w14:textId="46EE7A49" w:rsidR="0049302F" w:rsidRDefault="0049302F" w:rsidP="00F26C8D"/>
    <w:p w14:paraId="45D60B5A" w14:textId="426B810C" w:rsidR="000A4748" w:rsidRDefault="000A4748" w:rsidP="00F26C8D"/>
    <w:p w14:paraId="3142726A" w14:textId="5D2C2A2B" w:rsidR="000A4748" w:rsidRDefault="000A4748" w:rsidP="00F26C8D"/>
    <w:p w14:paraId="025A8F6A" w14:textId="673C762D" w:rsidR="000A4748" w:rsidRDefault="000A4748" w:rsidP="00F26C8D"/>
    <w:p w14:paraId="158E7DAF" w14:textId="16786B2F" w:rsidR="000A4748" w:rsidRDefault="000A4748" w:rsidP="00F26C8D"/>
    <w:p w14:paraId="24B49DED" w14:textId="401B5B40" w:rsidR="000A4748" w:rsidRDefault="000A4748" w:rsidP="00F26C8D"/>
    <w:p w14:paraId="74886B08" w14:textId="307F085F" w:rsidR="000A4748" w:rsidRDefault="000A4748" w:rsidP="00F26C8D"/>
    <w:p w14:paraId="1470DEBC" w14:textId="491D8AF1" w:rsidR="000A4748" w:rsidRDefault="000A4748" w:rsidP="00F26C8D"/>
    <w:p w14:paraId="0D6825AE" w14:textId="6F7A4DCA" w:rsidR="000A4748" w:rsidRDefault="000A4748" w:rsidP="00F26C8D"/>
    <w:p w14:paraId="42072675" w14:textId="275B3BE2" w:rsidR="000A4748" w:rsidRDefault="000A4748" w:rsidP="00F26C8D"/>
    <w:p w14:paraId="72151DB9" w14:textId="2F222D22" w:rsidR="000A4748" w:rsidRDefault="000A4748" w:rsidP="00F26C8D"/>
    <w:p w14:paraId="4D2A2C9F" w14:textId="65FE9D3C" w:rsidR="000A4748" w:rsidRDefault="000A4748" w:rsidP="00F26C8D"/>
    <w:p w14:paraId="73E2FFF4" w14:textId="668228D4" w:rsidR="000A4748" w:rsidRDefault="000A4748" w:rsidP="00F26C8D"/>
    <w:p w14:paraId="2A652A27" w14:textId="060EEB8B" w:rsidR="000A4748" w:rsidRDefault="000A4748" w:rsidP="00F26C8D"/>
    <w:p w14:paraId="056EF104" w14:textId="0C20DECD" w:rsidR="000A4748" w:rsidRDefault="000A4748" w:rsidP="00F26C8D"/>
    <w:p w14:paraId="641028BA" w14:textId="5AF741A2" w:rsidR="000A4748" w:rsidRDefault="000A4748" w:rsidP="00F26C8D"/>
    <w:p w14:paraId="5A9DCA6D" w14:textId="726BAAFC" w:rsidR="000A4748" w:rsidRDefault="000A4748" w:rsidP="00F26C8D"/>
    <w:p w14:paraId="278B7B43" w14:textId="2D047A9B" w:rsidR="000A4748" w:rsidRDefault="000A4748" w:rsidP="00F26C8D"/>
    <w:p w14:paraId="1FE047CE" w14:textId="7A2F65DA" w:rsidR="000A4748" w:rsidRDefault="000A4748" w:rsidP="00F26C8D"/>
    <w:p w14:paraId="076348FF" w14:textId="06F4083A" w:rsidR="000A4748" w:rsidRDefault="000A4748" w:rsidP="00F26C8D"/>
    <w:p w14:paraId="5AEC4547" w14:textId="352A9514" w:rsidR="000A4748" w:rsidRDefault="000A4748" w:rsidP="00F26C8D"/>
    <w:p w14:paraId="3DA5E367" w14:textId="77777777" w:rsidR="000A4748" w:rsidRPr="00F26C8D" w:rsidRDefault="000A4748" w:rsidP="00F26C8D"/>
    <w:p w14:paraId="4C64D1DF" w14:textId="3BC83960" w:rsidR="00BF2CA2" w:rsidRPr="006F0CC2" w:rsidRDefault="006F0CC2" w:rsidP="006F0CC2">
      <w:pPr>
        <w:pStyle w:val="Heading4"/>
        <w:rPr>
          <w:i/>
          <w:iCs/>
        </w:rPr>
      </w:pPr>
      <w:r w:rsidRPr="006F0CC2">
        <w:rPr>
          <w:i/>
          <w:iCs/>
        </w:rPr>
        <w:lastRenderedPageBreak/>
        <w:t>Use case UC08 – Đăng xuất</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F0CC2" w14:paraId="4DEFDC64" w14:textId="77777777" w:rsidTr="00A11FB6">
        <w:tc>
          <w:tcPr>
            <w:tcW w:w="5000" w:type="pct"/>
            <w:gridSpan w:val="3"/>
            <w:vAlign w:val="top"/>
          </w:tcPr>
          <w:p w14:paraId="745DCF8A" w14:textId="502C7A1F" w:rsidR="006F0CC2" w:rsidRPr="004A30FD" w:rsidRDefault="006F0CC2"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UC08 –</w:t>
            </w:r>
            <w:r>
              <w:rPr>
                <w:color w:val="000000" w:themeColor="text1"/>
                <w:szCs w:val="26"/>
                <w:lang w:val="vi-VN"/>
              </w:rPr>
              <w:t xml:space="preserve"> </w:t>
            </w:r>
            <w:r>
              <w:rPr>
                <w:color w:val="000000" w:themeColor="text1"/>
                <w:szCs w:val="26"/>
              </w:rPr>
              <w:t>Đăng xuất</w:t>
            </w:r>
          </w:p>
        </w:tc>
      </w:tr>
      <w:tr w:rsidR="006F0CC2" w14:paraId="1A638ECA" w14:textId="77777777" w:rsidTr="00A11FB6">
        <w:tc>
          <w:tcPr>
            <w:tcW w:w="1110" w:type="pct"/>
            <w:vAlign w:val="top"/>
          </w:tcPr>
          <w:p w14:paraId="05E6BA87"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7F8E8A7B" w14:textId="106F2750" w:rsidR="006F0CC2" w:rsidRPr="007949C2" w:rsidRDefault="00E811A4"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Dùng để đăng xuất khỏi tài khoản đang sử dụng</w:t>
            </w:r>
          </w:p>
        </w:tc>
      </w:tr>
      <w:tr w:rsidR="006F0CC2" w14:paraId="44570C66" w14:textId="77777777" w:rsidTr="00A11FB6">
        <w:tc>
          <w:tcPr>
            <w:tcW w:w="1110" w:type="pct"/>
            <w:vAlign w:val="top"/>
          </w:tcPr>
          <w:p w14:paraId="7869A9D4"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8A5310A" w14:textId="77777777" w:rsidR="006F0CC2" w:rsidRPr="000579D9" w:rsidRDefault="006F0CC2"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F0CC2" w14:paraId="27ED7D67" w14:textId="77777777" w:rsidTr="00A11FB6">
        <w:tc>
          <w:tcPr>
            <w:tcW w:w="1110" w:type="pct"/>
            <w:vAlign w:val="top"/>
          </w:tcPr>
          <w:p w14:paraId="5A836EA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F3824EC" w14:textId="2F51F1D7" w:rsidR="006F0CC2" w:rsidRPr="00394EDD" w:rsidRDefault="000B519B"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6F0CC2" w14:paraId="403FE450" w14:textId="77777777" w:rsidTr="00A11FB6">
        <w:tc>
          <w:tcPr>
            <w:tcW w:w="1110" w:type="pct"/>
            <w:vAlign w:val="top"/>
          </w:tcPr>
          <w:p w14:paraId="5CF0A21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6867B96" w14:textId="4CC87204" w:rsidR="006F0CC2" w:rsidRPr="00D52611" w:rsidRDefault="00216563"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xuất khỏi tài khoản đang sử dụng</w:t>
            </w:r>
          </w:p>
        </w:tc>
      </w:tr>
      <w:tr w:rsidR="00D03E0F" w14:paraId="2AF4CF33" w14:textId="77777777" w:rsidTr="00A11FB6">
        <w:trPr>
          <w:trHeight w:val="330"/>
        </w:trPr>
        <w:tc>
          <w:tcPr>
            <w:tcW w:w="1110" w:type="pct"/>
            <w:vMerge w:val="restart"/>
            <w:vAlign w:val="top"/>
          </w:tcPr>
          <w:p w14:paraId="6E269B17" w14:textId="77777777" w:rsidR="00D03E0F" w:rsidRPr="00BC546E" w:rsidRDefault="00D03E0F"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A18ACE0" w14:textId="77777777" w:rsidR="00D03E0F" w:rsidRPr="005102C2"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FAD0063" w14:textId="77777777" w:rsidR="00D03E0F"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D03E0F" w14:paraId="356CD7E5" w14:textId="77777777" w:rsidTr="00A11FB6">
        <w:trPr>
          <w:trHeight w:val="70"/>
        </w:trPr>
        <w:tc>
          <w:tcPr>
            <w:tcW w:w="1110" w:type="pct"/>
            <w:vMerge/>
            <w:vAlign w:val="top"/>
          </w:tcPr>
          <w:p w14:paraId="0CBDAD79" w14:textId="77777777" w:rsidR="00D03E0F" w:rsidRDefault="00D03E0F" w:rsidP="00A11FB6">
            <w:pPr>
              <w:spacing w:after="0" w:line="240" w:lineRule="auto"/>
              <w:rPr>
                <w:b/>
                <w:color w:val="000000" w:themeColor="text1"/>
                <w:szCs w:val="26"/>
              </w:rPr>
            </w:pPr>
          </w:p>
        </w:tc>
        <w:tc>
          <w:tcPr>
            <w:tcW w:w="2010" w:type="pct"/>
            <w:vAlign w:val="top"/>
          </w:tcPr>
          <w:p w14:paraId="63B4BB8B" w14:textId="6E1E420F" w:rsidR="00D03E0F" w:rsidRPr="00A94C04" w:rsidRDefault="00D03E0F" w:rsidP="00A11FB6">
            <w:pPr>
              <w:spacing w:after="0" w:line="240" w:lineRule="auto"/>
              <w:ind w:firstLine="0"/>
              <w:rPr>
                <w:iCs/>
                <w:color w:val="000000" w:themeColor="text1"/>
                <w:szCs w:val="26"/>
              </w:rPr>
            </w:pPr>
            <w:r>
              <w:rPr>
                <w:iCs/>
                <w:color w:val="000000" w:themeColor="text1"/>
                <w:szCs w:val="26"/>
              </w:rPr>
              <w:t xml:space="preserve">1. </w:t>
            </w:r>
            <w:r w:rsidR="008B58C9">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278BB35E" w14:textId="77777777" w:rsidR="00D03E0F" w:rsidRDefault="00D03E0F" w:rsidP="00A11FB6">
            <w:pPr>
              <w:spacing w:after="0" w:line="240" w:lineRule="auto"/>
              <w:ind w:firstLine="0"/>
              <w:rPr>
                <w:color w:val="000000" w:themeColor="text1"/>
                <w:szCs w:val="26"/>
                <w:lang w:val="vi-VN"/>
              </w:rPr>
            </w:pPr>
          </w:p>
        </w:tc>
      </w:tr>
      <w:tr w:rsidR="00D03E0F" w14:paraId="6D0C9C1D" w14:textId="77777777" w:rsidTr="00A11FB6">
        <w:trPr>
          <w:trHeight w:val="70"/>
        </w:trPr>
        <w:tc>
          <w:tcPr>
            <w:tcW w:w="1110" w:type="pct"/>
            <w:vMerge/>
            <w:vAlign w:val="top"/>
          </w:tcPr>
          <w:p w14:paraId="2BA32F41" w14:textId="77777777" w:rsidR="00D03E0F" w:rsidRDefault="00D03E0F" w:rsidP="00A11FB6">
            <w:pPr>
              <w:spacing w:after="0" w:line="240" w:lineRule="auto"/>
              <w:rPr>
                <w:b/>
                <w:color w:val="000000" w:themeColor="text1"/>
                <w:szCs w:val="26"/>
              </w:rPr>
            </w:pPr>
          </w:p>
        </w:tc>
        <w:tc>
          <w:tcPr>
            <w:tcW w:w="2010" w:type="pct"/>
            <w:vAlign w:val="top"/>
          </w:tcPr>
          <w:p w14:paraId="2E5899E5" w14:textId="77777777" w:rsidR="00D03E0F" w:rsidRDefault="00D03E0F" w:rsidP="00A11FB6">
            <w:pPr>
              <w:spacing w:after="0" w:line="240" w:lineRule="auto"/>
              <w:rPr>
                <w:iCs/>
                <w:color w:val="000000" w:themeColor="text1"/>
                <w:szCs w:val="26"/>
              </w:rPr>
            </w:pPr>
          </w:p>
        </w:tc>
        <w:tc>
          <w:tcPr>
            <w:tcW w:w="1880" w:type="pct"/>
            <w:vAlign w:val="top"/>
          </w:tcPr>
          <w:p w14:paraId="1814B265" w14:textId="11E0B5DF" w:rsidR="00D03E0F" w:rsidRPr="00A94C04" w:rsidRDefault="00D03E0F" w:rsidP="00A11FB6">
            <w:pPr>
              <w:spacing w:after="0" w:line="240" w:lineRule="auto"/>
              <w:ind w:firstLine="0"/>
              <w:rPr>
                <w:color w:val="000000" w:themeColor="text1"/>
                <w:szCs w:val="26"/>
              </w:rPr>
            </w:pPr>
            <w:r>
              <w:rPr>
                <w:color w:val="000000" w:themeColor="text1"/>
                <w:szCs w:val="26"/>
              </w:rPr>
              <w:t>2. Hệ thống hiển thị giao diện quản lý tài khoản</w:t>
            </w:r>
          </w:p>
        </w:tc>
      </w:tr>
      <w:tr w:rsidR="00D03E0F" w14:paraId="689A7554" w14:textId="77777777" w:rsidTr="00A11FB6">
        <w:trPr>
          <w:trHeight w:val="70"/>
        </w:trPr>
        <w:tc>
          <w:tcPr>
            <w:tcW w:w="1110" w:type="pct"/>
            <w:vMerge/>
            <w:vAlign w:val="top"/>
          </w:tcPr>
          <w:p w14:paraId="17CDF30F" w14:textId="77777777" w:rsidR="00D03E0F" w:rsidRDefault="00D03E0F" w:rsidP="00A11FB6">
            <w:pPr>
              <w:spacing w:after="0" w:line="240" w:lineRule="auto"/>
              <w:rPr>
                <w:b/>
                <w:color w:val="000000" w:themeColor="text1"/>
                <w:szCs w:val="26"/>
              </w:rPr>
            </w:pPr>
          </w:p>
        </w:tc>
        <w:tc>
          <w:tcPr>
            <w:tcW w:w="2010" w:type="pct"/>
            <w:vAlign w:val="top"/>
          </w:tcPr>
          <w:p w14:paraId="52F236ED" w14:textId="1A6549BD" w:rsidR="00D03E0F" w:rsidRDefault="00D03E0F" w:rsidP="00A11FB6">
            <w:pPr>
              <w:spacing w:after="0" w:line="240" w:lineRule="auto"/>
              <w:ind w:firstLine="0"/>
              <w:rPr>
                <w:iCs/>
                <w:color w:val="000000" w:themeColor="text1"/>
                <w:szCs w:val="26"/>
              </w:rPr>
            </w:pPr>
            <w:r>
              <w:rPr>
                <w:iCs/>
                <w:color w:val="000000" w:themeColor="text1"/>
                <w:szCs w:val="26"/>
              </w:rPr>
              <w:t xml:space="preserve">3. </w:t>
            </w:r>
            <w:r w:rsidR="008B58C9">
              <w:rPr>
                <w:color w:val="000000" w:themeColor="text1"/>
                <w:szCs w:val="26"/>
              </w:rPr>
              <w:t xml:space="preserve">Tác nhân </w:t>
            </w:r>
            <w:r>
              <w:rPr>
                <w:iCs/>
                <w:color w:val="000000" w:themeColor="text1"/>
                <w:szCs w:val="26"/>
              </w:rPr>
              <w:t>nhấn nút “Đăng xuất”</w:t>
            </w:r>
          </w:p>
        </w:tc>
        <w:tc>
          <w:tcPr>
            <w:tcW w:w="1880" w:type="pct"/>
            <w:vAlign w:val="top"/>
          </w:tcPr>
          <w:p w14:paraId="31320FF2" w14:textId="77777777" w:rsidR="00D03E0F" w:rsidRDefault="00D03E0F" w:rsidP="00A11FB6">
            <w:pPr>
              <w:spacing w:after="0" w:line="240" w:lineRule="auto"/>
              <w:rPr>
                <w:color w:val="000000" w:themeColor="text1"/>
                <w:szCs w:val="26"/>
              </w:rPr>
            </w:pPr>
          </w:p>
        </w:tc>
      </w:tr>
      <w:tr w:rsidR="00D03E0F" w14:paraId="52F2FA0A" w14:textId="77777777" w:rsidTr="00A11FB6">
        <w:trPr>
          <w:trHeight w:val="70"/>
        </w:trPr>
        <w:tc>
          <w:tcPr>
            <w:tcW w:w="1110" w:type="pct"/>
            <w:vMerge/>
            <w:vAlign w:val="top"/>
          </w:tcPr>
          <w:p w14:paraId="4A59E709" w14:textId="77777777" w:rsidR="00D03E0F" w:rsidRDefault="00D03E0F" w:rsidP="00A11FB6">
            <w:pPr>
              <w:spacing w:after="0" w:line="240" w:lineRule="auto"/>
              <w:rPr>
                <w:b/>
                <w:color w:val="000000" w:themeColor="text1"/>
                <w:szCs w:val="26"/>
              </w:rPr>
            </w:pPr>
          </w:p>
        </w:tc>
        <w:tc>
          <w:tcPr>
            <w:tcW w:w="2010" w:type="pct"/>
            <w:vAlign w:val="top"/>
          </w:tcPr>
          <w:p w14:paraId="7601193C" w14:textId="77777777" w:rsidR="00D03E0F" w:rsidRDefault="00D03E0F" w:rsidP="00A11FB6">
            <w:pPr>
              <w:spacing w:after="0" w:line="240" w:lineRule="auto"/>
              <w:ind w:firstLine="0"/>
              <w:rPr>
                <w:iCs/>
                <w:color w:val="000000" w:themeColor="text1"/>
                <w:szCs w:val="26"/>
              </w:rPr>
            </w:pPr>
          </w:p>
        </w:tc>
        <w:tc>
          <w:tcPr>
            <w:tcW w:w="1880" w:type="pct"/>
            <w:vAlign w:val="top"/>
          </w:tcPr>
          <w:p w14:paraId="23321241" w14:textId="2F9AF928" w:rsidR="00D03E0F" w:rsidRDefault="00D03E0F" w:rsidP="006A25CD">
            <w:pPr>
              <w:spacing w:after="0" w:line="240" w:lineRule="auto"/>
              <w:ind w:firstLine="0"/>
              <w:rPr>
                <w:color w:val="000000" w:themeColor="text1"/>
                <w:szCs w:val="26"/>
              </w:rPr>
            </w:pPr>
            <w:r>
              <w:rPr>
                <w:color w:val="000000" w:themeColor="text1"/>
                <w:szCs w:val="26"/>
              </w:rPr>
              <w:t>4. Hệ thống hiển thị giao diện đăng nhập</w:t>
            </w:r>
          </w:p>
        </w:tc>
      </w:tr>
      <w:tr w:rsidR="006F0CC2" w14:paraId="4D6E3A36" w14:textId="77777777" w:rsidTr="00A11FB6">
        <w:trPr>
          <w:trHeight w:val="70"/>
        </w:trPr>
        <w:tc>
          <w:tcPr>
            <w:tcW w:w="1110" w:type="pct"/>
            <w:vAlign w:val="top"/>
          </w:tcPr>
          <w:p w14:paraId="0893FD1F" w14:textId="77777777" w:rsidR="006F0CC2" w:rsidRPr="00BC546E" w:rsidRDefault="006F0CC2"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0624D6D" w14:textId="77777777" w:rsidR="006F0CC2" w:rsidRDefault="006F0CC2" w:rsidP="00A11FB6">
            <w:pPr>
              <w:spacing w:after="0" w:line="240" w:lineRule="auto"/>
              <w:ind w:firstLine="0"/>
              <w:rPr>
                <w:szCs w:val="26"/>
                <w:lang w:val="vi-VN"/>
              </w:rPr>
            </w:pPr>
          </w:p>
        </w:tc>
        <w:tc>
          <w:tcPr>
            <w:tcW w:w="1880" w:type="pct"/>
            <w:vAlign w:val="top"/>
          </w:tcPr>
          <w:p w14:paraId="46412D28" w14:textId="77777777" w:rsidR="006F0CC2" w:rsidRPr="00795438" w:rsidRDefault="006F0CC2" w:rsidP="00A11FB6">
            <w:pPr>
              <w:spacing w:after="0" w:line="240" w:lineRule="auto"/>
              <w:ind w:firstLine="0"/>
              <w:rPr>
                <w:szCs w:val="26"/>
              </w:rPr>
            </w:pPr>
          </w:p>
        </w:tc>
      </w:tr>
      <w:tr w:rsidR="006F0CC2" w14:paraId="1A606262" w14:textId="77777777" w:rsidTr="00A11FB6">
        <w:trPr>
          <w:trHeight w:val="359"/>
        </w:trPr>
        <w:tc>
          <w:tcPr>
            <w:tcW w:w="1110" w:type="pct"/>
            <w:vAlign w:val="top"/>
          </w:tcPr>
          <w:p w14:paraId="18BC0BED"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224291" w14:textId="77777777" w:rsidR="006F0CC2" w:rsidRDefault="006F0CC2" w:rsidP="00183D83">
            <w:pPr>
              <w:pStyle w:val="InfoBlue"/>
              <w:keepNext/>
              <w:spacing w:before="0" w:line="240" w:lineRule="auto"/>
              <w:rPr>
                <w:rFonts w:ascii="Times New Roman" w:hAnsi="Times New Roman"/>
                <w:i w:val="0"/>
                <w:color w:val="000000" w:themeColor="text1"/>
                <w:sz w:val="26"/>
                <w:szCs w:val="26"/>
              </w:rPr>
            </w:pPr>
          </w:p>
        </w:tc>
      </w:tr>
    </w:tbl>
    <w:p w14:paraId="3041989D" w14:textId="2D9FF5C7" w:rsidR="00BF2CA2" w:rsidRPr="00183D83" w:rsidRDefault="00183D83" w:rsidP="00183D83">
      <w:pPr>
        <w:pStyle w:val="Caption"/>
        <w:rPr>
          <w:i/>
          <w:iCs/>
        </w:rPr>
      </w:pPr>
      <w:bookmarkStart w:id="48" w:name="_Toc44535877"/>
      <w:r w:rsidRPr="00183D83">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10</w:t>
      </w:r>
      <w:r w:rsidR="00E25562">
        <w:rPr>
          <w:i/>
          <w:iCs/>
        </w:rPr>
        <w:fldChar w:fldCharType="end"/>
      </w:r>
      <w:r w:rsidRPr="00183D83">
        <w:rPr>
          <w:i/>
          <w:iCs/>
        </w:rPr>
        <w:t xml:space="preserve"> Đặc tả Use case 08 – Đăng xuất</w:t>
      </w:r>
      <w:bookmarkEnd w:id="48"/>
    </w:p>
    <w:p w14:paraId="1A05FF41" w14:textId="731E1AFB" w:rsidR="00387E05" w:rsidRDefault="00387E05" w:rsidP="00BF2CA2"/>
    <w:p w14:paraId="64FDFC21" w14:textId="7EBE5C05" w:rsidR="00387E05" w:rsidRDefault="00387E05" w:rsidP="00BF2CA2"/>
    <w:p w14:paraId="67DD2A71" w14:textId="2AB2305B" w:rsidR="00387E05" w:rsidRDefault="00387E05" w:rsidP="00BF2CA2"/>
    <w:p w14:paraId="10F5DDD7" w14:textId="27055030" w:rsidR="00387E05" w:rsidRDefault="00FF3BEC" w:rsidP="00BF2CA2">
      <w:r w:rsidRPr="00FF3BEC">
        <w:rPr>
          <w:noProof/>
        </w:rPr>
        <w:lastRenderedPageBreak/>
        <w:drawing>
          <wp:anchor distT="0" distB="0" distL="114300" distR="114300" simplePos="0" relativeHeight="251664896" behindDoc="0" locked="0" layoutInCell="1" allowOverlap="1" wp14:anchorId="3B139211" wp14:editId="3F51A42B">
            <wp:simplePos x="0" y="0"/>
            <wp:positionH relativeFrom="column">
              <wp:posOffset>-3175</wp:posOffset>
            </wp:positionH>
            <wp:positionV relativeFrom="paragraph">
              <wp:posOffset>31750</wp:posOffset>
            </wp:positionV>
            <wp:extent cx="5580380" cy="287782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2877820"/>
                    </a:xfrm>
                    <a:prstGeom prst="rect">
                      <a:avLst/>
                    </a:prstGeom>
                    <a:noFill/>
                    <a:ln>
                      <a:noFill/>
                    </a:ln>
                  </pic:spPr>
                </pic:pic>
              </a:graphicData>
            </a:graphic>
          </wp:anchor>
        </w:drawing>
      </w:r>
    </w:p>
    <w:p w14:paraId="5F22376F" w14:textId="3EB59356" w:rsidR="00387E05" w:rsidRDefault="00387E05" w:rsidP="00BF2CA2"/>
    <w:p w14:paraId="56E2274D" w14:textId="3D0AA5BE" w:rsidR="00387E05" w:rsidRDefault="00387E05" w:rsidP="00BF2CA2"/>
    <w:p w14:paraId="5C852BA9" w14:textId="7BE8D0BA" w:rsidR="00387E05" w:rsidRDefault="00387E05" w:rsidP="00BF2CA2"/>
    <w:p w14:paraId="2D9C63B6" w14:textId="63AA0592" w:rsidR="00387E05" w:rsidRDefault="00387E05" w:rsidP="00BF2CA2"/>
    <w:p w14:paraId="0CA4A4AF" w14:textId="234E7D9B" w:rsidR="00387E05" w:rsidRDefault="00387E05" w:rsidP="00BF2CA2"/>
    <w:p w14:paraId="15356759" w14:textId="3CCA721C" w:rsidR="00387E05" w:rsidRDefault="00387E05" w:rsidP="00BF2CA2"/>
    <w:p w14:paraId="3D887F87" w14:textId="282C1DBA" w:rsidR="00387E05" w:rsidRDefault="00387E05" w:rsidP="00BF2CA2"/>
    <w:p w14:paraId="3544F458" w14:textId="315EAB69" w:rsidR="00387E05" w:rsidRDefault="00387E05" w:rsidP="00BF2CA2"/>
    <w:p w14:paraId="17E2B403" w14:textId="6F209AE6" w:rsidR="00387E05" w:rsidRDefault="00387E05" w:rsidP="00BF2CA2"/>
    <w:p w14:paraId="50E35227" w14:textId="3BD391E3" w:rsidR="00387E05" w:rsidRDefault="00387E05" w:rsidP="00BF2CA2"/>
    <w:p w14:paraId="3E9084A3" w14:textId="493D2C84" w:rsidR="00387E05" w:rsidRDefault="00387E05" w:rsidP="00BF2CA2"/>
    <w:p w14:paraId="4AE1B2D9" w14:textId="4F970214" w:rsidR="00387E05" w:rsidRDefault="00387E05" w:rsidP="00BF2CA2"/>
    <w:p w14:paraId="6F378B89" w14:textId="40F0F18B" w:rsidR="00387E05" w:rsidRDefault="00387E05" w:rsidP="00BF2CA2"/>
    <w:p w14:paraId="766F3530" w14:textId="23586E85" w:rsidR="00387E05" w:rsidRDefault="00387E05" w:rsidP="00BF2CA2"/>
    <w:p w14:paraId="1294B65E" w14:textId="6E24E3A7" w:rsidR="00387E05" w:rsidRDefault="00387E05" w:rsidP="00BF2CA2"/>
    <w:p w14:paraId="0BF106DA" w14:textId="38A09BA8" w:rsidR="00387E05" w:rsidRDefault="00387E05" w:rsidP="00BF2CA2"/>
    <w:p w14:paraId="04805A4C" w14:textId="4B14B60E" w:rsidR="00387E05" w:rsidRDefault="00387E05" w:rsidP="00BF2CA2"/>
    <w:p w14:paraId="74990383" w14:textId="2D289CEC" w:rsidR="00387E05" w:rsidRDefault="00387E05" w:rsidP="00BF2CA2"/>
    <w:p w14:paraId="0A18C59B" w14:textId="736183CD" w:rsidR="00387E05" w:rsidRDefault="00387E05" w:rsidP="00BF2CA2"/>
    <w:p w14:paraId="7F0A4E06" w14:textId="49603470" w:rsidR="00387E05" w:rsidRDefault="00387E05" w:rsidP="00BF2CA2"/>
    <w:p w14:paraId="0AC89B0F" w14:textId="4CF15747" w:rsidR="00387E05" w:rsidRDefault="00387E05" w:rsidP="00BF2CA2"/>
    <w:p w14:paraId="61AE2DE9" w14:textId="72242BCB" w:rsidR="00387E05" w:rsidRDefault="00387E05" w:rsidP="00BF2CA2"/>
    <w:p w14:paraId="70B0F704" w14:textId="5001406D" w:rsidR="00387E05" w:rsidRDefault="00387E05" w:rsidP="00BF2CA2"/>
    <w:p w14:paraId="5B1165B2" w14:textId="45773E2C" w:rsidR="00387E05" w:rsidRDefault="00387E05" w:rsidP="00BF2CA2"/>
    <w:p w14:paraId="0A98F607" w14:textId="29232E6E" w:rsidR="00387E05" w:rsidRDefault="00387E05" w:rsidP="00BF2CA2"/>
    <w:p w14:paraId="45B8FB2A" w14:textId="14453325" w:rsidR="00387E05" w:rsidRDefault="00387E05" w:rsidP="00BF2CA2"/>
    <w:p w14:paraId="3DC7BC07" w14:textId="3FCFA93C" w:rsidR="005E72EC" w:rsidRDefault="005E72EC" w:rsidP="00BF2CA2"/>
    <w:p w14:paraId="1C9C2782" w14:textId="70E2699A" w:rsidR="008541FC" w:rsidRDefault="008541FC" w:rsidP="00BF2CA2"/>
    <w:p w14:paraId="38FA26B7" w14:textId="6FAC185D" w:rsidR="008541FC" w:rsidRDefault="008541FC" w:rsidP="00BF2CA2"/>
    <w:p w14:paraId="382F987A" w14:textId="14F9615B" w:rsidR="008541FC" w:rsidRDefault="008541FC" w:rsidP="00BF2CA2"/>
    <w:p w14:paraId="3E189C27" w14:textId="512B5191" w:rsidR="008541FC" w:rsidRDefault="008541FC" w:rsidP="00BF2CA2"/>
    <w:p w14:paraId="05E519DF" w14:textId="411E2C98" w:rsidR="008541FC" w:rsidRDefault="008541FC" w:rsidP="00BF2CA2"/>
    <w:p w14:paraId="3DA19FFB" w14:textId="7C833513" w:rsidR="008541FC" w:rsidRDefault="008541FC" w:rsidP="00BF2CA2"/>
    <w:p w14:paraId="50981263" w14:textId="77777777" w:rsidR="008541FC" w:rsidRPr="00BF2CA2" w:rsidRDefault="008541FC" w:rsidP="00BF2CA2"/>
    <w:p w14:paraId="18BE5666" w14:textId="546C9A30"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0</w:t>
      </w:r>
      <w:r w:rsidR="00EF2368">
        <w:rPr>
          <w:i/>
          <w:iCs/>
        </w:rPr>
        <w:t>9</w:t>
      </w:r>
      <w:r w:rsidR="004036EB">
        <w:rPr>
          <w:i/>
          <w:iCs/>
        </w:rPr>
        <w:t xml:space="preserve"> – T</w:t>
      </w:r>
      <w:r w:rsidR="00EF2368">
        <w:rPr>
          <w:i/>
          <w:iCs/>
        </w:rPr>
        <w:t>hêm</w:t>
      </w:r>
      <w:r w:rsidR="004036EB">
        <w:rPr>
          <w:i/>
          <w:iCs/>
        </w:rPr>
        <w:t xml:space="preserve">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036EB" w14:paraId="23EBC634" w14:textId="77777777" w:rsidTr="008124E9">
        <w:tc>
          <w:tcPr>
            <w:tcW w:w="5000" w:type="pct"/>
            <w:gridSpan w:val="3"/>
            <w:vAlign w:val="top"/>
          </w:tcPr>
          <w:p w14:paraId="3DE561F5" w14:textId="66D53B1F" w:rsidR="004036EB" w:rsidRPr="004036EB" w:rsidRDefault="004036EB"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EF2368">
              <w:rPr>
                <w:color w:val="000000" w:themeColor="text1"/>
                <w:szCs w:val="26"/>
              </w:rPr>
              <w:t>9</w:t>
            </w:r>
            <w:r w:rsidR="00374818">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T</w:t>
            </w:r>
            <w:r w:rsidR="00EF2368">
              <w:rPr>
                <w:color w:val="000000" w:themeColor="text1"/>
                <w:szCs w:val="26"/>
              </w:rPr>
              <w:t>hêm</w:t>
            </w:r>
            <w:r>
              <w:rPr>
                <w:color w:val="000000" w:themeColor="text1"/>
                <w:szCs w:val="26"/>
              </w:rPr>
              <w:t xml:space="preserve"> ví</w:t>
            </w:r>
          </w:p>
        </w:tc>
      </w:tr>
      <w:tr w:rsidR="004036EB" w14:paraId="3B390C23" w14:textId="77777777" w:rsidTr="008124E9">
        <w:tc>
          <w:tcPr>
            <w:tcW w:w="1110" w:type="pct"/>
            <w:vAlign w:val="top"/>
          </w:tcPr>
          <w:p w14:paraId="271F7655" w14:textId="1AFE393B"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AA7D44">
              <w:rPr>
                <w:rFonts w:ascii="Times New Roman" w:hAnsi="Times New Roman" w:cs="Times New Roman"/>
                <w:bCs w:val="0"/>
                <w:color w:val="000000" w:themeColor="text1"/>
                <w:sz w:val="26"/>
                <w:szCs w:val="26"/>
              </w:rPr>
              <w:t>ô tả</w:t>
            </w:r>
          </w:p>
        </w:tc>
        <w:tc>
          <w:tcPr>
            <w:tcW w:w="3890" w:type="pct"/>
            <w:gridSpan w:val="2"/>
            <w:vAlign w:val="top"/>
          </w:tcPr>
          <w:p w14:paraId="7D0B729E" w14:textId="1FD988B0" w:rsidR="004036EB" w:rsidRPr="007949C2" w:rsidRDefault="004D0FD2"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Với các ví có sẵn, tác nhân có thể thêm ví khác phù hợp với nhu cầu sử dụng của mình</w:t>
            </w:r>
            <w:r w:rsidR="00FD26F9">
              <w:rPr>
                <w:rFonts w:ascii="Times New Roman" w:hAnsi="Times New Roman"/>
                <w:i w:val="0"/>
                <w:color w:val="000000" w:themeColor="text1"/>
                <w:sz w:val="26"/>
                <w:szCs w:val="26"/>
              </w:rPr>
              <w:t>, số ví tối đa là 5 bao gồm cả ví có sẵn</w:t>
            </w:r>
          </w:p>
        </w:tc>
      </w:tr>
      <w:tr w:rsidR="004036EB" w14:paraId="53FB2477" w14:textId="77777777" w:rsidTr="008124E9">
        <w:tc>
          <w:tcPr>
            <w:tcW w:w="1110" w:type="pct"/>
            <w:vAlign w:val="top"/>
          </w:tcPr>
          <w:p w14:paraId="33277260"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B5B98A2" w14:textId="77777777" w:rsidR="004036EB" w:rsidRDefault="004036EB"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4036EB" w14:paraId="427CE1BB" w14:textId="77777777" w:rsidTr="008124E9">
        <w:tc>
          <w:tcPr>
            <w:tcW w:w="1110" w:type="pct"/>
            <w:vAlign w:val="top"/>
          </w:tcPr>
          <w:p w14:paraId="64B2CA1C"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3A008F0E" w14:textId="35A29F8F" w:rsidR="004036EB" w:rsidRPr="00394EDD" w:rsidRDefault="00B26454"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996570">
              <w:rPr>
                <w:rFonts w:ascii="Times New Roman" w:hAnsi="Times New Roman"/>
                <w:i w:val="0"/>
                <w:color w:val="000000" w:themeColor="text1"/>
                <w:sz w:val="26"/>
                <w:szCs w:val="26"/>
              </w:rPr>
              <w:t xml:space="preserve"> đã đăng nhập thành công vào ứng dụng</w:t>
            </w:r>
          </w:p>
        </w:tc>
      </w:tr>
      <w:tr w:rsidR="004036EB" w14:paraId="1BE455E0" w14:textId="77777777" w:rsidTr="008124E9">
        <w:tc>
          <w:tcPr>
            <w:tcW w:w="1110" w:type="pct"/>
            <w:vAlign w:val="top"/>
          </w:tcPr>
          <w:p w14:paraId="4BEC8E03"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10E314" w14:textId="5349FCFD" w:rsidR="004036EB" w:rsidRPr="00D52611" w:rsidRDefault="002665DA"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w:t>
            </w:r>
            <w:r w:rsidR="00E66A55">
              <w:rPr>
                <w:rFonts w:ascii="Times New Roman" w:hAnsi="Times New Roman"/>
                <w:i w:val="0"/>
                <w:color w:val="000000" w:themeColor="text1"/>
                <w:sz w:val="26"/>
                <w:szCs w:val="26"/>
              </w:rPr>
              <w:t>hêm</w:t>
            </w:r>
            <w:r>
              <w:rPr>
                <w:rFonts w:ascii="Times New Roman" w:hAnsi="Times New Roman"/>
                <w:i w:val="0"/>
                <w:color w:val="000000" w:themeColor="text1"/>
                <w:sz w:val="26"/>
                <w:szCs w:val="26"/>
              </w:rPr>
              <w:t xml:space="preserve"> thành công ví cho tác nhân sử dụng vào việc thu chi</w:t>
            </w:r>
            <w:r w:rsidR="00E66A55">
              <w:rPr>
                <w:rFonts w:ascii="Times New Roman" w:hAnsi="Times New Roman"/>
                <w:i w:val="0"/>
                <w:color w:val="000000" w:themeColor="text1"/>
                <w:sz w:val="26"/>
                <w:szCs w:val="26"/>
              </w:rPr>
              <w:t>, lưu ví vào cơ sở dữ liệu</w:t>
            </w:r>
          </w:p>
        </w:tc>
      </w:tr>
      <w:tr w:rsidR="002D7BD9" w14:paraId="59355927" w14:textId="77777777" w:rsidTr="008124E9">
        <w:trPr>
          <w:trHeight w:val="330"/>
        </w:trPr>
        <w:tc>
          <w:tcPr>
            <w:tcW w:w="1110" w:type="pct"/>
            <w:vMerge w:val="restart"/>
            <w:vAlign w:val="top"/>
          </w:tcPr>
          <w:p w14:paraId="21BF4386" w14:textId="77777777" w:rsidR="002D7BD9" w:rsidRPr="00BC546E" w:rsidRDefault="002D7BD9"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18E3AA8" w14:textId="168176E3" w:rsidR="002D7BD9" w:rsidRPr="0078694F" w:rsidRDefault="0078694F"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86D03BF" w14:textId="77777777" w:rsidR="002D7BD9" w:rsidRDefault="002D7BD9"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D7BD9" w14:paraId="0BEBA89E" w14:textId="77777777" w:rsidTr="00A94C04">
        <w:trPr>
          <w:trHeight w:val="71"/>
        </w:trPr>
        <w:tc>
          <w:tcPr>
            <w:tcW w:w="1110" w:type="pct"/>
            <w:vMerge/>
            <w:vAlign w:val="top"/>
          </w:tcPr>
          <w:p w14:paraId="6EAA11CB" w14:textId="77777777" w:rsidR="002D7BD9" w:rsidRDefault="002D7BD9" w:rsidP="008124E9">
            <w:pPr>
              <w:spacing w:after="0" w:line="240" w:lineRule="auto"/>
              <w:rPr>
                <w:b/>
                <w:color w:val="000000" w:themeColor="text1"/>
                <w:szCs w:val="26"/>
              </w:rPr>
            </w:pPr>
          </w:p>
        </w:tc>
        <w:tc>
          <w:tcPr>
            <w:tcW w:w="2010" w:type="pct"/>
            <w:vAlign w:val="top"/>
          </w:tcPr>
          <w:p w14:paraId="33642CCA" w14:textId="6BFCF180" w:rsidR="002D7BD9" w:rsidRPr="00A94C04" w:rsidRDefault="002D7BD9" w:rsidP="008124E9">
            <w:pPr>
              <w:spacing w:after="0" w:line="240" w:lineRule="auto"/>
              <w:ind w:firstLine="0"/>
              <w:rPr>
                <w:iCs/>
                <w:color w:val="000000" w:themeColor="text1"/>
                <w:szCs w:val="26"/>
              </w:rPr>
            </w:pPr>
            <w:r>
              <w:rPr>
                <w:iCs/>
                <w:color w:val="000000" w:themeColor="text1"/>
                <w:szCs w:val="26"/>
              </w:rPr>
              <w:t xml:space="preserve">1. </w:t>
            </w:r>
            <w:r w:rsidR="008F74B4">
              <w:rPr>
                <w:color w:val="000000" w:themeColor="text1"/>
                <w:szCs w:val="26"/>
              </w:rPr>
              <w:t xml:space="preserve">Tác nhân </w:t>
            </w:r>
            <w:r>
              <w:rPr>
                <w:iCs/>
                <w:color w:val="000000" w:themeColor="text1"/>
                <w:szCs w:val="26"/>
              </w:rPr>
              <w:t>chọn chức năng quản lý ví</w:t>
            </w:r>
          </w:p>
        </w:tc>
        <w:tc>
          <w:tcPr>
            <w:tcW w:w="1880" w:type="pct"/>
            <w:vAlign w:val="top"/>
          </w:tcPr>
          <w:p w14:paraId="45CAB0C1" w14:textId="39906748" w:rsidR="002D7BD9" w:rsidRDefault="002D7BD9" w:rsidP="008124E9">
            <w:pPr>
              <w:spacing w:after="0" w:line="240" w:lineRule="auto"/>
              <w:ind w:firstLine="0"/>
              <w:rPr>
                <w:color w:val="000000" w:themeColor="text1"/>
                <w:szCs w:val="26"/>
                <w:lang w:val="vi-VN"/>
              </w:rPr>
            </w:pPr>
          </w:p>
        </w:tc>
      </w:tr>
      <w:tr w:rsidR="002D7BD9" w14:paraId="56FF18B2" w14:textId="77777777" w:rsidTr="00A94C04">
        <w:trPr>
          <w:trHeight w:val="179"/>
        </w:trPr>
        <w:tc>
          <w:tcPr>
            <w:tcW w:w="1110" w:type="pct"/>
            <w:vMerge/>
            <w:vAlign w:val="top"/>
          </w:tcPr>
          <w:p w14:paraId="4A870844" w14:textId="77777777" w:rsidR="002D7BD9" w:rsidRDefault="002D7BD9" w:rsidP="008124E9">
            <w:pPr>
              <w:spacing w:after="0" w:line="240" w:lineRule="auto"/>
              <w:rPr>
                <w:b/>
                <w:color w:val="000000" w:themeColor="text1"/>
                <w:szCs w:val="26"/>
              </w:rPr>
            </w:pPr>
          </w:p>
        </w:tc>
        <w:tc>
          <w:tcPr>
            <w:tcW w:w="2010" w:type="pct"/>
            <w:vAlign w:val="top"/>
          </w:tcPr>
          <w:p w14:paraId="3954EEA6" w14:textId="77777777" w:rsidR="002D7BD9" w:rsidRDefault="002D7BD9" w:rsidP="008124E9">
            <w:pPr>
              <w:spacing w:after="0" w:line="240" w:lineRule="auto"/>
              <w:rPr>
                <w:iCs/>
                <w:color w:val="000000" w:themeColor="text1"/>
                <w:szCs w:val="26"/>
              </w:rPr>
            </w:pPr>
          </w:p>
        </w:tc>
        <w:tc>
          <w:tcPr>
            <w:tcW w:w="1880" w:type="pct"/>
            <w:vAlign w:val="top"/>
          </w:tcPr>
          <w:p w14:paraId="0A5416E5" w14:textId="76D2ACDB" w:rsidR="002D7BD9" w:rsidRPr="00A94C04" w:rsidRDefault="002D7BD9" w:rsidP="008124E9">
            <w:pPr>
              <w:spacing w:after="0" w:line="240" w:lineRule="auto"/>
              <w:ind w:firstLine="0"/>
              <w:rPr>
                <w:color w:val="000000" w:themeColor="text1"/>
                <w:szCs w:val="26"/>
              </w:rPr>
            </w:pPr>
            <w:r>
              <w:rPr>
                <w:color w:val="000000" w:themeColor="text1"/>
                <w:szCs w:val="26"/>
              </w:rPr>
              <w:t>2. Hệ thống hiển thị giao diện</w:t>
            </w:r>
            <w:r w:rsidR="00B33621">
              <w:rPr>
                <w:color w:val="000000" w:themeColor="text1"/>
                <w:szCs w:val="26"/>
              </w:rPr>
              <w:t xml:space="preserve"> </w:t>
            </w:r>
            <w:r>
              <w:rPr>
                <w:color w:val="000000" w:themeColor="text1"/>
                <w:szCs w:val="26"/>
              </w:rPr>
              <w:t>quản lý ví</w:t>
            </w:r>
          </w:p>
        </w:tc>
      </w:tr>
      <w:tr w:rsidR="002D7BD9" w14:paraId="0B9E7D63" w14:textId="77777777" w:rsidTr="00A94C04">
        <w:trPr>
          <w:trHeight w:val="70"/>
        </w:trPr>
        <w:tc>
          <w:tcPr>
            <w:tcW w:w="1110" w:type="pct"/>
            <w:vMerge/>
            <w:vAlign w:val="top"/>
          </w:tcPr>
          <w:p w14:paraId="50E0F800" w14:textId="77777777" w:rsidR="002D7BD9" w:rsidRDefault="002D7BD9" w:rsidP="008124E9">
            <w:pPr>
              <w:spacing w:after="0" w:line="240" w:lineRule="auto"/>
              <w:rPr>
                <w:b/>
                <w:color w:val="000000" w:themeColor="text1"/>
                <w:szCs w:val="26"/>
              </w:rPr>
            </w:pPr>
          </w:p>
        </w:tc>
        <w:tc>
          <w:tcPr>
            <w:tcW w:w="2010" w:type="pct"/>
            <w:vAlign w:val="top"/>
          </w:tcPr>
          <w:p w14:paraId="61970AB7" w14:textId="6EFBD125" w:rsidR="002D7BD9" w:rsidRDefault="002D7BD9" w:rsidP="00A94C04">
            <w:pPr>
              <w:spacing w:after="0" w:line="240" w:lineRule="auto"/>
              <w:ind w:firstLine="0"/>
              <w:rPr>
                <w:iCs/>
                <w:color w:val="000000" w:themeColor="text1"/>
                <w:szCs w:val="26"/>
              </w:rPr>
            </w:pPr>
            <w:r>
              <w:rPr>
                <w:iCs/>
                <w:color w:val="000000" w:themeColor="text1"/>
                <w:szCs w:val="26"/>
              </w:rPr>
              <w:t xml:space="preserve">3. </w:t>
            </w:r>
            <w:r w:rsidR="008F74B4">
              <w:rPr>
                <w:color w:val="000000" w:themeColor="text1"/>
                <w:szCs w:val="26"/>
              </w:rPr>
              <w:t xml:space="preserve">Tác nhân </w:t>
            </w:r>
            <w:r>
              <w:rPr>
                <w:iCs/>
                <w:color w:val="000000" w:themeColor="text1"/>
                <w:szCs w:val="26"/>
              </w:rPr>
              <w:t xml:space="preserve">nhấn nút </w:t>
            </w:r>
            <w:r w:rsidR="00B33621">
              <w:rPr>
                <w:iCs/>
                <w:color w:val="000000" w:themeColor="text1"/>
                <w:szCs w:val="26"/>
              </w:rPr>
              <w:t>“</w:t>
            </w:r>
            <w:r>
              <w:rPr>
                <w:iCs/>
                <w:color w:val="000000" w:themeColor="text1"/>
                <w:szCs w:val="26"/>
              </w:rPr>
              <w:t>Thêm</w:t>
            </w:r>
            <w:r w:rsidR="00B33621">
              <w:rPr>
                <w:iCs/>
                <w:color w:val="000000" w:themeColor="text1"/>
                <w:szCs w:val="26"/>
              </w:rPr>
              <w:t>”</w:t>
            </w:r>
            <w:r w:rsidR="00E45373">
              <w:rPr>
                <w:iCs/>
                <w:color w:val="000000" w:themeColor="text1"/>
                <w:szCs w:val="26"/>
              </w:rPr>
              <w:t xml:space="preserve"> (nút dấu + màu xanh phía dưới góc</w:t>
            </w:r>
            <w:r w:rsidR="00B33621">
              <w:rPr>
                <w:iCs/>
                <w:color w:val="000000" w:themeColor="text1"/>
                <w:szCs w:val="26"/>
              </w:rPr>
              <w:t xml:space="preserve"> phải</w:t>
            </w:r>
            <w:r w:rsidR="00E45373">
              <w:rPr>
                <w:iCs/>
                <w:color w:val="000000" w:themeColor="text1"/>
                <w:szCs w:val="26"/>
              </w:rPr>
              <w:t xml:space="preserve"> màn hình)</w:t>
            </w:r>
          </w:p>
        </w:tc>
        <w:tc>
          <w:tcPr>
            <w:tcW w:w="1880" w:type="pct"/>
            <w:vAlign w:val="top"/>
          </w:tcPr>
          <w:p w14:paraId="7A82EBD6" w14:textId="77777777" w:rsidR="002D7BD9" w:rsidRDefault="002D7BD9" w:rsidP="008124E9">
            <w:pPr>
              <w:spacing w:after="0" w:line="240" w:lineRule="auto"/>
              <w:rPr>
                <w:color w:val="000000" w:themeColor="text1"/>
                <w:szCs w:val="26"/>
              </w:rPr>
            </w:pPr>
          </w:p>
        </w:tc>
      </w:tr>
      <w:tr w:rsidR="002D7BD9" w14:paraId="62FFB916" w14:textId="77777777" w:rsidTr="002D7BD9">
        <w:trPr>
          <w:trHeight w:val="70"/>
        </w:trPr>
        <w:tc>
          <w:tcPr>
            <w:tcW w:w="1110" w:type="pct"/>
            <w:vMerge/>
            <w:vAlign w:val="top"/>
          </w:tcPr>
          <w:p w14:paraId="4A11E841" w14:textId="77777777" w:rsidR="002D7BD9" w:rsidRDefault="002D7BD9" w:rsidP="008124E9">
            <w:pPr>
              <w:spacing w:after="0" w:line="240" w:lineRule="auto"/>
              <w:rPr>
                <w:b/>
                <w:color w:val="000000" w:themeColor="text1"/>
                <w:szCs w:val="26"/>
              </w:rPr>
            </w:pPr>
          </w:p>
        </w:tc>
        <w:tc>
          <w:tcPr>
            <w:tcW w:w="2010" w:type="pct"/>
            <w:vAlign w:val="top"/>
          </w:tcPr>
          <w:p w14:paraId="2C07D723" w14:textId="388F9B08" w:rsidR="002D7BD9" w:rsidRDefault="002D7BD9" w:rsidP="00A94C04">
            <w:pPr>
              <w:spacing w:after="0" w:line="240" w:lineRule="auto"/>
              <w:rPr>
                <w:iCs/>
                <w:color w:val="000000" w:themeColor="text1"/>
                <w:szCs w:val="26"/>
              </w:rPr>
            </w:pPr>
          </w:p>
        </w:tc>
        <w:tc>
          <w:tcPr>
            <w:tcW w:w="1880" w:type="pct"/>
            <w:vAlign w:val="top"/>
          </w:tcPr>
          <w:p w14:paraId="43D5252B" w14:textId="0091CBBB" w:rsidR="002D7BD9" w:rsidRDefault="002D7BD9" w:rsidP="002D7BD9">
            <w:pPr>
              <w:spacing w:after="0" w:line="240" w:lineRule="auto"/>
              <w:ind w:firstLine="0"/>
              <w:rPr>
                <w:color w:val="000000" w:themeColor="text1"/>
                <w:szCs w:val="26"/>
              </w:rPr>
            </w:pPr>
            <w:r>
              <w:rPr>
                <w:color w:val="000000" w:themeColor="text1"/>
                <w:szCs w:val="26"/>
              </w:rPr>
              <w:t xml:space="preserve">4. Hệ thống hiển thị giao diện </w:t>
            </w:r>
            <w:r w:rsidR="00076840">
              <w:rPr>
                <w:color w:val="000000" w:themeColor="text1"/>
                <w:szCs w:val="26"/>
              </w:rPr>
              <w:t>thêm ví</w:t>
            </w:r>
          </w:p>
        </w:tc>
      </w:tr>
      <w:tr w:rsidR="002D7BD9" w14:paraId="40C3F98B" w14:textId="77777777" w:rsidTr="002D7BD9">
        <w:trPr>
          <w:trHeight w:val="70"/>
        </w:trPr>
        <w:tc>
          <w:tcPr>
            <w:tcW w:w="1110" w:type="pct"/>
            <w:vMerge/>
            <w:vAlign w:val="top"/>
          </w:tcPr>
          <w:p w14:paraId="337E1C8B" w14:textId="77777777" w:rsidR="002D7BD9" w:rsidRDefault="002D7BD9" w:rsidP="008124E9">
            <w:pPr>
              <w:spacing w:after="0" w:line="240" w:lineRule="auto"/>
              <w:rPr>
                <w:b/>
                <w:color w:val="000000" w:themeColor="text1"/>
                <w:szCs w:val="26"/>
              </w:rPr>
            </w:pPr>
          </w:p>
        </w:tc>
        <w:tc>
          <w:tcPr>
            <w:tcW w:w="2010" w:type="pct"/>
            <w:vAlign w:val="top"/>
          </w:tcPr>
          <w:p w14:paraId="0819E068" w14:textId="4C50157B" w:rsidR="002D7BD9" w:rsidRDefault="002D7BD9" w:rsidP="002D7BD9">
            <w:pPr>
              <w:spacing w:after="0" w:line="240" w:lineRule="auto"/>
              <w:ind w:firstLine="0"/>
              <w:rPr>
                <w:iCs/>
                <w:color w:val="000000" w:themeColor="text1"/>
                <w:szCs w:val="26"/>
              </w:rPr>
            </w:pPr>
            <w:r>
              <w:rPr>
                <w:iCs/>
                <w:color w:val="000000" w:themeColor="text1"/>
                <w:szCs w:val="26"/>
              </w:rPr>
              <w:t xml:space="preserve">5. </w:t>
            </w:r>
            <w:r w:rsidR="008F74B4">
              <w:rPr>
                <w:color w:val="000000" w:themeColor="text1"/>
                <w:szCs w:val="26"/>
              </w:rPr>
              <w:t xml:space="preserve">Tác nhân </w:t>
            </w:r>
            <w:r>
              <w:rPr>
                <w:iCs/>
                <w:color w:val="000000" w:themeColor="text1"/>
                <w:szCs w:val="26"/>
              </w:rPr>
              <w:t>nhập vào các thông tin cần thiết của ví</w:t>
            </w:r>
          </w:p>
        </w:tc>
        <w:tc>
          <w:tcPr>
            <w:tcW w:w="1880" w:type="pct"/>
            <w:vAlign w:val="top"/>
          </w:tcPr>
          <w:p w14:paraId="63C2BC70" w14:textId="77777777" w:rsidR="002D7BD9" w:rsidRDefault="002D7BD9" w:rsidP="002D7BD9">
            <w:pPr>
              <w:spacing w:after="0" w:line="240" w:lineRule="auto"/>
              <w:rPr>
                <w:color w:val="000000" w:themeColor="text1"/>
                <w:szCs w:val="26"/>
              </w:rPr>
            </w:pPr>
          </w:p>
        </w:tc>
      </w:tr>
      <w:tr w:rsidR="00E074FB" w14:paraId="1A38D752" w14:textId="77777777" w:rsidTr="002D7BD9">
        <w:trPr>
          <w:trHeight w:val="70"/>
        </w:trPr>
        <w:tc>
          <w:tcPr>
            <w:tcW w:w="1110" w:type="pct"/>
            <w:vMerge/>
            <w:vAlign w:val="top"/>
          </w:tcPr>
          <w:p w14:paraId="190DB553" w14:textId="77777777" w:rsidR="00E074FB" w:rsidRDefault="00E074FB" w:rsidP="008124E9">
            <w:pPr>
              <w:spacing w:after="0" w:line="240" w:lineRule="auto"/>
              <w:rPr>
                <w:b/>
                <w:color w:val="000000" w:themeColor="text1"/>
                <w:szCs w:val="26"/>
              </w:rPr>
            </w:pPr>
          </w:p>
        </w:tc>
        <w:tc>
          <w:tcPr>
            <w:tcW w:w="2010" w:type="pct"/>
            <w:vAlign w:val="top"/>
          </w:tcPr>
          <w:p w14:paraId="3DF1EAC6" w14:textId="630D0854" w:rsidR="00E074FB" w:rsidRDefault="00E074FB" w:rsidP="002D7BD9">
            <w:pPr>
              <w:spacing w:after="0" w:line="240" w:lineRule="auto"/>
              <w:ind w:firstLine="0"/>
              <w:rPr>
                <w:iCs/>
                <w:color w:val="000000" w:themeColor="text1"/>
                <w:szCs w:val="26"/>
              </w:rPr>
            </w:pPr>
            <w:r>
              <w:rPr>
                <w:iCs/>
                <w:color w:val="000000" w:themeColor="text1"/>
                <w:szCs w:val="26"/>
              </w:rPr>
              <w:t xml:space="preserve">6. </w:t>
            </w:r>
            <w:r w:rsidR="008F74B4">
              <w:rPr>
                <w:color w:val="000000" w:themeColor="text1"/>
                <w:szCs w:val="26"/>
              </w:rPr>
              <w:t xml:space="preserve">Tác nhân </w:t>
            </w:r>
            <w:r>
              <w:rPr>
                <w:iCs/>
                <w:color w:val="000000" w:themeColor="text1"/>
                <w:szCs w:val="26"/>
              </w:rPr>
              <w:t xml:space="preserve">nhấn nút </w:t>
            </w:r>
            <w:r w:rsidR="007B7942">
              <w:rPr>
                <w:iCs/>
                <w:color w:val="000000" w:themeColor="text1"/>
                <w:szCs w:val="26"/>
              </w:rPr>
              <w:t>“Lưu”</w:t>
            </w:r>
          </w:p>
        </w:tc>
        <w:tc>
          <w:tcPr>
            <w:tcW w:w="1880" w:type="pct"/>
            <w:vAlign w:val="top"/>
          </w:tcPr>
          <w:p w14:paraId="04C87B8F" w14:textId="77777777" w:rsidR="00E074FB" w:rsidRDefault="00E074FB" w:rsidP="002D7BD9">
            <w:pPr>
              <w:spacing w:after="0" w:line="240" w:lineRule="auto"/>
              <w:rPr>
                <w:color w:val="000000" w:themeColor="text1"/>
                <w:szCs w:val="26"/>
              </w:rPr>
            </w:pPr>
          </w:p>
        </w:tc>
      </w:tr>
      <w:tr w:rsidR="00CC0851" w14:paraId="0233809A" w14:textId="77777777" w:rsidTr="002D7BD9">
        <w:trPr>
          <w:trHeight w:val="70"/>
        </w:trPr>
        <w:tc>
          <w:tcPr>
            <w:tcW w:w="1110" w:type="pct"/>
            <w:vMerge/>
            <w:vAlign w:val="top"/>
          </w:tcPr>
          <w:p w14:paraId="66A56FC8" w14:textId="77777777" w:rsidR="00CC0851" w:rsidRDefault="00CC0851" w:rsidP="008124E9">
            <w:pPr>
              <w:spacing w:after="0" w:line="240" w:lineRule="auto"/>
              <w:rPr>
                <w:b/>
                <w:color w:val="000000" w:themeColor="text1"/>
                <w:szCs w:val="26"/>
              </w:rPr>
            </w:pPr>
          </w:p>
        </w:tc>
        <w:tc>
          <w:tcPr>
            <w:tcW w:w="2010" w:type="pct"/>
            <w:vAlign w:val="top"/>
          </w:tcPr>
          <w:p w14:paraId="73BE3A19" w14:textId="77777777" w:rsidR="00CC0851" w:rsidRDefault="00CC0851" w:rsidP="002D7BD9">
            <w:pPr>
              <w:spacing w:after="0" w:line="240" w:lineRule="auto"/>
              <w:ind w:firstLine="0"/>
              <w:rPr>
                <w:iCs/>
                <w:color w:val="000000" w:themeColor="text1"/>
                <w:szCs w:val="26"/>
              </w:rPr>
            </w:pPr>
          </w:p>
        </w:tc>
        <w:tc>
          <w:tcPr>
            <w:tcW w:w="1880" w:type="pct"/>
            <w:vAlign w:val="top"/>
          </w:tcPr>
          <w:p w14:paraId="63C7C73E" w14:textId="020FE983" w:rsidR="00CC0851" w:rsidRDefault="00CC0851" w:rsidP="00CC0851">
            <w:pPr>
              <w:spacing w:after="0" w:line="240" w:lineRule="auto"/>
              <w:ind w:firstLine="0"/>
              <w:rPr>
                <w:color w:val="000000" w:themeColor="text1"/>
                <w:szCs w:val="26"/>
              </w:rPr>
            </w:pPr>
            <w:r>
              <w:rPr>
                <w:color w:val="000000" w:themeColor="text1"/>
                <w:szCs w:val="26"/>
              </w:rPr>
              <w:t>7. Hệ thống kiểm tra số lượng ví, nếu hiện tại đã đạt tối đa là 5 sẽ thông báo “Số ví đã đạt tối đa” , nếu chưa đạt tối đa sẽ thực hiện bước 8</w:t>
            </w:r>
          </w:p>
        </w:tc>
      </w:tr>
      <w:tr w:rsidR="002D7BD9" w14:paraId="25ED03B4" w14:textId="77777777" w:rsidTr="002D7BD9">
        <w:trPr>
          <w:trHeight w:val="150"/>
        </w:trPr>
        <w:tc>
          <w:tcPr>
            <w:tcW w:w="1110" w:type="pct"/>
            <w:vMerge/>
            <w:vAlign w:val="top"/>
          </w:tcPr>
          <w:p w14:paraId="31619ECB" w14:textId="77777777" w:rsidR="002D7BD9" w:rsidRDefault="002D7BD9" w:rsidP="008124E9">
            <w:pPr>
              <w:spacing w:after="0" w:line="240" w:lineRule="auto"/>
              <w:rPr>
                <w:b/>
                <w:color w:val="000000" w:themeColor="text1"/>
                <w:szCs w:val="26"/>
              </w:rPr>
            </w:pPr>
          </w:p>
        </w:tc>
        <w:tc>
          <w:tcPr>
            <w:tcW w:w="2010" w:type="pct"/>
            <w:vAlign w:val="top"/>
          </w:tcPr>
          <w:p w14:paraId="09159B1B" w14:textId="77777777" w:rsidR="002D7BD9" w:rsidRDefault="002D7BD9" w:rsidP="002D7BD9">
            <w:pPr>
              <w:spacing w:after="0" w:line="240" w:lineRule="auto"/>
              <w:rPr>
                <w:iCs/>
                <w:color w:val="000000" w:themeColor="text1"/>
                <w:szCs w:val="26"/>
              </w:rPr>
            </w:pPr>
          </w:p>
        </w:tc>
        <w:tc>
          <w:tcPr>
            <w:tcW w:w="1880" w:type="pct"/>
            <w:vAlign w:val="top"/>
          </w:tcPr>
          <w:p w14:paraId="1CEC079E" w14:textId="7406B158" w:rsidR="002D7BD9" w:rsidRDefault="00CC0851" w:rsidP="002D7BD9">
            <w:pPr>
              <w:spacing w:after="0" w:line="240" w:lineRule="auto"/>
              <w:ind w:firstLine="0"/>
              <w:rPr>
                <w:color w:val="000000" w:themeColor="text1"/>
                <w:szCs w:val="26"/>
              </w:rPr>
            </w:pPr>
            <w:r>
              <w:rPr>
                <w:color w:val="000000" w:themeColor="text1"/>
                <w:szCs w:val="26"/>
              </w:rPr>
              <w:t>8</w:t>
            </w:r>
            <w:r w:rsidR="002D7BD9">
              <w:rPr>
                <w:color w:val="000000" w:themeColor="text1"/>
                <w:szCs w:val="26"/>
              </w:rPr>
              <w:t xml:space="preserve">. Hệ thống kiểm tra dữ liệu và nếu </w:t>
            </w:r>
            <w:r w:rsidR="00D535C4">
              <w:rPr>
                <w:color w:val="000000" w:themeColor="text1"/>
                <w:szCs w:val="26"/>
              </w:rPr>
              <w:t>dữ liệu</w:t>
            </w:r>
            <w:r w:rsidR="002D7BD9">
              <w:rPr>
                <w:color w:val="000000" w:themeColor="text1"/>
                <w:szCs w:val="26"/>
              </w:rPr>
              <w:t xml:space="preserve"> hợp lệ, thông báo </w:t>
            </w:r>
            <w:r w:rsidR="007B7942">
              <w:rPr>
                <w:color w:val="000000" w:themeColor="text1"/>
                <w:szCs w:val="26"/>
              </w:rPr>
              <w:t>“</w:t>
            </w:r>
            <w:r w:rsidR="002D7BD9">
              <w:rPr>
                <w:color w:val="000000" w:themeColor="text1"/>
                <w:szCs w:val="26"/>
              </w:rPr>
              <w:t>T</w:t>
            </w:r>
            <w:r w:rsidR="00E45373">
              <w:rPr>
                <w:color w:val="000000" w:themeColor="text1"/>
                <w:szCs w:val="26"/>
              </w:rPr>
              <w:t>hêm</w:t>
            </w:r>
            <w:r w:rsidR="002D7BD9">
              <w:rPr>
                <w:color w:val="000000" w:themeColor="text1"/>
                <w:szCs w:val="26"/>
              </w:rPr>
              <w:t xml:space="preserve"> ví thành công</w:t>
            </w:r>
            <w:r w:rsidR="007B7942">
              <w:rPr>
                <w:color w:val="000000" w:themeColor="text1"/>
                <w:szCs w:val="26"/>
              </w:rPr>
              <w:t>”</w:t>
            </w:r>
          </w:p>
        </w:tc>
      </w:tr>
      <w:tr w:rsidR="00271D68" w14:paraId="6E862A1B" w14:textId="77777777" w:rsidTr="007F0229">
        <w:trPr>
          <w:trHeight w:val="70"/>
        </w:trPr>
        <w:tc>
          <w:tcPr>
            <w:tcW w:w="1110" w:type="pct"/>
            <w:vMerge w:val="restart"/>
            <w:vAlign w:val="top"/>
          </w:tcPr>
          <w:p w14:paraId="6AB07A55" w14:textId="77777777" w:rsidR="00271D68" w:rsidRPr="00BC546E" w:rsidRDefault="00271D68" w:rsidP="008124E9">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F0128C" w14:textId="64FF313C" w:rsidR="00271D68" w:rsidRPr="00320B80" w:rsidRDefault="00320B80" w:rsidP="008124E9">
            <w:pPr>
              <w:spacing w:after="0" w:line="240" w:lineRule="auto"/>
              <w:ind w:firstLine="0"/>
              <w:rPr>
                <w:szCs w:val="26"/>
              </w:rPr>
            </w:pPr>
            <w:r>
              <w:rPr>
                <w:szCs w:val="26"/>
              </w:rPr>
              <w:t xml:space="preserve">6.1 </w:t>
            </w:r>
            <w:r w:rsidR="007A65D4">
              <w:rPr>
                <w:color w:val="000000" w:themeColor="text1"/>
                <w:szCs w:val="26"/>
              </w:rPr>
              <w:t xml:space="preserve">Tác nhân </w:t>
            </w:r>
            <w:r>
              <w:rPr>
                <w:szCs w:val="26"/>
              </w:rPr>
              <w:t xml:space="preserve">nhấn nút </w:t>
            </w:r>
            <w:r w:rsidR="007B7942">
              <w:rPr>
                <w:szCs w:val="26"/>
              </w:rPr>
              <w:t>“</w:t>
            </w:r>
            <w:r>
              <w:rPr>
                <w:szCs w:val="26"/>
              </w:rPr>
              <w:t>Hủy</w:t>
            </w:r>
            <w:r w:rsidR="007B7942">
              <w:rPr>
                <w:szCs w:val="26"/>
              </w:rPr>
              <w:t>”</w:t>
            </w:r>
          </w:p>
        </w:tc>
        <w:tc>
          <w:tcPr>
            <w:tcW w:w="1880" w:type="pct"/>
            <w:vAlign w:val="top"/>
          </w:tcPr>
          <w:p w14:paraId="3D047195" w14:textId="7BB2D599" w:rsidR="007F0229" w:rsidRPr="00795438" w:rsidRDefault="007F0229" w:rsidP="00271D68">
            <w:pPr>
              <w:spacing w:after="0" w:line="240" w:lineRule="auto"/>
              <w:ind w:firstLine="0"/>
              <w:rPr>
                <w:szCs w:val="26"/>
              </w:rPr>
            </w:pPr>
          </w:p>
        </w:tc>
      </w:tr>
      <w:tr w:rsidR="007F0229" w14:paraId="389C97DA" w14:textId="77777777" w:rsidTr="00320B80">
        <w:trPr>
          <w:trHeight w:val="368"/>
        </w:trPr>
        <w:tc>
          <w:tcPr>
            <w:tcW w:w="1110" w:type="pct"/>
            <w:vMerge/>
            <w:vAlign w:val="top"/>
          </w:tcPr>
          <w:p w14:paraId="41E3DAAA" w14:textId="77777777" w:rsidR="007F0229" w:rsidRPr="00BC546E" w:rsidRDefault="007F0229" w:rsidP="008124E9">
            <w:pPr>
              <w:spacing w:after="0" w:line="240" w:lineRule="auto"/>
              <w:ind w:firstLine="0"/>
              <w:rPr>
                <w:b/>
                <w:bCs/>
                <w:color w:val="000000" w:themeColor="text1"/>
                <w:szCs w:val="26"/>
              </w:rPr>
            </w:pPr>
          </w:p>
        </w:tc>
        <w:tc>
          <w:tcPr>
            <w:tcW w:w="2010" w:type="pct"/>
            <w:vAlign w:val="top"/>
          </w:tcPr>
          <w:p w14:paraId="5D488D3D" w14:textId="77777777" w:rsidR="007F0229" w:rsidRDefault="007F0229" w:rsidP="008124E9">
            <w:pPr>
              <w:spacing w:after="0" w:line="240" w:lineRule="auto"/>
              <w:rPr>
                <w:szCs w:val="26"/>
              </w:rPr>
            </w:pPr>
          </w:p>
        </w:tc>
        <w:tc>
          <w:tcPr>
            <w:tcW w:w="1880" w:type="pct"/>
            <w:vAlign w:val="top"/>
          </w:tcPr>
          <w:p w14:paraId="435F4310" w14:textId="459EC31B" w:rsidR="007F0229" w:rsidRDefault="007F0229" w:rsidP="007F0229">
            <w:pPr>
              <w:spacing w:after="0" w:line="240" w:lineRule="auto"/>
              <w:ind w:firstLine="0"/>
              <w:rPr>
                <w:szCs w:val="26"/>
              </w:rPr>
            </w:pPr>
            <w:r>
              <w:rPr>
                <w:szCs w:val="26"/>
              </w:rPr>
              <w:t>6.2 Quay lại</w:t>
            </w:r>
            <w:r w:rsidR="00633A09">
              <w:rPr>
                <w:szCs w:val="26"/>
              </w:rPr>
              <w:t xml:space="preserve"> giao diện quản lý ví ở</w:t>
            </w:r>
            <w:r>
              <w:rPr>
                <w:szCs w:val="26"/>
              </w:rPr>
              <w:t xml:space="preserve"> bước 2</w:t>
            </w:r>
          </w:p>
        </w:tc>
      </w:tr>
      <w:tr w:rsidR="007B7942" w14:paraId="4AFC8036" w14:textId="77777777" w:rsidTr="007B7942">
        <w:trPr>
          <w:trHeight w:val="601"/>
        </w:trPr>
        <w:tc>
          <w:tcPr>
            <w:tcW w:w="1110" w:type="pct"/>
            <w:vMerge/>
            <w:vAlign w:val="top"/>
          </w:tcPr>
          <w:p w14:paraId="471A0B1E" w14:textId="77777777" w:rsidR="007B7942" w:rsidRPr="00BC546E" w:rsidRDefault="007B7942" w:rsidP="008124E9">
            <w:pPr>
              <w:spacing w:after="0" w:line="240" w:lineRule="auto"/>
              <w:ind w:firstLine="0"/>
              <w:rPr>
                <w:b/>
                <w:bCs/>
                <w:color w:val="000000" w:themeColor="text1"/>
                <w:szCs w:val="26"/>
              </w:rPr>
            </w:pPr>
          </w:p>
        </w:tc>
        <w:tc>
          <w:tcPr>
            <w:tcW w:w="2010" w:type="pct"/>
            <w:vAlign w:val="top"/>
          </w:tcPr>
          <w:p w14:paraId="4D29636D" w14:textId="77777777" w:rsidR="007B7942" w:rsidRDefault="007B7942" w:rsidP="008124E9">
            <w:pPr>
              <w:spacing w:after="0" w:line="240" w:lineRule="auto"/>
              <w:ind w:firstLine="0"/>
              <w:rPr>
                <w:szCs w:val="26"/>
                <w:lang w:val="vi-VN"/>
              </w:rPr>
            </w:pPr>
          </w:p>
        </w:tc>
        <w:tc>
          <w:tcPr>
            <w:tcW w:w="1880" w:type="pct"/>
            <w:vAlign w:val="top"/>
          </w:tcPr>
          <w:p w14:paraId="47D82B28" w14:textId="4D3D25FE" w:rsidR="007B7942" w:rsidRDefault="00A0434E" w:rsidP="00320B80">
            <w:pPr>
              <w:spacing w:after="0" w:line="240" w:lineRule="auto"/>
              <w:ind w:firstLine="0"/>
              <w:rPr>
                <w:szCs w:val="26"/>
              </w:rPr>
            </w:pPr>
            <w:r>
              <w:rPr>
                <w:szCs w:val="26"/>
              </w:rPr>
              <w:t>8</w:t>
            </w:r>
            <w:r w:rsidR="007B7942">
              <w:rPr>
                <w:szCs w:val="26"/>
              </w:rPr>
              <w:t>.1 Hệ thống kiểm tra dữ liệu nhập và nếu tên ví không hợp lệ, thông báo “Tên ví này đã tồn tại”</w:t>
            </w:r>
          </w:p>
        </w:tc>
      </w:tr>
      <w:tr w:rsidR="004036EB" w14:paraId="313684B1" w14:textId="77777777" w:rsidTr="008124E9">
        <w:trPr>
          <w:trHeight w:val="359"/>
        </w:trPr>
        <w:tc>
          <w:tcPr>
            <w:tcW w:w="1110" w:type="pct"/>
            <w:vAlign w:val="top"/>
          </w:tcPr>
          <w:p w14:paraId="2C0A4ADE" w14:textId="4D146213"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1E6E045" w14:textId="3DE75844" w:rsidR="004036EB" w:rsidRDefault="004036EB" w:rsidP="005E72EC">
            <w:pPr>
              <w:pStyle w:val="InfoBlue"/>
              <w:keepNext/>
              <w:spacing w:before="0" w:line="240" w:lineRule="auto"/>
              <w:ind w:firstLine="0"/>
              <w:rPr>
                <w:rFonts w:ascii="Times New Roman" w:hAnsi="Times New Roman"/>
                <w:i w:val="0"/>
                <w:color w:val="000000" w:themeColor="text1"/>
                <w:sz w:val="26"/>
                <w:szCs w:val="26"/>
              </w:rPr>
            </w:pPr>
          </w:p>
        </w:tc>
      </w:tr>
    </w:tbl>
    <w:p w14:paraId="0021C3FF" w14:textId="008444C0" w:rsidR="00E51E24" w:rsidRPr="005E72EC" w:rsidRDefault="005E72EC" w:rsidP="005E72EC">
      <w:pPr>
        <w:pStyle w:val="Caption"/>
        <w:rPr>
          <w:i/>
          <w:iCs/>
        </w:rPr>
      </w:pPr>
      <w:bookmarkStart w:id="49" w:name="_Toc44535878"/>
      <w:r w:rsidRPr="005E72EC">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11</w:t>
      </w:r>
      <w:r w:rsidR="00E25562">
        <w:rPr>
          <w:i/>
          <w:iCs/>
        </w:rPr>
        <w:fldChar w:fldCharType="end"/>
      </w:r>
      <w:r w:rsidRPr="005E72EC">
        <w:rPr>
          <w:i/>
          <w:iCs/>
        </w:rPr>
        <w:t xml:space="preserve"> Đặc tả Use case 11 – Thêm ví</w:t>
      </w:r>
      <w:bookmarkEnd w:id="49"/>
    </w:p>
    <w:p w14:paraId="442F24AF" w14:textId="45C34CE5" w:rsidR="00BF2CA2" w:rsidRDefault="00767400" w:rsidP="00E51E24">
      <w:r w:rsidRPr="003A645D">
        <w:rPr>
          <w:noProof/>
        </w:rPr>
        <w:lastRenderedPageBreak/>
        <w:drawing>
          <wp:anchor distT="0" distB="0" distL="114300" distR="114300" simplePos="0" relativeHeight="251649536" behindDoc="0" locked="0" layoutInCell="1" allowOverlap="1" wp14:anchorId="1D2E96B5" wp14:editId="3A13DF3C">
            <wp:simplePos x="0" y="0"/>
            <wp:positionH relativeFrom="column">
              <wp:posOffset>-3175</wp:posOffset>
            </wp:positionH>
            <wp:positionV relativeFrom="paragraph">
              <wp:posOffset>22225</wp:posOffset>
            </wp:positionV>
            <wp:extent cx="5580380" cy="5638165"/>
            <wp:effectExtent l="0" t="0" r="127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5638165"/>
                    </a:xfrm>
                    <a:prstGeom prst="rect">
                      <a:avLst/>
                    </a:prstGeom>
                    <a:noFill/>
                    <a:ln>
                      <a:noFill/>
                    </a:ln>
                  </pic:spPr>
                </pic:pic>
              </a:graphicData>
            </a:graphic>
          </wp:anchor>
        </w:drawing>
      </w:r>
    </w:p>
    <w:p w14:paraId="7867374A" w14:textId="75B9AA78" w:rsidR="00BF2CA2" w:rsidRDefault="00BF2CA2" w:rsidP="00E51E24">
      <w:pPr>
        <w:rPr>
          <w:noProof/>
        </w:rPr>
      </w:pPr>
    </w:p>
    <w:p w14:paraId="09B59F3A" w14:textId="75F07A65" w:rsidR="005E72EC" w:rsidRDefault="005E72EC" w:rsidP="00E51E24">
      <w:pPr>
        <w:rPr>
          <w:noProof/>
        </w:rPr>
      </w:pPr>
    </w:p>
    <w:p w14:paraId="25946CCE" w14:textId="4A1ED4E8" w:rsidR="005E72EC" w:rsidRDefault="005E72EC" w:rsidP="00E51E24">
      <w:pPr>
        <w:rPr>
          <w:noProof/>
        </w:rPr>
      </w:pPr>
    </w:p>
    <w:p w14:paraId="1BDA995B" w14:textId="2C3A0011" w:rsidR="005E72EC" w:rsidRDefault="005E72EC" w:rsidP="00E51E24">
      <w:pPr>
        <w:rPr>
          <w:noProof/>
        </w:rPr>
      </w:pPr>
    </w:p>
    <w:p w14:paraId="48215502" w14:textId="41C6F67B" w:rsidR="005E72EC" w:rsidRDefault="005E72EC" w:rsidP="00E51E24">
      <w:pPr>
        <w:rPr>
          <w:noProof/>
        </w:rPr>
      </w:pPr>
    </w:p>
    <w:p w14:paraId="08EAB4D6" w14:textId="2F283BA7" w:rsidR="005E72EC" w:rsidRDefault="005E72EC" w:rsidP="00E51E24">
      <w:pPr>
        <w:rPr>
          <w:noProof/>
        </w:rPr>
      </w:pPr>
    </w:p>
    <w:p w14:paraId="35853B34" w14:textId="533D02F2" w:rsidR="005E72EC" w:rsidRDefault="005E72EC" w:rsidP="00E51E24">
      <w:pPr>
        <w:rPr>
          <w:noProof/>
        </w:rPr>
      </w:pPr>
    </w:p>
    <w:p w14:paraId="66A6DB93" w14:textId="2A427231" w:rsidR="005E72EC" w:rsidRDefault="005E72EC" w:rsidP="00E51E24">
      <w:pPr>
        <w:rPr>
          <w:noProof/>
        </w:rPr>
      </w:pPr>
    </w:p>
    <w:p w14:paraId="522388D5" w14:textId="384534B6" w:rsidR="005E72EC" w:rsidRDefault="005E72EC" w:rsidP="00E51E24">
      <w:pPr>
        <w:rPr>
          <w:noProof/>
        </w:rPr>
      </w:pPr>
    </w:p>
    <w:p w14:paraId="52040215" w14:textId="7ED0C2E8" w:rsidR="005E72EC" w:rsidRDefault="005E72EC" w:rsidP="00E51E24">
      <w:pPr>
        <w:rPr>
          <w:noProof/>
        </w:rPr>
      </w:pPr>
    </w:p>
    <w:p w14:paraId="29D231F9" w14:textId="7FD3E250" w:rsidR="005E72EC" w:rsidRDefault="005E72EC" w:rsidP="00E51E24">
      <w:pPr>
        <w:rPr>
          <w:noProof/>
        </w:rPr>
      </w:pPr>
    </w:p>
    <w:p w14:paraId="7E9E147D" w14:textId="11850250" w:rsidR="005E72EC" w:rsidRDefault="005E72EC" w:rsidP="00E51E24">
      <w:pPr>
        <w:rPr>
          <w:noProof/>
        </w:rPr>
      </w:pPr>
    </w:p>
    <w:p w14:paraId="36B67721" w14:textId="1104EC15" w:rsidR="005E72EC" w:rsidRDefault="005E72EC" w:rsidP="00E51E24">
      <w:pPr>
        <w:rPr>
          <w:noProof/>
        </w:rPr>
      </w:pPr>
    </w:p>
    <w:p w14:paraId="04E192DC" w14:textId="5CCBC25C" w:rsidR="005E72EC" w:rsidRDefault="005E72EC" w:rsidP="00E51E24">
      <w:pPr>
        <w:rPr>
          <w:noProof/>
        </w:rPr>
      </w:pPr>
    </w:p>
    <w:p w14:paraId="0FEC255B" w14:textId="7161D70B" w:rsidR="005E72EC" w:rsidRDefault="005E72EC" w:rsidP="00E51E24">
      <w:pPr>
        <w:rPr>
          <w:noProof/>
        </w:rPr>
      </w:pPr>
    </w:p>
    <w:p w14:paraId="5183A9AC" w14:textId="4310FBE2" w:rsidR="005E72EC" w:rsidRDefault="005E72EC" w:rsidP="00E51E24">
      <w:pPr>
        <w:rPr>
          <w:noProof/>
        </w:rPr>
      </w:pPr>
    </w:p>
    <w:p w14:paraId="7D9BE31E" w14:textId="6064E3D1" w:rsidR="005E72EC" w:rsidRDefault="005E72EC" w:rsidP="00E51E24">
      <w:pPr>
        <w:rPr>
          <w:noProof/>
        </w:rPr>
      </w:pPr>
    </w:p>
    <w:p w14:paraId="1984B4C0" w14:textId="1316EBD7" w:rsidR="005E72EC" w:rsidRDefault="005E72EC" w:rsidP="00E51E24">
      <w:pPr>
        <w:rPr>
          <w:noProof/>
        </w:rPr>
      </w:pPr>
    </w:p>
    <w:p w14:paraId="71625285" w14:textId="6404BA17" w:rsidR="005E72EC" w:rsidRDefault="005E72EC" w:rsidP="00E51E24">
      <w:pPr>
        <w:rPr>
          <w:noProof/>
        </w:rPr>
      </w:pPr>
    </w:p>
    <w:p w14:paraId="2463F546" w14:textId="29C54E01" w:rsidR="005E72EC" w:rsidRDefault="005E72EC" w:rsidP="00E51E24">
      <w:pPr>
        <w:rPr>
          <w:noProof/>
        </w:rPr>
      </w:pPr>
    </w:p>
    <w:p w14:paraId="114E5276" w14:textId="04BE2108" w:rsidR="005E72EC" w:rsidRDefault="005E72EC" w:rsidP="00E51E24">
      <w:pPr>
        <w:rPr>
          <w:noProof/>
        </w:rPr>
      </w:pPr>
    </w:p>
    <w:p w14:paraId="0D05F12C" w14:textId="3801E07A" w:rsidR="005E72EC" w:rsidRDefault="005E72EC" w:rsidP="00E51E24">
      <w:pPr>
        <w:rPr>
          <w:noProof/>
        </w:rPr>
      </w:pPr>
    </w:p>
    <w:p w14:paraId="3B0D8AB4" w14:textId="118EE1D4" w:rsidR="005E72EC" w:rsidRDefault="005E72EC" w:rsidP="00E51E24">
      <w:pPr>
        <w:rPr>
          <w:noProof/>
        </w:rPr>
      </w:pPr>
    </w:p>
    <w:p w14:paraId="317A2B9A" w14:textId="36E78584" w:rsidR="005E72EC" w:rsidRDefault="005E72EC" w:rsidP="00E51E24">
      <w:pPr>
        <w:rPr>
          <w:noProof/>
        </w:rPr>
      </w:pPr>
    </w:p>
    <w:p w14:paraId="6AF9F93C" w14:textId="12DB5C4D" w:rsidR="005E72EC" w:rsidRDefault="005E72EC" w:rsidP="00E51E24">
      <w:pPr>
        <w:rPr>
          <w:noProof/>
        </w:rPr>
      </w:pPr>
    </w:p>
    <w:p w14:paraId="04709FDD" w14:textId="6FB18300" w:rsidR="005E72EC" w:rsidRDefault="005E72EC" w:rsidP="00E51E24">
      <w:pPr>
        <w:rPr>
          <w:noProof/>
        </w:rPr>
      </w:pPr>
    </w:p>
    <w:p w14:paraId="0ED0F234" w14:textId="4FCB2F2B" w:rsidR="00E51E24" w:rsidRPr="00E51E24" w:rsidRDefault="00E51E24" w:rsidP="002D5647">
      <w:pPr>
        <w:ind w:firstLine="0"/>
      </w:pPr>
    </w:p>
    <w:p w14:paraId="42E080E2" w14:textId="65640392"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DC3042">
        <w:rPr>
          <w:i/>
          <w:iCs/>
        </w:rPr>
        <w:t>10</w:t>
      </w:r>
      <w:r w:rsidR="00CA2025">
        <w:rPr>
          <w:i/>
          <w:iCs/>
        </w:rPr>
        <w:t xml:space="preserve"> – </w:t>
      </w:r>
      <w:r w:rsidR="0032770E">
        <w:rPr>
          <w:i/>
          <w:iCs/>
        </w:rPr>
        <w:t>Cập nhật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5A22AB7F" w14:textId="77777777" w:rsidTr="00B12C28">
        <w:tc>
          <w:tcPr>
            <w:tcW w:w="5000" w:type="pct"/>
            <w:gridSpan w:val="3"/>
            <w:vAlign w:val="top"/>
          </w:tcPr>
          <w:p w14:paraId="5920CB43" w14:textId="4538846B" w:rsidR="00755698" w:rsidRPr="0032770E"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DC3042">
              <w:rPr>
                <w:color w:val="000000" w:themeColor="text1"/>
                <w:szCs w:val="26"/>
              </w:rPr>
              <w:t>10</w:t>
            </w:r>
            <w:r w:rsidR="00374818">
              <w:rPr>
                <w:color w:val="000000" w:themeColor="text1"/>
                <w:szCs w:val="26"/>
              </w:rPr>
              <w:t xml:space="preserve"> </w:t>
            </w:r>
            <w:r w:rsidR="00CA2025">
              <w:rPr>
                <w:color w:val="000000" w:themeColor="text1"/>
                <w:szCs w:val="26"/>
              </w:rPr>
              <w:t>–</w:t>
            </w:r>
            <w:r>
              <w:rPr>
                <w:color w:val="000000" w:themeColor="text1"/>
                <w:szCs w:val="26"/>
                <w:lang w:val="vi-VN"/>
              </w:rPr>
              <w:t xml:space="preserve"> </w:t>
            </w:r>
            <w:r w:rsidR="0032770E">
              <w:rPr>
                <w:color w:val="000000" w:themeColor="text1"/>
                <w:szCs w:val="26"/>
              </w:rPr>
              <w:t>Cập nhật ví</w:t>
            </w:r>
          </w:p>
        </w:tc>
      </w:tr>
      <w:tr w:rsidR="00755698" w14:paraId="3D572202" w14:textId="77777777" w:rsidTr="00B12C28">
        <w:tc>
          <w:tcPr>
            <w:tcW w:w="1110" w:type="pct"/>
            <w:vAlign w:val="top"/>
          </w:tcPr>
          <w:p w14:paraId="7F19FF06" w14:textId="08CB7A7C"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D43174">
              <w:rPr>
                <w:rFonts w:ascii="Times New Roman" w:hAnsi="Times New Roman" w:cs="Times New Roman"/>
                <w:bCs w:val="0"/>
                <w:color w:val="000000" w:themeColor="text1"/>
                <w:sz w:val="26"/>
                <w:szCs w:val="26"/>
              </w:rPr>
              <w:t>ô tả</w:t>
            </w:r>
          </w:p>
        </w:tc>
        <w:tc>
          <w:tcPr>
            <w:tcW w:w="3890" w:type="pct"/>
            <w:gridSpan w:val="2"/>
            <w:vAlign w:val="top"/>
          </w:tcPr>
          <w:p w14:paraId="23598BDB" w14:textId="49A382EE" w:rsidR="00755698" w:rsidRPr="007949C2" w:rsidRDefault="00DC304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w:t>
            </w:r>
            <w:r w:rsidR="00E31954">
              <w:rPr>
                <w:rFonts w:ascii="Times New Roman" w:hAnsi="Times New Roman"/>
                <w:i w:val="0"/>
                <w:color w:val="000000" w:themeColor="text1"/>
                <w:sz w:val="26"/>
                <w:szCs w:val="26"/>
              </w:rPr>
              <w:t xml:space="preserve">ếu tác nhân </w:t>
            </w:r>
            <w:r>
              <w:rPr>
                <w:rFonts w:ascii="Times New Roman" w:hAnsi="Times New Roman"/>
                <w:i w:val="0"/>
                <w:color w:val="000000" w:themeColor="text1"/>
                <w:sz w:val="26"/>
                <w:szCs w:val="26"/>
              </w:rPr>
              <w:t>có nhu cầu cập nhật</w:t>
            </w:r>
            <w:r w:rsidR="00E31954">
              <w:rPr>
                <w:rFonts w:ascii="Times New Roman" w:hAnsi="Times New Roman"/>
                <w:i w:val="0"/>
                <w:color w:val="000000" w:themeColor="text1"/>
                <w:sz w:val="26"/>
                <w:szCs w:val="26"/>
              </w:rPr>
              <w:t xml:space="preserve"> thông tin ví đã tạo, tác nhân có thể cập nhật lại thông tin của ví</w:t>
            </w:r>
            <w:r w:rsidR="00E740B7">
              <w:rPr>
                <w:rFonts w:ascii="Times New Roman" w:hAnsi="Times New Roman"/>
                <w:i w:val="0"/>
                <w:color w:val="000000" w:themeColor="text1"/>
                <w:sz w:val="26"/>
                <w:szCs w:val="26"/>
              </w:rPr>
              <w:t>, ví có sẵn chỉ có thể cập nhật mô tả, không được cập nhật tên</w:t>
            </w:r>
          </w:p>
        </w:tc>
      </w:tr>
      <w:tr w:rsidR="00755698" w14:paraId="71B2FB0E" w14:textId="77777777" w:rsidTr="00B12C28">
        <w:tc>
          <w:tcPr>
            <w:tcW w:w="1110" w:type="pct"/>
            <w:vAlign w:val="top"/>
          </w:tcPr>
          <w:p w14:paraId="6FEEBCA4"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4C7D7EA" w14:textId="2B80F9D9" w:rsidR="00755698" w:rsidRPr="00CA2025" w:rsidRDefault="00CA2025"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D0F45" w14:paraId="0E318376" w14:textId="77777777" w:rsidTr="00B12C28">
        <w:tc>
          <w:tcPr>
            <w:tcW w:w="1110" w:type="pct"/>
            <w:vAlign w:val="top"/>
          </w:tcPr>
          <w:p w14:paraId="7A563A20"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900C925" w14:textId="2E0419B3" w:rsidR="009D0F45" w:rsidRPr="00394EDD"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9D0F45" w14:paraId="05ADD324" w14:textId="77777777" w:rsidTr="00B12C28">
        <w:tc>
          <w:tcPr>
            <w:tcW w:w="1110" w:type="pct"/>
            <w:vAlign w:val="top"/>
          </w:tcPr>
          <w:p w14:paraId="1C8CF261"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63B22AA" w14:textId="202980EB" w:rsidR="009D0F45" w:rsidRPr="00D52611"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thông tin của ví</w:t>
            </w:r>
            <w:r w:rsidR="00A84FCE">
              <w:rPr>
                <w:rFonts w:ascii="Times New Roman" w:hAnsi="Times New Roman"/>
                <w:i w:val="0"/>
                <w:color w:val="000000" w:themeColor="text1"/>
                <w:sz w:val="26"/>
                <w:szCs w:val="26"/>
              </w:rPr>
              <w:t>, lưu ví vào cơ sở dữ liệu</w:t>
            </w:r>
          </w:p>
        </w:tc>
      </w:tr>
      <w:tr w:rsidR="009D0E4C" w14:paraId="7462D337" w14:textId="77777777" w:rsidTr="00B12C28">
        <w:trPr>
          <w:trHeight w:val="330"/>
        </w:trPr>
        <w:tc>
          <w:tcPr>
            <w:tcW w:w="1110" w:type="pct"/>
            <w:vMerge w:val="restart"/>
            <w:vAlign w:val="top"/>
          </w:tcPr>
          <w:p w14:paraId="7889B775" w14:textId="77777777" w:rsidR="009D0E4C" w:rsidRPr="00BC546E" w:rsidRDefault="009D0E4C"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500A39" w14:textId="6715F72D" w:rsidR="009D0E4C" w:rsidRPr="0026739D"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7A51D53" w14:textId="77777777" w:rsidR="009D0E4C"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D0E4C" w14:paraId="18CFB211" w14:textId="77777777" w:rsidTr="00B12C28">
        <w:trPr>
          <w:trHeight w:val="71"/>
        </w:trPr>
        <w:tc>
          <w:tcPr>
            <w:tcW w:w="1110" w:type="pct"/>
            <w:vMerge/>
            <w:vAlign w:val="top"/>
          </w:tcPr>
          <w:p w14:paraId="0E4DCB90" w14:textId="77777777" w:rsidR="009D0E4C" w:rsidRDefault="009D0E4C" w:rsidP="009D0F45">
            <w:pPr>
              <w:spacing w:after="0" w:line="240" w:lineRule="auto"/>
              <w:rPr>
                <w:b/>
                <w:color w:val="000000" w:themeColor="text1"/>
                <w:szCs w:val="26"/>
              </w:rPr>
            </w:pPr>
          </w:p>
        </w:tc>
        <w:tc>
          <w:tcPr>
            <w:tcW w:w="2010" w:type="pct"/>
            <w:vAlign w:val="top"/>
          </w:tcPr>
          <w:p w14:paraId="5986FA0D" w14:textId="09209A46" w:rsidR="009D0E4C" w:rsidRPr="00A94C04" w:rsidRDefault="009D0E4C" w:rsidP="003F6796">
            <w:pPr>
              <w:spacing w:before="100" w:line="240" w:lineRule="auto"/>
              <w:ind w:firstLine="0"/>
              <w:rPr>
                <w:iCs/>
                <w:color w:val="000000" w:themeColor="text1"/>
                <w:szCs w:val="26"/>
              </w:rPr>
            </w:pPr>
            <w:r>
              <w:rPr>
                <w:iCs/>
                <w:color w:val="000000" w:themeColor="text1"/>
                <w:szCs w:val="26"/>
              </w:rPr>
              <w:t xml:space="preserve">1. </w:t>
            </w:r>
            <w:r w:rsidR="007A65D4">
              <w:rPr>
                <w:color w:val="000000" w:themeColor="text1"/>
                <w:szCs w:val="26"/>
              </w:rPr>
              <w:t xml:space="preserve">Tác nhân </w:t>
            </w:r>
            <w:r>
              <w:rPr>
                <w:iCs/>
                <w:color w:val="000000" w:themeColor="text1"/>
                <w:szCs w:val="26"/>
              </w:rPr>
              <w:t>chọn chức năng quản lý ví</w:t>
            </w:r>
          </w:p>
        </w:tc>
        <w:tc>
          <w:tcPr>
            <w:tcW w:w="1880" w:type="pct"/>
            <w:vAlign w:val="top"/>
          </w:tcPr>
          <w:p w14:paraId="2A339B0B" w14:textId="77777777" w:rsidR="009D0E4C" w:rsidRDefault="009D0E4C" w:rsidP="009D0F45">
            <w:pPr>
              <w:spacing w:after="0" w:line="240" w:lineRule="auto"/>
              <w:ind w:firstLine="0"/>
              <w:rPr>
                <w:color w:val="000000" w:themeColor="text1"/>
                <w:szCs w:val="26"/>
                <w:lang w:val="vi-VN"/>
              </w:rPr>
            </w:pPr>
          </w:p>
        </w:tc>
      </w:tr>
      <w:tr w:rsidR="009D0E4C" w14:paraId="62B41795" w14:textId="77777777" w:rsidTr="00B12C28">
        <w:trPr>
          <w:trHeight w:val="179"/>
        </w:trPr>
        <w:tc>
          <w:tcPr>
            <w:tcW w:w="1110" w:type="pct"/>
            <w:vMerge/>
            <w:vAlign w:val="top"/>
          </w:tcPr>
          <w:p w14:paraId="72EEEB13" w14:textId="77777777" w:rsidR="009D0E4C" w:rsidRDefault="009D0E4C" w:rsidP="009D0F45">
            <w:pPr>
              <w:spacing w:after="0" w:line="240" w:lineRule="auto"/>
              <w:rPr>
                <w:b/>
                <w:color w:val="000000" w:themeColor="text1"/>
                <w:szCs w:val="26"/>
              </w:rPr>
            </w:pPr>
          </w:p>
        </w:tc>
        <w:tc>
          <w:tcPr>
            <w:tcW w:w="2010" w:type="pct"/>
            <w:vAlign w:val="top"/>
          </w:tcPr>
          <w:p w14:paraId="52BD1AE2" w14:textId="77777777" w:rsidR="009D0E4C" w:rsidRDefault="009D0E4C" w:rsidP="009D0F45">
            <w:pPr>
              <w:spacing w:after="0" w:line="240" w:lineRule="auto"/>
              <w:rPr>
                <w:iCs/>
                <w:color w:val="000000" w:themeColor="text1"/>
                <w:szCs w:val="26"/>
              </w:rPr>
            </w:pPr>
          </w:p>
        </w:tc>
        <w:tc>
          <w:tcPr>
            <w:tcW w:w="1880" w:type="pct"/>
            <w:vAlign w:val="top"/>
          </w:tcPr>
          <w:p w14:paraId="3BBD27FE" w14:textId="794422C0" w:rsidR="009D0E4C" w:rsidRPr="00A94C04" w:rsidRDefault="009D0E4C" w:rsidP="009D0F45">
            <w:pPr>
              <w:spacing w:after="0" w:line="240" w:lineRule="auto"/>
              <w:ind w:firstLine="0"/>
              <w:rPr>
                <w:color w:val="000000" w:themeColor="text1"/>
                <w:szCs w:val="26"/>
              </w:rPr>
            </w:pPr>
            <w:r>
              <w:rPr>
                <w:color w:val="000000" w:themeColor="text1"/>
                <w:szCs w:val="26"/>
              </w:rPr>
              <w:t>2. Hệ thống hiển thị giao diện</w:t>
            </w:r>
            <w:r w:rsidR="00E740B7">
              <w:rPr>
                <w:color w:val="000000" w:themeColor="text1"/>
                <w:szCs w:val="26"/>
              </w:rPr>
              <w:t xml:space="preserve"> </w:t>
            </w:r>
            <w:r>
              <w:rPr>
                <w:color w:val="000000" w:themeColor="text1"/>
                <w:szCs w:val="26"/>
              </w:rPr>
              <w:t>quản lý ví</w:t>
            </w:r>
          </w:p>
        </w:tc>
      </w:tr>
      <w:tr w:rsidR="009D0E4C" w14:paraId="6EB3F98C" w14:textId="77777777" w:rsidTr="00B12C28">
        <w:trPr>
          <w:trHeight w:val="70"/>
        </w:trPr>
        <w:tc>
          <w:tcPr>
            <w:tcW w:w="1110" w:type="pct"/>
            <w:vMerge/>
            <w:vAlign w:val="top"/>
          </w:tcPr>
          <w:p w14:paraId="31F9A6F1" w14:textId="77777777" w:rsidR="009D0E4C" w:rsidRDefault="009D0E4C" w:rsidP="009D0F45">
            <w:pPr>
              <w:spacing w:after="0" w:line="240" w:lineRule="auto"/>
              <w:rPr>
                <w:b/>
                <w:color w:val="000000" w:themeColor="text1"/>
                <w:szCs w:val="26"/>
              </w:rPr>
            </w:pPr>
          </w:p>
        </w:tc>
        <w:tc>
          <w:tcPr>
            <w:tcW w:w="2010" w:type="pct"/>
            <w:vAlign w:val="top"/>
          </w:tcPr>
          <w:p w14:paraId="51863009" w14:textId="6AE4294D" w:rsidR="009D0E4C" w:rsidRDefault="009D0E4C" w:rsidP="003F6796">
            <w:pPr>
              <w:spacing w:before="100" w:line="240" w:lineRule="auto"/>
              <w:ind w:firstLine="0"/>
              <w:rPr>
                <w:iCs/>
                <w:color w:val="000000" w:themeColor="text1"/>
                <w:szCs w:val="26"/>
              </w:rPr>
            </w:pPr>
            <w:r>
              <w:rPr>
                <w:iCs/>
                <w:color w:val="000000" w:themeColor="text1"/>
                <w:szCs w:val="26"/>
              </w:rPr>
              <w:t xml:space="preserve">3. </w:t>
            </w:r>
            <w:r w:rsidR="007A65D4">
              <w:rPr>
                <w:color w:val="000000" w:themeColor="text1"/>
                <w:szCs w:val="26"/>
              </w:rPr>
              <w:t xml:space="preserve">Tác nhân </w:t>
            </w:r>
            <w:r>
              <w:rPr>
                <w:iCs/>
                <w:color w:val="000000" w:themeColor="text1"/>
                <w:szCs w:val="26"/>
              </w:rPr>
              <w:t xml:space="preserve">tìm và </w:t>
            </w:r>
            <w:r w:rsidR="00AE59C1">
              <w:rPr>
                <w:iCs/>
                <w:color w:val="000000" w:themeColor="text1"/>
                <w:szCs w:val="26"/>
              </w:rPr>
              <w:t>nhấn</w:t>
            </w:r>
            <w:r w:rsidR="00A43B15">
              <w:rPr>
                <w:iCs/>
                <w:color w:val="000000" w:themeColor="text1"/>
                <w:szCs w:val="26"/>
              </w:rPr>
              <w:t xml:space="preserve"> giữ</w:t>
            </w:r>
            <w:r w:rsidR="00AE59C1">
              <w:rPr>
                <w:iCs/>
                <w:color w:val="000000" w:themeColor="text1"/>
                <w:szCs w:val="26"/>
              </w:rPr>
              <w:t xml:space="preserve"> vào </w:t>
            </w:r>
            <w:r w:rsidR="00CB2B75">
              <w:rPr>
                <w:iCs/>
                <w:color w:val="000000" w:themeColor="text1"/>
                <w:szCs w:val="26"/>
              </w:rPr>
              <w:t>ví cần cập nhật</w:t>
            </w:r>
          </w:p>
        </w:tc>
        <w:tc>
          <w:tcPr>
            <w:tcW w:w="1880" w:type="pct"/>
            <w:vAlign w:val="top"/>
          </w:tcPr>
          <w:p w14:paraId="23EDA3DC" w14:textId="77777777" w:rsidR="009D0E4C" w:rsidRDefault="009D0E4C" w:rsidP="009D0F45">
            <w:pPr>
              <w:spacing w:after="0" w:line="240" w:lineRule="auto"/>
              <w:rPr>
                <w:color w:val="000000" w:themeColor="text1"/>
                <w:szCs w:val="26"/>
              </w:rPr>
            </w:pPr>
          </w:p>
        </w:tc>
      </w:tr>
      <w:tr w:rsidR="00123CCC" w14:paraId="59BCCC40" w14:textId="77777777" w:rsidTr="00B12C28">
        <w:trPr>
          <w:trHeight w:val="70"/>
        </w:trPr>
        <w:tc>
          <w:tcPr>
            <w:tcW w:w="1110" w:type="pct"/>
            <w:vMerge/>
            <w:vAlign w:val="top"/>
          </w:tcPr>
          <w:p w14:paraId="5C1E2BB3" w14:textId="77777777" w:rsidR="00123CCC" w:rsidRDefault="00123CCC" w:rsidP="009D0F45">
            <w:pPr>
              <w:spacing w:after="0" w:line="240" w:lineRule="auto"/>
              <w:rPr>
                <w:b/>
                <w:color w:val="000000" w:themeColor="text1"/>
                <w:szCs w:val="26"/>
              </w:rPr>
            </w:pPr>
          </w:p>
        </w:tc>
        <w:tc>
          <w:tcPr>
            <w:tcW w:w="2010" w:type="pct"/>
            <w:vAlign w:val="top"/>
          </w:tcPr>
          <w:p w14:paraId="0C7F61C0" w14:textId="77777777" w:rsidR="00123CCC" w:rsidRDefault="00123CCC" w:rsidP="003F6796">
            <w:pPr>
              <w:spacing w:before="100" w:line="240" w:lineRule="auto"/>
              <w:ind w:firstLine="0"/>
              <w:rPr>
                <w:iCs/>
                <w:color w:val="000000" w:themeColor="text1"/>
                <w:szCs w:val="26"/>
              </w:rPr>
            </w:pPr>
          </w:p>
        </w:tc>
        <w:tc>
          <w:tcPr>
            <w:tcW w:w="1880" w:type="pct"/>
            <w:vAlign w:val="top"/>
          </w:tcPr>
          <w:p w14:paraId="0DD5AF8F" w14:textId="26FE0A42" w:rsidR="00123CCC" w:rsidRDefault="00123CCC" w:rsidP="00123CCC">
            <w:pPr>
              <w:spacing w:after="0" w:line="240" w:lineRule="auto"/>
              <w:ind w:firstLine="0"/>
              <w:rPr>
                <w:color w:val="000000" w:themeColor="text1"/>
                <w:szCs w:val="26"/>
              </w:rPr>
            </w:pPr>
            <w:r>
              <w:rPr>
                <w:color w:val="000000" w:themeColor="text1"/>
                <w:szCs w:val="26"/>
              </w:rPr>
              <w:t>4. Hệ thống hiển thị các nút chức năng</w:t>
            </w:r>
          </w:p>
        </w:tc>
      </w:tr>
      <w:tr w:rsidR="00123CCC" w14:paraId="0FD9D319" w14:textId="77777777" w:rsidTr="00B12C28">
        <w:trPr>
          <w:trHeight w:val="70"/>
        </w:trPr>
        <w:tc>
          <w:tcPr>
            <w:tcW w:w="1110" w:type="pct"/>
            <w:vMerge/>
            <w:vAlign w:val="top"/>
          </w:tcPr>
          <w:p w14:paraId="2865F3F0" w14:textId="77777777" w:rsidR="00123CCC" w:rsidRDefault="00123CCC" w:rsidP="009D0F45">
            <w:pPr>
              <w:spacing w:after="0" w:line="240" w:lineRule="auto"/>
              <w:rPr>
                <w:b/>
                <w:color w:val="000000" w:themeColor="text1"/>
                <w:szCs w:val="26"/>
              </w:rPr>
            </w:pPr>
          </w:p>
        </w:tc>
        <w:tc>
          <w:tcPr>
            <w:tcW w:w="2010" w:type="pct"/>
            <w:vAlign w:val="top"/>
          </w:tcPr>
          <w:p w14:paraId="6A4C07C4" w14:textId="4A4A91D2" w:rsidR="00123CCC" w:rsidRDefault="00123CCC" w:rsidP="003F6796">
            <w:pPr>
              <w:spacing w:before="100" w:line="240" w:lineRule="auto"/>
              <w:ind w:firstLine="0"/>
              <w:rPr>
                <w:iCs/>
                <w:color w:val="000000" w:themeColor="text1"/>
                <w:szCs w:val="26"/>
              </w:rPr>
            </w:pPr>
            <w:r>
              <w:rPr>
                <w:iCs/>
                <w:color w:val="000000" w:themeColor="text1"/>
                <w:szCs w:val="26"/>
              </w:rPr>
              <w:t xml:space="preserve">5. </w:t>
            </w:r>
            <w:r w:rsidR="007A65D4">
              <w:rPr>
                <w:color w:val="000000" w:themeColor="text1"/>
                <w:szCs w:val="26"/>
              </w:rPr>
              <w:t xml:space="preserve">Tác nhân </w:t>
            </w:r>
            <w:r>
              <w:rPr>
                <w:iCs/>
                <w:color w:val="000000" w:themeColor="text1"/>
                <w:szCs w:val="26"/>
              </w:rPr>
              <w:t>nhấn nút “Cập nhật”</w:t>
            </w:r>
          </w:p>
        </w:tc>
        <w:tc>
          <w:tcPr>
            <w:tcW w:w="1880" w:type="pct"/>
            <w:vAlign w:val="top"/>
          </w:tcPr>
          <w:p w14:paraId="01D2D248" w14:textId="77777777" w:rsidR="00123CCC" w:rsidRDefault="00123CCC" w:rsidP="00123CCC">
            <w:pPr>
              <w:spacing w:after="0" w:line="240" w:lineRule="auto"/>
              <w:ind w:firstLine="0"/>
              <w:rPr>
                <w:color w:val="000000" w:themeColor="text1"/>
                <w:szCs w:val="26"/>
              </w:rPr>
            </w:pPr>
          </w:p>
        </w:tc>
      </w:tr>
      <w:tr w:rsidR="009D0E4C" w14:paraId="75D83817" w14:textId="77777777" w:rsidTr="00C85093">
        <w:trPr>
          <w:trHeight w:val="296"/>
        </w:trPr>
        <w:tc>
          <w:tcPr>
            <w:tcW w:w="1110" w:type="pct"/>
            <w:vMerge/>
            <w:vAlign w:val="top"/>
          </w:tcPr>
          <w:p w14:paraId="26F39F5F" w14:textId="77777777" w:rsidR="009D0E4C" w:rsidRDefault="009D0E4C" w:rsidP="009D0F45">
            <w:pPr>
              <w:spacing w:after="0" w:line="240" w:lineRule="auto"/>
              <w:rPr>
                <w:b/>
                <w:color w:val="000000" w:themeColor="text1"/>
                <w:szCs w:val="26"/>
              </w:rPr>
            </w:pPr>
          </w:p>
        </w:tc>
        <w:tc>
          <w:tcPr>
            <w:tcW w:w="2010" w:type="pct"/>
            <w:vAlign w:val="top"/>
          </w:tcPr>
          <w:p w14:paraId="6B35D17B" w14:textId="77777777" w:rsidR="009D0E4C" w:rsidRDefault="009D0E4C" w:rsidP="003F6796">
            <w:pPr>
              <w:spacing w:after="0" w:line="240" w:lineRule="auto"/>
              <w:ind w:firstLine="0"/>
              <w:rPr>
                <w:iCs/>
                <w:color w:val="000000" w:themeColor="text1"/>
                <w:szCs w:val="26"/>
              </w:rPr>
            </w:pPr>
          </w:p>
        </w:tc>
        <w:tc>
          <w:tcPr>
            <w:tcW w:w="1880" w:type="pct"/>
            <w:vAlign w:val="top"/>
          </w:tcPr>
          <w:p w14:paraId="0AB250F3" w14:textId="3B9C7B92" w:rsidR="009D0E4C" w:rsidRDefault="0034622A" w:rsidP="009D0F45">
            <w:pPr>
              <w:spacing w:after="0" w:line="240" w:lineRule="auto"/>
              <w:ind w:firstLine="0"/>
              <w:rPr>
                <w:color w:val="000000" w:themeColor="text1"/>
                <w:szCs w:val="26"/>
              </w:rPr>
            </w:pPr>
            <w:r>
              <w:rPr>
                <w:color w:val="000000" w:themeColor="text1"/>
                <w:szCs w:val="26"/>
              </w:rPr>
              <w:t>6</w:t>
            </w:r>
            <w:r w:rsidR="009D0E4C">
              <w:rPr>
                <w:color w:val="000000" w:themeColor="text1"/>
                <w:szCs w:val="26"/>
              </w:rPr>
              <w:t>. Hệ thống hiển thị giao diện thông tin của ví đã chọn</w:t>
            </w:r>
          </w:p>
        </w:tc>
      </w:tr>
      <w:tr w:rsidR="009D0E4C" w14:paraId="1B7C010A" w14:textId="77777777" w:rsidTr="00C85093">
        <w:trPr>
          <w:trHeight w:val="296"/>
        </w:trPr>
        <w:tc>
          <w:tcPr>
            <w:tcW w:w="1110" w:type="pct"/>
            <w:vMerge/>
            <w:vAlign w:val="top"/>
          </w:tcPr>
          <w:p w14:paraId="5039556E" w14:textId="77777777" w:rsidR="009D0E4C" w:rsidRDefault="009D0E4C" w:rsidP="009D0F45">
            <w:pPr>
              <w:spacing w:after="0" w:line="240" w:lineRule="auto"/>
              <w:rPr>
                <w:b/>
                <w:color w:val="000000" w:themeColor="text1"/>
                <w:szCs w:val="26"/>
              </w:rPr>
            </w:pPr>
          </w:p>
        </w:tc>
        <w:tc>
          <w:tcPr>
            <w:tcW w:w="2010" w:type="pct"/>
            <w:vAlign w:val="top"/>
          </w:tcPr>
          <w:p w14:paraId="428F3C59" w14:textId="21B9798D" w:rsidR="009D0E4C" w:rsidRDefault="0034622A" w:rsidP="003F6796">
            <w:pPr>
              <w:spacing w:after="0" w:line="240" w:lineRule="auto"/>
              <w:ind w:firstLine="0"/>
              <w:rPr>
                <w:iCs/>
                <w:color w:val="000000" w:themeColor="text1"/>
                <w:szCs w:val="26"/>
              </w:rPr>
            </w:pPr>
            <w:r>
              <w:rPr>
                <w:iCs/>
                <w:color w:val="000000" w:themeColor="text1"/>
                <w:szCs w:val="26"/>
              </w:rPr>
              <w:t>7</w:t>
            </w:r>
            <w:r w:rsidR="009D0E4C">
              <w:rPr>
                <w:iCs/>
                <w:color w:val="000000" w:themeColor="text1"/>
                <w:szCs w:val="26"/>
              </w:rPr>
              <w:t xml:space="preserve">. </w:t>
            </w:r>
            <w:r w:rsidR="007A65D4">
              <w:rPr>
                <w:color w:val="000000" w:themeColor="text1"/>
                <w:szCs w:val="26"/>
              </w:rPr>
              <w:t xml:space="preserve">Tác nhân </w:t>
            </w:r>
            <w:r w:rsidR="003C19CD">
              <w:rPr>
                <w:iCs/>
                <w:color w:val="000000" w:themeColor="text1"/>
                <w:szCs w:val="26"/>
              </w:rPr>
              <w:t>cập nhật</w:t>
            </w:r>
            <w:r w:rsidR="009D0E4C">
              <w:rPr>
                <w:iCs/>
                <w:color w:val="000000" w:themeColor="text1"/>
                <w:szCs w:val="26"/>
              </w:rPr>
              <w:t xml:space="preserve"> thông tin </w:t>
            </w:r>
            <w:r w:rsidR="006E1305">
              <w:rPr>
                <w:iCs/>
                <w:color w:val="000000" w:themeColor="text1"/>
                <w:szCs w:val="26"/>
              </w:rPr>
              <w:t>ví</w:t>
            </w:r>
          </w:p>
        </w:tc>
        <w:tc>
          <w:tcPr>
            <w:tcW w:w="1880" w:type="pct"/>
            <w:vAlign w:val="top"/>
          </w:tcPr>
          <w:p w14:paraId="0C0AF595" w14:textId="77777777" w:rsidR="009D0E4C" w:rsidRDefault="009D0E4C" w:rsidP="009D0F45">
            <w:pPr>
              <w:spacing w:after="0" w:line="240" w:lineRule="auto"/>
              <w:ind w:firstLine="0"/>
              <w:rPr>
                <w:color w:val="000000" w:themeColor="text1"/>
                <w:szCs w:val="26"/>
              </w:rPr>
            </w:pPr>
          </w:p>
        </w:tc>
      </w:tr>
      <w:tr w:rsidR="009D0E4C" w14:paraId="28E706D0" w14:textId="77777777" w:rsidTr="00C85093">
        <w:trPr>
          <w:trHeight w:val="296"/>
        </w:trPr>
        <w:tc>
          <w:tcPr>
            <w:tcW w:w="1110" w:type="pct"/>
            <w:vMerge/>
            <w:vAlign w:val="top"/>
          </w:tcPr>
          <w:p w14:paraId="76F05491" w14:textId="77777777" w:rsidR="009D0E4C" w:rsidRDefault="009D0E4C" w:rsidP="009D0F45">
            <w:pPr>
              <w:spacing w:after="0" w:line="240" w:lineRule="auto"/>
              <w:rPr>
                <w:b/>
                <w:color w:val="000000" w:themeColor="text1"/>
                <w:szCs w:val="26"/>
              </w:rPr>
            </w:pPr>
          </w:p>
        </w:tc>
        <w:tc>
          <w:tcPr>
            <w:tcW w:w="2010" w:type="pct"/>
            <w:vAlign w:val="top"/>
          </w:tcPr>
          <w:p w14:paraId="7CE92759" w14:textId="22EC5962" w:rsidR="009D0E4C" w:rsidRDefault="0034622A" w:rsidP="003F6796">
            <w:pPr>
              <w:spacing w:after="0" w:line="240" w:lineRule="auto"/>
              <w:ind w:firstLine="0"/>
              <w:rPr>
                <w:iCs/>
                <w:color w:val="000000" w:themeColor="text1"/>
                <w:szCs w:val="26"/>
              </w:rPr>
            </w:pPr>
            <w:r>
              <w:rPr>
                <w:iCs/>
                <w:color w:val="000000" w:themeColor="text1"/>
                <w:szCs w:val="26"/>
              </w:rPr>
              <w:t>8</w:t>
            </w:r>
            <w:r w:rsidR="009D0E4C">
              <w:rPr>
                <w:iCs/>
                <w:color w:val="000000" w:themeColor="text1"/>
                <w:szCs w:val="26"/>
              </w:rPr>
              <w:t xml:space="preserve">. </w:t>
            </w:r>
            <w:r w:rsidR="00C83345">
              <w:rPr>
                <w:color w:val="000000" w:themeColor="text1"/>
                <w:szCs w:val="26"/>
              </w:rPr>
              <w:t xml:space="preserve">Tác nhân </w:t>
            </w:r>
            <w:r w:rsidR="009D0E4C">
              <w:rPr>
                <w:iCs/>
                <w:color w:val="000000" w:themeColor="text1"/>
                <w:szCs w:val="26"/>
              </w:rPr>
              <w:t xml:space="preserve">nhấn nút </w:t>
            </w:r>
            <w:r w:rsidR="00E740B7">
              <w:rPr>
                <w:iCs/>
                <w:color w:val="000000" w:themeColor="text1"/>
                <w:szCs w:val="26"/>
              </w:rPr>
              <w:t>“</w:t>
            </w:r>
            <w:r w:rsidR="009D0E4C">
              <w:rPr>
                <w:iCs/>
                <w:color w:val="000000" w:themeColor="text1"/>
                <w:szCs w:val="26"/>
              </w:rPr>
              <w:t>Lưu</w:t>
            </w:r>
            <w:r w:rsidR="00E740B7">
              <w:rPr>
                <w:iCs/>
                <w:color w:val="000000" w:themeColor="text1"/>
                <w:szCs w:val="26"/>
              </w:rPr>
              <w:t>”</w:t>
            </w:r>
          </w:p>
        </w:tc>
        <w:tc>
          <w:tcPr>
            <w:tcW w:w="1880" w:type="pct"/>
            <w:vAlign w:val="top"/>
          </w:tcPr>
          <w:p w14:paraId="17977819" w14:textId="69EEBE56" w:rsidR="009D0E4C" w:rsidRDefault="009D0E4C" w:rsidP="009D0F45">
            <w:pPr>
              <w:spacing w:after="0" w:line="240" w:lineRule="auto"/>
              <w:ind w:firstLine="0"/>
              <w:rPr>
                <w:color w:val="000000" w:themeColor="text1"/>
                <w:szCs w:val="26"/>
              </w:rPr>
            </w:pPr>
          </w:p>
        </w:tc>
      </w:tr>
      <w:tr w:rsidR="009D0E4C" w14:paraId="19513870" w14:textId="77777777" w:rsidTr="00C85093">
        <w:trPr>
          <w:trHeight w:val="296"/>
        </w:trPr>
        <w:tc>
          <w:tcPr>
            <w:tcW w:w="1110" w:type="pct"/>
            <w:vMerge/>
            <w:vAlign w:val="top"/>
          </w:tcPr>
          <w:p w14:paraId="08BAB9A4" w14:textId="77777777" w:rsidR="009D0E4C" w:rsidRDefault="009D0E4C" w:rsidP="009D0F45">
            <w:pPr>
              <w:spacing w:after="0" w:line="240" w:lineRule="auto"/>
              <w:rPr>
                <w:b/>
                <w:color w:val="000000" w:themeColor="text1"/>
                <w:szCs w:val="26"/>
              </w:rPr>
            </w:pPr>
          </w:p>
        </w:tc>
        <w:tc>
          <w:tcPr>
            <w:tcW w:w="2010" w:type="pct"/>
            <w:vAlign w:val="top"/>
          </w:tcPr>
          <w:p w14:paraId="7E708C29" w14:textId="77777777" w:rsidR="009D0E4C" w:rsidRDefault="009D0E4C" w:rsidP="003F6796">
            <w:pPr>
              <w:spacing w:after="0" w:line="240" w:lineRule="auto"/>
              <w:ind w:firstLine="0"/>
              <w:rPr>
                <w:iCs/>
                <w:color w:val="000000" w:themeColor="text1"/>
                <w:szCs w:val="26"/>
              </w:rPr>
            </w:pPr>
          </w:p>
        </w:tc>
        <w:tc>
          <w:tcPr>
            <w:tcW w:w="1880" w:type="pct"/>
            <w:vAlign w:val="top"/>
          </w:tcPr>
          <w:p w14:paraId="3EBDFAF4" w14:textId="6C49F996" w:rsidR="009D0E4C" w:rsidRDefault="0034622A" w:rsidP="009D0F45">
            <w:pPr>
              <w:spacing w:after="0" w:line="240" w:lineRule="auto"/>
              <w:ind w:firstLine="0"/>
              <w:rPr>
                <w:color w:val="000000" w:themeColor="text1"/>
                <w:szCs w:val="26"/>
              </w:rPr>
            </w:pPr>
            <w:r>
              <w:rPr>
                <w:color w:val="000000" w:themeColor="text1"/>
                <w:szCs w:val="26"/>
              </w:rPr>
              <w:t>9</w:t>
            </w:r>
            <w:r w:rsidR="009D0E4C">
              <w:rPr>
                <w:color w:val="000000" w:themeColor="text1"/>
                <w:szCs w:val="26"/>
              </w:rPr>
              <w:t xml:space="preserve">. Hệ thống kiểm tra dữ liệu và nếu </w:t>
            </w:r>
            <w:r w:rsidR="00B542C5">
              <w:rPr>
                <w:color w:val="000000" w:themeColor="text1"/>
                <w:szCs w:val="26"/>
              </w:rPr>
              <w:t>dữ liệu</w:t>
            </w:r>
            <w:r w:rsidR="009D0E4C">
              <w:rPr>
                <w:color w:val="000000" w:themeColor="text1"/>
                <w:szCs w:val="26"/>
              </w:rPr>
              <w:t xml:space="preserve"> hợp lệ, thông báo </w:t>
            </w:r>
            <w:r w:rsidR="00E740B7">
              <w:rPr>
                <w:color w:val="000000" w:themeColor="text1"/>
                <w:szCs w:val="26"/>
              </w:rPr>
              <w:t>“Cập nhật thành công”</w:t>
            </w:r>
          </w:p>
        </w:tc>
      </w:tr>
      <w:tr w:rsidR="00320516" w14:paraId="5798819E" w14:textId="77777777" w:rsidTr="005704A2">
        <w:trPr>
          <w:trHeight w:val="225"/>
        </w:trPr>
        <w:tc>
          <w:tcPr>
            <w:tcW w:w="1110" w:type="pct"/>
            <w:vMerge w:val="restart"/>
            <w:vAlign w:val="top"/>
          </w:tcPr>
          <w:p w14:paraId="19D3D5F3" w14:textId="77777777" w:rsidR="00320516" w:rsidRPr="00BC546E" w:rsidRDefault="00320516" w:rsidP="009D0F45">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EC377DB" w14:textId="7AC3D951" w:rsidR="00320516" w:rsidRPr="00193D91" w:rsidRDefault="0034622A" w:rsidP="009D0F45">
            <w:pPr>
              <w:spacing w:after="0" w:line="240" w:lineRule="auto"/>
              <w:ind w:firstLine="0"/>
              <w:rPr>
                <w:szCs w:val="26"/>
              </w:rPr>
            </w:pPr>
            <w:r>
              <w:rPr>
                <w:szCs w:val="26"/>
              </w:rPr>
              <w:t>8</w:t>
            </w:r>
            <w:r w:rsidR="00320516">
              <w:rPr>
                <w:szCs w:val="26"/>
              </w:rPr>
              <w:t xml:space="preserve">.1 </w:t>
            </w:r>
            <w:r w:rsidR="00C83345">
              <w:rPr>
                <w:color w:val="000000" w:themeColor="text1"/>
                <w:szCs w:val="26"/>
              </w:rPr>
              <w:t xml:space="preserve">Tác nhân </w:t>
            </w:r>
            <w:r w:rsidR="00320516">
              <w:rPr>
                <w:szCs w:val="26"/>
              </w:rPr>
              <w:t xml:space="preserve">nhấn nút </w:t>
            </w:r>
            <w:r w:rsidR="00E740B7">
              <w:rPr>
                <w:szCs w:val="26"/>
              </w:rPr>
              <w:t>“</w:t>
            </w:r>
            <w:r w:rsidR="00320516">
              <w:rPr>
                <w:szCs w:val="26"/>
              </w:rPr>
              <w:t>Hủy</w:t>
            </w:r>
            <w:r w:rsidR="00E740B7">
              <w:rPr>
                <w:szCs w:val="26"/>
              </w:rPr>
              <w:t>”</w:t>
            </w:r>
          </w:p>
        </w:tc>
        <w:tc>
          <w:tcPr>
            <w:tcW w:w="1880" w:type="pct"/>
            <w:vAlign w:val="top"/>
          </w:tcPr>
          <w:p w14:paraId="5BDA0FAF" w14:textId="7B4A87F5" w:rsidR="00320516" w:rsidRPr="00795438" w:rsidRDefault="00320516" w:rsidP="009D0F45">
            <w:pPr>
              <w:spacing w:after="0" w:line="240" w:lineRule="auto"/>
              <w:ind w:firstLine="0"/>
              <w:rPr>
                <w:szCs w:val="26"/>
              </w:rPr>
            </w:pPr>
          </w:p>
        </w:tc>
      </w:tr>
      <w:tr w:rsidR="00320516" w14:paraId="49D2126E" w14:textId="77777777" w:rsidTr="005704A2">
        <w:trPr>
          <w:trHeight w:val="150"/>
        </w:trPr>
        <w:tc>
          <w:tcPr>
            <w:tcW w:w="1110" w:type="pct"/>
            <w:vMerge/>
            <w:vAlign w:val="top"/>
          </w:tcPr>
          <w:p w14:paraId="2B702E1C" w14:textId="77777777" w:rsidR="00320516" w:rsidRPr="00BC546E" w:rsidRDefault="00320516" w:rsidP="009D0F45">
            <w:pPr>
              <w:spacing w:after="0" w:line="240" w:lineRule="auto"/>
              <w:ind w:firstLine="0"/>
              <w:rPr>
                <w:b/>
                <w:bCs/>
                <w:color w:val="000000" w:themeColor="text1"/>
                <w:szCs w:val="26"/>
              </w:rPr>
            </w:pPr>
          </w:p>
        </w:tc>
        <w:tc>
          <w:tcPr>
            <w:tcW w:w="2010" w:type="pct"/>
            <w:vAlign w:val="top"/>
          </w:tcPr>
          <w:p w14:paraId="09A5BC65" w14:textId="77777777" w:rsidR="00320516" w:rsidRPr="00193D91" w:rsidRDefault="00320516" w:rsidP="009D0F45">
            <w:pPr>
              <w:spacing w:after="0" w:line="240" w:lineRule="auto"/>
              <w:ind w:firstLine="0"/>
              <w:rPr>
                <w:szCs w:val="26"/>
              </w:rPr>
            </w:pPr>
          </w:p>
        </w:tc>
        <w:tc>
          <w:tcPr>
            <w:tcW w:w="1880" w:type="pct"/>
            <w:vAlign w:val="top"/>
          </w:tcPr>
          <w:p w14:paraId="36392876" w14:textId="0D19D8DB" w:rsidR="00320516" w:rsidRPr="00795438" w:rsidRDefault="0034622A" w:rsidP="009D0F45">
            <w:pPr>
              <w:spacing w:after="0" w:line="240" w:lineRule="auto"/>
              <w:ind w:firstLine="0"/>
              <w:rPr>
                <w:szCs w:val="26"/>
              </w:rPr>
            </w:pPr>
            <w:r>
              <w:rPr>
                <w:szCs w:val="26"/>
              </w:rPr>
              <w:t>8</w:t>
            </w:r>
            <w:r w:rsidR="00320516">
              <w:rPr>
                <w:szCs w:val="26"/>
              </w:rPr>
              <w:t>.2 Quay lại giao diện quản lý ví ở bước 2</w:t>
            </w:r>
          </w:p>
        </w:tc>
      </w:tr>
      <w:tr w:rsidR="00E740B7" w14:paraId="7D502BA9" w14:textId="77777777" w:rsidTr="00E740B7">
        <w:trPr>
          <w:trHeight w:val="803"/>
        </w:trPr>
        <w:tc>
          <w:tcPr>
            <w:tcW w:w="1110" w:type="pct"/>
            <w:vMerge/>
            <w:vAlign w:val="top"/>
          </w:tcPr>
          <w:p w14:paraId="7817603F" w14:textId="77777777" w:rsidR="00E740B7" w:rsidRPr="00BC546E" w:rsidRDefault="00E740B7" w:rsidP="009D0F45">
            <w:pPr>
              <w:spacing w:after="0" w:line="240" w:lineRule="auto"/>
              <w:ind w:firstLine="0"/>
              <w:rPr>
                <w:b/>
                <w:bCs/>
                <w:color w:val="000000" w:themeColor="text1"/>
                <w:szCs w:val="26"/>
              </w:rPr>
            </w:pPr>
          </w:p>
        </w:tc>
        <w:tc>
          <w:tcPr>
            <w:tcW w:w="2010" w:type="pct"/>
            <w:vAlign w:val="top"/>
          </w:tcPr>
          <w:p w14:paraId="33D45A02" w14:textId="77777777" w:rsidR="00E740B7" w:rsidRPr="00193D91" w:rsidRDefault="00E740B7" w:rsidP="009D0F45">
            <w:pPr>
              <w:spacing w:after="0" w:line="240" w:lineRule="auto"/>
              <w:ind w:firstLine="0"/>
              <w:rPr>
                <w:szCs w:val="26"/>
              </w:rPr>
            </w:pPr>
          </w:p>
        </w:tc>
        <w:tc>
          <w:tcPr>
            <w:tcW w:w="1880" w:type="pct"/>
            <w:vAlign w:val="top"/>
          </w:tcPr>
          <w:p w14:paraId="748DC1C9" w14:textId="42125433" w:rsidR="00E740B7" w:rsidRDefault="0034622A" w:rsidP="005704A2">
            <w:pPr>
              <w:spacing w:after="0" w:line="240" w:lineRule="auto"/>
              <w:ind w:firstLine="0"/>
              <w:rPr>
                <w:szCs w:val="26"/>
              </w:rPr>
            </w:pPr>
            <w:r>
              <w:rPr>
                <w:szCs w:val="26"/>
              </w:rPr>
              <w:t>9</w:t>
            </w:r>
            <w:r w:rsidR="00E740B7">
              <w:rPr>
                <w:szCs w:val="26"/>
              </w:rPr>
              <w:t>.1 Hệ thống kiểm tra dữ liệu và</w:t>
            </w:r>
            <w:r w:rsidR="00FD2A0C">
              <w:rPr>
                <w:szCs w:val="26"/>
              </w:rPr>
              <w:t xml:space="preserve"> nếu</w:t>
            </w:r>
            <w:r w:rsidR="00E740B7">
              <w:rPr>
                <w:szCs w:val="26"/>
              </w:rPr>
              <w:t xml:space="preserve"> tên ví không hợp lệ, thông báo “Tên ví này đã tồn tại”</w:t>
            </w:r>
          </w:p>
        </w:tc>
      </w:tr>
      <w:tr w:rsidR="009D0F45" w14:paraId="23749EB2" w14:textId="77777777" w:rsidTr="00B12C28">
        <w:trPr>
          <w:trHeight w:val="359"/>
        </w:trPr>
        <w:tc>
          <w:tcPr>
            <w:tcW w:w="1110" w:type="pct"/>
            <w:vAlign w:val="top"/>
          </w:tcPr>
          <w:p w14:paraId="10B16A76"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4DDF1A" w14:textId="77777777" w:rsidR="009D0F45" w:rsidRDefault="009D0F45" w:rsidP="003E0A5F">
            <w:pPr>
              <w:pStyle w:val="InfoBlue"/>
              <w:keepNext/>
              <w:spacing w:before="0" w:line="240" w:lineRule="auto"/>
              <w:rPr>
                <w:rFonts w:ascii="Times New Roman" w:hAnsi="Times New Roman"/>
                <w:i w:val="0"/>
                <w:color w:val="000000" w:themeColor="text1"/>
                <w:sz w:val="26"/>
                <w:szCs w:val="26"/>
              </w:rPr>
            </w:pPr>
          </w:p>
        </w:tc>
      </w:tr>
    </w:tbl>
    <w:p w14:paraId="41338BE7" w14:textId="0297A6DB" w:rsidR="00BF2CA2" w:rsidRPr="003E0A5F" w:rsidRDefault="003E0A5F" w:rsidP="003E0A5F">
      <w:pPr>
        <w:pStyle w:val="Caption"/>
        <w:rPr>
          <w:i/>
          <w:iCs/>
        </w:rPr>
      </w:pPr>
      <w:bookmarkStart w:id="50" w:name="_Toc44535879"/>
      <w:r w:rsidRPr="003E0A5F">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12</w:t>
      </w:r>
      <w:r w:rsidR="00E25562">
        <w:rPr>
          <w:i/>
          <w:iCs/>
        </w:rPr>
        <w:fldChar w:fldCharType="end"/>
      </w:r>
      <w:r w:rsidRPr="003E0A5F">
        <w:rPr>
          <w:i/>
          <w:iCs/>
        </w:rPr>
        <w:t xml:space="preserve"> Đặc tả Use case 10 – Cập nhật ví</w:t>
      </w:r>
      <w:bookmarkEnd w:id="50"/>
    </w:p>
    <w:p w14:paraId="78ADFEBA" w14:textId="77777777" w:rsidR="00BF2CA2" w:rsidRDefault="00BF2CA2" w:rsidP="00D42E02"/>
    <w:p w14:paraId="3FB34086" w14:textId="5DBA5FAB" w:rsidR="00BF2CA2" w:rsidRDefault="006D1697" w:rsidP="00D42E02">
      <w:r w:rsidRPr="006D1697">
        <w:rPr>
          <w:noProof/>
        </w:rPr>
        <w:lastRenderedPageBreak/>
        <w:drawing>
          <wp:anchor distT="0" distB="0" distL="114300" distR="114300" simplePos="0" relativeHeight="251665920" behindDoc="0" locked="0" layoutInCell="1" allowOverlap="1" wp14:anchorId="3F500E1F" wp14:editId="2767E3EE">
            <wp:simplePos x="0" y="0"/>
            <wp:positionH relativeFrom="column">
              <wp:posOffset>-3175</wp:posOffset>
            </wp:positionH>
            <wp:positionV relativeFrom="paragraph">
              <wp:posOffset>-15875</wp:posOffset>
            </wp:positionV>
            <wp:extent cx="5580380" cy="6017260"/>
            <wp:effectExtent l="0" t="0" r="127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6017260"/>
                    </a:xfrm>
                    <a:prstGeom prst="rect">
                      <a:avLst/>
                    </a:prstGeom>
                    <a:noFill/>
                    <a:ln>
                      <a:noFill/>
                    </a:ln>
                  </pic:spPr>
                </pic:pic>
              </a:graphicData>
            </a:graphic>
          </wp:anchor>
        </w:drawing>
      </w:r>
    </w:p>
    <w:p w14:paraId="735FD660" w14:textId="77777777" w:rsidR="00BF2CA2" w:rsidRDefault="00BF2CA2" w:rsidP="00D42E02"/>
    <w:p w14:paraId="01FB1BBE" w14:textId="77777777" w:rsidR="00BF2CA2" w:rsidRDefault="00BF2CA2" w:rsidP="00D42E02"/>
    <w:p w14:paraId="2D43BD33" w14:textId="77777777" w:rsidR="00BF2CA2" w:rsidRDefault="00BF2CA2" w:rsidP="00D42E02"/>
    <w:p w14:paraId="09FF2996" w14:textId="77777777" w:rsidR="00BF2CA2" w:rsidRDefault="00BF2CA2" w:rsidP="00D42E02"/>
    <w:p w14:paraId="00A84CC1" w14:textId="38C84B3D" w:rsidR="00BF2CA2" w:rsidRDefault="00BF2CA2" w:rsidP="00D42E02"/>
    <w:p w14:paraId="1DE56F80" w14:textId="4679D413" w:rsidR="00BF2CA2" w:rsidRDefault="00BF2CA2" w:rsidP="00D42E02"/>
    <w:p w14:paraId="5DA053DD" w14:textId="2E8D9081" w:rsidR="00BF2CA2" w:rsidRDefault="00BF2CA2" w:rsidP="00D42E02"/>
    <w:p w14:paraId="1B60B8EE" w14:textId="26E25D58" w:rsidR="00BF2CA2" w:rsidRDefault="00BF2CA2" w:rsidP="00D42E02"/>
    <w:p w14:paraId="66BFB190" w14:textId="6112799F" w:rsidR="00D42E02" w:rsidRDefault="00D42E02" w:rsidP="00D42E02"/>
    <w:p w14:paraId="1CD0A3F4" w14:textId="5D945C42" w:rsidR="00CD73BD" w:rsidRDefault="00CD73BD" w:rsidP="00D42E02"/>
    <w:p w14:paraId="1FA42912" w14:textId="77C849E3" w:rsidR="00CD73BD" w:rsidRDefault="00CD73BD" w:rsidP="00D42E02"/>
    <w:p w14:paraId="59C78C10" w14:textId="575532BA" w:rsidR="00CD73BD" w:rsidRDefault="00CD73BD" w:rsidP="00D42E02"/>
    <w:p w14:paraId="7A87FF81" w14:textId="4E61F452" w:rsidR="00CD73BD" w:rsidRDefault="00CD73BD" w:rsidP="00D42E02"/>
    <w:p w14:paraId="1EE6BC64" w14:textId="14D61090" w:rsidR="00CD73BD" w:rsidRDefault="00CD73BD" w:rsidP="00D42E02"/>
    <w:p w14:paraId="73461BAF" w14:textId="63A0EB54" w:rsidR="00CD73BD" w:rsidRDefault="00CD73BD" w:rsidP="00D42E02"/>
    <w:p w14:paraId="2F70DEF1" w14:textId="18258CD5" w:rsidR="00CD73BD" w:rsidRDefault="00CD73BD" w:rsidP="00D42E02"/>
    <w:p w14:paraId="73989394" w14:textId="3F628A8E" w:rsidR="00CD73BD" w:rsidRDefault="00CD73BD" w:rsidP="00D42E02"/>
    <w:p w14:paraId="426A31BE" w14:textId="7F031CC9" w:rsidR="00CD73BD" w:rsidRDefault="00CD73BD" w:rsidP="00D42E02"/>
    <w:p w14:paraId="35745843" w14:textId="4B6AC4F3" w:rsidR="00CD73BD" w:rsidRDefault="00CD73BD" w:rsidP="00D42E02"/>
    <w:p w14:paraId="5A128A79" w14:textId="145728E3" w:rsidR="00CD73BD" w:rsidRDefault="00CD73BD" w:rsidP="00D42E02"/>
    <w:p w14:paraId="6EC859A3" w14:textId="1723C5DE" w:rsidR="00CD73BD" w:rsidRDefault="00CD73BD" w:rsidP="00D42E02"/>
    <w:p w14:paraId="526A8EAB" w14:textId="5CF018BA" w:rsidR="00CD73BD" w:rsidRDefault="00CD73BD" w:rsidP="00D42E02"/>
    <w:p w14:paraId="01F172E9" w14:textId="26D2183B" w:rsidR="00CD73BD" w:rsidRDefault="00CD73BD" w:rsidP="00D42E02"/>
    <w:p w14:paraId="64F86321" w14:textId="27FFD5B6" w:rsidR="00CD73BD" w:rsidRDefault="00CD73BD" w:rsidP="00D42E02"/>
    <w:p w14:paraId="1CB6701A" w14:textId="1DF745C7" w:rsidR="00CD73BD" w:rsidRDefault="00CD73BD" w:rsidP="00D42E02"/>
    <w:p w14:paraId="459D43A9" w14:textId="77777777" w:rsidR="00CD73BD" w:rsidRPr="00D42E02" w:rsidRDefault="00CD73BD" w:rsidP="008067A9">
      <w:pPr>
        <w:ind w:firstLine="0"/>
      </w:pPr>
    </w:p>
    <w:p w14:paraId="2A84AD23" w14:textId="48E9D39A"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E740B7">
        <w:rPr>
          <w:i/>
          <w:iCs/>
        </w:rPr>
        <w:t>11</w:t>
      </w:r>
      <w:r w:rsidR="000323FD">
        <w:rPr>
          <w:i/>
          <w:iCs/>
        </w:rPr>
        <w:t xml:space="preserve"> – Xóa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755698" w14:paraId="78D03316" w14:textId="77777777" w:rsidTr="00B12C28">
        <w:tc>
          <w:tcPr>
            <w:tcW w:w="5000" w:type="pct"/>
            <w:gridSpan w:val="3"/>
            <w:vAlign w:val="top"/>
          </w:tcPr>
          <w:p w14:paraId="47D95CF6" w14:textId="5B53AA4F" w:rsidR="00755698" w:rsidRPr="00761419"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E740B7">
              <w:rPr>
                <w:color w:val="000000" w:themeColor="text1"/>
                <w:szCs w:val="26"/>
              </w:rPr>
              <w:t>11</w:t>
            </w:r>
            <w:r w:rsidR="00374818">
              <w:rPr>
                <w:color w:val="000000" w:themeColor="text1"/>
                <w:szCs w:val="26"/>
              </w:rPr>
              <w:t xml:space="preserve"> </w:t>
            </w:r>
            <w:r w:rsidR="00761419">
              <w:rPr>
                <w:color w:val="000000" w:themeColor="text1"/>
                <w:szCs w:val="26"/>
              </w:rPr>
              <w:t>–</w:t>
            </w:r>
            <w:r>
              <w:rPr>
                <w:color w:val="000000" w:themeColor="text1"/>
                <w:szCs w:val="26"/>
                <w:lang w:val="vi-VN"/>
              </w:rPr>
              <w:t xml:space="preserve"> </w:t>
            </w:r>
            <w:r w:rsidR="00761419">
              <w:rPr>
                <w:color w:val="000000" w:themeColor="text1"/>
                <w:szCs w:val="26"/>
              </w:rPr>
              <w:t>Xóa ví</w:t>
            </w:r>
          </w:p>
        </w:tc>
      </w:tr>
      <w:tr w:rsidR="00755698" w14:paraId="09A67E5E" w14:textId="77777777" w:rsidTr="00B12C28">
        <w:tc>
          <w:tcPr>
            <w:tcW w:w="1110" w:type="pct"/>
            <w:vAlign w:val="top"/>
          </w:tcPr>
          <w:p w14:paraId="6644DE82" w14:textId="33B73242" w:rsidR="00755698" w:rsidRPr="00BC546E" w:rsidRDefault="002F19A4"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7B190374" w14:textId="17EFCD18" w:rsidR="00755698" w:rsidRPr="007949C2" w:rsidRDefault="008F61D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không còn sử dụng một ví nào đó, tác nhân có thể xóa nó khỏi ứng dụng</w:t>
            </w:r>
            <w:r w:rsidR="00770991">
              <w:rPr>
                <w:rFonts w:ascii="Times New Roman" w:hAnsi="Times New Roman"/>
                <w:i w:val="0"/>
                <w:color w:val="000000" w:themeColor="text1"/>
                <w:sz w:val="26"/>
                <w:szCs w:val="26"/>
              </w:rPr>
              <w:t>, ví có sẵn không thể xóa</w:t>
            </w:r>
          </w:p>
        </w:tc>
      </w:tr>
      <w:tr w:rsidR="00755698" w14:paraId="3FE87BC3" w14:textId="77777777" w:rsidTr="00B12C28">
        <w:tc>
          <w:tcPr>
            <w:tcW w:w="1110" w:type="pct"/>
            <w:vAlign w:val="top"/>
          </w:tcPr>
          <w:p w14:paraId="55C0C5BE"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F6EFCE3" w14:textId="620FD8BC" w:rsidR="00755698" w:rsidRPr="00DB5439" w:rsidRDefault="00DB543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F833E5E" w14:textId="77777777" w:rsidTr="00B12C28">
        <w:tc>
          <w:tcPr>
            <w:tcW w:w="1110" w:type="pct"/>
            <w:vAlign w:val="top"/>
          </w:tcPr>
          <w:p w14:paraId="54E0C5E0"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E13FAA4" w14:textId="4C5108FF" w:rsidR="00755698" w:rsidRPr="00394EDD"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755698" w14:paraId="284DADDA" w14:textId="77777777" w:rsidTr="00B12C28">
        <w:tc>
          <w:tcPr>
            <w:tcW w:w="1110" w:type="pct"/>
            <w:vAlign w:val="top"/>
          </w:tcPr>
          <w:p w14:paraId="18FC7F5B"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9AE8C6B" w14:textId="05327B76" w:rsidR="00755698" w:rsidRPr="00D52611"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ví không sử dụng của tác nhân</w:t>
            </w:r>
            <w:r w:rsidR="00770991">
              <w:rPr>
                <w:rFonts w:ascii="Times New Roman" w:hAnsi="Times New Roman"/>
                <w:i w:val="0"/>
                <w:color w:val="000000" w:themeColor="text1"/>
                <w:sz w:val="26"/>
                <w:szCs w:val="26"/>
              </w:rPr>
              <w:t>, xóa ví khỏi cơ sở dữ liệu</w:t>
            </w:r>
          </w:p>
        </w:tc>
      </w:tr>
      <w:tr w:rsidR="00755698" w14:paraId="3DEAF143" w14:textId="77777777" w:rsidTr="00B12C28">
        <w:trPr>
          <w:trHeight w:val="330"/>
        </w:trPr>
        <w:tc>
          <w:tcPr>
            <w:tcW w:w="1110" w:type="pct"/>
            <w:vMerge w:val="restart"/>
            <w:vAlign w:val="top"/>
          </w:tcPr>
          <w:p w14:paraId="47135AE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C92965F" w14:textId="15335F1E" w:rsidR="00755698" w:rsidRPr="007D7689" w:rsidRDefault="007D7689"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E9FA789" w14:textId="77777777" w:rsidR="00755698" w:rsidRDefault="0075569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55698" w14:paraId="4D794C60" w14:textId="77777777" w:rsidTr="00B12C28">
        <w:trPr>
          <w:trHeight w:val="71"/>
        </w:trPr>
        <w:tc>
          <w:tcPr>
            <w:tcW w:w="1110" w:type="pct"/>
            <w:vMerge/>
            <w:vAlign w:val="top"/>
          </w:tcPr>
          <w:p w14:paraId="79365D8B" w14:textId="77777777" w:rsidR="00755698" w:rsidRDefault="00755698" w:rsidP="00B12C28">
            <w:pPr>
              <w:spacing w:after="0" w:line="240" w:lineRule="auto"/>
              <w:rPr>
                <w:b/>
                <w:color w:val="000000" w:themeColor="text1"/>
                <w:szCs w:val="26"/>
              </w:rPr>
            </w:pPr>
          </w:p>
        </w:tc>
        <w:tc>
          <w:tcPr>
            <w:tcW w:w="2010" w:type="pct"/>
            <w:vAlign w:val="top"/>
          </w:tcPr>
          <w:p w14:paraId="35AFA544" w14:textId="4642D977" w:rsidR="00755698" w:rsidRPr="00A94C04" w:rsidRDefault="00503352" w:rsidP="00B12C28">
            <w:pPr>
              <w:spacing w:after="0" w:line="240" w:lineRule="auto"/>
              <w:ind w:firstLine="0"/>
              <w:rPr>
                <w:iCs/>
                <w:color w:val="000000" w:themeColor="text1"/>
                <w:szCs w:val="26"/>
              </w:rPr>
            </w:pPr>
            <w:r>
              <w:rPr>
                <w:iCs/>
                <w:color w:val="000000" w:themeColor="text1"/>
                <w:szCs w:val="26"/>
              </w:rPr>
              <w:t xml:space="preserve">1. </w:t>
            </w:r>
            <w:r w:rsidR="00F31C6A">
              <w:rPr>
                <w:color w:val="000000" w:themeColor="text1"/>
                <w:szCs w:val="26"/>
              </w:rPr>
              <w:t xml:space="preserve">Tác nhân </w:t>
            </w:r>
            <w:r>
              <w:rPr>
                <w:iCs/>
                <w:color w:val="000000" w:themeColor="text1"/>
                <w:szCs w:val="26"/>
              </w:rPr>
              <w:t>chọn chức năng quản lý ví</w:t>
            </w:r>
          </w:p>
        </w:tc>
        <w:tc>
          <w:tcPr>
            <w:tcW w:w="1880" w:type="pct"/>
            <w:vAlign w:val="top"/>
          </w:tcPr>
          <w:p w14:paraId="2E6400A3" w14:textId="77777777" w:rsidR="00755698" w:rsidRDefault="00755698" w:rsidP="00B12C28">
            <w:pPr>
              <w:spacing w:after="0" w:line="240" w:lineRule="auto"/>
              <w:ind w:firstLine="0"/>
              <w:rPr>
                <w:color w:val="000000" w:themeColor="text1"/>
                <w:szCs w:val="26"/>
                <w:lang w:val="vi-VN"/>
              </w:rPr>
            </w:pPr>
          </w:p>
        </w:tc>
      </w:tr>
      <w:tr w:rsidR="00755698" w14:paraId="3B49AE54" w14:textId="77777777" w:rsidTr="00B12C28">
        <w:trPr>
          <w:trHeight w:val="179"/>
        </w:trPr>
        <w:tc>
          <w:tcPr>
            <w:tcW w:w="1110" w:type="pct"/>
            <w:vMerge/>
            <w:vAlign w:val="top"/>
          </w:tcPr>
          <w:p w14:paraId="4173CC93" w14:textId="77777777" w:rsidR="00755698" w:rsidRDefault="00755698" w:rsidP="00B12C28">
            <w:pPr>
              <w:spacing w:after="0" w:line="240" w:lineRule="auto"/>
              <w:rPr>
                <w:b/>
                <w:color w:val="000000" w:themeColor="text1"/>
                <w:szCs w:val="26"/>
              </w:rPr>
            </w:pPr>
          </w:p>
        </w:tc>
        <w:tc>
          <w:tcPr>
            <w:tcW w:w="2010" w:type="pct"/>
            <w:vAlign w:val="top"/>
          </w:tcPr>
          <w:p w14:paraId="127C0B1B" w14:textId="77777777" w:rsidR="00755698" w:rsidRDefault="00755698" w:rsidP="00B12C28">
            <w:pPr>
              <w:spacing w:after="0" w:line="240" w:lineRule="auto"/>
              <w:rPr>
                <w:iCs/>
                <w:color w:val="000000" w:themeColor="text1"/>
                <w:szCs w:val="26"/>
              </w:rPr>
            </w:pPr>
          </w:p>
        </w:tc>
        <w:tc>
          <w:tcPr>
            <w:tcW w:w="1880" w:type="pct"/>
            <w:vAlign w:val="top"/>
          </w:tcPr>
          <w:p w14:paraId="3BC2CD45" w14:textId="06BD8F4D" w:rsidR="00755698" w:rsidRPr="00A94C04" w:rsidRDefault="00503352" w:rsidP="00B12C28">
            <w:pPr>
              <w:spacing w:after="0" w:line="240" w:lineRule="auto"/>
              <w:ind w:firstLine="0"/>
              <w:rPr>
                <w:color w:val="000000" w:themeColor="text1"/>
                <w:szCs w:val="26"/>
              </w:rPr>
            </w:pPr>
            <w:r>
              <w:rPr>
                <w:color w:val="000000" w:themeColor="text1"/>
                <w:szCs w:val="26"/>
              </w:rPr>
              <w:t>2. Hệ thống hiển thị giao diệ</w:t>
            </w:r>
            <w:r w:rsidR="00D15322">
              <w:rPr>
                <w:color w:val="000000" w:themeColor="text1"/>
                <w:szCs w:val="26"/>
              </w:rPr>
              <w:t>n</w:t>
            </w:r>
            <w:r>
              <w:rPr>
                <w:color w:val="000000" w:themeColor="text1"/>
                <w:szCs w:val="26"/>
              </w:rPr>
              <w:t xml:space="preserve"> quản lý ví</w:t>
            </w:r>
          </w:p>
        </w:tc>
      </w:tr>
      <w:tr w:rsidR="00755698" w14:paraId="22E5FFF4" w14:textId="77777777" w:rsidTr="00E07B98">
        <w:trPr>
          <w:trHeight w:val="521"/>
        </w:trPr>
        <w:tc>
          <w:tcPr>
            <w:tcW w:w="1110" w:type="pct"/>
            <w:vMerge/>
            <w:vAlign w:val="top"/>
          </w:tcPr>
          <w:p w14:paraId="14B19353" w14:textId="77777777" w:rsidR="00755698" w:rsidRDefault="00755698" w:rsidP="00B12C28">
            <w:pPr>
              <w:spacing w:after="0" w:line="240" w:lineRule="auto"/>
              <w:rPr>
                <w:b/>
                <w:color w:val="000000" w:themeColor="text1"/>
                <w:szCs w:val="26"/>
              </w:rPr>
            </w:pPr>
          </w:p>
        </w:tc>
        <w:tc>
          <w:tcPr>
            <w:tcW w:w="2010" w:type="pct"/>
            <w:vAlign w:val="top"/>
          </w:tcPr>
          <w:p w14:paraId="7B6DA393" w14:textId="1EB02367" w:rsidR="00755698" w:rsidRDefault="00503352" w:rsidP="00B12C28">
            <w:pPr>
              <w:spacing w:after="0" w:line="240" w:lineRule="auto"/>
              <w:ind w:firstLine="0"/>
              <w:rPr>
                <w:iCs/>
                <w:color w:val="000000" w:themeColor="text1"/>
                <w:szCs w:val="26"/>
              </w:rPr>
            </w:pPr>
            <w:r>
              <w:rPr>
                <w:iCs/>
                <w:color w:val="000000" w:themeColor="text1"/>
                <w:szCs w:val="26"/>
              </w:rPr>
              <w:t xml:space="preserve">3. </w:t>
            </w:r>
            <w:r w:rsidR="00F31C6A">
              <w:rPr>
                <w:color w:val="000000" w:themeColor="text1"/>
                <w:szCs w:val="26"/>
              </w:rPr>
              <w:t xml:space="preserve">Tác nhân </w:t>
            </w:r>
            <w:r w:rsidR="00105845">
              <w:rPr>
                <w:iCs/>
                <w:color w:val="000000" w:themeColor="text1"/>
                <w:szCs w:val="26"/>
              </w:rPr>
              <w:t>tìm và nhấn</w:t>
            </w:r>
            <w:r w:rsidR="00CB2B75">
              <w:rPr>
                <w:iCs/>
                <w:color w:val="000000" w:themeColor="text1"/>
                <w:szCs w:val="26"/>
              </w:rPr>
              <w:t xml:space="preserve"> giữ</w:t>
            </w:r>
            <w:r w:rsidR="00105845">
              <w:rPr>
                <w:iCs/>
                <w:color w:val="000000" w:themeColor="text1"/>
                <w:szCs w:val="26"/>
              </w:rPr>
              <w:t xml:space="preserve"> vào</w:t>
            </w:r>
            <w:r w:rsidR="00CB2B75">
              <w:rPr>
                <w:iCs/>
                <w:color w:val="000000" w:themeColor="text1"/>
                <w:szCs w:val="26"/>
              </w:rPr>
              <w:t xml:space="preserve"> </w:t>
            </w:r>
            <w:r w:rsidR="00105845">
              <w:rPr>
                <w:iCs/>
                <w:color w:val="000000" w:themeColor="text1"/>
                <w:szCs w:val="26"/>
              </w:rPr>
              <w:t>ví cần xóa</w:t>
            </w:r>
          </w:p>
        </w:tc>
        <w:tc>
          <w:tcPr>
            <w:tcW w:w="1880" w:type="pct"/>
            <w:vAlign w:val="top"/>
          </w:tcPr>
          <w:p w14:paraId="38294918" w14:textId="77777777" w:rsidR="00755698" w:rsidRDefault="00755698" w:rsidP="00B12C28">
            <w:pPr>
              <w:spacing w:after="0" w:line="240" w:lineRule="auto"/>
              <w:rPr>
                <w:color w:val="000000" w:themeColor="text1"/>
                <w:szCs w:val="26"/>
              </w:rPr>
            </w:pPr>
          </w:p>
        </w:tc>
      </w:tr>
      <w:tr w:rsidR="00391ABB" w14:paraId="36DED278" w14:textId="77777777" w:rsidTr="00E07B98">
        <w:trPr>
          <w:trHeight w:val="521"/>
        </w:trPr>
        <w:tc>
          <w:tcPr>
            <w:tcW w:w="1110" w:type="pct"/>
            <w:vMerge/>
            <w:vAlign w:val="top"/>
          </w:tcPr>
          <w:p w14:paraId="1A511DD8" w14:textId="77777777" w:rsidR="00391ABB" w:rsidRDefault="00391ABB" w:rsidP="00B12C28">
            <w:pPr>
              <w:spacing w:after="0" w:line="240" w:lineRule="auto"/>
              <w:rPr>
                <w:b/>
                <w:color w:val="000000" w:themeColor="text1"/>
                <w:szCs w:val="26"/>
              </w:rPr>
            </w:pPr>
          </w:p>
        </w:tc>
        <w:tc>
          <w:tcPr>
            <w:tcW w:w="2010" w:type="pct"/>
            <w:vAlign w:val="top"/>
          </w:tcPr>
          <w:p w14:paraId="34F2ABE2" w14:textId="77777777" w:rsidR="00391ABB" w:rsidRDefault="00391ABB" w:rsidP="00B12C28">
            <w:pPr>
              <w:spacing w:after="0" w:line="240" w:lineRule="auto"/>
              <w:ind w:firstLine="0"/>
              <w:rPr>
                <w:iCs/>
                <w:color w:val="000000" w:themeColor="text1"/>
                <w:szCs w:val="26"/>
              </w:rPr>
            </w:pPr>
          </w:p>
        </w:tc>
        <w:tc>
          <w:tcPr>
            <w:tcW w:w="1880" w:type="pct"/>
            <w:vAlign w:val="top"/>
          </w:tcPr>
          <w:p w14:paraId="5CB8C15C" w14:textId="5D8D86CB" w:rsidR="00391ABB" w:rsidRDefault="00391ABB" w:rsidP="00391ABB">
            <w:pPr>
              <w:spacing w:after="0" w:line="240" w:lineRule="auto"/>
              <w:ind w:firstLine="0"/>
              <w:rPr>
                <w:color w:val="000000" w:themeColor="text1"/>
                <w:szCs w:val="26"/>
              </w:rPr>
            </w:pPr>
            <w:r>
              <w:rPr>
                <w:color w:val="000000" w:themeColor="text1"/>
                <w:szCs w:val="26"/>
              </w:rPr>
              <w:t>4. Hệ thống hiển thị các nút chức năng</w:t>
            </w:r>
          </w:p>
        </w:tc>
      </w:tr>
      <w:tr w:rsidR="00391ABB" w14:paraId="33EBC438" w14:textId="77777777" w:rsidTr="00E07B98">
        <w:trPr>
          <w:trHeight w:val="521"/>
        </w:trPr>
        <w:tc>
          <w:tcPr>
            <w:tcW w:w="1110" w:type="pct"/>
            <w:vMerge/>
            <w:vAlign w:val="top"/>
          </w:tcPr>
          <w:p w14:paraId="4816A910" w14:textId="77777777" w:rsidR="00391ABB" w:rsidRDefault="00391ABB" w:rsidP="00B12C28">
            <w:pPr>
              <w:spacing w:after="0" w:line="240" w:lineRule="auto"/>
              <w:rPr>
                <w:b/>
                <w:color w:val="000000" w:themeColor="text1"/>
                <w:szCs w:val="26"/>
              </w:rPr>
            </w:pPr>
          </w:p>
        </w:tc>
        <w:tc>
          <w:tcPr>
            <w:tcW w:w="2010" w:type="pct"/>
            <w:vAlign w:val="top"/>
          </w:tcPr>
          <w:p w14:paraId="2860A94D" w14:textId="3A5D252B" w:rsidR="00391ABB" w:rsidRDefault="00391ABB" w:rsidP="00B12C28">
            <w:pPr>
              <w:spacing w:after="0" w:line="240" w:lineRule="auto"/>
              <w:ind w:firstLine="0"/>
              <w:rPr>
                <w:iCs/>
                <w:color w:val="000000" w:themeColor="text1"/>
                <w:szCs w:val="26"/>
              </w:rPr>
            </w:pPr>
            <w:r>
              <w:rPr>
                <w:iCs/>
                <w:color w:val="000000" w:themeColor="text1"/>
                <w:szCs w:val="26"/>
              </w:rPr>
              <w:t xml:space="preserve">5. </w:t>
            </w:r>
            <w:r w:rsidR="00F31C6A">
              <w:rPr>
                <w:color w:val="000000" w:themeColor="text1"/>
                <w:szCs w:val="26"/>
              </w:rPr>
              <w:t xml:space="preserve">Tác nhân </w:t>
            </w:r>
            <w:r>
              <w:rPr>
                <w:iCs/>
                <w:color w:val="000000" w:themeColor="text1"/>
                <w:szCs w:val="26"/>
              </w:rPr>
              <w:t>nhấn nút “Xóa”</w:t>
            </w:r>
          </w:p>
        </w:tc>
        <w:tc>
          <w:tcPr>
            <w:tcW w:w="1880" w:type="pct"/>
            <w:vAlign w:val="top"/>
          </w:tcPr>
          <w:p w14:paraId="1F4BA453" w14:textId="77777777" w:rsidR="00391ABB" w:rsidRDefault="00391ABB" w:rsidP="00B12C28">
            <w:pPr>
              <w:spacing w:after="0" w:line="240" w:lineRule="auto"/>
              <w:rPr>
                <w:color w:val="000000" w:themeColor="text1"/>
                <w:szCs w:val="26"/>
              </w:rPr>
            </w:pPr>
          </w:p>
        </w:tc>
      </w:tr>
      <w:tr w:rsidR="008D1583" w14:paraId="2C388908" w14:textId="77777777" w:rsidTr="00E07B98">
        <w:trPr>
          <w:trHeight w:val="521"/>
        </w:trPr>
        <w:tc>
          <w:tcPr>
            <w:tcW w:w="1110" w:type="pct"/>
            <w:vMerge/>
            <w:vAlign w:val="top"/>
          </w:tcPr>
          <w:p w14:paraId="0CD493DF" w14:textId="77777777" w:rsidR="008D1583" w:rsidRDefault="008D1583" w:rsidP="00B12C28">
            <w:pPr>
              <w:spacing w:after="0" w:line="240" w:lineRule="auto"/>
              <w:rPr>
                <w:b/>
                <w:color w:val="000000" w:themeColor="text1"/>
                <w:szCs w:val="26"/>
              </w:rPr>
            </w:pPr>
          </w:p>
        </w:tc>
        <w:tc>
          <w:tcPr>
            <w:tcW w:w="2010" w:type="pct"/>
            <w:vAlign w:val="top"/>
          </w:tcPr>
          <w:p w14:paraId="523998AB" w14:textId="77777777" w:rsidR="008D1583" w:rsidRDefault="008D1583" w:rsidP="00B12C28">
            <w:pPr>
              <w:spacing w:after="0" w:line="240" w:lineRule="auto"/>
              <w:ind w:firstLine="0"/>
              <w:rPr>
                <w:iCs/>
                <w:color w:val="000000" w:themeColor="text1"/>
                <w:szCs w:val="26"/>
              </w:rPr>
            </w:pPr>
          </w:p>
        </w:tc>
        <w:tc>
          <w:tcPr>
            <w:tcW w:w="1880" w:type="pct"/>
            <w:vAlign w:val="top"/>
          </w:tcPr>
          <w:p w14:paraId="06A2BCFA" w14:textId="43994B8D" w:rsidR="008D1583" w:rsidRDefault="008D1583" w:rsidP="008D1583">
            <w:pPr>
              <w:spacing w:after="0" w:line="240" w:lineRule="auto"/>
              <w:ind w:firstLine="0"/>
              <w:rPr>
                <w:color w:val="000000" w:themeColor="text1"/>
                <w:szCs w:val="26"/>
              </w:rPr>
            </w:pPr>
            <w:r>
              <w:rPr>
                <w:color w:val="000000" w:themeColor="text1"/>
                <w:szCs w:val="26"/>
              </w:rPr>
              <w:t>6. Hệ thống kiểm tra ví xóa có thuộc ví có sẵn hay không</w:t>
            </w:r>
            <w:r w:rsidR="00FF797D">
              <w:rPr>
                <w:color w:val="000000" w:themeColor="text1"/>
                <w:szCs w:val="26"/>
              </w:rPr>
              <w:t>, nếu có quay lại bước 2 và thông báo “Ví mặc định không thể xóa”, nếu không thực hiện bước 7</w:t>
            </w:r>
          </w:p>
        </w:tc>
      </w:tr>
      <w:tr w:rsidR="00755698" w14:paraId="2C6F0CA5" w14:textId="77777777" w:rsidTr="00B12C28">
        <w:trPr>
          <w:trHeight w:val="70"/>
        </w:trPr>
        <w:tc>
          <w:tcPr>
            <w:tcW w:w="1110" w:type="pct"/>
            <w:vMerge/>
            <w:vAlign w:val="top"/>
          </w:tcPr>
          <w:p w14:paraId="6C98EC22" w14:textId="77777777" w:rsidR="00755698" w:rsidRDefault="00755698" w:rsidP="00B12C28">
            <w:pPr>
              <w:spacing w:after="0" w:line="240" w:lineRule="auto"/>
              <w:rPr>
                <w:b/>
                <w:color w:val="000000" w:themeColor="text1"/>
                <w:szCs w:val="26"/>
              </w:rPr>
            </w:pPr>
          </w:p>
        </w:tc>
        <w:tc>
          <w:tcPr>
            <w:tcW w:w="2010" w:type="pct"/>
            <w:vAlign w:val="top"/>
          </w:tcPr>
          <w:p w14:paraId="41A7D2E8" w14:textId="77777777" w:rsidR="00755698" w:rsidRDefault="00755698" w:rsidP="00B12C28">
            <w:pPr>
              <w:spacing w:after="0" w:line="240" w:lineRule="auto"/>
              <w:rPr>
                <w:iCs/>
                <w:color w:val="000000" w:themeColor="text1"/>
                <w:szCs w:val="26"/>
              </w:rPr>
            </w:pPr>
          </w:p>
        </w:tc>
        <w:tc>
          <w:tcPr>
            <w:tcW w:w="1880" w:type="pct"/>
            <w:vAlign w:val="top"/>
          </w:tcPr>
          <w:p w14:paraId="5E52E02D" w14:textId="3689A7CE" w:rsidR="00755698" w:rsidRDefault="00FF797D" w:rsidP="00B12C28">
            <w:pPr>
              <w:spacing w:after="0" w:line="240" w:lineRule="auto"/>
              <w:ind w:firstLine="0"/>
              <w:rPr>
                <w:color w:val="000000" w:themeColor="text1"/>
                <w:szCs w:val="26"/>
              </w:rPr>
            </w:pPr>
            <w:r>
              <w:rPr>
                <w:color w:val="000000" w:themeColor="text1"/>
                <w:szCs w:val="26"/>
              </w:rPr>
              <w:t>7</w:t>
            </w:r>
            <w:r w:rsidR="00D23021">
              <w:rPr>
                <w:color w:val="000000" w:themeColor="text1"/>
                <w:szCs w:val="26"/>
              </w:rPr>
              <w:t xml:space="preserve">. Hệ thống hiển thị thông báo </w:t>
            </w:r>
            <w:r w:rsidR="008A3A80">
              <w:rPr>
                <w:color w:val="000000" w:themeColor="text1"/>
                <w:szCs w:val="26"/>
              </w:rPr>
              <w:t>“</w:t>
            </w:r>
            <w:r w:rsidR="00D23021">
              <w:rPr>
                <w:color w:val="000000" w:themeColor="text1"/>
                <w:szCs w:val="26"/>
              </w:rPr>
              <w:t xml:space="preserve">Bạn có </w:t>
            </w:r>
            <w:r w:rsidR="00CB2B75">
              <w:rPr>
                <w:color w:val="000000" w:themeColor="text1"/>
                <w:szCs w:val="26"/>
              </w:rPr>
              <w:t xml:space="preserve">chắc chắn muốn xóa ví này </w:t>
            </w:r>
            <w:r w:rsidR="00D23021">
              <w:rPr>
                <w:color w:val="000000" w:themeColor="text1"/>
                <w:szCs w:val="26"/>
              </w:rPr>
              <w:t>?</w:t>
            </w:r>
            <w:r w:rsidR="008A3A80">
              <w:rPr>
                <w:color w:val="000000" w:themeColor="text1"/>
                <w:szCs w:val="26"/>
              </w:rPr>
              <w:t>”</w:t>
            </w:r>
          </w:p>
        </w:tc>
      </w:tr>
      <w:tr w:rsidR="00755698" w14:paraId="3C4DE99F" w14:textId="77777777" w:rsidTr="00B12C28">
        <w:trPr>
          <w:trHeight w:val="70"/>
        </w:trPr>
        <w:tc>
          <w:tcPr>
            <w:tcW w:w="1110" w:type="pct"/>
            <w:vMerge/>
            <w:vAlign w:val="top"/>
          </w:tcPr>
          <w:p w14:paraId="3B44D7CE" w14:textId="77777777" w:rsidR="00755698" w:rsidRDefault="00755698" w:rsidP="00B12C28">
            <w:pPr>
              <w:spacing w:after="0" w:line="240" w:lineRule="auto"/>
              <w:rPr>
                <w:b/>
                <w:color w:val="000000" w:themeColor="text1"/>
                <w:szCs w:val="26"/>
              </w:rPr>
            </w:pPr>
          </w:p>
        </w:tc>
        <w:tc>
          <w:tcPr>
            <w:tcW w:w="2010" w:type="pct"/>
            <w:vAlign w:val="top"/>
          </w:tcPr>
          <w:p w14:paraId="5B17C6B6" w14:textId="0061D06C" w:rsidR="00755698" w:rsidRDefault="00FF797D" w:rsidP="00B12C28">
            <w:pPr>
              <w:spacing w:after="0" w:line="240" w:lineRule="auto"/>
              <w:ind w:firstLine="0"/>
              <w:rPr>
                <w:iCs/>
                <w:color w:val="000000" w:themeColor="text1"/>
                <w:szCs w:val="26"/>
              </w:rPr>
            </w:pPr>
            <w:r>
              <w:rPr>
                <w:iCs/>
                <w:color w:val="000000" w:themeColor="text1"/>
                <w:szCs w:val="26"/>
              </w:rPr>
              <w:t>8</w:t>
            </w:r>
            <w:r w:rsidR="000904E5">
              <w:rPr>
                <w:iCs/>
                <w:color w:val="000000" w:themeColor="text1"/>
                <w:szCs w:val="26"/>
              </w:rPr>
              <w:t xml:space="preserve">. </w:t>
            </w:r>
            <w:r w:rsidR="00F31C6A">
              <w:rPr>
                <w:color w:val="000000" w:themeColor="text1"/>
                <w:szCs w:val="26"/>
              </w:rPr>
              <w:t xml:space="preserve">Tác nhân </w:t>
            </w:r>
            <w:r w:rsidR="000904E5">
              <w:rPr>
                <w:iCs/>
                <w:color w:val="000000" w:themeColor="text1"/>
                <w:szCs w:val="26"/>
              </w:rPr>
              <w:t xml:space="preserve">nhấn nút </w:t>
            </w:r>
            <w:r w:rsidR="008A3A80">
              <w:rPr>
                <w:iCs/>
                <w:color w:val="000000" w:themeColor="text1"/>
                <w:szCs w:val="26"/>
              </w:rPr>
              <w:t>“</w:t>
            </w:r>
            <w:r w:rsidR="000904E5">
              <w:rPr>
                <w:iCs/>
                <w:color w:val="000000" w:themeColor="text1"/>
                <w:szCs w:val="26"/>
              </w:rPr>
              <w:t>Có</w:t>
            </w:r>
            <w:r w:rsidR="008A3A80">
              <w:rPr>
                <w:iCs/>
                <w:color w:val="000000" w:themeColor="text1"/>
                <w:szCs w:val="26"/>
              </w:rPr>
              <w:t>”</w:t>
            </w:r>
          </w:p>
        </w:tc>
        <w:tc>
          <w:tcPr>
            <w:tcW w:w="1880" w:type="pct"/>
            <w:vAlign w:val="top"/>
          </w:tcPr>
          <w:p w14:paraId="3A2F1BE5" w14:textId="77777777" w:rsidR="00755698" w:rsidRDefault="00755698" w:rsidP="00B12C28">
            <w:pPr>
              <w:spacing w:after="0" w:line="240" w:lineRule="auto"/>
              <w:rPr>
                <w:color w:val="000000" w:themeColor="text1"/>
                <w:szCs w:val="26"/>
              </w:rPr>
            </w:pPr>
          </w:p>
        </w:tc>
      </w:tr>
      <w:tr w:rsidR="00755698" w14:paraId="14FE696C" w14:textId="77777777" w:rsidTr="00B12C28">
        <w:trPr>
          <w:trHeight w:val="150"/>
        </w:trPr>
        <w:tc>
          <w:tcPr>
            <w:tcW w:w="1110" w:type="pct"/>
            <w:vMerge/>
            <w:vAlign w:val="top"/>
          </w:tcPr>
          <w:p w14:paraId="140852E7" w14:textId="77777777" w:rsidR="00755698" w:rsidRDefault="00755698" w:rsidP="00B12C28">
            <w:pPr>
              <w:spacing w:after="0" w:line="240" w:lineRule="auto"/>
              <w:rPr>
                <w:b/>
                <w:color w:val="000000" w:themeColor="text1"/>
                <w:szCs w:val="26"/>
              </w:rPr>
            </w:pPr>
          </w:p>
        </w:tc>
        <w:tc>
          <w:tcPr>
            <w:tcW w:w="2010" w:type="pct"/>
            <w:vAlign w:val="top"/>
          </w:tcPr>
          <w:p w14:paraId="1E612F1A" w14:textId="77777777" w:rsidR="00755698" w:rsidRDefault="00755698" w:rsidP="00B12C28">
            <w:pPr>
              <w:spacing w:after="0" w:line="240" w:lineRule="auto"/>
              <w:rPr>
                <w:iCs/>
                <w:color w:val="000000" w:themeColor="text1"/>
                <w:szCs w:val="26"/>
              </w:rPr>
            </w:pPr>
          </w:p>
        </w:tc>
        <w:tc>
          <w:tcPr>
            <w:tcW w:w="1880" w:type="pct"/>
            <w:vAlign w:val="top"/>
          </w:tcPr>
          <w:p w14:paraId="1158C15B" w14:textId="73772BCD" w:rsidR="00755698" w:rsidRDefault="00FF797D" w:rsidP="00B12C28">
            <w:pPr>
              <w:spacing w:after="0" w:line="240" w:lineRule="auto"/>
              <w:ind w:firstLine="0"/>
              <w:rPr>
                <w:color w:val="000000" w:themeColor="text1"/>
                <w:szCs w:val="26"/>
              </w:rPr>
            </w:pPr>
            <w:r>
              <w:rPr>
                <w:color w:val="000000" w:themeColor="text1"/>
                <w:szCs w:val="26"/>
              </w:rPr>
              <w:t>9</w:t>
            </w:r>
            <w:r w:rsidR="001D7C64">
              <w:rPr>
                <w:color w:val="000000" w:themeColor="text1"/>
                <w:szCs w:val="26"/>
              </w:rPr>
              <w:t xml:space="preserve">. Hệ thống hiển thị thông báo </w:t>
            </w:r>
            <w:r w:rsidR="008A3A80">
              <w:rPr>
                <w:color w:val="000000" w:themeColor="text1"/>
                <w:szCs w:val="26"/>
              </w:rPr>
              <w:t>“</w:t>
            </w:r>
            <w:r w:rsidR="001D7C64">
              <w:rPr>
                <w:color w:val="000000" w:themeColor="text1"/>
                <w:szCs w:val="26"/>
              </w:rPr>
              <w:t>Xóa thành công</w:t>
            </w:r>
            <w:r w:rsidR="008A3A80">
              <w:rPr>
                <w:color w:val="000000" w:themeColor="text1"/>
                <w:szCs w:val="26"/>
              </w:rPr>
              <w:t>”</w:t>
            </w:r>
          </w:p>
        </w:tc>
      </w:tr>
      <w:tr w:rsidR="0025070D" w14:paraId="3360ED79" w14:textId="77777777" w:rsidTr="00CE2E8D">
        <w:trPr>
          <w:trHeight w:val="70"/>
        </w:trPr>
        <w:tc>
          <w:tcPr>
            <w:tcW w:w="1110" w:type="pct"/>
            <w:vMerge w:val="restart"/>
            <w:vAlign w:val="top"/>
          </w:tcPr>
          <w:p w14:paraId="7F1F11E6" w14:textId="77777777" w:rsidR="0025070D" w:rsidRPr="00BC546E" w:rsidRDefault="0025070D"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65FE9133" w14:textId="303DD2DF" w:rsidR="0025070D" w:rsidRPr="0025070D" w:rsidRDefault="00FF797D" w:rsidP="00B12C28">
            <w:pPr>
              <w:spacing w:after="0" w:line="240" w:lineRule="auto"/>
              <w:ind w:firstLine="0"/>
              <w:rPr>
                <w:szCs w:val="26"/>
              </w:rPr>
            </w:pPr>
            <w:r>
              <w:rPr>
                <w:szCs w:val="26"/>
              </w:rPr>
              <w:t>8</w:t>
            </w:r>
            <w:r w:rsidR="0025070D">
              <w:rPr>
                <w:szCs w:val="26"/>
              </w:rPr>
              <w:t xml:space="preserve">.1 </w:t>
            </w:r>
            <w:r w:rsidR="00F31C6A">
              <w:rPr>
                <w:color w:val="000000" w:themeColor="text1"/>
                <w:szCs w:val="26"/>
              </w:rPr>
              <w:t xml:space="preserve">Tác nhân </w:t>
            </w:r>
            <w:r w:rsidR="0025070D">
              <w:rPr>
                <w:szCs w:val="26"/>
              </w:rPr>
              <w:t xml:space="preserve">nhấn nút </w:t>
            </w:r>
            <w:r w:rsidR="008A3A80">
              <w:rPr>
                <w:szCs w:val="26"/>
              </w:rPr>
              <w:t>“</w:t>
            </w:r>
            <w:r w:rsidR="0025070D">
              <w:rPr>
                <w:szCs w:val="26"/>
              </w:rPr>
              <w:t>Không</w:t>
            </w:r>
            <w:r w:rsidR="008A3A80">
              <w:rPr>
                <w:szCs w:val="26"/>
              </w:rPr>
              <w:t>”</w:t>
            </w:r>
          </w:p>
        </w:tc>
        <w:tc>
          <w:tcPr>
            <w:tcW w:w="1880" w:type="pct"/>
            <w:vAlign w:val="top"/>
          </w:tcPr>
          <w:p w14:paraId="72153A0D" w14:textId="77777777" w:rsidR="0025070D" w:rsidRPr="00795438" w:rsidRDefault="0025070D" w:rsidP="00B12C28">
            <w:pPr>
              <w:spacing w:after="0" w:line="240" w:lineRule="auto"/>
              <w:ind w:firstLine="0"/>
              <w:rPr>
                <w:szCs w:val="26"/>
              </w:rPr>
            </w:pPr>
          </w:p>
        </w:tc>
      </w:tr>
      <w:tr w:rsidR="0025070D" w14:paraId="726C8456" w14:textId="77777777" w:rsidTr="00B12C28">
        <w:trPr>
          <w:trHeight w:val="210"/>
        </w:trPr>
        <w:tc>
          <w:tcPr>
            <w:tcW w:w="1110" w:type="pct"/>
            <w:vMerge/>
            <w:vAlign w:val="top"/>
          </w:tcPr>
          <w:p w14:paraId="440B2CE3" w14:textId="77777777" w:rsidR="0025070D" w:rsidRPr="00BC546E" w:rsidRDefault="0025070D" w:rsidP="00B12C28">
            <w:pPr>
              <w:spacing w:after="0" w:line="240" w:lineRule="auto"/>
              <w:ind w:firstLine="0"/>
              <w:rPr>
                <w:b/>
                <w:bCs/>
                <w:color w:val="000000" w:themeColor="text1"/>
                <w:szCs w:val="26"/>
              </w:rPr>
            </w:pPr>
          </w:p>
        </w:tc>
        <w:tc>
          <w:tcPr>
            <w:tcW w:w="2010" w:type="pct"/>
            <w:vAlign w:val="top"/>
          </w:tcPr>
          <w:p w14:paraId="7BC5E52A" w14:textId="77777777" w:rsidR="0025070D" w:rsidRDefault="0025070D" w:rsidP="00B12C28">
            <w:pPr>
              <w:spacing w:after="0" w:line="240" w:lineRule="auto"/>
              <w:rPr>
                <w:szCs w:val="26"/>
              </w:rPr>
            </w:pPr>
          </w:p>
        </w:tc>
        <w:tc>
          <w:tcPr>
            <w:tcW w:w="1880" w:type="pct"/>
            <w:vAlign w:val="top"/>
          </w:tcPr>
          <w:p w14:paraId="71F58141" w14:textId="2688DF03" w:rsidR="0025070D" w:rsidRPr="00795438" w:rsidRDefault="00E74985" w:rsidP="00B12C28">
            <w:pPr>
              <w:spacing w:after="0" w:line="240" w:lineRule="auto"/>
              <w:ind w:firstLine="0"/>
              <w:rPr>
                <w:szCs w:val="26"/>
              </w:rPr>
            </w:pPr>
            <w:r>
              <w:rPr>
                <w:szCs w:val="26"/>
              </w:rPr>
              <w:t>8</w:t>
            </w:r>
            <w:r w:rsidR="0025070D">
              <w:rPr>
                <w:szCs w:val="26"/>
              </w:rPr>
              <w:t>.2 Quay lại</w:t>
            </w:r>
            <w:r w:rsidR="00D15322">
              <w:rPr>
                <w:szCs w:val="26"/>
              </w:rPr>
              <w:t xml:space="preserve"> giao diện</w:t>
            </w:r>
            <w:r w:rsidR="005B0276">
              <w:rPr>
                <w:szCs w:val="26"/>
              </w:rPr>
              <w:t xml:space="preserve"> quản lý ví ở</w:t>
            </w:r>
            <w:r w:rsidR="0025070D">
              <w:rPr>
                <w:szCs w:val="26"/>
              </w:rPr>
              <w:t xml:space="preserve"> bước 2</w:t>
            </w:r>
          </w:p>
        </w:tc>
      </w:tr>
      <w:tr w:rsidR="00755698" w14:paraId="2281408C" w14:textId="77777777" w:rsidTr="00B12C28">
        <w:trPr>
          <w:trHeight w:val="359"/>
        </w:trPr>
        <w:tc>
          <w:tcPr>
            <w:tcW w:w="1110" w:type="pct"/>
            <w:vAlign w:val="top"/>
          </w:tcPr>
          <w:p w14:paraId="2883126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765ABEB" w14:textId="77777777" w:rsidR="00755698" w:rsidRDefault="00755698" w:rsidP="00AB1C8C">
            <w:pPr>
              <w:pStyle w:val="InfoBlue"/>
              <w:keepNext/>
              <w:spacing w:before="0" w:line="240" w:lineRule="auto"/>
              <w:rPr>
                <w:rFonts w:ascii="Times New Roman" w:hAnsi="Times New Roman"/>
                <w:i w:val="0"/>
                <w:color w:val="000000" w:themeColor="text1"/>
                <w:sz w:val="26"/>
                <w:szCs w:val="26"/>
              </w:rPr>
            </w:pPr>
          </w:p>
        </w:tc>
      </w:tr>
    </w:tbl>
    <w:p w14:paraId="7607F43F" w14:textId="41BACE60" w:rsidR="00BF2CA2" w:rsidRPr="00B222C7" w:rsidRDefault="00AB1C8C" w:rsidP="00AB1C8C">
      <w:pPr>
        <w:pStyle w:val="Caption"/>
        <w:rPr>
          <w:i/>
          <w:iCs/>
        </w:rPr>
      </w:pPr>
      <w:bookmarkStart w:id="51" w:name="_Toc44535880"/>
      <w:r w:rsidRPr="00B222C7">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13</w:t>
      </w:r>
      <w:r w:rsidR="00E25562">
        <w:rPr>
          <w:i/>
          <w:iCs/>
        </w:rPr>
        <w:fldChar w:fldCharType="end"/>
      </w:r>
      <w:r w:rsidRPr="00B222C7">
        <w:rPr>
          <w:i/>
          <w:iCs/>
        </w:rPr>
        <w:t xml:space="preserve"> Đặc tả Use case 11 – Xóa ví</w:t>
      </w:r>
      <w:bookmarkEnd w:id="51"/>
    </w:p>
    <w:p w14:paraId="617A30F3" w14:textId="77777777" w:rsidR="00BF2CA2" w:rsidRDefault="00BF2CA2" w:rsidP="004107F4"/>
    <w:p w14:paraId="5D293525" w14:textId="7A06B656" w:rsidR="00BF2CA2" w:rsidRDefault="00435F23" w:rsidP="004107F4">
      <w:r w:rsidRPr="00435F23">
        <w:rPr>
          <w:noProof/>
        </w:rPr>
        <w:lastRenderedPageBreak/>
        <w:drawing>
          <wp:anchor distT="0" distB="0" distL="114300" distR="114300" simplePos="0" relativeHeight="251666944" behindDoc="0" locked="0" layoutInCell="1" allowOverlap="1" wp14:anchorId="7DC209A7" wp14:editId="579FE0D9">
            <wp:simplePos x="0" y="0"/>
            <wp:positionH relativeFrom="column">
              <wp:posOffset>-3175</wp:posOffset>
            </wp:positionH>
            <wp:positionV relativeFrom="paragraph">
              <wp:posOffset>22225</wp:posOffset>
            </wp:positionV>
            <wp:extent cx="5580380" cy="5104765"/>
            <wp:effectExtent l="0" t="0" r="127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5104765"/>
                    </a:xfrm>
                    <a:prstGeom prst="rect">
                      <a:avLst/>
                    </a:prstGeom>
                    <a:noFill/>
                    <a:ln>
                      <a:noFill/>
                    </a:ln>
                  </pic:spPr>
                </pic:pic>
              </a:graphicData>
            </a:graphic>
          </wp:anchor>
        </w:drawing>
      </w:r>
    </w:p>
    <w:p w14:paraId="47965175" w14:textId="77777777" w:rsidR="00BF2CA2" w:rsidRDefault="00BF2CA2" w:rsidP="004107F4"/>
    <w:p w14:paraId="17623F0C" w14:textId="687C9381" w:rsidR="00BF2CA2" w:rsidRDefault="00BF2CA2" w:rsidP="004107F4"/>
    <w:p w14:paraId="7C3C3A0C" w14:textId="0E339B66" w:rsidR="00BF2CA2" w:rsidRDefault="00BF2CA2" w:rsidP="004107F4"/>
    <w:p w14:paraId="6B057F20" w14:textId="10EB5F0B" w:rsidR="00BF2CA2" w:rsidRDefault="00BF2CA2" w:rsidP="004107F4"/>
    <w:p w14:paraId="30A9E7B6" w14:textId="012B0C3C" w:rsidR="001927CD" w:rsidRDefault="001927CD" w:rsidP="004107F4"/>
    <w:p w14:paraId="6B81087A" w14:textId="502F1061" w:rsidR="001927CD" w:rsidRDefault="001927CD" w:rsidP="004107F4"/>
    <w:p w14:paraId="3894395F" w14:textId="2969CD13" w:rsidR="001927CD" w:rsidRDefault="001927CD" w:rsidP="004107F4"/>
    <w:p w14:paraId="5AED2A64" w14:textId="57802C06" w:rsidR="001927CD" w:rsidRDefault="001927CD" w:rsidP="004107F4"/>
    <w:p w14:paraId="6B25B905" w14:textId="2137E2AA" w:rsidR="001927CD" w:rsidRDefault="001927CD" w:rsidP="004107F4"/>
    <w:p w14:paraId="77FF5252" w14:textId="19060755" w:rsidR="001927CD" w:rsidRDefault="001927CD" w:rsidP="004107F4"/>
    <w:p w14:paraId="1753FEF4" w14:textId="0C689D87" w:rsidR="001927CD" w:rsidRDefault="001927CD" w:rsidP="004107F4"/>
    <w:p w14:paraId="246FF114" w14:textId="7580461B" w:rsidR="001927CD" w:rsidRDefault="001927CD" w:rsidP="004107F4"/>
    <w:p w14:paraId="550E82B4" w14:textId="28B907D6" w:rsidR="001927CD" w:rsidRDefault="001927CD" w:rsidP="004107F4"/>
    <w:p w14:paraId="5D6E6B6A" w14:textId="701BB711" w:rsidR="001927CD" w:rsidRDefault="001927CD" w:rsidP="004107F4"/>
    <w:p w14:paraId="724B0727" w14:textId="435E464C" w:rsidR="001927CD" w:rsidRDefault="001927CD" w:rsidP="004107F4"/>
    <w:p w14:paraId="12BBB771" w14:textId="467917C2" w:rsidR="001927CD" w:rsidRDefault="001927CD" w:rsidP="004107F4"/>
    <w:p w14:paraId="2E913FAD" w14:textId="15448D4B" w:rsidR="001927CD" w:rsidRDefault="001927CD" w:rsidP="004107F4"/>
    <w:p w14:paraId="01ED27A1" w14:textId="0215F381" w:rsidR="001927CD" w:rsidRDefault="001927CD" w:rsidP="004107F4"/>
    <w:p w14:paraId="1F2B4F32" w14:textId="5B89E588" w:rsidR="001927CD" w:rsidRDefault="001927CD" w:rsidP="004107F4"/>
    <w:p w14:paraId="543789B1" w14:textId="71AA2BBB" w:rsidR="001927CD" w:rsidRDefault="001927CD" w:rsidP="004107F4"/>
    <w:p w14:paraId="285C9C5F" w14:textId="03E7B0AC" w:rsidR="001927CD" w:rsidRDefault="001927CD" w:rsidP="004107F4"/>
    <w:p w14:paraId="6A7166E3" w14:textId="1B84F958" w:rsidR="001927CD" w:rsidRDefault="001927CD" w:rsidP="004107F4"/>
    <w:p w14:paraId="575E6781" w14:textId="5BB5A517" w:rsidR="001927CD" w:rsidRDefault="001927CD" w:rsidP="004107F4"/>
    <w:p w14:paraId="628B4C67" w14:textId="14FEFE96" w:rsidR="001927CD" w:rsidRDefault="001927CD" w:rsidP="004107F4"/>
    <w:p w14:paraId="15797AF0" w14:textId="706E16BC" w:rsidR="001927CD" w:rsidRDefault="001927CD" w:rsidP="004107F4"/>
    <w:p w14:paraId="4A6B2A6D" w14:textId="0C476274" w:rsidR="001927CD" w:rsidRDefault="001927CD" w:rsidP="004107F4"/>
    <w:p w14:paraId="2998C13A" w14:textId="643993AD" w:rsidR="001927CD" w:rsidRDefault="001927CD" w:rsidP="004107F4"/>
    <w:p w14:paraId="0FE34A3D" w14:textId="1DA3B957" w:rsidR="001927CD" w:rsidRDefault="001927CD" w:rsidP="004107F4"/>
    <w:p w14:paraId="5149E063" w14:textId="77777777" w:rsidR="001927CD" w:rsidRDefault="001927CD" w:rsidP="00292701">
      <w:pPr>
        <w:ind w:firstLine="0"/>
      </w:pPr>
    </w:p>
    <w:p w14:paraId="688ED2BA" w14:textId="3A5E59BF" w:rsidR="00BF2CA2" w:rsidRDefault="006F0CC2" w:rsidP="00670FC0">
      <w:pPr>
        <w:pStyle w:val="Heading4"/>
        <w:rPr>
          <w:i/>
          <w:iCs/>
        </w:rPr>
      </w:pPr>
      <w:r w:rsidRPr="00670FC0">
        <w:rPr>
          <w:i/>
          <w:iCs/>
        </w:rPr>
        <w:lastRenderedPageBreak/>
        <w:t>U</w:t>
      </w:r>
      <w:r w:rsidR="00670FC0" w:rsidRPr="00670FC0">
        <w:rPr>
          <w:i/>
          <w:iCs/>
        </w:rPr>
        <w:t>se case UC12 –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70FC0" w14:paraId="4C074A77" w14:textId="77777777" w:rsidTr="00A11FB6">
        <w:tc>
          <w:tcPr>
            <w:tcW w:w="5000" w:type="pct"/>
            <w:gridSpan w:val="3"/>
            <w:vAlign w:val="top"/>
          </w:tcPr>
          <w:p w14:paraId="016CF533" w14:textId="4B0682FC" w:rsidR="00670FC0" w:rsidRPr="00670FC0" w:rsidRDefault="00670FC0"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UC12 –</w:t>
            </w:r>
            <w:r>
              <w:rPr>
                <w:color w:val="000000" w:themeColor="text1"/>
                <w:szCs w:val="26"/>
                <w:lang w:val="vi-VN"/>
              </w:rPr>
              <w:t xml:space="preserve"> </w:t>
            </w:r>
            <w:r>
              <w:rPr>
                <w:color w:val="000000" w:themeColor="text1"/>
                <w:szCs w:val="26"/>
              </w:rPr>
              <w:t>Chuyển tiền</w:t>
            </w:r>
          </w:p>
        </w:tc>
      </w:tr>
      <w:tr w:rsidR="00670FC0" w14:paraId="7990C57E" w14:textId="77777777" w:rsidTr="00A11FB6">
        <w:tc>
          <w:tcPr>
            <w:tcW w:w="1110" w:type="pct"/>
            <w:vAlign w:val="top"/>
          </w:tcPr>
          <w:p w14:paraId="4EC0A62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4FB1F855" w14:textId="43A9C1F9" w:rsidR="00670FC0" w:rsidRPr="007949C2" w:rsidRDefault="004C10BC"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có một ví nào đó hết tiền và đang cần tiền thì tác nhân có thể chuyển tiền từ ví khác sang</w:t>
            </w:r>
          </w:p>
        </w:tc>
      </w:tr>
      <w:tr w:rsidR="00670FC0" w14:paraId="4ACD6293" w14:textId="77777777" w:rsidTr="00A11FB6">
        <w:tc>
          <w:tcPr>
            <w:tcW w:w="1110" w:type="pct"/>
            <w:vAlign w:val="top"/>
          </w:tcPr>
          <w:p w14:paraId="41F57333"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0515242" w14:textId="77777777" w:rsidR="00670FC0" w:rsidRPr="000579D9" w:rsidRDefault="00670FC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70FC0" w14:paraId="368F5D14" w14:textId="77777777" w:rsidTr="00A11FB6">
        <w:tc>
          <w:tcPr>
            <w:tcW w:w="1110" w:type="pct"/>
            <w:vAlign w:val="top"/>
          </w:tcPr>
          <w:p w14:paraId="444B8EE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21B4F7B3" w14:textId="26290A51" w:rsidR="00670FC0" w:rsidRPr="00394EDD"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ví chuyển phải còn tiền</w:t>
            </w:r>
          </w:p>
        </w:tc>
      </w:tr>
      <w:tr w:rsidR="00670FC0" w14:paraId="192C95BE" w14:textId="77777777" w:rsidTr="00A11FB6">
        <w:tc>
          <w:tcPr>
            <w:tcW w:w="1110" w:type="pct"/>
            <w:vAlign w:val="top"/>
          </w:tcPr>
          <w:p w14:paraId="34F293F2"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9226FEC" w14:textId="6BDC753D" w:rsidR="00670FC0" w:rsidRPr="00D52611"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Chuyển tiền thành công cho ví</w:t>
            </w:r>
            <w:r w:rsidR="008016E6">
              <w:rPr>
                <w:rFonts w:ascii="Times New Roman" w:hAnsi="Times New Roman"/>
                <w:i w:val="0"/>
                <w:color w:val="000000" w:themeColor="text1"/>
                <w:sz w:val="26"/>
                <w:szCs w:val="26"/>
              </w:rPr>
              <w:t>, cập nhật số tiền ở ví chuyển và ví nhận</w:t>
            </w:r>
          </w:p>
        </w:tc>
      </w:tr>
      <w:tr w:rsidR="00913C79" w14:paraId="58EFEFC3" w14:textId="77777777" w:rsidTr="00A11FB6">
        <w:trPr>
          <w:trHeight w:val="330"/>
        </w:trPr>
        <w:tc>
          <w:tcPr>
            <w:tcW w:w="1110" w:type="pct"/>
            <w:vMerge w:val="restart"/>
            <w:vAlign w:val="top"/>
          </w:tcPr>
          <w:p w14:paraId="5E7947CE" w14:textId="77777777" w:rsidR="00913C79" w:rsidRPr="00BC546E" w:rsidRDefault="00913C79"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C48300" w14:textId="77777777" w:rsidR="00913C79" w:rsidRPr="005102C2"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6E276AF" w14:textId="77777777" w:rsidR="00913C79"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13C79" w14:paraId="06C78A1F" w14:textId="77777777" w:rsidTr="00A11FB6">
        <w:trPr>
          <w:trHeight w:val="70"/>
        </w:trPr>
        <w:tc>
          <w:tcPr>
            <w:tcW w:w="1110" w:type="pct"/>
            <w:vMerge/>
            <w:vAlign w:val="top"/>
          </w:tcPr>
          <w:p w14:paraId="07CE0407" w14:textId="77777777" w:rsidR="00913C79" w:rsidRDefault="00913C79" w:rsidP="00A11FB6">
            <w:pPr>
              <w:spacing w:after="0" w:line="240" w:lineRule="auto"/>
              <w:rPr>
                <w:b/>
                <w:color w:val="000000" w:themeColor="text1"/>
                <w:szCs w:val="26"/>
              </w:rPr>
            </w:pPr>
          </w:p>
        </w:tc>
        <w:tc>
          <w:tcPr>
            <w:tcW w:w="2010" w:type="pct"/>
            <w:vAlign w:val="top"/>
          </w:tcPr>
          <w:p w14:paraId="057D4182" w14:textId="59BFB5EE" w:rsidR="00913C79" w:rsidRPr="00A94C04" w:rsidRDefault="00913C79" w:rsidP="00A11FB6">
            <w:pPr>
              <w:spacing w:after="0" w:line="240" w:lineRule="auto"/>
              <w:ind w:firstLine="0"/>
              <w:rPr>
                <w:iCs/>
                <w:color w:val="000000" w:themeColor="text1"/>
                <w:szCs w:val="26"/>
              </w:rPr>
            </w:pPr>
            <w:r>
              <w:rPr>
                <w:iCs/>
                <w:color w:val="000000" w:themeColor="text1"/>
                <w:szCs w:val="26"/>
              </w:rPr>
              <w:t xml:space="preserve">1. </w:t>
            </w:r>
            <w:r w:rsidR="00641F9E">
              <w:rPr>
                <w:color w:val="000000" w:themeColor="text1"/>
                <w:szCs w:val="26"/>
              </w:rPr>
              <w:t xml:space="preserve">Tác nhân </w:t>
            </w:r>
            <w:r>
              <w:rPr>
                <w:iCs/>
                <w:color w:val="000000" w:themeColor="text1"/>
                <w:szCs w:val="26"/>
              </w:rPr>
              <w:t>chọn chức năng quản lý ví</w:t>
            </w:r>
          </w:p>
        </w:tc>
        <w:tc>
          <w:tcPr>
            <w:tcW w:w="1880" w:type="pct"/>
            <w:vAlign w:val="top"/>
          </w:tcPr>
          <w:p w14:paraId="3146DE36" w14:textId="77777777" w:rsidR="00913C79" w:rsidRDefault="00913C79" w:rsidP="00A11FB6">
            <w:pPr>
              <w:spacing w:after="0" w:line="240" w:lineRule="auto"/>
              <w:ind w:firstLine="0"/>
              <w:rPr>
                <w:color w:val="000000" w:themeColor="text1"/>
                <w:szCs w:val="26"/>
                <w:lang w:val="vi-VN"/>
              </w:rPr>
            </w:pPr>
          </w:p>
        </w:tc>
      </w:tr>
      <w:tr w:rsidR="00913C79" w14:paraId="7C814888" w14:textId="77777777" w:rsidTr="00A11FB6">
        <w:trPr>
          <w:trHeight w:val="70"/>
        </w:trPr>
        <w:tc>
          <w:tcPr>
            <w:tcW w:w="1110" w:type="pct"/>
            <w:vMerge/>
            <w:vAlign w:val="top"/>
          </w:tcPr>
          <w:p w14:paraId="300A8C32" w14:textId="77777777" w:rsidR="00913C79" w:rsidRDefault="00913C79" w:rsidP="00A11FB6">
            <w:pPr>
              <w:spacing w:after="0" w:line="240" w:lineRule="auto"/>
              <w:rPr>
                <w:b/>
                <w:color w:val="000000" w:themeColor="text1"/>
                <w:szCs w:val="26"/>
              </w:rPr>
            </w:pPr>
          </w:p>
        </w:tc>
        <w:tc>
          <w:tcPr>
            <w:tcW w:w="2010" w:type="pct"/>
            <w:vAlign w:val="top"/>
          </w:tcPr>
          <w:p w14:paraId="1FB13834" w14:textId="77777777" w:rsidR="00913C79" w:rsidRDefault="00913C79" w:rsidP="00A11FB6">
            <w:pPr>
              <w:spacing w:after="0" w:line="240" w:lineRule="auto"/>
              <w:rPr>
                <w:iCs/>
                <w:color w:val="000000" w:themeColor="text1"/>
                <w:szCs w:val="26"/>
              </w:rPr>
            </w:pPr>
          </w:p>
        </w:tc>
        <w:tc>
          <w:tcPr>
            <w:tcW w:w="1880" w:type="pct"/>
            <w:vAlign w:val="top"/>
          </w:tcPr>
          <w:p w14:paraId="6CC5D4CA" w14:textId="71DF5A61" w:rsidR="00913C79" w:rsidRPr="00A94C04" w:rsidRDefault="00913C79" w:rsidP="00A11FB6">
            <w:pPr>
              <w:spacing w:after="0" w:line="240" w:lineRule="auto"/>
              <w:ind w:firstLine="0"/>
              <w:rPr>
                <w:color w:val="000000" w:themeColor="text1"/>
                <w:szCs w:val="26"/>
              </w:rPr>
            </w:pPr>
            <w:r>
              <w:rPr>
                <w:color w:val="000000" w:themeColor="text1"/>
                <w:szCs w:val="26"/>
              </w:rPr>
              <w:t>2. Hệ thống hiển thị giao diện quản lý ví</w:t>
            </w:r>
          </w:p>
        </w:tc>
      </w:tr>
      <w:tr w:rsidR="00913C79" w14:paraId="6D03AF15" w14:textId="77777777" w:rsidTr="00A11FB6">
        <w:trPr>
          <w:trHeight w:val="70"/>
        </w:trPr>
        <w:tc>
          <w:tcPr>
            <w:tcW w:w="1110" w:type="pct"/>
            <w:vMerge/>
            <w:vAlign w:val="top"/>
          </w:tcPr>
          <w:p w14:paraId="06C8930E" w14:textId="77777777" w:rsidR="00913C79" w:rsidRDefault="00913C79" w:rsidP="00A11FB6">
            <w:pPr>
              <w:spacing w:after="0" w:line="240" w:lineRule="auto"/>
              <w:rPr>
                <w:b/>
                <w:color w:val="000000" w:themeColor="text1"/>
                <w:szCs w:val="26"/>
              </w:rPr>
            </w:pPr>
          </w:p>
        </w:tc>
        <w:tc>
          <w:tcPr>
            <w:tcW w:w="2010" w:type="pct"/>
            <w:vAlign w:val="top"/>
          </w:tcPr>
          <w:p w14:paraId="57BE271F" w14:textId="2AEE6913" w:rsidR="00913C79" w:rsidRDefault="00913C79" w:rsidP="00A11FB6">
            <w:pPr>
              <w:spacing w:after="0" w:line="240" w:lineRule="auto"/>
              <w:ind w:firstLine="0"/>
              <w:rPr>
                <w:iCs/>
                <w:color w:val="000000" w:themeColor="text1"/>
                <w:szCs w:val="26"/>
              </w:rPr>
            </w:pPr>
            <w:r>
              <w:rPr>
                <w:iCs/>
                <w:color w:val="000000" w:themeColor="text1"/>
                <w:szCs w:val="26"/>
              </w:rPr>
              <w:t xml:space="preserve">3. </w:t>
            </w:r>
            <w:r w:rsidR="00641F9E">
              <w:rPr>
                <w:color w:val="000000" w:themeColor="text1"/>
                <w:szCs w:val="26"/>
              </w:rPr>
              <w:t xml:space="preserve">Tác nhân </w:t>
            </w:r>
            <w:r>
              <w:rPr>
                <w:iCs/>
                <w:color w:val="000000" w:themeColor="text1"/>
                <w:szCs w:val="26"/>
              </w:rPr>
              <w:t>tìm và nhấn giữ vào ví cần chuyển</w:t>
            </w:r>
          </w:p>
        </w:tc>
        <w:tc>
          <w:tcPr>
            <w:tcW w:w="1880" w:type="pct"/>
            <w:vAlign w:val="top"/>
          </w:tcPr>
          <w:p w14:paraId="34EFC274" w14:textId="77777777" w:rsidR="00913C79" w:rsidRDefault="00913C79" w:rsidP="008A3343">
            <w:pPr>
              <w:spacing w:after="0" w:line="240" w:lineRule="auto"/>
              <w:ind w:firstLine="0"/>
              <w:rPr>
                <w:color w:val="000000" w:themeColor="text1"/>
                <w:szCs w:val="26"/>
              </w:rPr>
            </w:pPr>
          </w:p>
        </w:tc>
      </w:tr>
      <w:tr w:rsidR="00913C79" w14:paraId="6669F4D5" w14:textId="77777777" w:rsidTr="00326511">
        <w:trPr>
          <w:trHeight w:val="70"/>
        </w:trPr>
        <w:tc>
          <w:tcPr>
            <w:tcW w:w="1110" w:type="pct"/>
            <w:vMerge/>
            <w:vAlign w:val="top"/>
          </w:tcPr>
          <w:p w14:paraId="66DE0EF9" w14:textId="77777777" w:rsidR="00913C79" w:rsidRDefault="00913C79" w:rsidP="00A11FB6">
            <w:pPr>
              <w:spacing w:after="0" w:line="240" w:lineRule="auto"/>
              <w:rPr>
                <w:b/>
                <w:color w:val="000000" w:themeColor="text1"/>
                <w:szCs w:val="26"/>
              </w:rPr>
            </w:pPr>
          </w:p>
        </w:tc>
        <w:tc>
          <w:tcPr>
            <w:tcW w:w="2010" w:type="pct"/>
            <w:vAlign w:val="top"/>
          </w:tcPr>
          <w:p w14:paraId="6FF15772" w14:textId="77777777" w:rsidR="00913C79" w:rsidRDefault="00913C79" w:rsidP="00A11FB6">
            <w:pPr>
              <w:spacing w:after="0" w:line="240" w:lineRule="auto"/>
              <w:ind w:firstLine="0"/>
              <w:rPr>
                <w:iCs/>
                <w:color w:val="000000" w:themeColor="text1"/>
                <w:szCs w:val="26"/>
              </w:rPr>
            </w:pPr>
          </w:p>
        </w:tc>
        <w:tc>
          <w:tcPr>
            <w:tcW w:w="1880" w:type="pct"/>
            <w:vAlign w:val="top"/>
          </w:tcPr>
          <w:p w14:paraId="18B4AD52" w14:textId="5CC9E0E5" w:rsidR="00913C79" w:rsidRDefault="00913C79" w:rsidP="008A3343">
            <w:pPr>
              <w:spacing w:after="0" w:line="240" w:lineRule="auto"/>
              <w:ind w:firstLine="0"/>
              <w:rPr>
                <w:color w:val="000000" w:themeColor="text1"/>
                <w:szCs w:val="26"/>
              </w:rPr>
            </w:pPr>
            <w:r>
              <w:rPr>
                <w:color w:val="000000" w:themeColor="text1"/>
                <w:szCs w:val="26"/>
              </w:rPr>
              <w:t>4. Hệ thống hiển thị các nút chức năng</w:t>
            </w:r>
          </w:p>
        </w:tc>
      </w:tr>
      <w:tr w:rsidR="00913C79" w14:paraId="10B9559D" w14:textId="77777777" w:rsidTr="00326511">
        <w:trPr>
          <w:trHeight w:val="70"/>
        </w:trPr>
        <w:tc>
          <w:tcPr>
            <w:tcW w:w="1110" w:type="pct"/>
            <w:vMerge/>
            <w:vAlign w:val="top"/>
          </w:tcPr>
          <w:p w14:paraId="2CC8D6C4" w14:textId="77777777" w:rsidR="00913C79" w:rsidRDefault="00913C79" w:rsidP="00A11FB6">
            <w:pPr>
              <w:spacing w:after="0" w:line="240" w:lineRule="auto"/>
              <w:rPr>
                <w:b/>
                <w:color w:val="000000" w:themeColor="text1"/>
                <w:szCs w:val="26"/>
              </w:rPr>
            </w:pPr>
          </w:p>
        </w:tc>
        <w:tc>
          <w:tcPr>
            <w:tcW w:w="2010" w:type="pct"/>
            <w:vAlign w:val="top"/>
          </w:tcPr>
          <w:p w14:paraId="2FE3E3C9" w14:textId="27AC767F" w:rsidR="00913C79" w:rsidRDefault="00913C79" w:rsidP="00A11FB6">
            <w:pPr>
              <w:spacing w:after="0" w:line="240" w:lineRule="auto"/>
              <w:ind w:firstLine="0"/>
              <w:rPr>
                <w:iCs/>
                <w:color w:val="000000" w:themeColor="text1"/>
                <w:szCs w:val="26"/>
              </w:rPr>
            </w:pPr>
            <w:r>
              <w:rPr>
                <w:iCs/>
                <w:color w:val="000000" w:themeColor="text1"/>
                <w:szCs w:val="26"/>
              </w:rPr>
              <w:t xml:space="preserve">5. </w:t>
            </w:r>
            <w:r w:rsidR="00641F9E">
              <w:rPr>
                <w:color w:val="000000" w:themeColor="text1"/>
                <w:szCs w:val="26"/>
              </w:rPr>
              <w:t xml:space="preserve">Tác nhân </w:t>
            </w:r>
            <w:r>
              <w:rPr>
                <w:iCs/>
                <w:color w:val="000000" w:themeColor="text1"/>
                <w:szCs w:val="26"/>
              </w:rPr>
              <w:t>nhấn nút “Chuyển tiền”</w:t>
            </w:r>
          </w:p>
        </w:tc>
        <w:tc>
          <w:tcPr>
            <w:tcW w:w="1880" w:type="pct"/>
            <w:vAlign w:val="top"/>
          </w:tcPr>
          <w:p w14:paraId="54A673E7" w14:textId="77777777" w:rsidR="00913C79" w:rsidRDefault="00913C79" w:rsidP="00A11FB6">
            <w:pPr>
              <w:spacing w:after="0" w:line="240" w:lineRule="auto"/>
              <w:rPr>
                <w:color w:val="000000" w:themeColor="text1"/>
                <w:szCs w:val="26"/>
              </w:rPr>
            </w:pPr>
          </w:p>
        </w:tc>
      </w:tr>
      <w:tr w:rsidR="00913C79" w14:paraId="5D4A8FC4" w14:textId="77777777" w:rsidTr="00326511">
        <w:trPr>
          <w:trHeight w:val="70"/>
        </w:trPr>
        <w:tc>
          <w:tcPr>
            <w:tcW w:w="1110" w:type="pct"/>
            <w:vMerge/>
            <w:vAlign w:val="top"/>
          </w:tcPr>
          <w:p w14:paraId="125ABEA8" w14:textId="77777777" w:rsidR="00913C79" w:rsidRDefault="00913C79" w:rsidP="00A11FB6">
            <w:pPr>
              <w:spacing w:after="0" w:line="240" w:lineRule="auto"/>
              <w:rPr>
                <w:b/>
                <w:color w:val="000000" w:themeColor="text1"/>
                <w:szCs w:val="26"/>
              </w:rPr>
            </w:pPr>
          </w:p>
        </w:tc>
        <w:tc>
          <w:tcPr>
            <w:tcW w:w="2010" w:type="pct"/>
            <w:vAlign w:val="top"/>
          </w:tcPr>
          <w:p w14:paraId="3E50DF17" w14:textId="77777777" w:rsidR="00913C79" w:rsidRDefault="00913C79" w:rsidP="00A11FB6">
            <w:pPr>
              <w:spacing w:after="0" w:line="240" w:lineRule="auto"/>
              <w:ind w:firstLine="0"/>
              <w:rPr>
                <w:iCs/>
                <w:color w:val="000000" w:themeColor="text1"/>
                <w:szCs w:val="26"/>
              </w:rPr>
            </w:pPr>
          </w:p>
        </w:tc>
        <w:tc>
          <w:tcPr>
            <w:tcW w:w="1880" w:type="pct"/>
            <w:vAlign w:val="top"/>
          </w:tcPr>
          <w:p w14:paraId="3F8B47B4" w14:textId="45F40C82" w:rsidR="00913C79" w:rsidRDefault="00913C79" w:rsidP="00540CE1">
            <w:pPr>
              <w:spacing w:after="0" w:line="240" w:lineRule="auto"/>
              <w:ind w:firstLine="0"/>
              <w:rPr>
                <w:color w:val="000000" w:themeColor="text1"/>
                <w:szCs w:val="26"/>
              </w:rPr>
            </w:pPr>
            <w:r>
              <w:rPr>
                <w:color w:val="000000" w:themeColor="text1"/>
                <w:szCs w:val="26"/>
              </w:rPr>
              <w:t xml:space="preserve">6. Hệ thống hiển thị giao diện chuyển tiền </w:t>
            </w:r>
          </w:p>
        </w:tc>
      </w:tr>
      <w:tr w:rsidR="00913C79" w14:paraId="501570B5" w14:textId="77777777" w:rsidTr="00326511">
        <w:trPr>
          <w:trHeight w:val="70"/>
        </w:trPr>
        <w:tc>
          <w:tcPr>
            <w:tcW w:w="1110" w:type="pct"/>
            <w:vMerge/>
            <w:vAlign w:val="top"/>
          </w:tcPr>
          <w:p w14:paraId="115A3D61" w14:textId="77777777" w:rsidR="00913C79" w:rsidRDefault="00913C79" w:rsidP="00A11FB6">
            <w:pPr>
              <w:spacing w:after="0" w:line="240" w:lineRule="auto"/>
              <w:rPr>
                <w:b/>
                <w:color w:val="000000" w:themeColor="text1"/>
                <w:szCs w:val="26"/>
              </w:rPr>
            </w:pPr>
          </w:p>
        </w:tc>
        <w:tc>
          <w:tcPr>
            <w:tcW w:w="2010" w:type="pct"/>
            <w:vAlign w:val="top"/>
          </w:tcPr>
          <w:p w14:paraId="4DF17A2B" w14:textId="61DA3DAD" w:rsidR="00913C79" w:rsidRDefault="00913C79" w:rsidP="00A11FB6">
            <w:pPr>
              <w:spacing w:after="0" w:line="240" w:lineRule="auto"/>
              <w:ind w:firstLine="0"/>
              <w:rPr>
                <w:iCs/>
                <w:color w:val="000000" w:themeColor="text1"/>
                <w:szCs w:val="26"/>
              </w:rPr>
            </w:pPr>
            <w:r>
              <w:rPr>
                <w:iCs/>
                <w:color w:val="000000" w:themeColor="text1"/>
                <w:szCs w:val="26"/>
              </w:rPr>
              <w:t xml:space="preserve">7. </w:t>
            </w:r>
            <w:r w:rsidR="00641F9E">
              <w:rPr>
                <w:color w:val="000000" w:themeColor="text1"/>
                <w:szCs w:val="26"/>
              </w:rPr>
              <w:t xml:space="preserve">Tác nhân </w:t>
            </w:r>
            <w:r>
              <w:rPr>
                <w:iCs/>
                <w:color w:val="000000" w:themeColor="text1"/>
                <w:szCs w:val="26"/>
              </w:rPr>
              <w:t>chọn ví cần nhận tiền, nhập số tiền muốn chuyển</w:t>
            </w:r>
          </w:p>
        </w:tc>
        <w:tc>
          <w:tcPr>
            <w:tcW w:w="1880" w:type="pct"/>
            <w:vAlign w:val="top"/>
          </w:tcPr>
          <w:p w14:paraId="43E8ABD9" w14:textId="77777777" w:rsidR="00913C79" w:rsidRDefault="00913C79" w:rsidP="00540CE1">
            <w:pPr>
              <w:spacing w:after="0" w:line="240" w:lineRule="auto"/>
              <w:ind w:firstLine="0"/>
              <w:rPr>
                <w:color w:val="000000" w:themeColor="text1"/>
                <w:szCs w:val="26"/>
              </w:rPr>
            </w:pPr>
          </w:p>
        </w:tc>
      </w:tr>
      <w:tr w:rsidR="00913C79" w14:paraId="18120E9E" w14:textId="77777777" w:rsidTr="00326511">
        <w:trPr>
          <w:trHeight w:val="70"/>
        </w:trPr>
        <w:tc>
          <w:tcPr>
            <w:tcW w:w="1110" w:type="pct"/>
            <w:vMerge/>
            <w:vAlign w:val="top"/>
          </w:tcPr>
          <w:p w14:paraId="2FDB1446" w14:textId="77777777" w:rsidR="00913C79" w:rsidRDefault="00913C79" w:rsidP="00A11FB6">
            <w:pPr>
              <w:spacing w:after="0" w:line="240" w:lineRule="auto"/>
              <w:rPr>
                <w:b/>
                <w:color w:val="000000" w:themeColor="text1"/>
                <w:szCs w:val="26"/>
              </w:rPr>
            </w:pPr>
          </w:p>
        </w:tc>
        <w:tc>
          <w:tcPr>
            <w:tcW w:w="2010" w:type="pct"/>
            <w:vAlign w:val="top"/>
          </w:tcPr>
          <w:p w14:paraId="02A59B93" w14:textId="544FC737" w:rsidR="00913C79" w:rsidRDefault="00913C79" w:rsidP="00A11FB6">
            <w:pPr>
              <w:spacing w:after="0" w:line="240" w:lineRule="auto"/>
              <w:ind w:firstLine="0"/>
              <w:rPr>
                <w:iCs/>
                <w:color w:val="000000" w:themeColor="text1"/>
                <w:szCs w:val="26"/>
              </w:rPr>
            </w:pPr>
            <w:r>
              <w:rPr>
                <w:iCs/>
                <w:color w:val="000000" w:themeColor="text1"/>
                <w:szCs w:val="26"/>
              </w:rPr>
              <w:t xml:space="preserve">8. </w:t>
            </w:r>
            <w:r w:rsidR="00641F9E">
              <w:rPr>
                <w:color w:val="000000" w:themeColor="text1"/>
                <w:szCs w:val="26"/>
              </w:rPr>
              <w:t xml:space="preserve">Tác nhân </w:t>
            </w:r>
            <w:r>
              <w:rPr>
                <w:iCs/>
                <w:color w:val="000000" w:themeColor="text1"/>
                <w:szCs w:val="26"/>
              </w:rPr>
              <w:t>nhấn nút “Chuyển”</w:t>
            </w:r>
          </w:p>
        </w:tc>
        <w:tc>
          <w:tcPr>
            <w:tcW w:w="1880" w:type="pct"/>
            <w:vAlign w:val="top"/>
          </w:tcPr>
          <w:p w14:paraId="264DF739" w14:textId="77777777" w:rsidR="00913C79" w:rsidRDefault="00913C79" w:rsidP="00540CE1">
            <w:pPr>
              <w:spacing w:after="0" w:line="240" w:lineRule="auto"/>
              <w:ind w:firstLine="0"/>
              <w:rPr>
                <w:color w:val="000000" w:themeColor="text1"/>
                <w:szCs w:val="26"/>
              </w:rPr>
            </w:pPr>
          </w:p>
        </w:tc>
      </w:tr>
      <w:tr w:rsidR="00913C79" w14:paraId="22ABC360" w14:textId="77777777" w:rsidTr="00326511">
        <w:trPr>
          <w:trHeight w:val="70"/>
        </w:trPr>
        <w:tc>
          <w:tcPr>
            <w:tcW w:w="1110" w:type="pct"/>
            <w:vMerge/>
            <w:vAlign w:val="top"/>
          </w:tcPr>
          <w:p w14:paraId="350B5340" w14:textId="77777777" w:rsidR="00913C79" w:rsidRDefault="00913C79" w:rsidP="00A11FB6">
            <w:pPr>
              <w:spacing w:after="0" w:line="240" w:lineRule="auto"/>
              <w:rPr>
                <w:b/>
                <w:color w:val="000000" w:themeColor="text1"/>
                <w:szCs w:val="26"/>
              </w:rPr>
            </w:pPr>
          </w:p>
        </w:tc>
        <w:tc>
          <w:tcPr>
            <w:tcW w:w="2010" w:type="pct"/>
            <w:vAlign w:val="top"/>
          </w:tcPr>
          <w:p w14:paraId="0E859C97" w14:textId="77777777" w:rsidR="00913C79" w:rsidRDefault="00913C79" w:rsidP="00A11FB6">
            <w:pPr>
              <w:spacing w:after="0" w:line="240" w:lineRule="auto"/>
              <w:ind w:firstLine="0"/>
              <w:rPr>
                <w:iCs/>
                <w:color w:val="000000" w:themeColor="text1"/>
                <w:szCs w:val="26"/>
              </w:rPr>
            </w:pPr>
          </w:p>
        </w:tc>
        <w:tc>
          <w:tcPr>
            <w:tcW w:w="1880" w:type="pct"/>
            <w:vAlign w:val="top"/>
          </w:tcPr>
          <w:p w14:paraId="36D4F445" w14:textId="0A2CBD22" w:rsidR="00913C79" w:rsidRDefault="00913C79" w:rsidP="00540CE1">
            <w:pPr>
              <w:spacing w:after="0" w:line="240" w:lineRule="auto"/>
              <w:ind w:firstLine="0"/>
              <w:rPr>
                <w:color w:val="000000" w:themeColor="text1"/>
                <w:szCs w:val="26"/>
              </w:rPr>
            </w:pPr>
            <w:r>
              <w:rPr>
                <w:color w:val="000000" w:themeColor="text1"/>
                <w:szCs w:val="26"/>
              </w:rPr>
              <w:t>9. Hệ thống kiểm tra dữ liệu và nếu dữ liệu hợp lệ, thông báo “Chuyển tiền thành công”</w:t>
            </w:r>
          </w:p>
        </w:tc>
      </w:tr>
      <w:tr w:rsidR="00E01D6D" w14:paraId="5E334B73" w14:textId="77777777" w:rsidTr="00A11FB6">
        <w:trPr>
          <w:trHeight w:val="70"/>
        </w:trPr>
        <w:tc>
          <w:tcPr>
            <w:tcW w:w="1110" w:type="pct"/>
            <w:vMerge w:val="restart"/>
            <w:vAlign w:val="top"/>
          </w:tcPr>
          <w:p w14:paraId="4160BBC1" w14:textId="77777777" w:rsidR="00E01D6D" w:rsidRPr="00BC546E" w:rsidRDefault="00E01D6D"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70FB028" w14:textId="05220ED9" w:rsidR="00E01D6D" w:rsidRPr="00A92EB2" w:rsidRDefault="00913C79" w:rsidP="00A11FB6">
            <w:pPr>
              <w:spacing w:after="0" w:line="240" w:lineRule="auto"/>
              <w:ind w:firstLine="0"/>
              <w:rPr>
                <w:szCs w:val="26"/>
              </w:rPr>
            </w:pPr>
            <w:r>
              <w:rPr>
                <w:szCs w:val="26"/>
              </w:rPr>
              <w:t>8</w:t>
            </w:r>
            <w:r w:rsidR="00E01D6D">
              <w:rPr>
                <w:szCs w:val="26"/>
              </w:rPr>
              <w:t xml:space="preserve">.1 </w:t>
            </w:r>
            <w:r w:rsidR="00641F9E">
              <w:rPr>
                <w:color w:val="000000" w:themeColor="text1"/>
                <w:szCs w:val="26"/>
              </w:rPr>
              <w:t xml:space="preserve">Tác nhân </w:t>
            </w:r>
            <w:r w:rsidR="00E01D6D">
              <w:rPr>
                <w:szCs w:val="26"/>
              </w:rPr>
              <w:t>nhấn nút “Hủy”</w:t>
            </w:r>
          </w:p>
        </w:tc>
        <w:tc>
          <w:tcPr>
            <w:tcW w:w="1880" w:type="pct"/>
            <w:vAlign w:val="top"/>
          </w:tcPr>
          <w:p w14:paraId="6FE5CE96" w14:textId="77777777" w:rsidR="00E01D6D" w:rsidRPr="00795438" w:rsidRDefault="00E01D6D" w:rsidP="00A11FB6">
            <w:pPr>
              <w:spacing w:after="0" w:line="240" w:lineRule="auto"/>
              <w:ind w:firstLine="0"/>
              <w:rPr>
                <w:szCs w:val="26"/>
              </w:rPr>
            </w:pPr>
          </w:p>
        </w:tc>
      </w:tr>
      <w:tr w:rsidR="00E01D6D" w14:paraId="55AB0D4A" w14:textId="77777777" w:rsidTr="00A11FB6">
        <w:trPr>
          <w:trHeight w:val="70"/>
        </w:trPr>
        <w:tc>
          <w:tcPr>
            <w:tcW w:w="1110" w:type="pct"/>
            <w:vMerge/>
            <w:vAlign w:val="top"/>
          </w:tcPr>
          <w:p w14:paraId="620B9317"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116C660" w14:textId="77777777" w:rsidR="00E01D6D" w:rsidRDefault="00E01D6D" w:rsidP="00A11FB6">
            <w:pPr>
              <w:spacing w:after="0" w:line="240" w:lineRule="auto"/>
              <w:ind w:firstLine="0"/>
              <w:rPr>
                <w:szCs w:val="26"/>
              </w:rPr>
            </w:pPr>
          </w:p>
        </w:tc>
        <w:tc>
          <w:tcPr>
            <w:tcW w:w="1880" w:type="pct"/>
            <w:vAlign w:val="top"/>
          </w:tcPr>
          <w:p w14:paraId="11C535BB" w14:textId="30BA43AB" w:rsidR="00E01D6D" w:rsidRPr="00795438" w:rsidRDefault="00913C79" w:rsidP="00A11FB6">
            <w:pPr>
              <w:spacing w:after="0" w:line="240" w:lineRule="auto"/>
              <w:ind w:firstLine="0"/>
              <w:rPr>
                <w:szCs w:val="26"/>
              </w:rPr>
            </w:pPr>
            <w:r>
              <w:rPr>
                <w:szCs w:val="26"/>
              </w:rPr>
              <w:t>8</w:t>
            </w:r>
            <w:r w:rsidR="00E01D6D">
              <w:rPr>
                <w:szCs w:val="26"/>
              </w:rPr>
              <w:t>.2 Quay lại giao diện quản lý ví ở bước 2</w:t>
            </w:r>
          </w:p>
        </w:tc>
      </w:tr>
      <w:tr w:rsidR="00E01D6D" w14:paraId="5225215F" w14:textId="77777777" w:rsidTr="00A11FB6">
        <w:trPr>
          <w:trHeight w:val="70"/>
        </w:trPr>
        <w:tc>
          <w:tcPr>
            <w:tcW w:w="1110" w:type="pct"/>
            <w:vMerge/>
            <w:vAlign w:val="top"/>
          </w:tcPr>
          <w:p w14:paraId="324AA7FC"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51B3833" w14:textId="77777777" w:rsidR="00E01D6D" w:rsidRDefault="00E01D6D" w:rsidP="00A11FB6">
            <w:pPr>
              <w:spacing w:after="0" w:line="240" w:lineRule="auto"/>
              <w:ind w:firstLine="0"/>
              <w:rPr>
                <w:szCs w:val="26"/>
              </w:rPr>
            </w:pPr>
          </w:p>
        </w:tc>
        <w:tc>
          <w:tcPr>
            <w:tcW w:w="1880" w:type="pct"/>
            <w:vAlign w:val="top"/>
          </w:tcPr>
          <w:p w14:paraId="3047EB93" w14:textId="6F89CE0A" w:rsidR="00E01D6D" w:rsidRDefault="00913C79" w:rsidP="00A11FB6">
            <w:pPr>
              <w:spacing w:after="0" w:line="240" w:lineRule="auto"/>
              <w:ind w:firstLine="0"/>
              <w:rPr>
                <w:szCs w:val="26"/>
              </w:rPr>
            </w:pPr>
            <w:r>
              <w:rPr>
                <w:szCs w:val="26"/>
              </w:rPr>
              <w:t>9</w:t>
            </w:r>
            <w:r w:rsidR="00E01D6D">
              <w:rPr>
                <w:szCs w:val="26"/>
              </w:rPr>
              <w:t>.1 Hệ thống kiểm tra dữ liệu và nếu ví nhận và số tiền chuyển không hợp lệ, thông báo “Tên ví chuyển bị trùng” hoặc “Số tiền chuyển vượt quá số tiền trong ví”</w:t>
            </w:r>
          </w:p>
        </w:tc>
      </w:tr>
      <w:tr w:rsidR="00670FC0" w14:paraId="26575AC7" w14:textId="77777777" w:rsidTr="00A11FB6">
        <w:trPr>
          <w:trHeight w:val="359"/>
        </w:trPr>
        <w:tc>
          <w:tcPr>
            <w:tcW w:w="1110" w:type="pct"/>
            <w:vAlign w:val="top"/>
          </w:tcPr>
          <w:p w14:paraId="70E25776"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6423E28" w14:textId="77777777" w:rsidR="00670FC0" w:rsidRDefault="00670FC0" w:rsidP="001927CD">
            <w:pPr>
              <w:pStyle w:val="InfoBlue"/>
              <w:keepNext/>
              <w:spacing w:before="0" w:line="240" w:lineRule="auto"/>
              <w:rPr>
                <w:rFonts w:ascii="Times New Roman" w:hAnsi="Times New Roman"/>
                <w:i w:val="0"/>
                <w:color w:val="000000" w:themeColor="text1"/>
                <w:sz w:val="26"/>
                <w:szCs w:val="26"/>
              </w:rPr>
            </w:pPr>
          </w:p>
        </w:tc>
      </w:tr>
    </w:tbl>
    <w:p w14:paraId="50A5BDBE" w14:textId="6ACC593A" w:rsidR="00670FC0" w:rsidRDefault="00DE2023" w:rsidP="001927CD">
      <w:pPr>
        <w:pStyle w:val="Caption"/>
        <w:rPr>
          <w:i/>
          <w:iCs/>
        </w:rPr>
      </w:pPr>
      <w:bookmarkStart w:id="52" w:name="_Toc44535881"/>
      <w:r w:rsidRPr="00DE2023">
        <w:rPr>
          <w:noProof/>
        </w:rPr>
        <w:lastRenderedPageBreak/>
        <w:drawing>
          <wp:anchor distT="0" distB="0" distL="114300" distR="114300" simplePos="0" relativeHeight="251650560" behindDoc="0" locked="0" layoutInCell="1" allowOverlap="1" wp14:anchorId="2ED885AC" wp14:editId="2B81D84C">
            <wp:simplePos x="0" y="0"/>
            <wp:positionH relativeFrom="column">
              <wp:posOffset>-3175</wp:posOffset>
            </wp:positionH>
            <wp:positionV relativeFrom="paragraph">
              <wp:posOffset>536575</wp:posOffset>
            </wp:positionV>
            <wp:extent cx="5580380" cy="6998970"/>
            <wp:effectExtent l="0" t="0" r="127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6998970"/>
                    </a:xfrm>
                    <a:prstGeom prst="rect">
                      <a:avLst/>
                    </a:prstGeom>
                    <a:noFill/>
                    <a:ln>
                      <a:noFill/>
                    </a:ln>
                  </pic:spPr>
                </pic:pic>
              </a:graphicData>
            </a:graphic>
            <wp14:sizeRelV relativeFrom="margin">
              <wp14:pctHeight>0</wp14:pctHeight>
            </wp14:sizeRelV>
          </wp:anchor>
        </w:drawing>
      </w:r>
      <w:r w:rsidR="001927CD" w:rsidRPr="001927CD">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14</w:t>
      </w:r>
      <w:r w:rsidR="00E25562">
        <w:rPr>
          <w:i/>
          <w:iCs/>
        </w:rPr>
        <w:fldChar w:fldCharType="end"/>
      </w:r>
      <w:r w:rsidR="001927CD" w:rsidRPr="001927CD">
        <w:rPr>
          <w:i/>
          <w:iCs/>
        </w:rPr>
        <w:t xml:space="preserve"> Đặc tả Use case 12 – Chuyển tiền</w:t>
      </w:r>
      <w:bookmarkEnd w:id="52"/>
    </w:p>
    <w:p w14:paraId="10FEFC32" w14:textId="00878A2C" w:rsidR="001927CD" w:rsidRDefault="001927CD" w:rsidP="001927CD"/>
    <w:p w14:paraId="0EE9B845" w14:textId="58BE6C90" w:rsidR="001927CD" w:rsidRDefault="001927CD" w:rsidP="001927CD"/>
    <w:p w14:paraId="66C35246" w14:textId="6BDA6813" w:rsidR="001927CD" w:rsidRDefault="001927CD" w:rsidP="001927CD"/>
    <w:p w14:paraId="34D78EC0" w14:textId="77777777" w:rsidR="00DE2023" w:rsidRDefault="00DE2023" w:rsidP="001927CD"/>
    <w:p w14:paraId="7A8963ED" w14:textId="03CB6786" w:rsidR="001927CD" w:rsidRDefault="001927CD" w:rsidP="001927CD"/>
    <w:p w14:paraId="2D4F2CDD" w14:textId="5178E211" w:rsidR="001927CD" w:rsidRDefault="001927CD" w:rsidP="001927CD"/>
    <w:p w14:paraId="25858077" w14:textId="0D9E2A5A" w:rsidR="001927CD" w:rsidRDefault="001927CD" w:rsidP="001927CD"/>
    <w:p w14:paraId="07CB7F5D" w14:textId="24E1BCE6" w:rsidR="001927CD" w:rsidRDefault="001927CD" w:rsidP="001927CD"/>
    <w:p w14:paraId="03187A2E" w14:textId="5D13FA25" w:rsidR="001927CD" w:rsidRDefault="001927CD" w:rsidP="001927CD"/>
    <w:p w14:paraId="62704990" w14:textId="08C30E47" w:rsidR="001927CD" w:rsidRDefault="001927CD" w:rsidP="001927CD"/>
    <w:p w14:paraId="3E078206" w14:textId="4113FDEA" w:rsidR="001927CD" w:rsidRDefault="001927CD" w:rsidP="001927CD"/>
    <w:p w14:paraId="3700DCC4" w14:textId="37220E1D" w:rsidR="001927CD" w:rsidRDefault="001927CD" w:rsidP="001927CD"/>
    <w:p w14:paraId="3084503E" w14:textId="5F072EF7" w:rsidR="001927CD" w:rsidRDefault="001927CD" w:rsidP="001927CD"/>
    <w:p w14:paraId="31A1AEC5" w14:textId="22BA8AC5" w:rsidR="001927CD" w:rsidRDefault="001927CD" w:rsidP="001927CD"/>
    <w:p w14:paraId="696A5AD1" w14:textId="302AE70F" w:rsidR="001927CD" w:rsidRDefault="001927CD" w:rsidP="001927CD"/>
    <w:p w14:paraId="78EEE9D6" w14:textId="008DAA36" w:rsidR="001927CD" w:rsidRDefault="001927CD" w:rsidP="001927CD"/>
    <w:p w14:paraId="55C789A5" w14:textId="62F86957" w:rsidR="001927CD" w:rsidRDefault="001927CD" w:rsidP="001927CD"/>
    <w:p w14:paraId="6EEE1135" w14:textId="3E171FF5" w:rsidR="001927CD" w:rsidRDefault="001927CD" w:rsidP="001927CD"/>
    <w:p w14:paraId="1831BDAB" w14:textId="4745FD6C" w:rsidR="001927CD" w:rsidRDefault="001927CD" w:rsidP="001927CD"/>
    <w:p w14:paraId="6317E9D4" w14:textId="277262CD" w:rsidR="001927CD" w:rsidRDefault="001927CD" w:rsidP="001927CD"/>
    <w:p w14:paraId="6A4524D1" w14:textId="50E55409" w:rsidR="001927CD" w:rsidRDefault="001927CD" w:rsidP="001927CD"/>
    <w:p w14:paraId="31406062" w14:textId="77777777" w:rsidR="002C4418" w:rsidRPr="001927CD" w:rsidRDefault="002C4418" w:rsidP="00660915">
      <w:pPr>
        <w:ind w:firstLine="0"/>
      </w:pPr>
    </w:p>
    <w:p w14:paraId="404A8E1D" w14:textId="6D322570" w:rsidR="00BF2CA2" w:rsidRDefault="00A11FB6" w:rsidP="00A11FB6">
      <w:pPr>
        <w:pStyle w:val="Heading4"/>
      </w:pPr>
      <w:r>
        <w:lastRenderedPageBreak/>
        <w:t>Use case UC13 – Xem lịch sử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A11FB6" w14:paraId="70D8CBAC" w14:textId="77777777" w:rsidTr="00A11FB6">
        <w:tc>
          <w:tcPr>
            <w:tcW w:w="5000" w:type="pct"/>
            <w:gridSpan w:val="3"/>
            <w:vAlign w:val="top"/>
          </w:tcPr>
          <w:p w14:paraId="0EA87D3A" w14:textId="411698EE" w:rsidR="00A11FB6" w:rsidRPr="00670FC0" w:rsidRDefault="00A11FB6"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UC13 –</w:t>
            </w:r>
            <w:r>
              <w:rPr>
                <w:color w:val="000000" w:themeColor="text1"/>
                <w:szCs w:val="26"/>
                <w:lang w:val="vi-VN"/>
              </w:rPr>
              <w:t xml:space="preserve"> </w:t>
            </w:r>
            <w:r>
              <w:rPr>
                <w:color w:val="000000" w:themeColor="text1"/>
                <w:szCs w:val="26"/>
              </w:rPr>
              <w:t>Xem lịch sử chuyển tiền</w:t>
            </w:r>
          </w:p>
        </w:tc>
      </w:tr>
      <w:tr w:rsidR="00A11FB6" w14:paraId="12F1AA24" w14:textId="77777777" w:rsidTr="00A11FB6">
        <w:tc>
          <w:tcPr>
            <w:tcW w:w="1110" w:type="pct"/>
            <w:vAlign w:val="top"/>
          </w:tcPr>
          <w:p w14:paraId="480A68C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5261F49A" w14:textId="00D294E9" w:rsidR="00A11FB6" w:rsidRPr="007949C2" w:rsidRDefault="00D4650A"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việc chuyển tiền, tác nhân có thể xem lại lịch sử chuyển tiền đã thực hiện để có thể dễ dàng quản lý được số tiền đang có</w:t>
            </w:r>
          </w:p>
        </w:tc>
      </w:tr>
      <w:tr w:rsidR="00A11FB6" w14:paraId="3356EE6D" w14:textId="77777777" w:rsidTr="00A11FB6">
        <w:tc>
          <w:tcPr>
            <w:tcW w:w="1110" w:type="pct"/>
            <w:vAlign w:val="top"/>
          </w:tcPr>
          <w:p w14:paraId="5C18D3A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F7CD728" w14:textId="77777777" w:rsidR="00A11FB6" w:rsidRPr="000579D9" w:rsidRDefault="00A11FB6"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A11FB6" w14:paraId="76A28712" w14:textId="77777777" w:rsidTr="00A11FB6">
        <w:tc>
          <w:tcPr>
            <w:tcW w:w="1110" w:type="pct"/>
            <w:vAlign w:val="top"/>
          </w:tcPr>
          <w:p w14:paraId="29059DB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78078AE" w14:textId="0CEE46C3" w:rsidR="00A11FB6" w:rsidRPr="00394EDD"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A11FB6" w14:paraId="3E125233" w14:textId="77777777" w:rsidTr="00A11FB6">
        <w:tc>
          <w:tcPr>
            <w:tcW w:w="1110" w:type="pct"/>
            <w:vAlign w:val="top"/>
          </w:tcPr>
          <w:p w14:paraId="5424B1E7"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EC9C835" w14:textId="581931DC" w:rsidR="00A11FB6" w:rsidRPr="00D52611"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chuyển tiền</w:t>
            </w:r>
            <w:r w:rsidR="00035A31">
              <w:rPr>
                <w:rFonts w:ascii="Times New Roman" w:hAnsi="Times New Roman"/>
                <w:i w:val="0"/>
                <w:color w:val="000000" w:themeColor="text1"/>
                <w:sz w:val="26"/>
                <w:szCs w:val="26"/>
              </w:rPr>
              <w:t>, lưu vào cơ sở dữ liệu</w:t>
            </w:r>
          </w:p>
        </w:tc>
      </w:tr>
      <w:tr w:rsidR="00A11FB6" w14:paraId="0AE19A62" w14:textId="77777777" w:rsidTr="00A11FB6">
        <w:trPr>
          <w:trHeight w:val="330"/>
        </w:trPr>
        <w:tc>
          <w:tcPr>
            <w:tcW w:w="1110" w:type="pct"/>
            <w:vMerge w:val="restart"/>
            <w:vAlign w:val="top"/>
          </w:tcPr>
          <w:p w14:paraId="5FE84A2A"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720CB7" w14:textId="77777777" w:rsidR="00A11FB6" w:rsidRPr="005102C2"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B5EB20E" w14:textId="77777777" w:rsidR="00A11FB6"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11FB6" w14:paraId="336C2CA5" w14:textId="77777777" w:rsidTr="00A11FB6">
        <w:trPr>
          <w:trHeight w:val="70"/>
        </w:trPr>
        <w:tc>
          <w:tcPr>
            <w:tcW w:w="1110" w:type="pct"/>
            <w:vMerge/>
            <w:vAlign w:val="top"/>
          </w:tcPr>
          <w:p w14:paraId="0BEC462C" w14:textId="77777777" w:rsidR="00A11FB6" w:rsidRDefault="00A11FB6" w:rsidP="00A11FB6">
            <w:pPr>
              <w:spacing w:after="0" w:line="240" w:lineRule="auto"/>
              <w:rPr>
                <w:b/>
                <w:color w:val="000000" w:themeColor="text1"/>
                <w:szCs w:val="26"/>
              </w:rPr>
            </w:pPr>
          </w:p>
        </w:tc>
        <w:tc>
          <w:tcPr>
            <w:tcW w:w="2010" w:type="pct"/>
            <w:vAlign w:val="top"/>
          </w:tcPr>
          <w:p w14:paraId="024CABAD" w14:textId="24732D07" w:rsidR="00A11FB6" w:rsidRPr="00A94C04" w:rsidRDefault="00A11FB6" w:rsidP="00A11FB6">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3218F2">
              <w:rPr>
                <w:iCs/>
                <w:color w:val="000000" w:themeColor="text1"/>
                <w:szCs w:val="26"/>
              </w:rPr>
              <w:t>chọn chức năng quản lý ví</w:t>
            </w:r>
          </w:p>
        </w:tc>
        <w:tc>
          <w:tcPr>
            <w:tcW w:w="1880" w:type="pct"/>
            <w:vAlign w:val="top"/>
          </w:tcPr>
          <w:p w14:paraId="5262CD56" w14:textId="77777777" w:rsidR="00A11FB6" w:rsidRDefault="00A11FB6" w:rsidP="00A11FB6">
            <w:pPr>
              <w:spacing w:after="0" w:line="240" w:lineRule="auto"/>
              <w:ind w:firstLine="0"/>
              <w:rPr>
                <w:color w:val="000000" w:themeColor="text1"/>
                <w:szCs w:val="26"/>
                <w:lang w:val="vi-VN"/>
              </w:rPr>
            </w:pPr>
          </w:p>
        </w:tc>
      </w:tr>
      <w:tr w:rsidR="00A11FB6" w14:paraId="1BE9169A" w14:textId="77777777" w:rsidTr="00A11FB6">
        <w:trPr>
          <w:trHeight w:val="70"/>
        </w:trPr>
        <w:tc>
          <w:tcPr>
            <w:tcW w:w="1110" w:type="pct"/>
            <w:vMerge/>
            <w:vAlign w:val="top"/>
          </w:tcPr>
          <w:p w14:paraId="57F97C99" w14:textId="77777777" w:rsidR="00A11FB6" w:rsidRDefault="00A11FB6" w:rsidP="00A11FB6">
            <w:pPr>
              <w:spacing w:after="0" w:line="240" w:lineRule="auto"/>
              <w:rPr>
                <w:b/>
                <w:color w:val="000000" w:themeColor="text1"/>
                <w:szCs w:val="26"/>
              </w:rPr>
            </w:pPr>
          </w:p>
        </w:tc>
        <w:tc>
          <w:tcPr>
            <w:tcW w:w="2010" w:type="pct"/>
            <w:vAlign w:val="top"/>
          </w:tcPr>
          <w:p w14:paraId="192DDE70" w14:textId="77777777" w:rsidR="00A11FB6" w:rsidRDefault="00A11FB6" w:rsidP="00A11FB6">
            <w:pPr>
              <w:spacing w:after="0" w:line="240" w:lineRule="auto"/>
              <w:rPr>
                <w:iCs/>
                <w:color w:val="000000" w:themeColor="text1"/>
                <w:szCs w:val="26"/>
              </w:rPr>
            </w:pPr>
          </w:p>
        </w:tc>
        <w:tc>
          <w:tcPr>
            <w:tcW w:w="1880" w:type="pct"/>
            <w:vAlign w:val="top"/>
          </w:tcPr>
          <w:p w14:paraId="0FBB34E6" w14:textId="74C89B1C" w:rsidR="00A11FB6" w:rsidRPr="00A94C04" w:rsidRDefault="00A11FB6" w:rsidP="00A11FB6">
            <w:pPr>
              <w:spacing w:after="0" w:line="240" w:lineRule="auto"/>
              <w:ind w:firstLine="0"/>
              <w:rPr>
                <w:color w:val="000000" w:themeColor="text1"/>
                <w:szCs w:val="26"/>
              </w:rPr>
            </w:pPr>
            <w:r>
              <w:rPr>
                <w:color w:val="000000" w:themeColor="text1"/>
                <w:szCs w:val="26"/>
              </w:rPr>
              <w:t xml:space="preserve">2. </w:t>
            </w:r>
            <w:r w:rsidR="003218F2">
              <w:rPr>
                <w:color w:val="000000" w:themeColor="text1"/>
                <w:szCs w:val="26"/>
              </w:rPr>
              <w:t>Hệ thống hiển thị giao diện quản lý ví</w:t>
            </w:r>
          </w:p>
        </w:tc>
      </w:tr>
      <w:tr w:rsidR="00A11FB6" w14:paraId="711AC47F" w14:textId="77777777" w:rsidTr="00A11FB6">
        <w:trPr>
          <w:trHeight w:val="70"/>
        </w:trPr>
        <w:tc>
          <w:tcPr>
            <w:tcW w:w="1110" w:type="pct"/>
            <w:vMerge/>
            <w:vAlign w:val="top"/>
          </w:tcPr>
          <w:p w14:paraId="5814CA84" w14:textId="77777777" w:rsidR="00A11FB6" w:rsidRDefault="00A11FB6" w:rsidP="00A11FB6">
            <w:pPr>
              <w:spacing w:after="0" w:line="240" w:lineRule="auto"/>
              <w:rPr>
                <w:b/>
                <w:color w:val="000000" w:themeColor="text1"/>
                <w:szCs w:val="26"/>
              </w:rPr>
            </w:pPr>
          </w:p>
        </w:tc>
        <w:tc>
          <w:tcPr>
            <w:tcW w:w="2010" w:type="pct"/>
            <w:vAlign w:val="top"/>
          </w:tcPr>
          <w:p w14:paraId="30AA091D" w14:textId="6303D867" w:rsidR="00A11FB6" w:rsidRDefault="00A11FB6" w:rsidP="00A11FB6">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sidR="003218F2">
              <w:rPr>
                <w:iCs/>
                <w:color w:val="000000" w:themeColor="text1"/>
                <w:szCs w:val="26"/>
              </w:rPr>
              <w:t>nhấn nút “Lịch sử chuyển tiền” (góc trái bên dưới màn hình)</w:t>
            </w:r>
          </w:p>
        </w:tc>
        <w:tc>
          <w:tcPr>
            <w:tcW w:w="1880" w:type="pct"/>
            <w:vAlign w:val="top"/>
          </w:tcPr>
          <w:p w14:paraId="062C6B3D" w14:textId="77777777" w:rsidR="00A11FB6" w:rsidRDefault="00A11FB6" w:rsidP="00A11FB6">
            <w:pPr>
              <w:spacing w:after="0" w:line="240" w:lineRule="auto"/>
              <w:rPr>
                <w:color w:val="000000" w:themeColor="text1"/>
                <w:szCs w:val="26"/>
              </w:rPr>
            </w:pPr>
          </w:p>
        </w:tc>
      </w:tr>
      <w:tr w:rsidR="003218F2" w14:paraId="53D2CE5D" w14:textId="77777777" w:rsidTr="00A11FB6">
        <w:trPr>
          <w:trHeight w:val="70"/>
        </w:trPr>
        <w:tc>
          <w:tcPr>
            <w:tcW w:w="1110" w:type="pct"/>
            <w:vAlign w:val="top"/>
          </w:tcPr>
          <w:p w14:paraId="1CEA4FCF" w14:textId="77777777" w:rsidR="003218F2" w:rsidRDefault="003218F2" w:rsidP="00A11FB6">
            <w:pPr>
              <w:spacing w:after="0" w:line="240" w:lineRule="auto"/>
              <w:rPr>
                <w:b/>
                <w:color w:val="000000" w:themeColor="text1"/>
                <w:szCs w:val="26"/>
              </w:rPr>
            </w:pPr>
          </w:p>
        </w:tc>
        <w:tc>
          <w:tcPr>
            <w:tcW w:w="2010" w:type="pct"/>
            <w:vAlign w:val="top"/>
          </w:tcPr>
          <w:p w14:paraId="64047005" w14:textId="77777777" w:rsidR="003218F2" w:rsidRDefault="003218F2" w:rsidP="00A11FB6">
            <w:pPr>
              <w:spacing w:after="0" w:line="240" w:lineRule="auto"/>
              <w:ind w:firstLine="0"/>
              <w:rPr>
                <w:iCs/>
                <w:color w:val="000000" w:themeColor="text1"/>
                <w:szCs w:val="26"/>
              </w:rPr>
            </w:pPr>
          </w:p>
        </w:tc>
        <w:tc>
          <w:tcPr>
            <w:tcW w:w="1880" w:type="pct"/>
            <w:vAlign w:val="top"/>
          </w:tcPr>
          <w:p w14:paraId="194A5605" w14:textId="562E43DF" w:rsidR="003218F2" w:rsidRDefault="003218F2" w:rsidP="003218F2">
            <w:pPr>
              <w:spacing w:after="0" w:line="240" w:lineRule="auto"/>
              <w:ind w:firstLine="0"/>
              <w:rPr>
                <w:color w:val="000000" w:themeColor="text1"/>
                <w:szCs w:val="26"/>
              </w:rPr>
            </w:pPr>
            <w:r>
              <w:rPr>
                <w:color w:val="000000" w:themeColor="text1"/>
                <w:szCs w:val="26"/>
              </w:rPr>
              <w:t>4. Hệ thống hiển thị giao diện lịch sử chuyển tiền</w:t>
            </w:r>
          </w:p>
        </w:tc>
      </w:tr>
      <w:tr w:rsidR="00A11FB6" w14:paraId="5D010BED" w14:textId="77777777" w:rsidTr="00A11FB6">
        <w:trPr>
          <w:trHeight w:val="70"/>
        </w:trPr>
        <w:tc>
          <w:tcPr>
            <w:tcW w:w="1110" w:type="pct"/>
            <w:vAlign w:val="top"/>
          </w:tcPr>
          <w:p w14:paraId="2AF124F7" w14:textId="77777777" w:rsidR="00A11FB6" w:rsidRPr="00BC546E" w:rsidRDefault="00A11FB6"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023CFB5" w14:textId="77777777" w:rsidR="00A11FB6" w:rsidRDefault="00A11FB6" w:rsidP="00A11FB6">
            <w:pPr>
              <w:spacing w:after="0" w:line="240" w:lineRule="auto"/>
              <w:ind w:firstLine="0"/>
              <w:rPr>
                <w:szCs w:val="26"/>
                <w:lang w:val="vi-VN"/>
              </w:rPr>
            </w:pPr>
          </w:p>
        </w:tc>
        <w:tc>
          <w:tcPr>
            <w:tcW w:w="1880" w:type="pct"/>
            <w:vAlign w:val="top"/>
          </w:tcPr>
          <w:p w14:paraId="78E3FA2A" w14:textId="77777777" w:rsidR="00A11FB6" w:rsidRPr="00795438" w:rsidRDefault="00A11FB6" w:rsidP="00A11FB6">
            <w:pPr>
              <w:spacing w:after="0" w:line="240" w:lineRule="auto"/>
              <w:ind w:firstLine="0"/>
              <w:rPr>
                <w:szCs w:val="26"/>
              </w:rPr>
            </w:pPr>
          </w:p>
        </w:tc>
      </w:tr>
      <w:tr w:rsidR="00A11FB6" w14:paraId="75CD845A" w14:textId="77777777" w:rsidTr="00A11FB6">
        <w:trPr>
          <w:trHeight w:val="359"/>
        </w:trPr>
        <w:tc>
          <w:tcPr>
            <w:tcW w:w="1110" w:type="pct"/>
            <w:vAlign w:val="top"/>
          </w:tcPr>
          <w:p w14:paraId="0C33764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D4CC926" w14:textId="77777777" w:rsidR="00A11FB6" w:rsidRDefault="00A11FB6" w:rsidP="00E835EE">
            <w:pPr>
              <w:pStyle w:val="InfoBlue"/>
              <w:keepNext/>
              <w:spacing w:before="0" w:line="240" w:lineRule="auto"/>
              <w:rPr>
                <w:rFonts w:ascii="Times New Roman" w:hAnsi="Times New Roman"/>
                <w:i w:val="0"/>
                <w:color w:val="000000" w:themeColor="text1"/>
                <w:sz w:val="26"/>
                <w:szCs w:val="26"/>
              </w:rPr>
            </w:pPr>
          </w:p>
        </w:tc>
      </w:tr>
    </w:tbl>
    <w:p w14:paraId="728DDA6B" w14:textId="497671A0" w:rsidR="00BF2CA2" w:rsidRPr="00E835EE" w:rsidRDefault="00E835EE" w:rsidP="00E835EE">
      <w:pPr>
        <w:pStyle w:val="Caption"/>
        <w:rPr>
          <w:i/>
          <w:iCs/>
        </w:rPr>
      </w:pPr>
      <w:bookmarkStart w:id="53" w:name="_Toc44535882"/>
      <w:r w:rsidRPr="00E835EE">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15</w:t>
      </w:r>
      <w:r w:rsidR="00E25562">
        <w:rPr>
          <w:i/>
          <w:iCs/>
        </w:rPr>
        <w:fldChar w:fldCharType="end"/>
      </w:r>
      <w:r w:rsidRPr="00E835EE">
        <w:rPr>
          <w:i/>
          <w:iCs/>
        </w:rPr>
        <w:t xml:space="preserve"> Đặc tả Use case 13 – Xem lịch sử chuyển tiền</w:t>
      </w:r>
      <w:bookmarkEnd w:id="53"/>
    </w:p>
    <w:p w14:paraId="1421C6CA" w14:textId="3A690E38" w:rsidR="00BF2CA2" w:rsidRDefault="00BF2CA2" w:rsidP="004107F4"/>
    <w:p w14:paraId="53746A46" w14:textId="418E02D8" w:rsidR="00BF2CA2" w:rsidRDefault="00BF2CA2" w:rsidP="004107F4"/>
    <w:p w14:paraId="77B7C2A6" w14:textId="0B370B66" w:rsidR="00BF2CA2" w:rsidRDefault="00BF2CA2" w:rsidP="004107F4"/>
    <w:p w14:paraId="7F0B7A50" w14:textId="7C0EA99C" w:rsidR="00BF2CA2" w:rsidRDefault="00BF2CA2" w:rsidP="004107F4"/>
    <w:p w14:paraId="698B417A" w14:textId="7E8B6A4A" w:rsidR="00BF2CA2" w:rsidRDefault="00BF2CA2" w:rsidP="004107F4"/>
    <w:p w14:paraId="11C109B0" w14:textId="614012A7" w:rsidR="004107F4" w:rsidRPr="004107F4" w:rsidRDefault="004107F4" w:rsidP="004107F4"/>
    <w:p w14:paraId="7319EC83" w14:textId="6D616761" w:rsidR="00755698" w:rsidRDefault="00755698" w:rsidP="009E613D">
      <w:pPr>
        <w:pStyle w:val="Caption"/>
        <w:jc w:val="both"/>
        <w:rPr>
          <w:i/>
          <w:iCs/>
        </w:rPr>
      </w:pPr>
    </w:p>
    <w:p w14:paraId="1DA26CC3" w14:textId="0DBE6194" w:rsidR="00134208" w:rsidRDefault="00134208" w:rsidP="00134208"/>
    <w:p w14:paraId="5BB2134D" w14:textId="599B5513" w:rsidR="002C4418" w:rsidRDefault="002C4418" w:rsidP="00134208"/>
    <w:p w14:paraId="371BAD84" w14:textId="49AABA25" w:rsidR="002C4418" w:rsidRDefault="00F91CB4" w:rsidP="00134208">
      <w:r w:rsidRPr="00F91CB4">
        <w:rPr>
          <w:noProof/>
        </w:rPr>
        <w:lastRenderedPageBreak/>
        <w:drawing>
          <wp:anchor distT="0" distB="0" distL="114300" distR="114300" simplePos="0" relativeHeight="251667968" behindDoc="0" locked="0" layoutInCell="1" allowOverlap="1" wp14:anchorId="2B818D42" wp14:editId="2F53B1EE">
            <wp:simplePos x="0" y="0"/>
            <wp:positionH relativeFrom="column">
              <wp:posOffset>-3175</wp:posOffset>
            </wp:positionH>
            <wp:positionV relativeFrom="paragraph">
              <wp:posOffset>146050</wp:posOffset>
            </wp:positionV>
            <wp:extent cx="5580380" cy="3497580"/>
            <wp:effectExtent l="0" t="0" r="127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497580"/>
                    </a:xfrm>
                    <a:prstGeom prst="rect">
                      <a:avLst/>
                    </a:prstGeom>
                    <a:noFill/>
                    <a:ln>
                      <a:noFill/>
                    </a:ln>
                  </pic:spPr>
                </pic:pic>
              </a:graphicData>
            </a:graphic>
          </wp:anchor>
        </w:drawing>
      </w:r>
    </w:p>
    <w:p w14:paraId="15EF1D72" w14:textId="11495411" w:rsidR="002C4418" w:rsidRDefault="002C4418" w:rsidP="00134208"/>
    <w:p w14:paraId="452AC5C0" w14:textId="14F12BB9" w:rsidR="002C4418" w:rsidRDefault="002C4418" w:rsidP="00134208"/>
    <w:p w14:paraId="03270AF0" w14:textId="0BDB4B8B" w:rsidR="002C4418" w:rsidRDefault="002C4418" w:rsidP="00134208"/>
    <w:p w14:paraId="76EDC95E" w14:textId="1B5322FD" w:rsidR="002C4418" w:rsidRDefault="002C4418" w:rsidP="00134208"/>
    <w:p w14:paraId="5F71F43D" w14:textId="31B3A812" w:rsidR="002C4418" w:rsidRDefault="002C4418" w:rsidP="00134208"/>
    <w:p w14:paraId="54438132" w14:textId="3CC04005" w:rsidR="002C4418" w:rsidRDefault="002C4418" w:rsidP="00134208"/>
    <w:p w14:paraId="3664C606" w14:textId="530DB596" w:rsidR="002C4418" w:rsidRDefault="002C4418" w:rsidP="00134208"/>
    <w:p w14:paraId="4FFC1A6D" w14:textId="158EA6C2" w:rsidR="002C4418" w:rsidRDefault="002C4418" w:rsidP="00134208"/>
    <w:p w14:paraId="1CA02E2E" w14:textId="48185C0C" w:rsidR="002C4418" w:rsidRDefault="002C4418" w:rsidP="00134208"/>
    <w:p w14:paraId="6990212F" w14:textId="5955E655" w:rsidR="002C4418" w:rsidRDefault="002C4418" w:rsidP="00134208"/>
    <w:p w14:paraId="4F72380C" w14:textId="6BDD1726" w:rsidR="002C4418" w:rsidRDefault="002C4418" w:rsidP="00134208"/>
    <w:p w14:paraId="1BCDF123" w14:textId="46A88795" w:rsidR="002C4418" w:rsidRDefault="002C4418" w:rsidP="00134208"/>
    <w:p w14:paraId="4A663DFD" w14:textId="4F64EB1A" w:rsidR="002C4418" w:rsidRDefault="002C4418" w:rsidP="00134208"/>
    <w:p w14:paraId="6D9C1644" w14:textId="180F1608" w:rsidR="002C4418" w:rsidRDefault="002C4418" w:rsidP="00134208"/>
    <w:p w14:paraId="15CCF6F8" w14:textId="732B3533" w:rsidR="002C4418" w:rsidRDefault="002C4418" w:rsidP="00134208"/>
    <w:p w14:paraId="5BA4CCB4" w14:textId="5C4DF3E0" w:rsidR="002C4418" w:rsidRDefault="002C4418" w:rsidP="00134208"/>
    <w:p w14:paraId="3591B417" w14:textId="31B6966C" w:rsidR="002C4418" w:rsidRDefault="002C4418" w:rsidP="00134208"/>
    <w:p w14:paraId="44B56C53" w14:textId="7F0983BD" w:rsidR="002C4418" w:rsidRDefault="002C4418" w:rsidP="00134208"/>
    <w:p w14:paraId="2B0FF6D4" w14:textId="1E7CDE96" w:rsidR="002C4418" w:rsidRDefault="002C4418" w:rsidP="00134208"/>
    <w:p w14:paraId="3773E37B" w14:textId="73EAA7FE" w:rsidR="002C4418" w:rsidRDefault="002C4418" w:rsidP="00134208"/>
    <w:p w14:paraId="0C3BB1F7" w14:textId="6926F96A" w:rsidR="002C4418" w:rsidRDefault="002C4418" w:rsidP="00134208"/>
    <w:p w14:paraId="173B498D" w14:textId="58816B3B" w:rsidR="002C4418" w:rsidRDefault="002C4418" w:rsidP="00134208"/>
    <w:p w14:paraId="77FB9B6F" w14:textId="0A86EBD6" w:rsidR="002C4418" w:rsidRDefault="002C4418" w:rsidP="00134208"/>
    <w:p w14:paraId="7512239E" w14:textId="53ED4B0D" w:rsidR="002C4418" w:rsidRDefault="002C4418" w:rsidP="00134208"/>
    <w:p w14:paraId="516505DE" w14:textId="2B9EEED1" w:rsidR="002C4418" w:rsidRDefault="002C4418" w:rsidP="00134208"/>
    <w:p w14:paraId="0B3C8140" w14:textId="2B372601" w:rsidR="002C4418" w:rsidRDefault="002C4418" w:rsidP="00134208"/>
    <w:p w14:paraId="7DB9BF37" w14:textId="59E98C6D" w:rsidR="002C4418" w:rsidRDefault="002C4418" w:rsidP="00134208"/>
    <w:p w14:paraId="6FBD1DB7" w14:textId="4529F9CE" w:rsidR="002C4418" w:rsidRDefault="002C4418" w:rsidP="00134208"/>
    <w:p w14:paraId="76612548" w14:textId="07E02602" w:rsidR="002C4418" w:rsidRDefault="002C4418" w:rsidP="00134208"/>
    <w:p w14:paraId="3D1ECF1A" w14:textId="61FBF102" w:rsidR="002C4418" w:rsidRDefault="002C4418" w:rsidP="00134208"/>
    <w:p w14:paraId="1959CE65" w14:textId="254FA50D" w:rsidR="002C4418" w:rsidRDefault="002C4418" w:rsidP="00134208"/>
    <w:p w14:paraId="7B7BAB93" w14:textId="52722E06" w:rsidR="002C4418" w:rsidRDefault="002C4418" w:rsidP="00134208"/>
    <w:p w14:paraId="7A7AECD9" w14:textId="77777777" w:rsidR="002C4418" w:rsidRPr="00134208" w:rsidRDefault="002C4418" w:rsidP="00DC59E3">
      <w:pPr>
        <w:ind w:firstLine="0"/>
      </w:pPr>
    </w:p>
    <w:p w14:paraId="76514840" w14:textId="753C2713" w:rsidR="003867BF" w:rsidRDefault="0095530E" w:rsidP="00244035">
      <w:pPr>
        <w:pStyle w:val="Heading4"/>
        <w:rPr>
          <w:i/>
          <w:iCs/>
        </w:rPr>
      </w:pPr>
      <w:r w:rsidRPr="00244035">
        <w:rPr>
          <w:i/>
          <w:iCs/>
          <w:lang w:val="vi-VN"/>
        </w:rPr>
        <w:lastRenderedPageBreak/>
        <w:t>Use</w:t>
      </w:r>
      <w:r w:rsidR="00A11FB6">
        <w:rPr>
          <w:i/>
          <w:iCs/>
        </w:rPr>
        <w:t xml:space="preserve"> </w:t>
      </w:r>
      <w:r w:rsidRPr="00244035">
        <w:rPr>
          <w:i/>
          <w:iCs/>
          <w:lang w:val="vi-VN"/>
        </w:rPr>
        <w:t>case UC1</w:t>
      </w:r>
      <w:r w:rsidR="00A11FB6">
        <w:rPr>
          <w:i/>
          <w:iCs/>
        </w:rPr>
        <w:t>4</w:t>
      </w:r>
      <w:r w:rsidR="004C4ECB">
        <w:rPr>
          <w:i/>
          <w:iCs/>
        </w:rPr>
        <w:t xml:space="preserve"> – </w:t>
      </w:r>
      <w:r w:rsidR="00A36C47" w:rsidRPr="00B0047C">
        <w:rPr>
          <w:i/>
          <w:iCs/>
        </w:rPr>
        <w:t>Thêm</w:t>
      </w:r>
      <w:r w:rsidR="004C4ECB" w:rsidRPr="00B0047C">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FC3D78" w14:paraId="46EED16B" w14:textId="77777777" w:rsidTr="005B6ACA">
        <w:tc>
          <w:tcPr>
            <w:tcW w:w="5000" w:type="pct"/>
            <w:gridSpan w:val="3"/>
            <w:vAlign w:val="top"/>
          </w:tcPr>
          <w:p w14:paraId="7DEEA2F7" w14:textId="3D326BBD" w:rsidR="00FC3D78" w:rsidRPr="00CA2025" w:rsidRDefault="00FC3D78"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8B715A">
              <w:rPr>
                <w:color w:val="000000" w:themeColor="text1"/>
                <w:szCs w:val="26"/>
              </w:rPr>
              <w:t>1</w:t>
            </w:r>
            <w:r w:rsidR="009E613D">
              <w:rPr>
                <w:color w:val="000000" w:themeColor="text1"/>
                <w:szCs w:val="26"/>
              </w:rPr>
              <w:t>4</w:t>
            </w:r>
            <w:r>
              <w:rPr>
                <w:color w:val="000000" w:themeColor="text1"/>
                <w:szCs w:val="26"/>
              </w:rPr>
              <w:t xml:space="preserve"> –</w:t>
            </w:r>
            <w:r>
              <w:rPr>
                <w:color w:val="000000" w:themeColor="text1"/>
                <w:szCs w:val="26"/>
                <w:lang w:val="vi-VN"/>
              </w:rPr>
              <w:t xml:space="preserve"> </w:t>
            </w:r>
            <w:r>
              <w:rPr>
                <w:color w:val="000000" w:themeColor="text1"/>
                <w:szCs w:val="26"/>
              </w:rPr>
              <w:t>Thêm thu chi</w:t>
            </w:r>
          </w:p>
        </w:tc>
      </w:tr>
      <w:tr w:rsidR="00FC3D78" w14:paraId="241A8ADE" w14:textId="77777777" w:rsidTr="005B6ACA">
        <w:tc>
          <w:tcPr>
            <w:tcW w:w="1110" w:type="pct"/>
            <w:vAlign w:val="top"/>
          </w:tcPr>
          <w:p w14:paraId="6F162932"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03749E4" w14:textId="3DABDABF" w:rsidR="00FC3D78" w:rsidRPr="007949C2" w:rsidRDefault="0065281F"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một khoản thu hoặc chi ngoài thực tế, tác nhân có thể thêm khoản</w:t>
            </w:r>
            <w:r w:rsidR="00B0047C">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này vào ứng dụng để có thể dễ dàng quản lý được việc chi tiêu của mình</w:t>
            </w:r>
          </w:p>
        </w:tc>
      </w:tr>
      <w:tr w:rsidR="00FC3D78" w14:paraId="76F5872E" w14:textId="77777777" w:rsidTr="005B6ACA">
        <w:tc>
          <w:tcPr>
            <w:tcW w:w="1110" w:type="pct"/>
            <w:vAlign w:val="top"/>
          </w:tcPr>
          <w:p w14:paraId="294E34BA"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498163" w14:textId="77777777" w:rsidR="00FC3D78" w:rsidRPr="00CA2025"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FC3D78" w14:paraId="3D6B4C4A" w14:textId="77777777" w:rsidTr="005B6ACA">
        <w:tc>
          <w:tcPr>
            <w:tcW w:w="1110" w:type="pct"/>
            <w:vAlign w:val="top"/>
          </w:tcPr>
          <w:p w14:paraId="444FF635"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AA52AE4" w14:textId="7089F0C1" w:rsidR="00FC3D78" w:rsidRPr="00394EDD"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FC3D78" w14:paraId="12C7B427" w14:textId="77777777" w:rsidTr="005B6ACA">
        <w:tc>
          <w:tcPr>
            <w:tcW w:w="1110" w:type="pct"/>
            <w:vAlign w:val="top"/>
          </w:tcPr>
          <w:p w14:paraId="585A7618"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1714DF0" w14:textId="16B033D5" w:rsidR="00FC3D78" w:rsidRPr="00D52611"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khoản thu hoặc chi của tác nhân</w:t>
            </w:r>
            <w:r w:rsidR="00E71F47">
              <w:rPr>
                <w:rFonts w:ascii="Times New Roman" w:hAnsi="Times New Roman"/>
                <w:i w:val="0"/>
                <w:color w:val="000000" w:themeColor="text1"/>
                <w:sz w:val="26"/>
                <w:szCs w:val="26"/>
              </w:rPr>
              <w:t>, lưu vào cơ sở dữ liệu</w:t>
            </w:r>
          </w:p>
        </w:tc>
      </w:tr>
      <w:tr w:rsidR="00FC3D78" w14:paraId="34A367AB" w14:textId="77777777" w:rsidTr="005B6ACA">
        <w:trPr>
          <w:trHeight w:val="330"/>
        </w:trPr>
        <w:tc>
          <w:tcPr>
            <w:tcW w:w="1110" w:type="pct"/>
            <w:vMerge w:val="restart"/>
            <w:vAlign w:val="top"/>
          </w:tcPr>
          <w:p w14:paraId="1256E5FB"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AC18F4C" w14:textId="77777777" w:rsidR="00FC3D78" w:rsidRPr="0026739D"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EA32A87" w14:textId="77777777" w:rsidR="00FC3D78"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C3D78" w14:paraId="1BA27DCF" w14:textId="77777777" w:rsidTr="00D94657">
        <w:trPr>
          <w:trHeight w:val="456"/>
        </w:trPr>
        <w:tc>
          <w:tcPr>
            <w:tcW w:w="1110" w:type="pct"/>
            <w:vMerge/>
            <w:vAlign w:val="top"/>
          </w:tcPr>
          <w:p w14:paraId="7BCCD0CD" w14:textId="77777777" w:rsidR="00FC3D78" w:rsidRDefault="00FC3D78" w:rsidP="005B6ACA">
            <w:pPr>
              <w:spacing w:after="0" w:line="240" w:lineRule="auto"/>
              <w:rPr>
                <w:b/>
                <w:color w:val="000000" w:themeColor="text1"/>
                <w:szCs w:val="26"/>
              </w:rPr>
            </w:pPr>
          </w:p>
        </w:tc>
        <w:tc>
          <w:tcPr>
            <w:tcW w:w="2010" w:type="pct"/>
            <w:vAlign w:val="top"/>
          </w:tcPr>
          <w:p w14:paraId="7B7345D3" w14:textId="0735DE07" w:rsidR="00FC3D78" w:rsidRPr="00A94C04" w:rsidRDefault="00D94657" w:rsidP="005B6ACA">
            <w:pPr>
              <w:spacing w:after="0" w:line="240" w:lineRule="auto"/>
              <w:ind w:firstLine="0"/>
              <w:rPr>
                <w:iCs/>
                <w:color w:val="000000" w:themeColor="text1"/>
                <w:szCs w:val="26"/>
              </w:rPr>
            </w:pPr>
            <w:r>
              <w:rPr>
                <w:iCs/>
                <w:color w:val="000000" w:themeColor="text1"/>
                <w:szCs w:val="26"/>
              </w:rPr>
              <w:t xml:space="preserve">1. </w:t>
            </w:r>
            <w:r w:rsidR="006C5689">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104AAB83" w14:textId="77777777" w:rsidR="00FC3D78" w:rsidRDefault="00FC3D78" w:rsidP="005B6ACA">
            <w:pPr>
              <w:spacing w:after="0" w:line="240" w:lineRule="auto"/>
              <w:ind w:firstLine="0"/>
              <w:rPr>
                <w:color w:val="000000" w:themeColor="text1"/>
                <w:szCs w:val="26"/>
                <w:lang w:val="vi-VN"/>
              </w:rPr>
            </w:pPr>
          </w:p>
        </w:tc>
      </w:tr>
      <w:tr w:rsidR="00FC3D78" w14:paraId="0CF5458D" w14:textId="77777777" w:rsidTr="00D43115">
        <w:trPr>
          <w:trHeight w:val="431"/>
        </w:trPr>
        <w:tc>
          <w:tcPr>
            <w:tcW w:w="1110" w:type="pct"/>
            <w:vMerge/>
            <w:vAlign w:val="top"/>
          </w:tcPr>
          <w:p w14:paraId="43C13109" w14:textId="77777777" w:rsidR="00FC3D78" w:rsidRDefault="00FC3D78" w:rsidP="005B6ACA">
            <w:pPr>
              <w:spacing w:after="0" w:line="240" w:lineRule="auto"/>
              <w:rPr>
                <w:b/>
                <w:color w:val="000000" w:themeColor="text1"/>
                <w:szCs w:val="26"/>
              </w:rPr>
            </w:pPr>
          </w:p>
        </w:tc>
        <w:tc>
          <w:tcPr>
            <w:tcW w:w="2010" w:type="pct"/>
            <w:vAlign w:val="top"/>
          </w:tcPr>
          <w:p w14:paraId="65830101" w14:textId="61532D1C" w:rsidR="00C322CE" w:rsidRDefault="00C322CE" w:rsidP="00C322CE">
            <w:pPr>
              <w:spacing w:after="0" w:line="240" w:lineRule="auto"/>
              <w:ind w:firstLine="0"/>
              <w:rPr>
                <w:iCs/>
                <w:color w:val="000000" w:themeColor="text1"/>
                <w:szCs w:val="26"/>
              </w:rPr>
            </w:pPr>
          </w:p>
        </w:tc>
        <w:tc>
          <w:tcPr>
            <w:tcW w:w="1880" w:type="pct"/>
            <w:vAlign w:val="top"/>
          </w:tcPr>
          <w:p w14:paraId="6DCA824A" w14:textId="74F513D4" w:rsidR="00FC3D78" w:rsidRPr="00A94C04" w:rsidRDefault="00FC3D78" w:rsidP="005B6ACA">
            <w:pPr>
              <w:spacing w:after="0" w:line="240" w:lineRule="auto"/>
              <w:ind w:firstLine="0"/>
              <w:rPr>
                <w:color w:val="000000" w:themeColor="text1"/>
                <w:szCs w:val="26"/>
              </w:rPr>
            </w:pPr>
            <w:r>
              <w:rPr>
                <w:color w:val="000000" w:themeColor="text1"/>
                <w:szCs w:val="26"/>
              </w:rPr>
              <w:t xml:space="preserve">2. Hệ thống hiển thị giao diện </w:t>
            </w:r>
            <w:r w:rsidR="00C322CE">
              <w:rPr>
                <w:color w:val="000000" w:themeColor="text1"/>
                <w:szCs w:val="26"/>
              </w:rPr>
              <w:t>quản lý</w:t>
            </w:r>
            <w:r>
              <w:rPr>
                <w:color w:val="000000" w:themeColor="text1"/>
                <w:szCs w:val="26"/>
              </w:rPr>
              <w:t xml:space="preserve"> thu chi</w:t>
            </w:r>
          </w:p>
        </w:tc>
      </w:tr>
      <w:tr w:rsidR="00C322CE" w14:paraId="72EE3C4C" w14:textId="77777777" w:rsidTr="00D43115">
        <w:trPr>
          <w:trHeight w:val="80"/>
        </w:trPr>
        <w:tc>
          <w:tcPr>
            <w:tcW w:w="1110" w:type="pct"/>
            <w:vMerge/>
            <w:vAlign w:val="top"/>
          </w:tcPr>
          <w:p w14:paraId="584CC3B2" w14:textId="77777777" w:rsidR="00C322CE" w:rsidRDefault="00C322CE" w:rsidP="005B6ACA">
            <w:pPr>
              <w:spacing w:after="0" w:line="240" w:lineRule="auto"/>
              <w:rPr>
                <w:b/>
                <w:color w:val="000000" w:themeColor="text1"/>
                <w:szCs w:val="26"/>
              </w:rPr>
            </w:pPr>
          </w:p>
        </w:tc>
        <w:tc>
          <w:tcPr>
            <w:tcW w:w="2010" w:type="pct"/>
            <w:vAlign w:val="top"/>
          </w:tcPr>
          <w:p w14:paraId="13FC5EC8" w14:textId="0022BA90" w:rsidR="00C322CE" w:rsidRDefault="00C322CE" w:rsidP="00C322CE">
            <w:pPr>
              <w:spacing w:after="0" w:line="240" w:lineRule="auto"/>
              <w:ind w:firstLine="0"/>
              <w:rPr>
                <w:iCs/>
                <w:color w:val="000000" w:themeColor="text1"/>
                <w:szCs w:val="26"/>
              </w:rPr>
            </w:pPr>
            <w:r>
              <w:rPr>
                <w:iCs/>
                <w:color w:val="000000" w:themeColor="text1"/>
                <w:szCs w:val="26"/>
              </w:rPr>
              <w:t xml:space="preserve">3. </w:t>
            </w:r>
            <w:r w:rsidR="006C5689">
              <w:rPr>
                <w:iCs/>
                <w:color w:val="000000" w:themeColor="text1"/>
                <w:szCs w:val="26"/>
              </w:rPr>
              <w:t>Tác nhân</w:t>
            </w:r>
            <w:r>
              <w:rPr>
                <w:iCs/>
                <w:color w:val="000000" w:themeColor="text1"/>
                <w:szCs w:val="26"/>
              </w:rPr>
              <w:t xml:space="preserve"> nhấn</w:t>
            </w:r>
            <w:r w:rsidR="00C4115F">
              <w:rPr>
                <w:iCs/>
                <w:color w:val="000000" w:themeColor="text1"/>
                <w:szCs w:val="26"/>
              </w:rPr>
              <w:t xml:space="preserve"> nút “Thêm” (</w:t>
            </w:r>
            <w:r>
              <w:rPr>
                <w:iCs/>
                <w:color w:val="000000" w:themeColor="text1"/>
                <w:szCs w:val="26"/>
              </w:rPr>
              <w:t xml:space="preserve">nút tròn dấu cộng </w:t>
            </w:r>
            <w:r w:rsidR="00C71198">
              <w:rPr>
                <w:iCs/>
                <w:color w:val="000000" w:themeColor="text1"/>
                <w:szCs w:val="26"/>
              </w:rPr>
              <w:t>dưới</w:t>
            </w:r>
            <w:r>
              <w:rPr>
                <w:iCs/>
                <w:color w:val="000000" w:themeColor="text1"/>
                <w:szCs w:val="26"/>
              </w:rPr>
              <w:t xml:space="preserve"> góc phải</w:t>
            </w:r>
            <w:r w:rsidR="00C4115F">
              <w:rPr>
                <w:iCs/>
                <w:color w:val="000000" w:themeColor="text1"/>
                <w:szCs w:val="26"/>
              </w:rPr>
              <w:t xml:space="preserve"> dưới</w:t>
            </w:r>
            <w:r>
              <w:rPr>
                <w:iCs/>
                <w:color w:val="000000" w:themeColor="text1"/>
                <w:szCs w:val="26"/>
              </w:rPr>
              <w:t xml:space="preserve"> màn hình</w:t>
            </w:r>
            <w:r w:rsidR="00E526EE">
              <w:rPr>
                <w:iCs/>
                <w:color w:val="000000" w:themeColor="text1"/>
                <w:szCs w:val="26"/>
              </w:rPr>
              <w:t>)</w:t>
            </w:r>
          </w:p>
        </w:tc>
        <w:tc>
          <w:tcPr>
            <w:tcW w:w="1880" w:type="pct"/>
            <w:vAlign w:val="top"/>
          </w:tcPr>
          <w:p w14:paraId="53CCCD56" w14:textId="77777777" w:rsidR="00C322CE" w:rsidRDefault="00C322CE" w:rsidP="005B6ACA">
            <w:pPr>
              <w:spacing w:after="0" w:line="240" w:lineRule="auto"/>
              <w:rPr>
                <w:color w:val="000000" w:themeColor="text1"/>
                <w:szCs w:val="26"/>
              </w:rPr>
            </w:pPr>
          </w:p>
        </w:tc>
      </w:tr>
      <w:tr w:rsidR="00D43115" w14:paraId="1BC8E90D" w14:textId="77777777" w:rsidTr="00D43115">
        <w:trPr>
          <w:trHeight w:val="80"/>
        </w:trPr>
        <w:tc>
          <w:tcPr>
            <w:tcW w:w="1110" w:type="pct"/>
            <w:vMerge/>
            <w:vAlign w:val="top"/>
          </w:tcPr>
          <w:p w14:paraId="250158BA" w14:textId="77777777" w:rsidR="00D43115" w:rsidRDefault="00D43115" w:rsidP="005B6ACA">
            <w:pPr>
              <w:spacing w:after="0" w:line="240" w:lineRule="auto"/>
              <w:rPr>
                <w:b/>
                <w:color w:val="000000" w:themeColor="text1"/>
                <w:szCs w:val="26"/>
              </w:rPr>
            </w:pPr>
          </w:p>
        </w:tc>
        <w:tc>
          <w:tcPr>
            <w:tcW w:w="2010" w:type="pct"/>
            <w:vAlign w:val="top"/>
          </w:tcPr>
          <w:p w14:paraId="3FB59370" w14:textId="77777777" w:rsidR="00D43115" w:rsidRDefault="00D43115" w:rsidP="00C322CE">
            <w:pPr>
              <w:spacing w:after="0" w:line="240" w:lineRule="auto"/>
              <w:ind w:firstLine="0"/>
              <w:rPr>
                <w:iCs/>
                <w:color w:val="000000" w:themeColor="text1"/>
                <w:szCs w:val="26"/>
              </w:rPr>
            </w:pPr>
          </w:p>
        </w:tc>
        <w:tc>
          <w:tcPr>
            <w:tcW w:w="1880" w:type="pct"/>
            <w:vAlign w:val="top"/>
          </w:tcPr>
          <w:p w14:paraId="33E60E8C" w14:textId="078F6865" w:rsidR="00D43115" w:rsidRDefault="00D43115" w:rsidP="00D43115">
            <w:pPr>
              <w:spacing w:after="0" w:line="240" w:lineRule="auto"/>
              <w:ind w:firstLine="0"/>
              <w:rPr>
                <w:color w:val="000000" w:themeColor="text1"/>
                <w:szCs w:val="26"/>
              </w:rPr>
            </w:pPr>
            <w:r>
              <w:rPr>
                <w:color w:val="000000" w:themeColor="text1"/>
                <w:szCs w:val="26"/>
              </w:rPr>
              <w:t>4. Hệ thống hiển thị giao diện thêm thu chi</w:t>
            </w:r>
          </w:p>
        </w:tc>
      </w:tr>
      <w:tr w:rsidR="00FC3D78" w14:paraId="2C861D0A" w14:textId="77777777" w:rsidTr="005B6ACA">
        <w:trPr>
          <w:trHeight w:val="70"/>
        </w:trPr>
        <w:tc>
          <w:tcPr>
            <w:tcW w:w="1110" w:type="pct"/>
            <w:vMerge/>
            <w:vAlign w:val="top"/>
          </w:tcPr>
          <w:p w14:paraId="3879DEA8" w14:textId="77777777" w:rsidR="00FC3D78" w:rsidRDefault="00FC3D78" w:rsidP="005B6ACA">
            <w:pPr>
              <w:spacing w:after="0" w:line="240" w:lineRule="auto"/>
              <w:rPr>
                <w:b/>
                <w:color w:val="000000" w:themeColor="text1"/>
                <w:szCs w:val="26"/>
              </w:rPr>
            </w:pPr>
          </w:p>
        </w:tc>
        <w:tc>
          <w:tcPr>
            <w:tcW w:w="2010" w:type="pct"/>
            <w:vAlign w:val="top"/>
          </w:tcPr>
          <w:p w14:paraId="365FA1DB" w14:textId="36385FAB" w:rsidR="00FC3D78" w:rsidRDefault="00854545" w:rsidP="005B6ACA">
            <w:pPr>
              <w:spacing w:after="0" w:line="240" w:lineRule="auto"/>
              <w:ind w:firstLine="0"/>
              <w:rPr>
                <w:iCs/>
                <w:color w:val="000000" w:themeColor="text1"/>
                <w:szCs w:val="26"/>
              </w:rPr>
            </w:pPr>
            <w:r>
              <w:rPr>
                <w:iCs/>
                <w:color w:val="000000" w:themeColor="text1"/>
                <w:szCs w:val="26"/>
              </w:rPr>
              <w:t>5</w:t>
            </w:r>
            <w:r w:rsidR="00FC3D78">
              <w:rPr>
                <w:iCs/>
                <w:color w:val="000000" w:themeColor="text1"/>
                <w:szCs w:val="26"/>
              </w:rPr>
              <w:t xml:space="preserve">. </w:t>
            </w:r>
            <w:r w:rsidR="006C5689">
              <w:rPr>
                <w:iCs/>
                <w:color w:val="000000" w:themeColor="text1"/>
                <w:szCs w:val="26"/>
              </w:rPr>
              <w:t>Tác nhân</w:t>
            </w:r>
            <w:r w:rsidR="00FC3D78">
              <w:rPr>
                <w:iCs/>
                <w:color w:val="000000" w:themeColor="text1"/>
                <w:szCs w:val="26"/>
              </w:rPr>
              <w:t xml:space="preserve"> nhập vào các thông tin (loại thu chi, </w:t>
            </w:r>
            <w:r w:rsidR="00E42BF8">
              <w:rPr>
                <w:iCs/>
                <w:color w:val="000000" w:themeColor="text1"/>
                <w:szCs w:val="26"/>
              </w:rPr>
              <w:t>chọn ví, chọn danh mục, số tiền thu chi, mô tả</w:t>
            </w:r>
            <w:r w:rsidR="006C5689">
              <w:rPr>
                <w:iCs/>
                <w:color w:val="000000" w:themeColor="text1"/>
                <w:szCs w:val="26"/>
              </w:rPr>
              <w:t xml:space="preserve">, chọn </w:t>
            </w:r>
            <w:r w:rsidR="00A35ECD">
              <w:rPr>
                <w:iCs/>
                <w:color w:val="000000" w:themeColor="text1"/>
                <w:szCs w:val="26"/>
              </w:rPr>
              <w:t>ngày, giờ thực hiện</w:t>
            </w:r>
            <w:r w:rsidR="006C5689">
              <w:rPr>
                <w:iCs/>
                <w:color w:val="000000" w:themeColor="text1"/>
                <w:szCs w:val="26"/>
              </w:rPr>
              <w:t xml:space="preserve"> hiện tại hoặc tương lai</w:t>
            </w:r>
            <w:r w:rsidR="00FC3D78">
              <w:rPr>
                <w:iCs/>
                <w:color w:val="000000" w:themeColor="text1"/>
                <w:szCs w:val="26"/>
              </w:rPr>
              <w:t>)</w:t>
            </w:r>
          </w:p>
        </w:tc>
        <w:tc>
          <w:tcPr>
            <w:tcW w:w="1880" w:type="pct"/>
            <w:vAlign w:val="top"/>
          </w:tcPr>
          <w:p w14:paraId="0DD12BB3" w14:textId="77777777" w:rsidR="00FC3D78" w:rsidRDefault="00FC3D78" w:rsidP="005B6ACA">
            <w:pPr>
              <w:spacing w:after="0" w:line="240" w:lineRule="auto"/>
              <w:rPr>
                <w:color w:val="000000" w:themeColor="text1"/>
                <w:szCs w:val="26"/>
              </w:rPr>
            </w:pPr>
          </w:p>
        </w:tc>
      </w:tr>
      <w:tr w:rsidR="006C5689" w14:paraId="38B26E4E" w14:textId="77777777" w:rsidTr="005B6ACA">
        <w:trPr>
          <w:trHeight w:val="70"/>
        </w:trPr>
        <w:tc>
          <w:tcPr>
            <w:tcW w:w="1110" w:type="pct"/>
            <w:vMerge/>
            <w:vAlign w:val="top"/>
          </w:tcPr>
          <w:p w14:paraId="6DCB7D64" w14:textId="77777777" w:rsidR="006C5689" w:rsidRDefault="006C5689" w:rsidP="005B6ACA">
            <w:pPr>
              <w:spacing w:after="0" w:line="240" w:lineRule="auto"/>
              <w:rPr>
                <w:b/>
                <w:color w:val="000000" w:themeColor="text1"/>
                <w:szCs w:val="26"/>
              </w:rPr>
            </w:pPr>
          </w:p>
        </w:tc>
        <w:tc>
          <w:tcPr>
            <w:tcW w:w="2010" w:type="pct"/>
            <w:vAlign w:val="top"/>
          </w:tcPr>
          <w:p w14:paraId="32965C17" w14:textId="051BE3CA" w:rsidR="006C5689" w:rsidRDefault="006C5689" w:rsidP="005B6ACA">
            <w:pPr>
              <w:spacing w:after="0" w:line="240" w:lineRule="auto"/>
              <w:ind w:firstLine="0"/>
              <w:rPr>
                <w:iCs/>
                <w:color w:val="000000" w:themeColor="text1"/>
                <w:szCs w:val="26"/>
              </w:rPr>
            </w:pPr>
            <w:r>
              <w:rPr>
                <w:iCs/>
                <w:color w:val="000000" w:themeColor="text1"/>
                <w:szCs w:val="26"/>
              </w:rPr>
              <w:t>6. Tác nhân có thể chọn nhận thông báo hoặc không, nếu chọn</w:t>
            </w:r>
            <w:r w:rsidR="00A35ECD">
              <w:rPr>
                <w:iCs/>
                <w:color w:val="000000" w:themeColor="text1"/>
                <w:szCs w:val="26"/>
              </w:rPr>
              <w:t xml:space="preserve"> thì </w:t>
            </w:r>
            <w:r w:rsidR="006D20C0">
              <w:rPr>
                <w:iCs/>
                <w:color w:val="000000" w:themeColor="text1"/>
                <w:szCs w:val="26"/>
              </w:rPr>
              <w:t>đến ngày và giờ đã chọn ở trên sẽ thông báo cho tác nhân biết</w:t>
            </w:r>
          </w:p>
        </w:tc>
        <w:tc>
          <w:tcPr>
            <w:tcW w:w="1880" w:type="pct"/>
            <w:vAlign w:val="top"/>
          </w:tcPr>
          <w:p w14:paraId="4D57B473" w14:textId="77777777" w:rsidR="006C5689" w:rsidRDefault="006C5689" w:rsidP="005B6ACA">
            <w:pPr>
              <w:spacing w:after="0" w:line="240" w:lineRule="auto"/>
              <w:rPr>
                <w:color w:val="000000" w:themeColor="text1"/>
                <w:szCs w:val="26"/>
              </w:rPr>
            </w:pPr>
          </w:p>
        </w:tc>
      </w:tr>
      <w:tr w:rsidR="00D52100" w14:paraId="53FC51C2" w14:textId="77777777" w:rsidTr="005B6ACA">
        <w:trPr>
          <w:trHeight w:val="70"/>
        </w:trPr>
        <w:tc>
          <w:tcPr>
            <w:tcW w:w="1110" w:type="pct"/>
            <w:vMerge/>
            <w:vAlign w:val="top"/>
          </w:tcPr>
          <w:p w14:paraId="1A0C1231" w14:textId="77777777" w:rsidR="00D52100" w:rsidRDefault="00D52100" w:rsidP="005B6ACA">
            <w:pPr>
              <w:spacing w:after="0" w:line="240" w:lineRule="auto"/>
              <w:rPr>
                <w:b/>
                <w:color w:val="000000" w:themeColor="text1"/>
                <w:szCs w:val="26"/>
              </w:rPr>
            </w:pPr>
          </w:p>
        </w:tc>
        <w:tc>
          <w:tcPr>
            <w:tcW w:w="2010" w:type="pct"/>
            <w:vAlign w:val="top"/>
          </w:tcPr>
          <w:p w14:paraId="5C22B2A6" w14:textId="5AC6E63F" w:rsidR="00D52100" w:rsidRDefault="000A7CF0" w:rsidP="005B6ACA">
            <w:pPr>
              <w:spacing w:after="0" w:line="240" w:lineRule="auto"/>
              <w:ind w:firstLine="0"/>
              <w:rPr>
                <w:iCs/>
                <w:color w:val="000000" w:themeColor="text1"/>
                <w:szCs w:val="26"/>
              </w:rPr>
            </w:pPr>
            <w:r>
              <w:rPr>
                <w:iCs/>
                <w:color w:val="000000" w:themeColor="text1"/>
                <w:szCs w:val="26"/>
              </w:rPr>
              <w:t>7</w:t>
            </w:r>
            <w:r w:rsidR="00D52100">
              <w:rPr>
                <w:iCs/>
                <w:color w:val="000000" w:themeColor="text1"/>
                <w:szCs w:val="26"/>
              </w:rPr>
              <w:t xml:space="preserve">. </w:t>
            </w:r>
            <w:r w:rsidR="00037464">
              <w:rPr>
                <w:iCs/>
                <w:color w:val="000000" w:themeColor="text1"/>
                <w:szCs w:val="26"/>
              </w:rPr>
              <w:t>Tác nhân</w:t>
            </w:r>
            <w:r w:rsidR="00D52100">
              <w:rPr>
                <w:iCs/>
                <w:color w:val="000000" w:themeColor="text1"/>
                <w:szCs w:val="26"/>
              </w:rPr>
              <w:t xml:space="preserve"> nhấn nút </w:t>
            </w:r>
            <w:r w:rsidR="000E111D">
              <w:rPr>
                <w:iCs/>
                <w:color w:val="000000" w:themeColor="text1"/>
                <w:szCs w:val="26"/>
              </w:rPr>
              <w:t>“</w:t>
            </w:r>
            <w:r w:rsidR="00C44522">
              <w:rPr>
                <w:iCs/>
                <w:color w:val="000000" w:themeColor="text1"/>
                <w:szCs w:val="26"/>
              </w:rPr>
              <w:t>Lưu</w:t>
            </w:r>
            <w:r w:rsidR="000E111D">
              <w:rPr>
                <w:iCs/>
                <w:color w:val="000000" w:themeColor="text1"/>
                <w:szCs w:val="26"/>
              </w:rPr>
              <w:t>”</w:t>
            </w:r>
          </w:p>
        </w:tc>
        <w:tc>
          <w:tcPr>
            <w:tcW w:w="1880" w:type="pct"/>
            <w:vAlign w:val="top"/>
          </w:tcPr>
          <w:p w14:paraId="3A2C63C5" w14:textId="77777777" w:rsidR="00D52100" w:rsidRDefault="00D52100" w:rsidP="005B6ACA">
            <w:pPr>
              <w:spacing w:after="0" w:line="240" w:lineRule="auto"/>
              <w:rPr>
                <w:color w:val="000000" w:themeColor="text1"/>
                <w:szCs w:val="26"/>
              </w:rPr>
            </w:pPr>
          </w:p>
        </w:tc>
      </w:tr>
      <w:tr w:rsidR="00FC3D78" w14:paraId="0E90C352" w14:textId="77777777" w:rsidTr="005B6ACA">
        <w:trPr>
          <w:trHeight w:val="296"/>
        </w:trPr>
        <w:tc>
          <w:tcPr>
            <w:tcW w:w="1110" w:type="pct"/>
            <w:vMerge/>
            <w:vAlign w:val="top"/>
          </w:tcPr>
          <w:p w14:paraId="3014C626" w14:textId="77777777" w:rsidR="00FC3D78" w:rsidRDefault="00FC3D78" w:rsidP="005B6ACA">
            <w:pPr>
              <w:spacing w:after="0" w:line="240" w:lineRule="auto"/>
              <w:rPr>
                <w:b/>
                <w:color w:val="000000" w:themeColor="text1"/>
                <w:szCs w:val="26"/>
              </w:rPr>
            </w:pPr>
          </w:p>
        </w:tc>
        <w:tc>
          <w:tcPr>
            <w:tcW w:w="2010" w:type="pct"/>
            <w:vAlign w:val="top"/>
          </w:tcPr>
          <w:p w14:paraId="28027E84" w14:textId="77777777" w:rsidR="00FC3D78" w:rsidRDefault="00FC3D78" w:rsidP="005B6ACA">
            <w:pPr>
              <w:spacing w:after="0" w:line="240" w:lineRule="auto"/>
              <w:rPr>
                <w:iCs/>
                <w:color w:val="000000" w:themeColor="text1"/>
                <w:szCs w:val="26"/>
              </w:rPr>
            </w:pPr>
          </w:p>
        </w:tc>
        <w:tc>
          <w:tcPr>
            <w:tcW w:w="1880" w:type="pct"/>
            <w:vAlign w:val="top"/>
          </w:tcPr>
          <w:p w14:paraId="02BC5836" w14:textId="15A16C5B" w:rsidR="00FC3D78" w:rsidRDefault="00075B4D" w:rsidP="005B6ACA">
            <w:pPr>
              <w:spacing w:after="0" w:line="240" w:lineRule="auto"/>
              <w:ind w:firstLine="0"/>
              <w:rPr>
                <w:color w:val="000000" w:themeColor="text1"/>
                <w:szCs w:val="26"/>
              </w:rPr>
            </w:pPr>
            <w:r>
              <w:rPr>
                <w:color w:val="000000" w:themeColor="text1"/>
                <w:szCs w:val="26"/>
              </w:rPr>
              <w:t>8</w:t>
            </w:r>
            <w:r w:rsidR="00FC3D78">
              <w:rPr>
                <w:color w:val="000000" w:themeColor="text1"/>
                <w:szCs w:val="26"/>
              </w:rPr>
              <w:t>. Hệ thống kiểm tra dữ liệu và nếu</w:t>
            </w:r>
            <w:r w:rsidR="002C3B01">
              <w:rPr>
                <w:color w:val="000000" w:themeColor="text1"/>
                <w:szCs w:val="26"/>
              </w:rPr>
              <w:t xml:space="preserve"> dữ liệu</w:t>
            </w:r>
            <w:r w:rsidR="00FC3D78">
              <w:rPr>
                <w:color w:val="000000" w:themeColor="text1"/>
                <w:szCs w:val="26"/>
              </w:rPr>
              <w:t xml:space="preserve"> hợp lệ, thông báo </w:t>
            </w:r>
            <w:r w:rsidR="00C44522">
              <w:rPr>
                <w:color w:val="000000" w:themeColor="text1"/>
                <w:szCs w:val="26"/>
              </w:rPr>
              <w:t>“</w:t>
            </w:r>
            <w:r w:rsidR="00FC3D78">
              <w:rPr>
                <w:color w:val="000000" w:themeColor="text1"/>
                <w:szCs w:val="26"/>
              </w:rPr>
              <w:t>Thêm thành công</w:t>
            </w:r>
            <w:r w:rsidR="00C44522">
              <w:rPr>
                <w:color w:val="000000" w:themeColor="text1"/>
                <w:szCs w:val="26"/>
              </w:rPr>
              <w:t>”</w:t>
            </w:r>
          </w:p>
        </w:tc>
      </w:tr>
      <w:tr w:rsidR="001D4760" w14:paraId="28B2E8EF" w14:textId="77777777" w:rsidTr="001D4760">
        <w:trPr>
          <w:trHeight w:val="58"/>
        </w:trPr>
        <w:tc>
          <w:tcPr>
            <w:tcW w:w="1110" w:type="pct"/>
            <w:vMerge w:val="restart"/>
            <w:vAlign w:val="top"/>
          </w:tcPr>
          <w:p w14:paraId="62A1E101" w14:textId="77777777" w:rsidR="001D4760" w:rsidRPr="00BC546E" w:rsidRDefault="001D4760"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18B33FA" w14:textId="61772835" w:rsidR="001D4760" w:rsidRPr="00193D91" w:rsidRDefault="00075B4D" w:rsidP="001D4760">
            <w:pPr>
              <w:spacing w:after="0" w:line="240" w:lineRule="auto"/>
              <w:ind w:firstLine="0"/>
              <w:rPr>
                <w:szCs w:val="26"/>
              </w:rPr>
            </w:pPr>
            <w:r>
              <w:rPr>
                <w:szCs w:val="26"/>
              </w:rPr>
              <w:t>7</w:t>
            </w:r>
            <w:r w:rsidR="001D4760">
              <w:rPr>
                <w:szCs w:val="26"/>
              </w:rPr>
              <w:t xml:space="preserve">.1 </w:t>
            </w:r>
            <w:r>
              <w:rPr>
                <w:szCs w:val="26"/>
              </w:rPr>
              <w:t>Tác nhân</w:t>
            </w:r>
            <w:r w:rsidR="001D4760">
              <w:rPr>
                <w:szCs w:val="26"/>
              </w:rPr>
              <w:t xml:space="preserve"> nhấn nút </w:t>
            </w:r>
            <w:r>
              <w:rPr>
                <w:szCs w:val="26"/>
              </w:rPr>
              <w:t>“</w:t>
            </w:r>
            <w:r w:rsidR="001D4760">
              <w:rPr>
                <w:szCs w:val="26"/>
              </w:rPr>
              <w:t>Hủy</w:t>
            </w:r>
            <w:r>
              <w:rPr>
                <w:szCs w:val="26"/>
              </w:rPr>
              <w:t>”</w:t>
            </w:r>
          </w:p>
        </w:tc>
        <w:tc>
          <w:tcPr>
            <w:tcW w:w="1880" w:type="pct"/>
            <w:vAlign w:val="top"/>
          </w:tcPr>
          <w:p w14:paraId="4455BFFB" w14:textId="66DB6291" w:rsidR="001D4760" w:rsidRPr="00795438" w:rsidRDefault="001D4760" w:rsidP="005B6ACA">
            <w:pPr>
              <w:spacing w:after="0" w:line="240" w:lineRule="auto"/>
              <w:ind w:firstLine="0"/>
              <w:rPr>
                <w:szCs w:val="26"/>
              </w:rPr>
            </w:pPr>
          </w:p>
        </w:tc>
      </w:tr>
      <w:tr w:rsidR="0007657D" w14:paraId="4F8ABF1E" w14:textId="77777777" w:rsidTr="00A94305">
        <w:trPr>
          <w:trHeight w:val="70"/>
        </w:trPr>
        <w:tc>
          <w:tcPr>
            <w:tcW w:w="1110" w:type="pct"/>
            <w:vMerge/>
            <w:vAlign w:val="top"/>
          </w:tcPr>
          <w:p w14:paraId="116DE07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3F4878EA" w14:textId="77777777" w:rsidR="0007657D" w:rsidRDefault="0007657D" w:rsidP="003C4954">
            <w:pPr>
              <w:spacing w:after="0" w:line="240" w:lineRule="auto"/>
              <w:rPr>
                <w:szCs w:val="26"/>
              </w:rPr>
            </w:pPr>
          </w:p>
        </w:tc>
        <w:tc>
          <w:tcPr>
            <w:tcW w:w="1880" w:type="pct"/>
            <w:vAlign w:val="top"/>
          </w:tcPr>
          <w:p w14:paraId="5A537A61" w14:textId="60A27CB2" w:rsidR="0007657D" w:rsidRDefault="00075B4D" w:rsidP="00A94305">
            <w:pPr>
              <w:spacing w:after="0" w:line="240" w:lineRule="auto"/>
              <w:ind w:firstLine="0"/>
              <w:rPr>
                <w:szCs w:val="26"/>
              </w:rPr>
            </w:pPr>
            <w:r>
              <w:rPr>
                <w:szCs w:val="26"/>
              </w:rPr>
              <w:t>7</w:t>
            </w:r>
            <w:r w:rsidR="0007657D">
              <w:rPr>
                <w:szCs w:val="26"/>
              </w:rPr>
              <w:t xml:space="preserve">.2 Quay lại giao diện quản lý thu chi ở bước </w:t>
            </w:r>
            <w:r w:rsidR="00DB2D43">
              <w:rPr>
                <w:szCs w:val="26"/>
              </w:rPr>
              <w:t>2</w:t>
            </w:r>
          </w:p>
        </w:tc>
      </w:tr>
      <w:tr w:rsidR="008E0105" w14:paraId="6EEC68F3" w14:textId="77777777" w:rsidTr="008E0105">
        <w:trPr>
          <w:trHeight w:val="717"/>
        </w:trPr>
        <w:tc>
          <w:tcPr>
            <w:tcW w:w="1110" w:type="pct"/>
            <w:vMerge/>
            <w:vAlign w:val="top"/>
          </w:tcPr>
          <w:p w14:paraId="74EB82D4" w14:textId="77777777" w:rsidR="008E0105" w:rsidRPr="00BC546E" w:rsidRDefault="008E0105" w:rsidP="005B6ACA">
            <w:pPr>
              <w:spacing w:after="0" w:line="240" w:lineRule="auto"/>
              <w:ind w:firstLine="0"/>
              <w:rPr>
                <w:b/>
                <w:bCs/>
                <w:color w:val="000000" w:themeColor="text1"/>
                <w:szCs w:val="26"/>
              </w:rPr>
            </w:pPr>
          </w:p>
        </w:tc>
        <w:tc>
          <w:tcPr>
            <w:tcW w:w="2010" w:type="pct"/>
            <w:vAlign w:val="top"/>
          </w:tcPr>
          <w:p w14:paraId="0A06E871" w14:textId="77777777" w:rsidR="008E0105" w:rsidRDefault="008E0105" w:rsidP="005802AA">
            <w:pPr>
              <w:spacing w:after="0" w:line="240" w:lineRule="auto"/>
              <w:ind w:firstLine="0"/>
              <w:rPr>
                <w:szCs w:val="26"/>
              </w:rPr>
            </w:pPr>
          </w:p>
        </w:tc>
        <w:tc>
          <w:tcPr>
            <w:tcW w:w="1880" w:type="pct"/>
            <w:vAlign w:val="top"/>
          </w:tcPr>
          <w:p w14:paraId="46100068" w14:textId="140E10BF" w:rsidR="008E0105" w:rsidRDefault="008E0105" w:rsidP="0007657D">
            <w:pPr>
              <w:spacing w:after="0" w:line="240" w:lineRule="auto"/>
              <w:ind w:firstLine="0"/>
              <w:rPr>
                <w:szCs w:val="26"/>
              </w:rPr>
            </w:pPr>
            <w:r>
              <w:rPr>
                <w:szCs w:val="26"/>
              </w:rPr>
              <w:t xml:space="preserve">8.1 Hệ thống kiểm tra dữ liệu và nếu số tiền chi không hợp lệ, thông báo “Số tiền chi </w:t>
            </w:r>
            <w:r>
              <w:rPr>
                <w:szCs w:val="26"/>
              </w:rPr>
              <w:lastRenderedPageBreak/>
              <w:t>vượt quá số tiền ví”</w:t>
            </w:r>
          </w:p>
        </w:tc>
      </w:tr>
      <w:tr w:rsidR="00FC3D78" w14:paraId="67448611" w14:textId="77777777" w:rsidTr="005F39A8">
        <w:trPr>
          <w:trHeight w:val="395"/>
        </w:trPr>
        <w:tc>
          <w:tcPr>
            <w:tcW w:w="1110" w:type="pct"/>
            <w:vAlign w:val="top"/>
          </w:tcPr>
          <w:p w14:paraId="729EF01D"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749F0C54" w14:textId="77777777" w:rsidR="005F39A8" w:rsidRDefault="008E0105"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chọn danh mục thu chi, ví ưu tiên sẽ tự động đưa lên, tác nhân có thể chọn ví khác hoặc để ví ưu tiên này</w:t>
            </w:r>
          </w:p>
          <w:p w14:paraId="0BA07C24" w14:textId="77777777" w:rsidR="005F4BFA" w:rsidRDefault="005F4BFA"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thêm khoản chi số tiền vượt quá số tiền hiện có trong ví, số tiền chi sẽ tự động gán số tiền bằng với số tiền trong ví</w:t>
            </w:r>
          </w:p>
          <w:p w14:paraId="566E79D3" w14:textId="3AAF1DE5" w:rsidR="00337D26" w:rsidRDefault="00337D26"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Chỉ có duy nhất một khoản thu chi có thể chọn chức năng nhận thông báo, thông báo của khoản thu chi này được thực hiện thì các khoản thu chi khác mới có thể chọn nhận thông báo</w:t>
            </w:r>
          </w:p>
        </w:tc>
      </w:tr>
    </w:tbl>
    <w:p w14:paraId="253A450A" w14:textId="04267CF2" w:rsidR="0040684B" w:rsidRPr="00460F3A" w:rsidRDefault="00460F3A" w:rsidP="00460F3A">
      <w:pPr>
        <w:pStyle w:val="Caption"/>
        <w:rPr>
          <w:i/>
          <w:iCs/>
        </w:rPr>
      </w:pPr>
      <w:bookmarkStart w:id="54" w:name="_Toc44535883"/>
      <w:r w:rsidRPr="00460F3A">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16</w:t>
      </w:r>
      <w:r w:rsidR="00E25562">
        <w:rPr>
          <w:i/>
          <w:iCs/>
        </w:rPr>
        <w:fldChar w:fldCharType="end"/>
      </w:r>
      <w:r w:rsidRPr="00460F3A">
        <w:rPr>
          <w:i/>
          <w:iCs/>
        </w:rPr>
        <w:t xml:space="preserve"> Đặc tả Use case 14 – Thêm thu chi</w:t>
      </w:r>
      <w:bookmarkEnd w:id="54"/>
    </w:p>
    <w:p w14:paraId="6CB07EF7" w14:textId="77777777" w:rsidR="0040684B" w:rsidRPr="0040684B" w:rsidRDefault="0040684B" w:rsidP="0040684B"/>
    <w:p w14:paraId="081686A8" w14:textId="03426AEA" w:rsidR="003867BF" w:rsidRDefault="003867BF" w:rsidP="003016AA">
      <w:pPr>
        <w:pStyle w:val="Caption"/>
        <w:rPr>
          <w:rFonts w:cs="Arial"/>
          <w:b/>
          <w:bCs w:val="0"/>
          <w:i/>
          <w:szCs w:val="26"/>
          <w:lang w:val="vi-VN"/>
        </w:rPr>
      </w:pPr>
    </w:p>
    <w:p w14:paraId="247266A6" w14:textId="1CEA8BC0" w:rsidR="00394EDD" w:rsidRDefault="00394EDD">
      <w:pPr>
        <w:ind w:firstLine="720"/>
        <w:rPr>
          <w:rFonts w:cs="Arial"/>
          <w:b/>
          <w:bCs/>
          <w:i/>
          <w:szCs w:val="26"/>
          <w:lang w:val="vi-VN"/>
        </w:rPr>
      </w:pPr>
    </w:p>
    <w:p w14:paraId="3E3288BC" w14:textId="33B46DFD" w:rsidR="00394EDD" w:rsidRDefault="00394EDD">
      <w:pPr>
        <w:ind w:firstLine="720"/>
        <w:rPr>
          <w:rFonts w:cs="Arial"/>
          <w:b/>
          <w:bCs/>
          <w:i/>
          <w:szCs w:val="26"/>
          <w:lang w:val="vi-VN"/>
        </w:rPr>
      </w:pPr>
    </w:p>
    <w:p w14:paraId="2BEC46A6" w14:textId="225F0993" w:rsidR="00394EDD" w:rsidRDefault="00394EDD">
      <w:pPr>
        <w:ind w:firstLine="720"/>
        <w:rPr>
          <w:rFonts w:cs="Arial"/>
          <w:b/>
          <w:bCs/>
          <w:i/>
          <w:szCs w:val="26"/>
          <w:lang w:val="vi-VN"/>
        </w:rPr>
      </w:pPr>
    </w:p>
    <w:p w14:paraId="5724950B" w14:textId="1835091D" w:rsidR="00F62836" w:rsidRDefault="00F62836">
      <w:pPr>
        <w:ind w:firstLine="720"/>
        <w:rPr>
          <w:rFonts w:cs="Arial"/>
          <w:b/>
          <w:bCs/>
          <w:i/>
          <w:szCs w:val="26"/>
          <w:lang w:val="vi-VN"/>
        </w:rPr>
      </w:pPr>
    </w:p>
    <w:p w14:paraId="45AB592E" w14:textId="598903AA" w:rsidR="002C4418" w:rsidRDefault="002C4418">
      <w:pPr>
        <w:ind w:firstLine="720"/>
        <w:rPr>
          <w:rFonts w:cs="Arial"/>
          <w:b/>
          <w:bCs/>
          <w:i/>
          <w:szCs w:val="26"/>
          <w:lang w:val="vi-VN"/>
        </w:rPr>
      </w:pPr>
    </w:p>
    <w:p w14:paraId="785E754F" w14:textId="5AC74EC2" w:rsidR="002C4418" w:rsidRDefault="002C4418">
      <w:pPr>
        <w:ind w:firstLine="720"/>
        <w:rPr>
          <w:rFonts w:cs="Arial"/>
          <w:b/>
          <w:bCs/>
          <w:i/>
          <w:szCs w:val="26"/>
          <w:lang w:val="vi-VN"/>
        </w:rPr>
      </w:pPr>
    </w:p>
    <w:p w14:paraId="2B255A72" w14:textId="530B8574" w:rsidR="002C4418" w:rsidRDefault="002C4418">
      <w:pPr>
        <w:ind w:firstLine="720"/>
        <w:rPr>
          <w:rFonts w:cs="Arial"/>
          <w:b/>
          <w:bCs/>
          <w:i/>
          <w:szCs w:val="26"/>
          <w:lang w:val="vi-VN"/>
        </w:rPr>
      </w:pPr>
    </w:p>
    <w:p w14:paraId="7C0B9C43" w14:textId="6476B079" w:rsidR="002C4418" w:rsidRDefault="002C4418">
      <w:pPr>
        <w:ind w:firstLine="720"/>
        <w:rPr>
          <w:rFonts w:cs="Arial"/>
          <w:b/>
          <w:bCs/>
          <w:i/>
          <w:szCs w:val="26"/>
          <w:lang w:val="vi-VN"/>
        </w:rPr>
      </w:pPr>
    </w:p>
    <w:p w14:paraId="385CEECB" w14:textId="6041BD9B" w:rsidR="002C4418" w:rsidRDefault="002C4418">
      <w:pPr>
        <w:ind w:firstLine="720"/>
        <w:rPr>
          <w:rFonts w:cs="Arial"/>
          <w:b/>
          <w:bCs/>
          <w:i/>
          <w:szCs w:val="26"/>
          <w:lang w:val="vi-VN"/>
        </w:rPr>
      </w:pPr>
    </w:p>
    <w:p w14:paraId="5513D7AC" w14:textId="7545BEB1" w:rsidR="002C4418" w:rsidRDefault="002C4418">
      <w:pPr>
        <w:ind w:firstLine="720"/>
        <w:rPr>
          <w:rFonts w:cs="Arial"/>
          <w:b/>
          <w:bCs/>
          <w:i/>
          <w:szCs w:val="26"/>
          <w:lang w:val="vi-VN"/>
        </w:rPr>
      </w:pPr>
    </w:p>
    <w:p w14:paraId="0FB18B02" w14:textId="292E8533" w:rsidR="002C4418" w:rsidRDefault="002C4418">
      <w:pPr>
        <w:ind w:firstLine="720"/>
        <w:rPr>
          <w:rFonts w:cs="Arial"/>
          <w:b/>
          <w:bCs/>
          <w:i/>
          <w:szCs w:val="26"/>
          <w:lang w:val="vi-VN"/>
        </w:rPr>
      </w:pPr>
    </w:p>
    <w:p w14:paraId="78B8B537" w14:textId="610CE7F4" w:rsidR="002C4418" w:rsidRDefault="002C4418">
      <w:pPr>
        <w:ind w:firstLine="720"/>
        <w:rPr>
          <w:rFonts w:cs="Arial"/>
          <w:b/>
          <w:bCs/>
          <w:i/>
          <w:szCs w:val="26"/>
          <w:lang w:val="vi-VN"/>
        </w:rPr>
      </w:pPr>
    </w:p>
    <w:p w14:paraId="472B67E9" w14:textId="673E418A" w:rsidR="002C4418" w:rsidRDefault="002C4418">
      <w:pPr>
        <w:ind w:firstLine="720"/>
        <w:rPr>
          <w:rFonts w:cs="Arial"/>
          <w:b/>
          <w:bCs/>
          <w:i/>
          <w:szCs w:val="26"/>
          <w:lang w:val="vi-VN"/>
        </w:rPr>
      </w:pPr>
    </w:p>
    <w:p w14:paraId="5A653A8D" w14:textId="4B7896D6" w:rsidR="002C4418" w:rsidRDefault="005B2851">
      <w:pPr>
        <w:ind w:firstLine="720"/>
        <w:rPr>
          <w:rFonts w:cs="Arial"/>
          <w:b/>
          <w:bCs/>
          <w:i/>
          <w:szCs w:val="26"/>
          <w:lang w:val="vi-VN"/>
        </w:rPr>
      </w:pPr>
      <w:r w:rsidRPr="005B2851">
        <w:rPr>
          <w:rFonts w:cs="Arial"/>
          <w:b/>
          <w:bCs/>
          <w:i/>
          <w:noProof/>
          <w:szCs w:val="26"/>
          <w:lang w:val="vi-VN"/>
        </w:rPr>
        <w:lastRenderedPageBreak/>
        <w:drawing>
          <wp:anchor distT="0" distB="0" distL="114300" distR="114300" simplePos="0" relativeHeight="251668992" behindDoc="0" locked="0" layoutInCell="1" allowOverlap="1" wp14:anchorId="6C679462" wp14:editId="38DDB487">
            <wp:simplePos x="0" y="0"/>
            <wp:positionH relativeFrom="column">
              <wp:posOffset>-3175</wp:posOffset>
            </wp:positionH>
            <wp:positionV relativeFrom="paragraph">
              <wp:posOffset>88900</wp:posOffset>
            </wp:positionV>
            <wp:extent cx="5580380" cy="6602730"/>
            <wp:effectExtent l="0" t="0" r="127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6602730"/>
                    </a:xfrm>
                    <a:prstGeom prst="rect">
                      <a:avLst/>
                    </a:prstGeom>
                    <a:noFill/>
                    <a:ln>
                      <a:noFill/>
                    </a:ln>
                  </pic:spPr>
                </pic:pic>
              </a:graphicData>
            </a:graphic>
          </wp:anchor>
        </w:drawing>
      </w:r>
    </w:p>
    <w:p w14:paraId="7D8889E3" w14:textId="7A1EB6EF" w:rsidR="002C4418" w:rsidRDefault="002C4418">
      <w:pPr>
        <w:ind w:firstLine="720"/>
        <w:rPr>
          <w:rFonts w:cs="Arial"/>
          <w:b/>
          <w:bCs/>
          <w:i/>
          <w:szCs w:val="26"/>
          <w:lang w:val="vi-VN"/>
        </w:rPr>
      </w:pPr>
    </w:p>
    <w:p w14:paraId="075CD734" w14:textId="0FB89A6B" w:rsidR="002C4418" w:rsidRDefault="002C4418">
      <w:pPr>
        <w:ind w:firstLine="720"/>
        <w:rPr>
          <w:rFonts w:cs="Arial"/>
          <w:b/>
          <w:bCs/>
          <w:i/>
          <w:szCs w:val="26"/>
          <w:lang w:val="vi-VN"/>
        </w:rPr>
      </w:pPr>
    </w:p>
    <w:p w14:paraId="3808BB03" w14:textId="41FB2826" w:rsidR="002C4418" w:rsidRDefault="002C4418">
      <w:pPr>
        <w:ind w:firstLine="720"/>
        <w:rPr>
          <w:rFonts w:cs="Arial"/>
          <w:b/>
          <w:bCs/>
          <w:i/>
          <w:szCs w:val="26"/>
          <w:lang w:val="vi-VN"/>
        </w:rPr>
      </w:pPr>
    </w:p>
    <w:p w14:paraId="5B400D46" w14:textId="434A1D9B" w:rsidR="002C4418" w:rsidRDefault="002C4418">
      <w:pPr>
        <w:ind w:firstLine="720"/>
        <w:rPr>
          <w:rFonts w:cs="Arial"/>
          <w:b/>
          <w:bCs/>
          <w:i/>
          <w:szCs w:val="26"/>
          <w:lang w:val="vi-VN"/>
        </w:rPr>
      </w:pPr>
    </w:p>
    <w:p w14:paraId="0D5EA1B9" w14:textId="026EE497" w:rsidR="002C4418" w:rsidRDefault="002C4418">
      <w:pPr>
        <w:ind w:firstLine="720"/>
        <w:rPr>
          <w:rFonts w:cs="Arial"/>
          <w:b/>
          <w:bCs/>
          <w:i/>
          <w:szCs w:val="26"/>
          <w:lang w:val="vi-VN"/>
        </w:rPr>
      </w:pPr>
    </w:p>
    <w:p w14:paraId="7344390A" w14:textId="1B4D19B7" w:rsidR="002C4418" w:rsidRDefault="002C4418">
      <w:pPr>
        <w:ind w:firstLine="720"/>
        <w:rPr>
          <w:rFonts w:cs="Arial"/>
          <w:b/>
          <w:bCs/>
          <w:i/>
          <w:szCs w:val="26"/>
          <w:lang w:val="vi-VN"/>
        </w:rPr>
      </w:pPr>
    </w:p>
    <w:p w14:paraId="77E04D3B" w14:textId="72FFC2C5" w:rsidR="002C4418" w:rsidRDefault="002C4418">
      <w:pPr>
        <w:ind w:firstLine="720"/>
        <w:rPr>
          <w:rFonts w:cs="Arial"/>
          <w:b/>
          <w:bCs/>
          <w:i/>
          <w:szCs w:val="26"/>
          <w:lang w:val="vi-VN"/>
        </w:rPr>
      </w:pPr>
    </w:p>
    <w:p w14:paraId="58E006F6" w14:textId="2577EDE6" w:rsidR="002C4418" w:rsidRDefault="002C4418">
      <w:pPr>
        <w:ind w:firstLine="720"/>
        <w:rPr>
          <w:rFonts w:cs="Arial"/>
          <w:b/>
          <w:bCs/>
          <w:i/>
          <w:szCs w:val="26"/>
          <w:lang w:val="vi-VN"/>
        </w:rPr>
      </w:pPr>
    </w:p>
    <w:p w14:paraId="04EE64EE" w14:textId="48A29FCE" w:rsidR="002C4418" w:rsidRDefault="002C4418">
      <w:pPr>
        <w:ind w:firstLine="720"/>
        <w:rPr>
          <w:rFonts w:cs="Arial"/>
          <w:b/>
          <w:bCs/>
          <w:i/>
          <w:szCs w:val="26"/>
          <w:lang w:val="vi-VN"/>
        </w:rPr>
      </w:pPr>
    </w:p>
    <w:p w14:paraId="21D97529" w14:textId="2E7058C6" w:rsidR="002C4418" w:rsidRDefault="002C4418">
      <w:pPr>
        <w:ind w:firstLine="720"/>
        <w:rPr>
          <w:rFonts w:cs="Arial"/>
          <w:b/>
          <w:bCs/>
          <w:i/>
          <w:szCs w:val="26"/>
          <w:lang w:val="vi-VN"/>
        </w:rPr>
      </w:pPr>
    </w:p>
    <w:p w14:paraId="270A6438" w14:textId="54B38C56" w:rsidR="002C4418" w:rsidRDefault="002C4418">
      <w:pPr>
        <w:ind w:firstLine="720"/>
        <w:rPr>
          <w:rFonts w:cs="Arial"/>
          <w:b/>
          <w:bCs/>
          <w:i/>
          <w:szCs w:val="26"/>
          <w:lang w:val="vi-VN"/>
        </w:rPr>
      </w:pPr>
    </w:p>
    <w:p w14:paraId="071BB0D6" w14:textId="4C5BC34E" w:rsidR="002C4418" w:rsidRDefault="002C4418">
      <w:pPr>
        <w:ind w:firstLine="720"/>
        <w:rPr>
          <w:rFonts w:cs="Arial"/>
          <w:b/>
          <w:bCs/>
          <w:i/>
          <w:szCs w:val="26"/>
          <w:lang w:val="vi-VN"/>
        </w:rPr>
      </w:pPr>
    </w:p>
    <w:p w14:paraId="77605EB3" w14:textId="471DF14A" w:rsidR="002C4418" w:rsidRDefault="002C4418">
      <w:pPr>
        <w:ind w:firstLine="720"/>
        <w:rPr>
          <w:rFonts w:cs="Arial"/>
          <w:b/>
          <w:bCs/>
          <w:i/>
          <w:szCs w:val="26"/>
          <w:lang w:val="vi-VN"/>
        </w:rPr>
      </w:pPr>
    </w:p>
    <w:p w14:paraId="62BE6BE3" w14:textId="3E3DD2A9" w:rsidR="002C4418" w:rsidRDefault="002C4418">
      <w:pPr>
        <w:ind w:firstLine="720"/>
        <w:rPr>
          <w:rFonts w:cs="Arial"/>
          <w:b/>
          <w:bCs/>
          <w:i/>
          <w:szCs w:val="26"/>
          <w:lang w:val="vi-VN"/>
        </w:rPr>
      </w:pPr>
    </w:p>
    <w:p w14:paraId="64C76626" w14:textId="50A6A7F4" w:rsidR="002C4418" w:rsidRDefault="002C4418">
      <w:pPr>
        <w:ind w:firstLine="720"/>
        <w:rPr>
          <w:rFonts w:cs="Arial"/>
          <w:b/>
          <w:bCs/>
          <w:i/>
          <w:szCs w:val="26"/>
          <w:lang w:val="vi-VN"/>
        </w:rPr>
      </w:pPr>
    </w:p>
    <w:p w14:paraId="248627EA" w14:textId="49B6018A" w:rsidR="002C4418" w:rsidRDefault="002C4418">
      <w:pPr>
        <w:ind w:firstLine="720"/>
        <w:rPr>
          <w:rFonts w:cs="Arial"/>
          <w:b/>
          <w:bCs/>
          <w:i/>
          <w:szCs w:val="26"/>
          <w:lang w:val="vi-VN"/>
        </w:rPr>
      </w:pPr>
    </w:p>
    <w:p w14:paraId="6665FA8D" w14:textId="7149D0E1" w:rsidR="002C4418" w:rsidRDefault="002C4418">
      <w:pPr>
        <w:ind w:firstLine="720"/>
        <w:rPr>
          <w:rFonts w:cs="Arial"/>
          <w:b/>
          <w:bCs/>
          <w:i/>
          <w:szCs w:val="26"/>
          <w:lang w:val="vi-VN"/>
        </w:rPr>
      </w:pPr>
    </w:p>
    <w:p w14:paraId="37DF49E4" w14:textId="0C2276F0" w:rsidR="002C4418" w:rsidRDefault="002C4418">
      <w:pPr>
        <w:ind w:firstLine="720"/>
        <w:rPr>
          <w:rFonts w:cs="Arial"/>
          <w:b/>
          <w:bCs/>
          <w:i/>
          <w:szCs w:val="26"/>
          <w:lang w:val="vi-VN"/>
        </w:rPr>
      </w:pPr>
    </w:p>
    <w:p w14:paraId="21399720" w14:textId="39677A78" w:rsidR="002C4418" w:rsidRDefault="002C4418">
      <w:pPr>
        <w:ind w:firstLine="720"/>
        <w:rPr>
          <w:rFonts w:cs="Arial"/>
          <w:b/>
          <w:bCs/>
          <w:i/>
          <w:szCs w:val="26"/>
          <w:lang w:val="vi-VN"/>
        </w:rPr>
      </w:pPr>
    </w:p>
    <w:p w14:paraId="51D2313F" w14:textId="664ED7F3" w:rsidR="002C4418" w:rsidRDefault="002C4418">
      <w:pPr>
        <w:ind w:firstLine="720"/>
        <w:rPr>
          <w:rFonts w:cs="Arial"/>
          <w:b/>
          <w:bCs/>
          <w:i/>
          <w:szCs w:val="26"/>
          <w:lang w:val="vi-VN"/>
        </w:rPr>
      </w:pPr>
    </w:p>
    <w:p w14:paraId="79BF6D33" w14:textId="3FCD3B42" w:rsidR="001F70A4" w:rsidRDefault="001F70A4">
      <w:pPr>
        <w:ind w:firstLine="720"/>
        <w:rPr>
          <w:rFonts w:cs="Arial"/>
          <w:b/>
          <w:bCs/>
          <w:i/>
          <w:szCs w:val="26"/>
          <w:lang w:val="vi-VN"/>
        </w:rPr>
      </w:pPr>
    </w:p>
    <w:p w14:paraId="3F672506" w14:textId="73042D0B" w:rsidR="001F70A4" w:rsidRDefault="001F70A4">
      <w:pPr>
        <w:ind w:firstLine="720"/>
        <w:rPr>
          <w:rFonts w:cs="Arial"/>
          <w:b/>
          <w:bCs/>
          <w:i/>
          <w:szCs w:val="26"/>
          <w:lang w:val="vi-VN"/>
        </w:rPr>
      </w:pPr>
    </w:p>
    <w:p w14:paraId="02410559" w14:textId="77777777" w:rsidR="001F70A4" w:rsidRDefault="001F70A4">
      <w:pPr>
        <w:ind w:firstLine="720"/>
        <w:rPr>
          <w:rFonts w:cs="Arial"/>
          <w:b/>
          <w:bCs/>
          <w:i/>
          <w:szCs w:val="26"/>
          <w:lang w:val="vi-VN"/>
        </w:rPr>
      </w:pPr>
    </w:p>
    <w:p w14:paraId="228B57D9" w14:textId="4D67936F" w:rsidR="009E613D" w:rsidRDefault="009E613D" w:rsidP="009E613D">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 xml:space="preserve">15 – </w:t>
      </w:r>
      <w:r w:rsidRPr="00DB0C33">
        <w:rPr>
          <w:i/>
          <w:iCs/>
        </w:rPr>
        <w:t>Cập nhật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9E613D" w14:paraId="29EBB390" w14:textId="77777777" w:rsidTr="00326511">
        <w:tc>
          <w:tcPr>
            <w:tcW w:w="5000" w:type="pct"/>
            <w:gridSpan w:val="3"/>
            <w:vAlign w:val="top"/>
          </w:tcPr>
          <w:p w14:paraId="4CC7D964" w14:textId="1592EAC8" w:rsidR="009E613D" w:rsidRPr="003A1FEB" w:rsidRDefault="009E613D" w:rsidP="00326511">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UC15 –</w:t>
            </w:r>
            <w:r>
              <w:rPr>
                <w:color w:val="000000" w:themeColor="text1"/>
                <w:szCs w:val="26"/>
                <w:lang w:val="vi-VN"/>
              </w:rPr>
              <w:t xml:space="preserve"> </w:t>
            </w:r>
            <w:r>
              <w:rPr>
                <w:color w:val="000000" w:themeColor="text1"/>
                <w:szCs w:val="26"/>
              </w:rPr>
              <w:t>Cập nhật thu chi</w:t>
            </w:r>
          </w:p>
        </w:tc>
      </w:tr>
      <w:tr w:rsidR="009E613D" w14:paraId="4F554226" w14:textId="77777777" w:rsidTr="00326511">
        <w:tc>
          <w:tcPr>
            <w:tcW w:w="1110" w:type="pct"/>
            <w:vAlign w:val="top"/>
          </w:tcPr>
          <w:p w14:paraId="525453C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8200465" w14:textId="2FE95D34" w:rsidR="009E613D" w:rsidRPr="007949C2"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thêm khoản thu hoặc chi, nếu chưa hài lòng về thông tin khoản thu hoặc chi đã thêm, tác nhân có thể cập nhật lại thông tin</w:t>
            </w:r>
          </w:p>
        </w:tc>
      </w:tr>
      <w:tr w:rsidR="009E613D" w14:paraId="4954C0BE" w14:textId="77777777" w:rsidTr="00326511">
        <w:tc>
          <w:tcPr>
            <w:tcW w:w="1110" w:type="pct"/>
            <w:vAlign w:val="top"/>
          </w:tcPr>
          <w:p w14:paraId="14D7932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D344556" w14:textId="77777777" w:rsidR="009E613D" w:rsidRPr="00FE37A7"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E613D" w14:paraId="1214E5EC" w14:textId="77777777" w:rsidTr="00326511">
        <w:tc>
          <w:tcPr>
            <w:tcW w:w="1110" w:type="pct"/>
            <w:vAlign w:val="top"/>
          </w:tcPr>
          <w:p w14:paraId="53732452"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3453BD4" w14:textId="24B58115" w:rsidR="009E613D" w:rsidRPr="00394EDD"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DB0C33">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9E613D" w14:paraId="787A1519" w14:textId="77777777" w:rsidTr="00326511">
        <w:tc>
          <w:tcPr>
            <w:tcW w:w="1110" w:type="pct"/>
            <w:vAlign w:val="top"/>
          </w:tcPr>
          <w:p w14:paraId="46C5412A"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861BC1B" w14:textId="4BB94D9F" w:rsidR="009E613D" w:rsidRPr="00D52611"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khoản thu hoặc chi của tác nhân</w:t>
            </w:r>
            <w:r w:rsidR="00DB0C33">
              <w:rPr>
                <w:rFonts w:ascii="Times New Roman" w:hAnsi="Times New Roman"/>
                <w:i w:val="0"/>
                <w:color w:val="000000" w:themeColor="text1"/>
                <w:sz w:val="26"/>
                <w:szCs w:val="26"/>
              </w:rPr>
              <w:t>, lưu lại dưới cơ sở dữ liệu</w:t>
            </w:r>
          </w:p>
        </w:tc>
      </w:tr>
      <w:tr w:rsidR="009E613D" w14:paraId="4EB96365" w14:textId="77777777" w:rsidTr="00326511">
        <w:trPr>
          <w:trHeight w:val="330"/>
        </w:trPr>
        <w:tc>
          <w:tcPr>
            <w:tcW w:w="1110" w:type="pct"/>
            <w:vMerge w:val="restart"/>
            <w:vAlign w:val="top"/>
          </w:tcPr>
          <w:p w14:paraId="7E88503F"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7B7DF1" w14:textId="77777777" w:rsidR="009E613D" w:rsidRPr="00BE12A4"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29B6688" w14:textId="77777777" w:rsidR="009E613D"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E613D" w14:paraId="2AB70FEA" w14:textId="77777777" w:rsidTr="00326511">
        <w:trPr>
          <w:trHeight w:val="71"/>
        </w:trPr>
        <w:tc>
          <w:tcPr>
            <w:tcW w:w="1110" w:type="pct"/>
            <w:vMerge/>
            <w:vAlign w:val="top"/>
          </w:tcPr>
          <w:p w14:paraId="3926FA6D" w14:textId="77777777" w:rsidR="009E613D" w:rsidRDefault="009E613D" w:rsidP="00326511">
            <w:pPr>
              <w:spacing w:after="0" w:line="240" w:lineRule="auto"/>
              <w:rPr>
                <w:b/>
                <w:color w:val="000000" w:themeColor="text1"/>
                <w:szCs w:val="26"/>
              </w:rPr>
            </w:pPr>
          </w:p>
        </w:tc>
        <w:tc>
          <w:tcPr>
            <w:tcW w:w="2010" w:type="pct"/>
            <w:vAlign w:val="top"/>
          </w:tcPr>
          <w:p w14:paraId="2761EE2F" w14:textId="18A96EB7" w:rsidR="009E613D" w:rsidRPr="00A94C04" w:rsidRDefault="009E613D" w:rsidP="00326511">
            <w:pPr>
              <w:spacing w:after="0" w:line="240" w:lineRule="auto"/>
              <w:ind w:firstLine="0"/>
              <w:rPr>
                <w:iCs/>
                <w:color w:val="000000" w:themeColor="text1"/>
                <w:szCs w:val="26"/>
              </w:rPr>
            </w:pPr>
            <w:r>
              <w:rPr>
                <w:iCs/>
                <w:color w:val="000000" w:themeColor="text1"/>
                <w:szCs w:val="26"/>
              </w:rPr>
              <w:t xml:space="preserve">1. </w:t>
            </w:r>
            <w:r w:rsidR="00726702">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72FB3898" w14:textId="77777777" w:rsidR="009E613D" w:rsidRDefault="009E613D" w:rsidP="00326511">
            <w:pPr>
              <w:spacing w:after="0" w:line="240" w:lineRule="auto"/>
              <w:ind w:firstLine="0"/>
              <w:rPr>
                <w:color w:val="000000" w:themeColor="text1"/>
                <w:szCs w:val="26"/>
                <w:lang w:val="vi-VN"/>
              </w:rPr>
            </w:pPr>
          </w:p>
        </w:tc>
      </w:tr>
      <w:tr w:rsidR="009E613D" w14:paraId="14EB4491" w14:textId="77777777" w:rsidTr="00326511">
        <w:trPr>
          <w:trHeight w:val="70"/>
        </w:trPr>
        <w:tc>
          <w:tcPr>
            <w:tcW w:w="1110" w:type="pct"/>
            <w:vMerge/>
            <w:vAlign w:val="top"/>
          </w:tcPr>
          <w:p w14:paraId="4BEA3EAD" w14:textId="77777777" w:rsidR="009E613D" w:rsidRDefault="009E613D" w:rsidP="00326511">
            <w:pPr>
              <w:spacing w:after="0" w:line="240" w:lineRule="auto"/>
              <w:rPr>
                <w:b/>
                <w:color w:val="000000" w:themeColor="text1"/>
                <w:szCs w:val="26"/>
              </w:rPr>
            </w:pPr>
          </w:p>
        </w:tc>
        <w:tc>
          <w:tcPr>
            <w:tcW w:w="2010" w:type="pct"/>
            <w:vAlign w:val="top"/>
          </w:tcPr>
          <w:p w14:paraId="7473554D" w14:textId="77777777" w:rsidR="009E613D" w:rsidRDefault="009E613D" w:rsidP="00326511">
            <w:pPr>
              <w:spacing w:after="0" w:line="240" w:lineRule="auto"/>
              <w:rPr>
                <w:iCs/>
                <w:color w:val="000000" w:themeColor="text1"/>
                <w:szCs w:val="26"/>
              </w:rPr>
            </w:pPr>
          </w:p>
        </w:tc>
        <w:tc>
          <w:tcPr>
            <w:tcW w:w="1880" w:type="pct"/>
            <w:vAlign w:val="top"/>
          </w:tcPr>
          <w:p w14:paraId="079C5EBE" w14:textId="77777777" w:rsidR="009E613D" w:rsidRDefault="009E613D" w:rsidP="00326511">
            <w:pPr>
              <w:spacing w:after="0" w:line="240" w:lineRule="auto"/>
              <w:ind w:firstLine="0"/>
              <w:rPr>
                <w:color w:val="000000" w:themeColor="text1"/>
                <w:szCs w:val="26"/>
              </w:rPr>
            </w:pPr>
            <w:r>
              <w:rPr>
                <w:color w:val="000000" w:themeColor="text1"/>
                <w:szCs w:val="26"/>
              </w:rPr>
              <w:t>2. Hệ thống hiển thi giao diện quản lý thu chi</w:t>
            </w:r>
          </w:p>
        </w:tc>
      </w:tr>
      <w:tr w:rsidR="009E613D" w14:paraId="21C7AEB7" w14:textId="77777777" w:rsidTr="00326511">
        <w:trPr>
          <w:trHeight w:val="368"/>
        </w:trPr>
        <w:tc>
          <w:tcPr>
            <w:tcW w:w="1110" w:type="pct"/>
            <w:vMerge/>
            <w:vAlign w:val="top"/>
          </w:tcPr>
          <w:p w14:paraId="20B2223B" w14:textId="77777777" w:rsidR="009E613D" w:rsidRDefault="009E613D" w:rsidP="00326511">
            <w:pPr>
              <w:spacing w:after="0" w:line="240" w:lineRule="auto"/>
              <w:rPr>
                <w:b/>
                <w:color w:val="000000" w:themeColor="text1"/>
                <w:szCs w:val="26"/>
              </w:rPr>
            </w:pPr>
          </w:p>
        </w:tc>
        <w:tc>
          <w:tcPr>
            <w:tcW w:w="2010" w:type="pct"/>
            <w:vAlign w:val="top"/>
          </w:tcPr>
          <w:p w14:paraId="6CD7E3B5" w14:textId="1237B7AC" w:rsidR="009E613D" w:rsidRDefault="009E613D" w:rsidP="00326511">
            <w:pPr>
              <w:spacing w:after="0" w:line="240" w:lineRule="auto"/>
              <w:ind w:firstLine="0"/>
              <w:rPr>
                <w:iCs/>
                <w:color w:val="000000" w:themeColor="text1"/>
                <w:szCs w:val="26"/>
              </w:rPr>
            </w:pPr>
            <w:r>
              <w:rPr>
                <w:iCs/>
                <w:color w:val="000000" w:themeColor="text1"/>
                <w:szCs w:val="26"/>
              </w:rPr>
              <w:t xml:space="preserve">3. </w:t>
            </w:r>
            <w:r w:rsidR="00726702">
              <w:rPr>
                <w:iCs/>
                <w:color w:val="000000" w:themeColor="text1"/>
                <w:szCs w:val="26"/>
              </w:rPr>
              <w:t>Tác nhân</w:t>
            </w:r>
            <w:r>
              <w:rPr>
                <w:iCs/>
                <w:color w:val="000000" w:themeColor="text1"/>
                <w:szCs w:val="26"/>
              </w:rPr>
              <w:t xml:space="preserve"> tìm và nhấn</w:t>
            </w:r>
            <w:r w:rsidR="00726702">
              <w:rPr>
                <w:iCs/>
                <w:color w:val="000000" w:themeColor="text1"/>
                <w:szCs w:val="26"/>
              </w:rPr>
              <w:t xml:space="preserve"> giữ</w:t>
            </w:r>
            <w:r>
              <w:rPr>
                <w:iCs/>
                <w:color w:val="000000" w:themeColor="text1"/>
                <w:szCs w:val="26"/>
              </w:rPr>
              <w:t xml:space="preserve"> vào khoản thu hoặc chi cần cập nhật</w:t>
            </w:r>
          </w:p>
        </w:tc>
        <w:tc>
          <w:tcPr>
            <w:tcW w:w="1880" w:type="pct"/>
            <w:vAlign w:val="top"/>
          </w:tcPr>
          <w:p w14:paraId="31479263" w14:textId="77777777" w:rsidR="009E613D" w:rsidRDefault="009E613D" w:rsidP="00326511">
            <w:pPr>
              <w:spacing w:after="0" w:line="240" w:lineRule="auto"/>
              <w:ind w:firstLine="0"/>
              <w:rPr>
                <w:color w:val="000000" w:themeColor="text1"/>
                <w:szCs w:val="26"/>
              </w:rPr>
            </w:pPr>
          </w:p>
        </w:tc>
      </w:tr>
      <w:tr w:rsidR="00726702" w14:paraId="56C35E48" w14:textId="77777777" w:rsidTr="00326511">
        <w:trPr>
          <w:trHeight w:val="368"/>
        </w:trPr>
        <w:tc>
          <w:tcPr>
            <w:tcW w:w="1110" w:type="pct"/>
            <w:vMerge/>
            <w:vAlign w:val="top"/>
          </w:tcPr>
          <w:p w14:paraId="64927F92" w14:textId="77777777" w:rsidR="00726702" w:rsidRDefault="00726702" w:rsidP="00326511">
            <w:pPr>
              <w:spacing w:after="0" w:line="240" w:lineRule="auto"/>
              <w:rPr>
                <w:b/>
                <w:color w:val="000000" w:themeColor="text1"/>
                <w:szCs w:val="26"/>
              </w:rPr>
            </w:pPr>
          </w:p>
        </w:tc>
        <w:tc>
          <w:tcPr>
            <w:tcW w:w="2010" w:type="pct"/>
            <w:vAlign w:val="top"/>
          </w:tcPr>
          <w:p w14:paraId="6334F8C7" w14:textId="77777777" w:rsidR="00726702" w:rsidRDefault="00726702" w:rsidP="00326511">
            <w:pPr>
              <w:spacing w:after="0" w:line="240" w:lineRule="auto"/>
              <w:ind w:firstLine="0"/>
              <w:rPr>
                <w:iCs/>
                <w:color w:val="000000" w:themeColor="text1"/>
                <w:szCs w:val="26"/>
              </w:rPr>
            </w:pPr>
          </w:p>
        </w:tc>
        <w:tc>
          <w:tcPr>
            <w:tcW w:w="1880" w:type="pct"/>
            <w:vAlign w:val="top"/>
          </w:tcPr>
          <w:p w14:paraId="0238C3FC" w14:textId="4C620F0C" w:rsidR="00726702" w:rsidRDefault="00726702" w:rsidP="00326511">
            <w:pPr>
              <w:spacing w:after="0" w:line="240" w:lineRule="auto"/>
              <w:ind w:firstLine="0"/>
              <w:rPr>
                <w:color w:val="000000" w:themeColor="text1"/>
                <w:szCs w:val="26"/>
              </w:rPr>
            </w:pPr>
            <w:r>
              <w:rPr>
                <w:color w:val="000000" w:themeColor="text1"/>
                <w:szCs w:val="26"/>
              </w:rPr>
              <w:t>4. Hệ thống hiển thị các nút chức năng</w:t>
            </w:r>
          </w:p>
        </w:tc>
      </w:tr>
      <w:tr w:rsidR="00726702" w14:paraId="230C5B2D" w14:textId="77777777" w:rsidTr="00326511">
        <w:trPr>
          <w:trHeight w:val="368"/>
        </w:trPr>
        <w:tc>
          <w:tcPr>
            <w:tcW w:w="1110" w:type="pct"/>
            <w:vMerge/>
            <w:vAlign w:val="top"/>
          </w:tcPr>
          <w:p w14:paraId="1F2DBC9B" w14:textId="77777777" w:rsidR="00726702" w:rsidRDefault="00726702" w:rsidP="00326511">
            <w:pPr>
              <w:spacing w:after="0" w:line="240" w:lineRule="auto"/>
              <w:rPr>
                <w:b/>
                <w:color w:val="000000" w:themeColor="text1"/>
                <w:szCs w:val="26"/>
              </w:rPr>
            </w:pPr>
          </w:p>
        </w:tc>
        <w:tc>
          <w:tcPr>
            <w:tcW w:w="2010" w:type="pct"/>
            <w:vAlign w:val="top"/>
          </w:tcPr>
          <w:p w14:paraId="38A936B7" w14:textId="2A18D262" w:rsidR="00726702" w:rsidRDefault="00726702" w:rsidP="00326511">
            <w:pPr>
              <w:spacing w:after="0" w:line="240" w:lineRule="auto"/>
              <w:ind w:firstLine="0"/>
              <w:rPr>
                <w:iCs/>
                <w:color w:val="000000" w:themeColor="text1"/>
                <w:szCs w:val="26"/>
              </w:rPr>
            </w:pPr>
            <w:r>
              <w:rPr>
                <w:iCs/>
                <w:color w:val="000000" w:themeColor="text1"/>
                <w:szCs w:val="26"/>
              </w:rPr>
              <w:t xml:space="preserve">5. Tác </w:t>
            </w:r>
            <w:r w:rsidR="0025374E">
              <w:rPr>
                <w:iCs/>
                <w:color w:val="000000" w:themeColor="text1"/>
                <w:szCs w:val="26"/>
              </w:rPr>
              <w:t>nhân nhấn nút “Cập nhật”</w:t>
            </w:r>
          </w:p>
        </w:tc>
        <w:tc>
          <w:tcPr>
            <w:tcW w:w="1880" w:type="pct"/>
            <w:vAlign w:val="top"/>
          </w:tcPr>
          <w:p w14:paraId="4EA4CAFE" w14:textId="77777777" w:rsidR="00726702" w:rsidRDefault="00726702" w:rsidP="00326511">
            <w:pPr>
              <w:spacing w:after="0" w:line="240" w:lineRule="auto"/>
              <w:ind w:firstLine="0"/>
              <w:rPr>
                <w:color w:val="000000" w:themeColor="text1"/>
                <w:szCs w:val="26"/>
              </w:rPr>
            </w:pPr>
          </w:p>
        </w:tc>
      </w:tr>
      <w:tr w:rsidR="009E613D" w14:paraId="0C9B92A4" w14:textId="77777777" w:rsidTr="00326511">
        <w:trPr>
          <w:trHeight w:val="305"/>
        </w:trPr>
        <w:tc>
          <w:tcPr>
            <w:tcW w:w="1110" w:type="pct"/>
            <w:vMerge/>
            <w:vAlign w:val="top"/>
          </w:tcPr>
          <w:p w14:paraId="048678A7" w14:textId="77777777" w:rsidR="009E613D" w:rsidRDefault="009E613D" w:rsidP="00326511">
            <w:pPr>
              <w:spacing w:after="0" w:line="240" w:lineRule="auto"/>
              <w:rPr>
                <w:b/>
                <w:color w:val="000000" w:themeColor="text1"/>
                <w:szCs w:val="26"/>
              </w:rPr>
            </w:pPr>
          </w:p>
        </w:tc>
        <w:tc>
          <w:tcPr>
            <w:tcW w:w="2010" w:type="pct"/>
            <w:vAlign w:val="top"/>
          </w:tcPr>
          <w:p w14:paraId="35CF4DCC" w14:textId="77777777" w:rsidR="009E613D" w:rsidRDefault="009E613D" w:rsidP="00326511">
            <w:pPr>
              <w:spacing w:after="0" w:line="240" w:lineRule="auto"/>
              <w:ind w:firstLine="0"/>
              <w:rPr>
                <w:iCs/>
                <w:color w:val="000000" w:themeColor="text1"/>
                <w:szCs w:val="26"/>
              </w:rPr>
            </w:pPr>
          </w:p>
          <w:p w14:paraId="6CE86E9D" w14:textId="77777777" w:rsidR="009E613D" w:rsidRDefault="009E613D" w:rsidP="00326511">
            <w:pPr>
              <w:spacing w:after="0" w:line="240" w:lineRule="auto"/>
              <w:ind w:firstLine="0"/>
              <w:rPr>
                <w:iCs/>
                <w:color w:val="000000" w:themeColor="text1"/>
                <w:szCs w:val="26"/>
              </w:rPr>
            </w:pPr>
          </w:p>
        </w:tc>
        <w:tc>
          <w:tcPr>
            <w:tcW w:w="1880" w:type="pct"/>
            <w:vAlign w:val="top"/>
          </w:tcPr>
          <w:p w14:paraId="2BE85F45" w14:textId="181851F1" w:rsidR="009E613D" w:rsidRDefault="0025374E" w:rsidP="00326511">
            <w:pPr>
              <w:spacing w:after="0" w:line="240" w:lineRule="auto"/>
              <w:ind w:firstLine="0"/>
              <w:rPr>
                <w:color w:val="000000" w:themeColor="text1"/>
                <w:szCs w:val="26"/>
              </w:rPr>
            </w:pPr>
            <w:r>
              <w:rPr>
                <w:color w:val="000000" w:themeColor="text1"/>
                <w:szCs w:val="26"/>
              </w:rPr>
              <w:t>6</w:t>
            </w:r>
            <w:r w:rsidR="009E613D">
              <w:rPr>
                <w:color w:val="000000" w:themeColor="text1"/>
                <w:szCs w:val="26"/>
              </w:rPr>
              <w:t>. Hệ thống hiển thị giao diện thông tin của khoản thu hoặc chi đã chọn</w:t>
            </w:r>
          </w:p>
        </w:tc>
      </w:tr>
      <w:tr w:rsidR="009E613D" w14:paraId="42DEFF45" w14:textId="77777777" w:rsidTr="00326511">
        <w:trPr>
          <w:trHeight w:val="557"/>
        </w:trPr>
        <w:tc>
          <w:tcPr>
            <w:tcW w:w="1110" w:type="pct"/>
            <w:vMerge/>
            <w:vAlign w:val="top"/>
          </w:tcPr>
          <w:p w14:paraId="47555660" w14:textId="77777777" w:rsidR="009E613D" w:rsidRDefault="009E613D" w:rsidP="00326511">
            <w:pPr>
              <w:spacing w:after="0" w:line="240" w:lineRule="auto"/>
              <w:rPr>
                <w:b/>
                <w:color w:val="000000" w:themeColor="text1"/>
                <w:szCs w:val="26"/>
              </w:rPr>
            </w:pPr>
          </w:p>
        </w:tc>
        <w:tc>
          <w:tcPr>
            <w:tcW w:w="2010" w:type="pct"/>
            <w:vAlign w:val="top"/>
          </w:tcPr>
          <w:p w14:paraId="2FDF6E94" w14:textId="1B3F0450" w:rsidR="009E613D" w:rsidRDefault="00286EF3" w:rsidP="00326511">
            <w:pPr>
              <w:spacing w:after="0" w:line="240" w:lineRule="auto"/>
              <w:ind w:firstLine="0"/>
              <w:rPr>
                <w:iCs/>
                <w:color w:val="000000" w:themeColor="text1"/>
                <w:szCs w:val="26"/>
              </w:rPr>
            </w:pPr>
            <w:r>
              <w:rPr>
                <w:iCs/>
                <w:color w:val="000000" w:themeColor="text1"/>
                <w:szCs w:val="26"/>
              </w:rPr>
              <w:t>7</w:t>
            </w:r>
            <w:r w:rsidR="009E613D">
              <w:rPr>
                <w:iCs/>
                <w:color w:val="000000" w:themeColor="text1"/>
                <w:szCs w:val="26"/>
              </w:rPr>
              <w:t xml:space="preserve">. </w:t>
            </w:r>
            <w:r>
              <w:rPr>
                <w:iCs/>
                <w:color w:val="000000" w:themeColor="text1"/>
                <w:szCs w:val="26"/>
              </w:rPr>
              <w:t>Tác nhân</w:t>
            </w:r>
            <w:r w:rsidR="009E613D">
              <w:rPr>
                <w:iCs/>
                <w:color w:val="000000" w:themeColor="text1"/>
                <w:szCs w:val="26"/>
              </w:rPr>
              <w:t xml:space="preserve"> cập nhật lại thông tin</w:t>
            </w:r>
          </w:p>
        </w:tc>
        <w:tc>
          <w:tcPr>
            <w:tcW w:w="1880" w:type="pct"/>
            <w:vAlign w:val="top"/>
          </w:tcPr>
          <w:p w14:paraId="29A1E51B" w14:textId="77777777" w:rsidR="009E613D" w:rsidRDefault="009E613D" w:rsidP="00326511">
            <w:pPr>
              <w:spacing w:after="0" w:line="240" w:lineRule="auto"/>
              <w:rPr>
                <w:color w:val="000000" w:themeColor="text1"/>
                <w:szCs w:val="26"/>
              </w:rPr>
            </w:pPr>
          </w:p>
        </w:tc>
      </w:tr>
      <w:tr w:rsidR="009E613D" w14:paraId="1E4EFAF8" w14:textId="77777777" w:rsidTr="00326511">
        <w:trPr>
          <w:trHeight w:val="70"/>
        </w:trPr>
        <w:tc>
          <w:tcPr>
            <w:tcW w:w="1110" w:type="pct"/>
            <w:vMerge/>
            <w:vAlign w:val="top"/>
          </w:tcPr>
          <w:p w14:paraId="7FF3D853" w14:textId="77777777" w:rsidR="009E613D" w:rsidRDefault="009E613D" w:rsidP="00326511">
            <w:pPr>
              <w:spacing w:after="0" w:line="240" w:lineRule="auto"/>
              <w:rPr>
                <w:b/>
                <w:color w:val="000000" w:themeColor="text1"/>
                <w:szCs w:val="26"/>
              </w:rPr>
            </w:pPr>
          </w:p>
        </w:tc>
        <w:tc>
          <w:tcPr>
            <w:tcW w:w="2010" w:type="pct"/>
            <w:vAlign w:val="top"/>
          </w:tcPr>
          <w:p w14:paraId="48BED553" w14:textId="26BEC139" w:rsidR="009E613D" w:rsidRDefault="00286EF3" w:rsidP="00326511">
            <w:pPr>
              <w:spacing w:after="0" w:line="240" w:lineRule="auto"/>
              <w:ind w:firstLine="0"/>
              <w:rPr>
                <w:iCs/>
                <w:color w:val="000000" w:themeColor="text1"/>
                <w:szCs w:val="26"/>
              </w:rPr>
            </w:pPr>
            <w:r>
              <w:rPr>
                <w:iCs/>
                <w:color w:val="000000" w:themeColor="text1"/>
                <w:szCs w:val="26"/>
              </w:rPr>
              <w:t>8</w:t>
            </w:r>
            <w:r w:rsidR="009E613D">
              <w:rPr>
                <w:iCs/>
                <w:color w:val="000000" w:themeColor="text1"/>
                <w:szCs w:val="26"/>
              </w:rPr>
              <w:t xml:space="preserve">. Sinh viên nhấn nút </w:t>
            </w:r>
            <w:r>
              <w:rPr>
                <w:iCs/>
                <w:color w:val="000000" w:themeColor="text1"/>
                <w:szCs w:val="26"/>
              </w:rPr>
              <w:t>“</w:t>
            </w:r>
            <w:r w:rsidR="009E613D">
              <w:rPr>
                <w:iCs/>
                <w:color w:val="000000" w:themeColor="text1"/>
                <w:szCs w:val="26"/>
              </w:rPr>
              <w:t>Lưu</w:t>
            </w:r>
            <w:r>
              <w:rPr>
                <w:iCs/>
                <w:color w:val="000000" w:themeColor="text1"/>
                <w:szCs w:val="26"/>
              </w:rPr>
              <w:t>”</w:t>
            </w:r>
          </w:p>
        </w:tc>
        <w:tc>
          <w:tcPr>
            <w:tcW w:w="1880" w:type="pct"/>
            <w:vAlign w:val="top"/>
          </w:tcPr>
          <w:p w14:paraId="5C0A9DA7" w14:textId="77777777" w:rsidR="009E613D" w:rsidRDefault="009E613D" w:rsidP="00326511">
            <w:pPr>
              <w:spacing w:after="0" w:line="240" w:lineRule="auto"/>
              <w:ind w:firstLine="0"/>
              <w:rPr>
                <w:color w:val="000000" w:themeColor="text1"/>
                <w:szCs w:val="26"/>
              </w:rPr>
            </w:pPr>
          </w:p>
        </w:tc>
      </w:tr>
      <w:tr w:rsidR="009E613D" w14:paraId="485844CE" w14:textId="77777777" w:rsidTr="00326511">
        <w:trPr>
          <w:trHeight w:val="525"/>
        </w:trPr>
        <w:tc>
          <w:tcPr>
            <w:tcW w:w="1110" w:type="pct"/>
            <w:vMerge/>
            <w:vAlign w:val="top"/>
          </w:tcPr>
          <w:p w14:paraId="56FEB3C4" w14:textId="77777777" w:rsidR="009E613D" w:rsidRDefault="009E613D" w:rsidP="00326511">
            <w:pPr>
              <w:spacing w:after="0" w:line="240" w:lineRule="auto"/>
              <w:rPr>
                <w:b/>
                <w:color w:val="000000" w:themeColor="text1"/>
                <w:szCs w:val="26"/>
              </w:rPr>
            </w:pPr>
          </w:p>
        </w:tc>
        <w:tc>
          <w:tcPr>
            <w:tcW w:w="2010" w:type="pct"/>
            <w:vAlign w:val="top"/>
          </w:tcPr>
          <w:p w14:paraId="04433E79" w14:textId="77777777" w:rsidR="009E613D" w:rsidRDefault="009E613D" w:rsidP="00326511">
            <w:pPr>
              <w:spacing w:after="0" w:line="240" w:lineRule="auto"/>
              <w:rPr>
                <w:iCs/>
                <w:color w:val="000000" w:themeColor="text1"/>
                <w:szCs w:val="26"/>
              </w:rPr>
            </w:pPr>
          </w:p>
        </w:tc>
        <w:tc>
          <w:tcPr>
            <w:tcW w:w="1880" w:type="pct"/>
            <w:vAlign w:val="top"/>
          </w:tcPr>
          <w:p w14:paraId="22C05A63" w14:textId="79B6F4A2" w:rsidR="009E613D" w:rsidRDefault="00286EF3" w:rsidP="00326511">
            <w:pPr>
              <w:spacing w:after="0" w:line="240" w:lineRule="auto"/>
              <w:ind w:firstLine="0"/>
              <w:rPr>
                <w:color w:val="000000" w:themeColor="text1"/>
                <w:szCs w:val="26"/>
              </w:rPr>
            </w:pPr>
            <w:r>
              <w:rPr>
                <w:color w:val="000000" w:themeColor="text1"/>
                <w:szCs w:val="26"/>
              </w:rPr>
              <w:t>9</w:t>
            </w:r>
            <w:r w:rsidR="009E613D">
              <w:rPr>
                <w:color w:val="000000" w:themeColor="text1"/>
                <w:szCs w:val="26"/>
              </w:rPr>
              <w:t xml:space="preserve">. Hệ thống kiểm tra dữ liệu và nếu </w:t>
            </w:r>
            <w:r>
              <w:rPr>
                <w:color w:val="000000" w:themeColor="text1"/>
                <w:szCs w:val="26"/>
              </w:rPr>
              <w:t>dữ liệu</w:t>
            </w:r>
            <w:r w:rsidR="009E613D">
              <w:rPr>
                <w:color w:val="000000" w:themeColor="text1"/>
                <w:szCs w:val="26"/>
              </w:rPr>
              <w:t xml:space="preserve"> hợp lệ, thông báo </w:t>
            </w:r>
            <w:r>
              <w:rPr>
                <w:color w:val="000000" w:themeColor="text1"/>
                <w:szCs w:val="26"/>
              </w:rPr>
              <w:t>“Cập nhật</w:t>
            </w:r>
            <w:r w:rsidR="009E613D">
              <w:rPr>
                <w:color w:val="000000" w:themeColor="text1"/>
                <w:szCs w:val="26"/>
              </w:rPr>
              <w:t xml:space="preserve"> thành công</w:t>
            </w:r>
            <w:r>
              <w:rPr>
                <w:color w:val="000000" w:themeColor="text1"/>
                <w:szCs w:val="26"/>
              </w:rPr>
              <w:t>”</w:t>
            </w:r>
          </w:p>
        </w:tc>
      </w:tr>
      <w:tr w:rsidR="009E613D" w14:paraId="2B7635D2" w14:textId="77777777" w:rsidTr="00326511">
        <w:trPr>
          <w:trHeight w:val="70"/>
        </w:trPr>
        <w:tc>
          <w:tcPr>
            <w:tcW w:w="1110" w:type="pct"/>
            <w:vMerge w:val="restart"/>
            <w:vAlign w:val="top"/>
          </w:tcPr>
          <w:p w14:paraId="7D547F8E" w14:textId="77777777" w:rsidR="009E613D" w:rsidRPr="00BC546E" w:rsidRDefault="009E613D" w:rsidP="00326511">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2DAE59EE" w14:textId="514FDCE3" w:rsidR="009E613D" w:rsidRPr="00F76BEA" w:rsidRDefault="00286EF3" w:rsidP="00326511">
            <w:pPr>
              <w:spacing w:after="0" w:line="240" w:lineRule="auto"/>
              <w:ind w:firstLine="0"/>
              <w:rPr>
                <w:szCs w:val="26"/>
              </w:rPr>
            </w:pPr>
            <w:r>
              <w:rPr>
                <w:szCs w:val="26"/>
              </w:rPr>
              <w:t>8</w:t>
            </w:r>
            <w:r w:rsidR="009E613D">
              <w:rPr>
                <w:szCs w:val="26"/>
              </w:rPr>
              <w:t>.1 Sinh viên nhấn nút</w:t>
            </w:r>
            <w:r>
              <w:rPr>
                <w:szCs w:val="26"/>
              </w:rPr>
              <w:t>”</w:t>
            </w:r>
            <w:r w:rsidR="009E613D">
              <w:rPr>
                <w:szCs w:val="26"/>
              </w:rPr>
              <w:t xml:space="preserve"> Hủy</w:t>
            </w:r>
            <w:r>
              <w:rPr>
                <w:szCs w:val="26"/>
              </w:rPr>
              <w:t>”</w:t>
            </w:r>
          </w:p>
        </w:tc>
        <w:tc>
          <w:tcPr>
            <w:tcW w:w="1880" w:type="pct"/>
            <w:vAlign w:val="top"/>
          </w:tcPr>
          <w:p w14:paraId="14BCD64E" w14:textId="77777777" w:rsidR="009E613D" w:rsidRPr="00795438" w:rsidRDefault="009E613D" w:rsidP="00326511">
            <w:pPr>
              <w:spacing w:after="0" w:line="240" w:lineRule="auto"/>
              <w:ind w:firstLine="0"/>
              <w:rPr>
                <w:szCs w:val="26"/>
              </w:rPr>
            </w:pPr>
          </w:p>
        </w:tc>
      </w:tr>
      <w:tr w:rsidR="009E613D" w14:paraId="2F21391C" w14:textId="77777777" w:rsidTr="00326511">
        <w:trPr>
          <w:trHeight w:val="75"/>
        </w:trPr>
        <w:tc>
          <w:tcPr>
            <w:tcW w:w="1110" w:type="pct"/>
            <w:vMerge/>
            <w:vAlign w:val="top"/>
          </w:tcPr>
          <w:p w14:paraId="70FB77B4" w14:textId="77777777" w:rsidR="009E613D" w:rsidRPr="00BC546E" w:rsidRDefault="009E613D" w:rsidP="00326511">
            <w:pPr>
              <w:spacing w:after="0" w:line="240" w:lineRule="auto"/>
              <w:ind w:firstLine="0"/>
              <w:rPr>
                <w:b/>
                <w:bCs/>
                <w:color w:val="000000" w:themeColor="text1"/>
                <w:szCs w:val="26"/>
              </w:rPr>
            </w:pPr>
          </w:p>
        </w:tc>
        <w:tc>
          <w:tcPr>
            <w:tcW w:w="2010" w:type="pct"/>
            <w:vAlign w:val="top"/>
          </w:tcPr>
          <w:p w14:paraId="7A2C19FD" w14:textId="77777777" w:rsidR="009E613D" w:rsidRDefault="009E613D" w:rsidP="00326511">
            <w:pPr>
              <w:spacing w:after="0" w:line="240" w:lineRule="auto"/>
              <w:rPr>
                <w:szCs w:val="26"/>
              </w:rPr>
            </w:pPr>
          </w:p>
        </w:tc>
        <w:tc>
          <w:tcPr>
            <w:tcW w:w="1880" w:type="pct"/>
            <w:vAlign w:val="top"/>
          </w:tcPr>
          <w:p w14:paraId="08EE0ACE" w14:textId="61EADBBB" w:rsidR="009E613D" w:rsidRPr="00795438" w:rsidRDefault="00286EF3" w:rsidP="00326511">
            <w:pPr>
              <w:spacing w:after="0" w:line="240" w:lineRule="auto"/>
              <w:ind w:firstLine="0"/>
              <w:rPr>
                <w:szCs w:val="26"/>
              </w:rPr>
            </w:pPr>
            <w:r>
              <w:rPr>
                <w:szCs w:val="26"/>
              </w:rPr>
              <w:t>8</w:t>
            </w:r>
            <w:r w:rsidR="009E613D">
              <w:rPr>
                <w:szCs w:val="26"/>
              </w:rPr>
              <w:t>.2 Quay lại giao diện quản lý thu chi ở bước 2</w:t>
            </w:r>
          </w:p>
        </w:tc>
      </w:tr>
      <w:tr w:rsidR="0078538F" w14:paraId="50B20BA0" w14:textId="77777777" w:rsidTr="0078538F">
        <w:trPr>
          <w:trHeight w:val="531"/>
        </w:trPr>
        <w:tc>
          <w:tcPr>
            <w:tcW w:w="1110" w:type="pct"/>
            <w:vMerge/>
            <w:vAlign w:val="top"/>
          </w:tcPr>
          <w:p w14:paraId="2898AA76" w14:textId="77777777" w:rsidR="0078538F" w:rsidRPr="00BC546E" w:rsidRDefault="0078538F" w:rsidP="00326511">
            <w:pPr>
              <w:spacing w:after="0" w:line="240" w:lineRule="auto"/>
              <w:ind w:firstLine="0"/>
              <w:rPr>
                <w:b/>
                <w:bCs/>
                <w:color w:val="000000" w:themeColor="text1"/>
                <w:szCs w:val="26"/>
              </w:rPr>
            </w:pPr>
          </w:p>
        </w:tc>
        <w:tc>
          <w:tcPr>
            <w:tcW w:w="2010" w:type="pct"/>
            <w:vAlign w:val="top"/>
          </w:tcPr>
          <w:p w14:paraId="03D028B1" w14:textId="77777777" w:rsidR="0078538F" w:rsidRDefault="0078538F" w:rsidP="00326511">
            <w:pPr>
              <w:spacing w:after="0" w:line="240" w:lineRule="auto"/>
              <w:ind w:firstLine="0"/>
              <w:rPr>
                <w:szCs w:val="26"/>
                <w:lang w:val="vi-VN"/>
              </w:rPr>
            </w:pPr>
          </w:p>
        </w:tc>
        <w:tc>
          <w:tcPr>
            <w:tcW w:w="1880" w:type="pct"/>
            <w:vAlign w:val="top"/>
          </w:tcPr>
          <w:p w14:paraId="63B5CE23" w14:textId="491B8B90" w:rsidR="0078538F" w:rsidRDefault="0078538F" w:rsidP="00326511">
            <w:pPr>
              <w:spacing w:after="0" w:line="240" w:lineRule="auto"/>
              <w:ind w:firstLine="0"/>
              <w:rPr>
                <w:szCs w:val="26"/>
              </w:rPr>
            </w:pPr>
            <w:r>
              <w:rPr>
                <w:szCs w:val="26"/>
              </w:rPr>
              <w:t>9.1 Hệ thống kiểm tra dữ liệu và nếu dữ liệu không hợp lệ, thông báo “Cập nhật không thành công”</w:t>
            </w:r>
          </w:p>
        </w:tc>
      </w:tr>
      <w:tr w:rsidR="009E613D" w14:paraId="29E8A738" w14:textId="77777777" w:rsidTr="00326511">
        <w:trPr>
          <w:trHeight w:val="359"/>
        </w:trPr>
        <w:tc>
          <w:tcPr>
            <w:tcW w:w="1110" w:type="pct"/>
            <w:vAlign w:val="top"/>
          </w:tcPr>
          <w:p w14:paraId="2AC77E2B"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23FF00B" w14:textId="4E50AC43" w:rsidR="009E613D" w:rsidRDefault="006E7C0A"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Nếu tác nhân có chọn nhận thông báo khi thêm khoản thu chi tại Use case 14, tác nhân có thể bỏ chọn nhận thông báo trước thời </w:t>
            </w:r>
            <w:r>
              <w:rPr>
                <w:rFonts w:ascii="Times New Roman" w:hAnsi="Times New Roman"/>
                <w:i w:val="0"/>
                <w:color w:val="000000" w:themeColor="text1"/>
                <w:sz w:val="26"/>
                <w:szCs w:val="26"/>
              </w:rPr>
              <w:lastRenderedPageBreak/>
              <w:t>hạn thông báo của khoản thu chi đó</w:t>
            </w:r>
          </w:p>
        </w:tc>
      </w:tr>
    </w:tbl>
    <w:p w14:paraId="57136A6A" w14:textId="15EE0CD1" w:rsidR="00353FBE" w:rsidRPr="00733B9C" w:rsidRDefault="00966957" w:rsidP="00460F3A">
      <w:pPr>
        <w:pStyle w:val="Caption"/>
        <w:rPr>
          <w:rFonts w:cs="Arial"/>
          <w:b/>
          <w:bCs w:val="0"/>
          <w:i/>
          <w:iCs/>
          <w:szCs w:val="26"/>
        </w:rPr>
      </w:pPr>
      <w:bookmarkStart w:id="55" w:name="_Toc44535884"/>
      <w:r w:rsidRPr="00966957">
        <w:rPr>
          <w:rFonts w:cs="Arial"/>
          <w:b/>
          <w:bCs w:val="0"/>
          <w:i/>
          <w:noProof/>
          <w:szCs w:val="26"/>
        </w:rPr>
        <w:lastRenderedPageBreak/>
        <w:drawing>
          <wp:anchor distT="0" distB="0" distL="114300" distR="114300" simplePos="0" relativeHeight="251651584" behindDoc="0" locked="0" layoutInCell="1" allowOverlap="1" wp14:anchorId="00F37DCF" wp14:editId="2C637A4F">
            <wp:simplePos x="0" y="0"/>
            <wp:positionH relativeFrom="column">
              <wp:posOffset>-3175</wp:posOffset>
            </wp:positionH>
            <wp:positionV relativeFrom="paragraph">
              <wp:posOffset>438785</wp:posOffset>
            </wp:positionV>
            <wp:extent cx="5580380" cy="6781800"/>
            <wp:effectExtent l="0" t="0" r="127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6781800"/>
                    </a:xfrm>
                    <a:prstGeom prst="rect">
                      <a:avLst/>
                    </a:prstGeom>
                    <a:noFill/>
                    <a:ln>
                      <a:noFill/>
                    </a:ln>
                  </pic:spPr>
                </pic:pic>
              </a:graphicData>
            </a:graphic>
            <wp14:sizeRelV relativeFrom="margin">
              <wp14:pctHeight>0</wp14:pctHeight>
            </wp14:sizeRelV>
          </wp:anchor>
        </w:drawing>
      </w:r>
      <w:r w:rsidR="00460F3A" w:rsidRPr="00733B9C">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17</w:t>
      </w:r>
      <w:r w:rsidR="00E25562">
        <w:rPr>
          <w:i/>
          <w:iCs/>
        </w:rPr>
        <w:fldChar w:fldCharType="end"/>
      </w:r>
      <w:r w:rsidR="00460F3A" w:rsidRPr="00733B9C">
        <w:rPr>
          <w:i/>
          <w:iCs/>
        </w:rPr>
        <w:t xml:space="preserve"> Đặc tả</w:t>
      </w:r>
      <w:r w:rsidR="00733B9C" w:rsidRPr="00733B9C">
        <w:rPr>
          <w:i/>
          <w:iCs/>
        </w:rPr>
        <w:t xml:space="preserve"> Use case 15 – Cập nhật thu chi</w:t>
      </w:r>
      <w:bookmarkEnd w:id="55"/>
    </w:p>
    <w:p w14:paraId="31123516" w14:textId="6B2F7024" w:rsidR="009E613D" w:rsidRDefault="009E613D" w:rsidP="00F62836">
      <w:pPr>
        <w:ind w:firstLine="0"/>
        <w:rPr>
          <w:rFonts w:cs="Arial"/>
          <w:b/>
          <w:bCs/>
          <w:i/>
          <w:szCs w:val="26"/>
        </w:rPr>
      </w:pPr>
    </w:p>
    <w:p w14:paraId="3FCBA5B4" w14:textId="02A0C356" w:rsidR="002C4418" w:rsidRDefault="002C4418" w:rsidP="00F62836">
      <w:pPr>
        <w:ind w:firstLine="0"/>
        <w:rPr>
          <w:rFonts w:cs="Arial"/>
          <w:b/>
          <w:bCs/>
          <w:i/>
          <w:szCs w:val="26"/>
        </w:rPr>
      </w:pPr>
    </w:p>
    <w:p w14:paraId="6C725EA8" w14:textId="7AA63782" w:rsidR="002C4418" w:rsidRDefault="002C4418" w:rsidP="00F62836">
      <w:pPr>
        <w:ind w:firstLine="0"/>
        <w:rPr>
          <w:rFonts w:cs="Arial"/>
          <w:b/>
          <w:bCs/>
          <w:i/>
          <w:szCs w:val="26"/>
        </w:rPr>
      </w:pPr>
    </w:p>
    <w:p w14:paraId="55AC7D52" w14:textId="55509FCF" w:rsidR="002C4418" w:rsidRDefault="002C4418" w:rsidP="00F62836">
      <w:pPr>
        <w:ind w:firstLine="0"/>
        <w:rPr>
          <w:rFonts w:cs="Arial"/>
          <w:b/>
          <w:bCs/>
          <w:i/>
          <w:szCs w:val="26"/>
        </w:rPr>
      </w:pPr>
    </w:p>
    <w:p w14:paraId="110FAD0E" w14:textId="216EB84C" w:rsidR="002C4418" w:rsidRDefault="002C4418" w:rsidP="00F62836">
      <w:pPr>
        <w:ind w:firstLine="0"/>
        <w:rPr>
          <w:rFonts w:cs="Arial"/>
          <w:b/>
          <w:bCs/>
          <w:i/>
          <w:szCs w:val="26"/>
        </w:rPr>
      </w:pPr>
    </w:p>
    <w:p w14:paraId="2FA0F6A7" w14:textId="4D23439A" w:rsidR="002C4418" w:rsidRDefault="002C4418" w:rsidP="00F62836">
      <w:pPr>
        <w:ind w:firstLine="0"/>
        <w:rPr>
          <w:rFonts w:cs="Arial"/>
          <w:b/>
          <w:bCs/>
          <w:i/>
          <w:szCs w:val="26"/>
        </w:rPr>
      </w:pPr>
    </w:p>
    <w:p w14:paraId="5CE54A1A" w14:textId="6358BB82" w:rsidR="002C4418" w:rsidRDefault="002C4418" w:rsidP="00F62836">
      <w:pPr>
        <w:ind w:firstLine="0"/>
        <w:rPr>
          <w:rFonts w:cs="Arial"/>
          <w:b/>
          <w:bCs/>
          <w:i/>
          <w:szCs w:val="26"/>
        </w:rPr>
      </w:pPr>
    </w:p>
    <w:p w14:paraId="5E1E51ED" w14:textId="4C39D9EC" w:rsidR="002C4418" w:rsidRDefault="002C4418" w:rsidP="00F62836">
      <w:pPr>
        <w:ind w:firstLine="0"/>
        <w:rPr>
          <w:rFonts w:cs="Arial"/>
          <w:b/>
          <w:bCs/>
          <w:i/>
          <w:szCs w:val="26"/>
        </w:rPr>
      </w:pPr>
    </w:p>
    <w:p w14:paraId="626A10FE" w14:textId="1A1ACD72" w:rsidR="002C4418" w:rsidRDefault="002C4418" w:rsidP="00F62836">
      <w:pPr>
        <w:ind w:firstLine="0"/>
        <w:rPr>
          <w:rFonts w:cs="Arial"/>
          <w:b/>
          <w:bCs/>
          <w:i/>
          <w:szCs w:val="26"/>
        </w:rPr>
      </w:pPr>
    </w:p>
    <w:p w14:paraId="11485AD8" w14:textId="1FD1CE70" w:rsidR="002C4418" w:rsidRDefault="002C4418" w:rsidP="00F62836">
      <w:pPr>
        <w:ind w:firstLine="0"/>
        <w:rPr>
          <w:rFonts w:cs="Arial"/>
          <w:b/>
          <w:bCs/>
          <w:i/>
          <w:szCs w:val="26"/>
        </w:rPr>
      </w:pPr>
    </w:p>
    <w:p w14:paraId="4EE95A7B" w14:textId="6940F893" w:rsidR="002C4418" w:rsidRDefault="002C4418" w:rsidP="00F62836">
      <w:pPr>
        <w:ind w:firstLine="0"/>
        <w:rPr>
          <w:rFonts w:cs="Arial"/>
          <w:b/>
          <w:bCs/>
          <w:i/>
          <w:szCs w:val="26"/>
        </w:rPr>
      </w:pPr>
    </w:p>
    <w:p w14:paraId="7C8CFBB6" w14:textId="47A16CED" w:rsidR="002C4418" w:rsidRDefault="002C4418" w:rsidP="00F62836">
      <w:pPr>
        <w:ind w:firstLine="0"/>
        <w:rPr>
          <w:rFonts w:cs="Arial"/>
          <w:b/>
          <w:bCs/>
          <w:i/>
          <w:szCs w:val="26"/>
        </w:rPr>
      </w:pPr>
    </w:p>
    <w:p w14:paraId="16DCAB06" w14:textId="2A99C060" w:rsidR="002C4418" w:rsidRDefault="002C4418" w:rsidP="00F62836">
      <w:pPr>
        <w:ind w:firstLine="0"/>
        <w:rPr>
          <w:rFonts w:cs="Arial"/>
          <w:b/>
          <w:bCs/>
          <w:i/>
          <w:szCs w:val="26"/>
        </w:rPr>
      </w:pPr>
    </w:p>
    <w:p w14:paraId="6775E961" w14:textId="31872B85" w:rsidR="002C4418" w:rsidRDefault="002C4418" w:rsidP="00F62836">
      <w:pPr>
        <w:ind w:firstLine="0"/>
        <w:rPr>
          <w:rFonts w:cs="Arial"/>
          <w:b/>
          <w:bCs/>
          <w:i/>
          <w:szCs w:val="26"/>
        </w:rPr>
      </w:pPr>
    </w:p>
    <w:p w14:paraId="299D5BC5" w14:textId="14D64EDD" w:rsidR="002C4418" w:rsidRDefault="002C4418" w:rsidP="00F62836">
      <w:pPr>
        <w:ind w:firstLine="0"/>
        <w:rPr>
          <w:rFonts w:cs="Arial"/>
          <w:b/>
          <w:bCs/>
          <w:i/>
          <w:szCs w:val="26"/>
        </w:rPr>
      </w:pPr>
    </w:p>
    <w:p w14:paraId="7C9C33E5" w14:textId="0F7FE090" w:rsidR="002C4418" w:rsidRDefault="002C4418" w:rsidP="00F62836">
      <w:pPr>
        <w:ind w:firstLine="0"/>
        <w:rPr>
          <w:rFonts w:cs="Arial"/>
          <w:b/>
          <w:bCs/>
          <w:i/>
          <w:szCs w:val="26"/>
        </w:rPr>
      </w:pPr>
    </w:p>
    <w:p w14:paraId="37D6BE44" w14:textId="444E1B42" w:rsidR="002C4418" w:rsidRDefault="002C4418" w:rsidP="00F62836">
      <w:pPr>
        <w:ind w:firstLine="0"/>
        <w:rPr>
          <w:rFonts w:cs="Arial"/>
          <w:b/>
          <w:bCs/>
          <w:i/>
          <w:szCs w:val="26"/>
        </w:rPr>
      </w:pPr>
    </w:p>
    <w:p w14:paraId="037883AE" w14:textId="41604F60" w:rsidR="002C4418" w:rsidRDefault="002C4418" w:rsidP="00F62836">
      <w:pPr>
        <w:ind w:firstLine="0"/>
        <w:rPr>
          <w:rFonts w:cs="Arial"/>
          <w:b/>
          <w:bCs/>
          <w:i/>
          <w:szCs w:val="26"/>
        </w:rPr>
      </w:pPr>
    </w:p>
    <w:p w14:paraId="26D1F350" w14:textId="5F700AF1" w:rsidR="002C4418" w:rsidRDefault="002C4418" w:rsidP="00F62836">
      <w:pPr>
        <w:ind w:firstLine="0"/>
        <w:rPr>
          <w:rFonts w:cs="Arial"/>
          <w:b/>
          <w:bCs/>
          <w:i/>
          <w:szCs w:val="26"/>
        </w:rPr>
      </w:pPr>
    </w:p>
    <w:p w14:paraId="6860B94F" w14:textId="61B1EBE8" w:rsidR="002C4418" w:rsidRDefault="002C4418" w:rsidP="00F62836">
      <w:pPr>
        <w:ind w:firstLine="0"/>
        <w:rPr>
          <w:rFonts w:cs="Arial"/>
          <w:b/>
          <w:bCs/>
          <w:i/>
          <w:szCs w:val="26"/>
        </w:rPr>
      </w:pPr>
    </w:p>
    <w:p w14:paraId="01B405D1" w14:textId="724FD0EE" w:rsidR="002C4418" w:rsidRDefault="002C4418" w:rsidP="00F62836">
      <w:pPr>
        <w:ind w:firstLine="0"/>
        <w:rPr>
          <w:rFonts w:cs="Arial"/>
          <w:b/>
          <w:bCs/>
          <w:i/>
          <w:szCs w:val="26"/>
        </w:rPr>
      </w:pPr>
    </w:p>
    <w:p w14:paraId="7B0F2888" w14:textId="0F92D3BC" w:rsidR="002C4418" w:rsidRDefault="002C4418" w:rsidP="00F62836">
      <w:pPr>
        <w:ind w:firstLine="0"/>
        <w:rPr>
          <w:rFonts w:cs="Arial"/>
          <w:b/>
          <w:bCs/>
          <w:i/>
          <w:szCs w:val="26"/>
        </w:rPr>
      </w:pPr>
    </w:p>
    <w:p w14:paraId="358E61BE" w14:textId="77777777" w:rsidR="002C4418" w:rsidRDefault="002C4418" w:rsidP="00F62836">
      <w:pPr>
        <w:ind w:firstLine="0"/>
        <w:rPr>
          <w:rFonts w:cs="Arial"/>
          <w:b/>
          <w:bCs/>
          <w:i/>
          <w:szCs w:val="26"/>
        </w:rPr>
      </w:pPr>
    </w:p>
    <w:p w14:paraId="028B0727" w14:textId="10301F43" w:rsidR="00353FBE" w:rsidRDefault="00353FBE" w:rsidP="00353FBE">
      <w:pPr>
        <w:pStyle w:val="Heading4"/>
      </w:pPr>
      <w:r>
        <w:lastRenderedPageBreak/>
        <w:t>Use</w:t>
      </w:r>
      <w:r w:rsidR="00A11FB6">
        <w:t xml:space="preserve"> </w:t>
      </w:r>
      <w:r>
        <w:t>case UC1</w:t>
      </w:r>
      <w:r w:rsidR="00612503">
        <w:t>6</w:t>
      </w:r>
      <w:r>
        <w:t xml:space="preserve"> – </w:t>
      </w:r>
      <w:r w:rsidR="004C3147" w:rsidRPr="00775032">
        <w:t>Xóa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0CFA082B" w14:textId="77777777" w:rsidTr="005B6ACA">
        <w:tc>
          <w:tcPr>
            <w:tcW w:w="5000" w:type="pct"/>
            <w:gridSpan w:val="3"/>
            <w:vAlign w:val="top"/>
          </w:tcPr>
          <w:p w14:paraId="7AEA638D" w14:textId="657311FF" w:rsidR="002423AB" w:rsidRPr="004C3147"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6</w:t>
            </w:r>
            <w:r>
              <w:rPr>
                <w:color w:val="000000" w:themeColor="text1"/>
                <w:szCs w:val="26"/>
              </w:rPr>
              <w:t xml:space="preserve"> </w:t>
            </w:r>
            <w:r w:rsidR="004C3147">
              <w:rPr>
                <w:color w:val="000000" w:themeColor="text1"/>
                <w:szCs w:val="26"/>
              </w:rPr>
              <w:t>–</w:t>
            </w:r>
            <w:r>
              <w:rPr>
                <w:color w:val="000000" w:themeColor="text1"/>
                <w:szCs w:val="26"/>
                <w:lang w:val="vi-VN"/>
              </w:rPr>
              <w:t xml:space="preserve"> </w:t>
            </w:r>
            <w:r w:rsidR="004C3147">
              <w:rPr>
                <w:color w:val="000000" w:themeColor="text1"/>
                <w:szCs w:val="26"/>
              </w:rPr>
              <w:t>Xóa thu chi</w:t>
            </w:r>
          </w:p>
        </w:tc>
      </w:tr>
      <w:tr w:rsidR="002423AB" w14:paraId="73873F97" w14:textId="77777777" w:rsidTr="005B6ACA">
        <w:tc>
          <w:tcPr>
            <w:tcW w:w="1110" w:type="pct"/>
            <w:vAlign w:val="top"/>
          </w:tcPr>
          <w:p w14:paraId="3CBDEBC3"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D0A69BC" w14:textId="323A2B73" w:rsidR="002423AB" w:rsidRDefault="00251818"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khoản thu hoặc chi, nhưng </w:t>
            </w:r>
            <w:r w:rsidR="0028481B">
              <w:rPr>
                <w:rFonts w:ascii="Times New Roman" w:hAnsi="Times New Roman"/>
                <w:i w:val="0"/>
                <w:color w:val="000000" w:themeColor="text1"/>
                <w:sz w:val="26"/>
                <w:szCs w:val="26"/>
              </w:rPr>
              <w:t>không muốn tồn tại khoản thu chi này</w:t>
            </w:r>
            <w:r>
              <w:rPr>
                <w:rFonts w:ascii="Times New Roman" w:hAnsi="Times New Roman"/>
                <w:i w:val="0"/>
                <w:color w:val="000000" w:themeColor="text1"/>
                <w:sz w:val="26"/>
                <w:szCs w:val="26"/>
              </w:rPr>
              <w:t xml:space="preserve"> thì tác nhân có thể xóa khoản thu hoặc chi này đi</w:t>
            </w:r>
          </w:p>
        </w:tc>
      </w:tr>
      <w:tr w:rsidR="002423AB" w14:paraId="67C1D282" w14:textId="77777777" w:rsidTr="005B6ACA">
        <w:tc>
          <w:tcPr>
            <w:tcW w:w="1110" w:type="pct"/>
            <w:vAlign w:val="top"/>
          </w:tcPr>
          <w:p w14:paraId="269F6C15"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4D022E94"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5C037033" w14:textId="77777777" w:rsidTr="005B6ACA">
        <w:tc>
          <w:tcPr>
            <w:tcW w:w="1110" w:type="pct"/>
            <w:vAlign w:val="top"/>
          </w:tcPr>
          <w:p w14:paraId="11B5B0E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2504212" w14:textId="647C63EB" w:rsidR="002423AB" w:rsidRPr="00394EDD"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775032">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2423AB" w14:paraId="64635FC5" w14:textId="77777777" w:rsidTr="005B6ACA">
        <w:tc>
          <w:tcPr>
            <w:tcW w:w="1110" w:type="pct"/>
            <w:vAlign w:val="top"/>
          </w:tcPr>
          <w:p w14:paraId="0AF42F32"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4C35366" w14:textId="16FFDE06" w:rsidR="002423AB" w:rsidRPr="00D52611"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khoản thu hoặc chi của tác nhân</w:t>
            </w:r>
            <w:r w:rsidR="00C52D0D">
              <w:rPr>
                <w:rFonts w:ascii="Times New Roman" w:hAnsi="Times New Roman"/>
                <w:i w:val="0"/>
                <w:color w:val="000000" w:themeColor="text1"/>
                <w:sz w:val="26"/>
                <w:szCs w:val="26"/>
              </w:rPr>
              <w:t>, xóa khỏi cơ sở dữ liệu</w:t>
            </w:r>
          </w:p>
        </w:tc>
      </w:tr>
      <w:tr w:rsidR="00114719" w14:paraId="3EB46D67" w14:textId="77777777" w:rsidTr="005B6ACA">
        <w:trPr>
          <w:trHeight w:val="330"/>
        </w:trPr>
        <w:tc>
          <w:tcPr>
            <w:tcW w:w="1110" w:type="pct"/>
            <w:vMerge w:val="restart"/>
            <w:vAlign w:val="top"/>
          </w:tcPr>
          <w:p w14:paraId="535E0219" w14:textId="77777777" w:rsidR="00114719" w:rsidRPr="00BC546E" w:rsidRDefault="0011471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8836ABF" w14:textId="77777777" w:rsidR="00114719" w:rsidRPr="001239E3"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4A31048" w14:textId="77777777" w:rsidR="00114719"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114719" w14:paraId="353A19B3" w14:textId="77777777" w:rsidTr="00AB390D">
        <w:trPr>
          <w:trHeight w:val="503"/>
        </w:trPr>
        <w:tc>
          <w:tcPr>
            <w:tcW w:w="1110" w:type="pct"/>
            <w:vMerge/>
            <w:vAlign w:val="top"/>
          </w:tcPr>
          <w:p w14:paraId="2AD5DAB1" w14:textId="77777777" w:rsidR="00114719" w:rsidRDefault="00114719" w:rsidP="005B6ACA">
            <w:pPr>
              <w:spacing w:after="0" w:line="240" w:lineRule="auto"/>
              <w:rPr>
                <w:b/>
                <w:color w:val="000000" w:themeColor="text1"/>
                <w:szCs w:val="26"/>
              </w:rPr>
            </w:pPr>
          </w:p>
        </w:tc>
        <w:tc>
          <w:tcPr>
            <w:tcW w:w="2010" w:type="pct"/>
            <w:vAlign w:val="top"/>
          </w:tcPr>
          <w:p w14:paraId="120D5E6E" w14:textId="49E06C95" w:rsidR="00114719" w:rsidRPr="00CA62E4" w:rsidRDefault="00AB390D" w:rsidP="005B6ACA">
            <w:pPr>
              <w:spacing w:after="0" w:line="240" w:lineRule="auto"/>
              <w:ind w:firstLine="0"/>
              <w:rPr>
                <w:iCs/>
                <w:color w:val="000000" w:themeColor="text1"/>
                <w:szCs w:val="26"/>
              </w:rPr>
            </w:pPr>
            <w:r>
              <w:rPr>
                <w:iCs/>
                <w:color w:val="000000" w:themeColor="text1"/>
                <w:szCs w:val="26"/>
              </w:rPr>
              <w:t xml:space="preserve">1. </w:t>
            </w:r>
            <w:r w:rsidR="00F91D4D">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45DC7325" w14:textId="44349390" w:rsidR="00114719" w:rsidRDefault="00114719" w:rsidP="005B6ACA">
            <w:pPr>
              <w:spacing w:after="0" w:line="240" w:lineRule="auto"/>
              <w:ind w:firstLine="0"/>
              <w:rPr>
                <w:color w:val="000000" w:themeColor="text1"/>
                <w:szCs w:val="26"/>
                <w:lang w:val="vi-VN"/>
              </w:rPr>
            </w:pPr>
          </w:p>
        </w:tc>
      </w:tr>
      <w:tr w:rsidR="00AB390D" w14:paraId="287A224D" w14:textId="77777777" w:rsidTr="00EF3F38">
        <w:trPr>
          <w:trHeight w:val="58"/>
        </w:trPr>
        <w:tc>
          <w:tcPr>
            <w:tcW w:w="1110" w:type="pct"/>
            <w:vMerge/>
            <w:vAlign w:val="top"/>
          </w:tcPr>
          <w:p w14:paraId="08A94351" w14:textId="77777777" w:rsidR="00AB390D" w:rsidRDefault="00AB390D" w:rsidP="005B6ACA">
            <w:pPr>
              <w:spacing w:after="0" w:line="240" w:lineRule="auto"/>
              <w:rPr>
                <w:b/>
                <w:color w:val="000000" w:themeColor="text1"/>
                <w:szCs w:val="26"/>
              </w:rPr>
            </w:pPr>
          </w:p>
        </w:tc>
        <w:tc>
          <w:tcPr>
            <w:tcW w:w="2010" w:type="pct"/>
            <w:vAlign w:val="top"/>
          </w:tcPr>
          <w:p w14:paraId="60881D6A" w14:textId="6F94AB7C" w:rsidR="00AB390D" w:rsidRDefault="00AB390D" w:rsidP="00EF3F38">
            <w:pPr>
              <w:spacing w:after="0" w:line="240" w:lineRule="auto"/>
              <w:ind w:firstLine="0"/>
              <w:rPr>
                <w:iCs/>
                <w:color w:val="000000" w:themeColor="text1"/>
                <w:szCs w:val="26"/>
              </w:rPr>
            </w:pPr>
          </w:p>
        </w:tc>
        <w:tc>
          <w:tcPr>
            <w:tcW w:w="1880" w:type="pct"/>
            <w:vAlign w:val="top"/>
          </w:tcPr>
          <w:p w14:paraId="60DD650A" w14:textId="7FE9F9A0" w:rsidR="00EF3F38" w:rsidRPr="00EF3F38" w:rsidRDefault="00EF3F38" w:rsidP="00EF3F38">
            <w:pPr>
              <w:spacing w:after="0" w:line="240" w:lineRule="auto"/>
              <w:ind w:firstLine="0"/>
              <w:rPr>
                <w:color w:val="000000" w:themeColor="text1"/>
                <w:szCs w:val="26"/>
              </w:rPr>
            </w:pPr>
            <w:r>
              <w:rPr>
                <w:color w:val="000000" w:themeColor="text1"/>
                <w:szCs w:val="26"/>
              </w:rPr>
              <w:t>2. Hệ thống hiển thị giao diện quản lý thu chi</w:t>
            </w:r>
          </w:p>
        </w:tc>
      </w:tr>
      <w:tr w:rsidR="00EF3F38" w14:paraId="528D4AA6" w14:textId="77777777" w:rsidTr="00EF3F38">
        <w:trPr>
          <w:trHeight w:val="58"/>
        </w:trPr>
        <w:tc>
          <w:tcPr>
            <w:tcW w:w="1110" w:type="pct"/>
            <w:vMerge/>
            <w:vAlign w:val="top"/>
          </w:tcPr>
          <w:p w14:paraId="3EF77A96" w14:textId="77777777" w:rsidR="00EF3F38" w:rsidRDefault="00EF3F38" w:rsidP="005B6ACA">
            <w:pPr>
              <w:spacing w:after="0" w:line="240" w:lineRule="auto"/>
              <w:rPr>
                <w:b/>
                <w:color w:val="000000" w:themeColor="text1"/>
                <w:szCs w:val="26"/>
              </w:rPr>
            </w:pPr>
          </w:p>
        </w:tc>
        <w:tc>
          <w:tcPr>
            <w:tcW w:w="2010" w:type="pct"/>
            <w:vAlign w:val="top"/>
          </w:tcPr>
          <w:p w14:paraId="3726B146" w14:textId="3AB44B44" w:rsidR="00EF3F38" w:rsidRDefault="00EF3F38" w:rsidP="00EF3F38">
            <w:pPr>
              <w:spacing w:after="0" w:line="240" w:lineRule="auto"/>
              <w:ind w:firstLine="0"/>
              <w:rPr>
                <w:iCs/>
                <w:color w:val="000000" w:themeColor="text1"/>
                <w:szCs w:val="26"/>
              </w:rPr>
            </w:pPr>
            <w:r>
              <w:rPr>
                <w:iCs/>
                <w:color w:val="000000" w:themeColor="text1"/>
                <w:szCs w:val="26"/>
              </w:rPr>
              <w:t xml:space="preserve">3. </w:t>
            </w:r>
            <w:r w:rsidR="00F91D4D">
              <w:rPr>
                <w:iCs/>
                <w:color w:val="000000" w:themeColor="text1"/>
                <w:szCs w:val="26"/>
              </w:rPr>
              <w:t>Tác nhân</w:t>
            </w:r>
            <w:r>
              <w:rPr>
                <w:iCs/>
                <w:color w:val="000000" w:themeColor="text1"/>
                <w:szCs w:val="26"/>
              </w:rPr>
              <w:t xml:space="preserve"> tìm và nhấn</w:t>
            </w:r>
            <w:r w:rsidR="00176FDD">
              <w:rPr>
                <w:iCs/>
                <w:color w:val="000000" w:themeColor="text1"/>
                <w:szCs w:val="26"/>
              </w:rPr>
              <w:t xml:space="preserve"> giữ</w:t>
            </w:r>
            <w:r>
              <w:rPr>
                <w:iCs/>
                <w:color w:val="000000" w:themeColor="text1"/>
                <w:szCs w:val="26"/>
              </w:rPr>
              <w:t xml:space="preserve"> vào khoản thu hoặc chi mà mình muốn xóa</w:t>
            </w:r>
          </w:p>
        </w:tc>
        <w:tc>
          <w:tcPr>
            <w:tcW w:w="1880" w:type="pct"/>
            <w:vAlign w:val="top"/>
          </w:tcPr>
          <w:p w14:paraId="626B89AB" w14:textId="77777777" w:rsidR="00EF3F38" w:rsidRDefault="00EF3F38" w:rsidP="005B6ACA">
            <w:pPr>
              <w:spacing w:after="0" w:line="240" w:lineRule="auto"/>
              <w:rPr>
                <w:color w:val="000000" w:themeColor="text1"/>
                <w:szCs w:val="26"/>
              </w:rPr>
            </w:pPr>
          </w:p>
        </w:tc>
      </w:tr>
      <w:tr w:rsidR="00FD5268" w14:paraId="145522B3" w14:textId="77777777" w:rsidTr="00EF3F38">
        <w:trPr>
          <w:trHeight w:val="58"/>
        </w:trPr>
        <w:tc>
          <w:tcPr>
            <w:tcW w:w="1110" w:type="pct"/>
            <w:vMerge/>
            <w:vAlign w:val="top"/>
          </w:tcPr>
          <w:p w14:paraId="3E0A6572" w14:textId="77777777" w:rsidR="00FD5268" w:rsidRDefault="00FD5268" w:rsidP="005B6ACA">
            <w:pPr>
              <w:spacing w:after="0" w:line="240" w:lineRule="auto"/>
              <w:rPr>
                <w:b/>
                <w:color w:val="000000" w:themeColor="text1"/>
                <w:szCs w:val="26"/>
              </w:rPr>
            </w:pPr>
          </w:p>
        </w:tc>
        <w:tc>
          <w:tcPr>
            <w:tcW w:w="2010" w:type="pct"/>
            <w:vAlign w:val="top"/>
          </w:tcPr>
          <w:p w14:paraId="2FE2A9FF" w14:textId="77777777" w:rsidR="00FD5268" w:rsidRDefault="00FD5268" w:rsidP="00EF3F38">
            <w:pPr>
              <w:spacing w:after="0" w:line="240" w:lineRule="auto"/>
              <w:ind w:firstLine="0"/>
              <w:rPr>
                <w:iCs/>
                <w:color w:val="000000" w:themeColor="text1"/>
                <w:szCs w:val="26"/>
              </w:rPr>
            </w:pPr>
          </w:p>
        </w:tc>
        <w:tc>
          <w:tcPr>
            <w:tcW w:w="1880" w:type="pct"/>
            <w:vAlign w:val="top"/>
          </w:tcPr>
          <w:p w14:paraId="25A05E7A" w14:textId="48028F83" w:rsidR="00FD5268" w:rsidRDefault="00FD5268" w:rsidP="00FD5268">
            <w:pPr>
              <w:spacing w:after="0" w:line="240" w:lineRule="auto"/>
              <w:ind w:firstLine="0"/>
              <w:rPr>
                <w:color w:val="000000" w:themeColor="text1"/>
                <w:szCs w:val="26"/>
              </w:rPr>
            </w:pPr>
            <w:r>
              <w:rPr>
                <w:color w:val="000000" w:themeColor="text1"/>
                <w:szCs w:val="26"/>
              </w:rPr>
              <w:t>4. Hệ thống hiển thị các nút chức năng</w:t>
            </w:r>
          </w:p>
        </w:tc>
      </w:tr>
      <w:tr w:rsidR="00F91D4D" w14:paraId="0CF244DA" w14:textId="77777777" w:rsidTr="00EF3F38">
        <w:trPr>
          <w:trHeight w:val="58"/>
        </w:trPr>
        <w:tc>
          <w:tcPr>
            <w:tcW w:w="1110" w:type="pct"/>
            <w:vMerge/>
            <w:vAlign w:val="top"/>
          </w:tcPr>
          <w:p w14:paraId="1C6EFAD7" w14:textId="77777777" w:rsidR="00F91D4D" w:rsidRDefault="00F91D4D" w:rsidP="005B6ACA">
            <w:pPr>
              <w:spacing w:after="0" w:line="240" w:lineRule="auto"/>
              <w:rPr>
                <w:b/>
                <w:color w:val="000000" w:themeColor="text1"/>
                <w:szCs w:val="26"/>
              </w:rPr>
            </w:pPr>
          </w:p>
        </w:tc>
        <w:tc>
          <w:tcPr>
            <w:tcW w:w="2010" w:type="pct"/>
            <w:vAlign w:val="top"/>
          </w:tcPr>
          <w:p w14:paraId="6899DDCC" w14:textId="365B9B64" w:rsidR="00F91D4D" w:rsidRDefault="00F91D4D" w:rsidP="00EF3F38">
            <w:pPr>
              <w:spacing w:after="0" w:line="240" w:lineRule="auto"/>
              <w:ind w:firstLine="0"/>
              <w:rPr>
                <w:iCs/>
                <w:color w:val="000000" w:themeColor="text1"/>
                <w:szCs w:val="26"/>
              </w:rPr>
            </w:pPr>
            <w:r>
              <w:rPr>
                <w:iCs/>
                <w:color w:val="000000" w:themeColor="text1"/>
                <w:szCs w:val="26"/>
              </w:rPr>
              <w:t>5. Tác nhân nhấn nút “Xóa”</w:t>
            </w:r>
          </w:p>
        </w:tc>
        <w:tc>
          <w:tcPr>
            <w:tcW w:w="1880" w:type="pct"/>
            <w:vAlign w:val="top"/>
          </w:tcPr>
          <w:p w14:paraId="71DED730" w14:textId="77777777" w:rsidR="00F91D4D" w:rsidRDefault="00F91D4D" w:rsidP="00FD5268">
            <w:pPr>
              <w:spacing w:after="0" w:line="240" w:lineRule="auto"/>
              <w:ind w:firstLine="0"/>
              <w:rPr>
                <w:color w:val="000000" w:themeColor="text1"/>
                <w:szCs w:val="26"/>
              </w:rPr>
            </w:pPr>
          </w:p>
        </w:tc>
      </w:tr>
      <w:tr w:rsidR="00114719" w14:paraId="3C323612" w14:textId="77777777" w:rsidTr="00E74069">
        <w:trPr>
          <w:trHeight w:val="98"/>
        </w:trPr>
        <w:tc>
          <w:tcPr>
            <w:tcW w:w="1110" w:type="pct"/>
            <w:vMerge/>
            <w:vAlign w:val="top"/>
          </w:tcPr>
          <w:p w14:paraId="5424AB1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DC46D4B" w14:textId="77777777" w:rsidR="00114719" w:rsidRDefault="00114719" w:rsidP="00CA62E4">
            <w:pPr>
              <w:spacing w:after="0" w:line="240" w:lineRule="auto"/>
              <w:ind w:firstLine="0"/>
              <w:rPr>
                <w:iCs/>
                <w:color w:val="000000" w:themeColor="text1"/>
                <w:szCs w:val="26"/>
              </w:rPr>
            </w:pPr>
          </w:p>
        </w:tc>
        <w:tc>
          <w:tcPr>
            <w:tcW w:w="1880" w:type="pct"/>
            <w:vAlign w:val="top"/>
          </w:tcPr>
          <w:p w14:paraId="13A1AB38" w14:textId="322FFD5D" w:rsidR="00114719" w:rsidRPr="00795438" w:rsidRDefault="0025372A" w:rsidP="00CA62E4">
            <w:pPr>
              <w:spacing w:after="0" w:line="240" w:lineRule="auto"/>
              <w:ind w:firstLine="0"/>
              <w:rPr>
                <w:szCs w:val="26"/>
              </w:rPr>
            </w:pPr>
            <w:r>
              <w:rPr>
                <w:szCs w:val="26"/>
              </w:rPr>
              <w:t>6</w:t>
            </w:r>
            <w:r w:rsidR="00114719">
              <w:rPr>
                <w:szCs w:val="26"/>
              </w:rPr>
              <w:t xml:space="preserve">. Hệ thống hiển thị thông báo </w:t>
            </w:r>
            <w:r w:rsidR="00F91D4D">
              <w:rPr>
                <w:szCs w:val="26"/>
              </w:rPr>
              <w:t>“</w:t>
            </w:r>
            <w:r w:rsidR="00114719">
              <w:rPr>
                <w:szCs w:val="26"/>
              </w:rPr>
              <w:t xml:space="preserve">Bạn có muốn xóa </w:t>
            </w:r>
            <w:r w:rsidR="00F91D4D">
              <w:rPr>
                <w:szCs w:val="26"/>
              </w:rPr>
              <w:t>khoản</w:t>
            </w:r>
            <w:r w:rsidR="00114719">
              <w:rPr>
                <w:szCs w:val="26"/>
              </w:rPr>
              <w:t xml:space="preserve"> </w:t>
            </w:r>
            <w:r w:rsidR="00F91D4D">
              <w:rPr>
                <w:szCs w:val="26"/>
              </w:rPr>
              <w:t>này</w:t>
            </w:r>
            <w:r w:rsidR="00114719">
              <w:rPr>
                <w:szCs w:val="26"/>
              </w:rPr>
              <w:t xml:space="preserve"> ?</w:t>
            </w:r>
            <w:r w:rsidR="00F91D4D">
              <w:rPr>
                <w:szCs w:val="26"/>
              </w:rPr>
              <w:t>”</w:t>
            </w:r>
          </w:p>
        </w:tc>
      </w:tr>
      <w:tr w:rsidR="00114719" w14:paraId="1DC94EAD" w14:textId="77777777" w:rsidTr="005B6ACA">
        <w:tc>
          <w:tcPr>
            <w:tcW w:w="1110" w:type="pct"/>
            <w:vMerge/>
            <w:vAlign w:val="top"/>
          </w:tcPr>
          <w:p w14:paraId="124FB8CE"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771733B" w14:textId="071B0B11" w:rsidR="00114719" w:rsidRDefault="0025372A" w:rsidP="00CA62E4">
            <w:pPr>
              <w:spacing w:after="0" w:line="240" w:lineRule="auto"/>
              <w:ind w:firstLine="0"/>
              <w:rPr>
                <w:iCs/>
                <w:color w:val="000000" w:themeColor="text1"/>
                <w:szCs w:val="26"/>
              </w:rPr>
            </w:pPr>
            <w:r>
              <w:rPr>
                <w:iCs/>
                <w:color w:val="000000" w:themeColor="text1"/>
                <w:szCs w:val="26"/>
              </w:rPr>
              <w:t>7</w:t>
            </w:r>
            <w:r w:rsidR="00114719">
              <w:rPr>
                <w:iCs/>
                <w:color w:val="000000" w:themeColor="text1"/>
                <w:szCs w:val="26"/>
              </w:rPr>
              <w:t xml:space="preserve">. </w:t>
            </w:r>
            <w:r w:rsidR="00F91D4D">
              <w:rPr>
                <w:iCs/>
                <w:color w:val="000000" w:themeColor="text1"/>
                <w:szCs w:val="26"/>
              </w:rPr>
              <w:t>Tác nhân</w:t>
            </w:r>
            <w:r w:rsidR="00114719">
              <w:rPr>
                <w:iCs/>
                <w:color w:val="000000" w:themeColor="text1"/>
                <w:szCs w:val="26"/>
              </w:rPr>
              <w:t xml:space="preserve"> nhấn nút </w:t>
            </w:r>
            <w:r w:rsidR="00F91D4D">
              <w:rPr>
                <w:iCs/>
                <w:color w:val="000000" w:themeColor="text1"/>
                <w:szCs w:val="26"/>
              </w:rPr>
              <w:t>“</w:t>
            </w:r>
            <w:r w:rsidR="00114719">
              <w:rPr>
                <w:iCs/>
                <w:color w:val="000000" w:themeColor="text1"/>
                <w:szCs w:val="26"/>
              </w:rPr>
              <w:t>Có</w:t>
            </w:r>
            <w:r w:rsidR="00F91D4D">
              <w:rPr>
                <w:iCs/>
                <w:color w:val="000000" w:themeColor="text1"/>
                <w:szCs w:val="26"/>
              </w:rPr>
              <w:t>”</w:t>
            </w:r>
          </w:p>
        </w:tc>
        <w:tc>
          <w:tcPr>
            <w:tcW w:w="1880" w:type="pct"/>
            <w:vAlign w:val="top"/>
          </w:tcPr>
          <w:p w14:paraId="765E6157" w14:textId="77777777" w:rsidR="00114719" w:rsidRDefault="00114719" w:rsidP="00CA62E4">
            <w:pPr>
              <w:spacing w:after="0" w:line="240" w:lineRule="auto"/>
              <w:ind w:firstLine="0"/>
              <w:rPr>
                <w:szCs w:val="26"/>
              </w:rPr>
            </w:pPr>
          </w:p>
        </w:tc>
      </w:tr>
      <w:tr w:rsidR="00114719" w14:paraId="36EC5679" w14:textId="77777777" w:rsidTr="00E74069">
        <w:trPr>
          <w:trHeight w:val="70"/>
        </w:trPr>
        <w:tc>
          <w:tcPr>
            <w:tcW w:w="1110" w:type="pct"/>
            <w:vMerge/>
            <w:vAlign w:val="top"/>
          </w:tcPr>
          <w:p w14:paraId="59D2706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792EF49C" w14:textId="77777777" w:rsidR="00114719" w:rsidRDefault="00114719" w:rsidP="00CA62E4">
            <w:pPr>
              <w:spacing w:after="0" w:line="240" w:lineRule="auto"/>
              <w:ind w:firstLine="0"/>
              <w:rPr>
                <w:iCs/>
                <w:color w:val="000000" w:themeColor="text1"/>
                <w:szCs w:val="26"/>
              </w:rPr>
            </w:pPr>
          </w:p>
        </w:tc>
        <w:tc>
          <w:tcPr>
            <w:tcW w:w="1880" w:type="pct"/>
            <w:vAlign w:val="top"/>
          </w:tcPr>
          <w:p w14:paraId="196AF2AB" w14:textId="73D1996C" w:rsidR="00114719" w:rsidRDefault="0025372A" w:rsidP="00B53479">
            <w:pPr>
              <w:spacing w:after="0" w:line="240" w:lineRule="auto"/>
              <w:ind w:firstLine="0"/>
              <w:rPr>
                <w:szCs w:val="26"/>
              </w:rPr>
            </w:pPr>
            <w:r>
              <w:rPr>
                <w:szCs w:val="26"/>
              </w:rPr>
              <w:t>8</w:t>
            </w:r>
            <w:r w:rsidR="00114719">
              <w:rPr>
                <w:szCs w:val="26"/>
              </w:rPr>
              <w:t>. Hệ thống</w:t>
            </w:r>
            <w:r w:rsidR="0039651D">
              <w:rPr>
                <w:szCs w:val="26"/>
              </w:rPr>
              <w:t xml:space="preserve"> hiển thị</w:t>
            </w:r>
            <w:r w:rsidR="00114719">
              <w:rPr>
                <w:szCs w:val="26"/>
              </w:rPr>
              <w:t xml:space="preserve"> thông báo </w:t>
            </w:r>
            <w:r w:rsidR="0039651D">
              <w:rPr>
                <w:szCs w:val="26"/>
              </w:rPr>
              <w:t>“</w:t>
            </w:r>
            <w:r w:rsidR="00114719">
              <w:rPr>
                <w:szCs w:val="26"/>
              </w:rPr>
              <w:t>Xóa thành công</w:t>
            </w:r>
            <w:r w:rsidR="0039651D">
              <w:rPr>
                <w:szCs w:val="26"/>
              </w:rPr>
              <w:t>”</w:t>
            </w:r>
          </w:p>
        </w:tc>
      </w:tr>
      <w:tr w:rsidR="00A92BF5" w14:paraId="2258698E" w14:textId="77777777" w:rsidTr="00114719">
        <w:trPr>
          <w:trHeight w:val="70"/>
        </w:trPr>
        <w:tc>
          <w:tcPr>
            <w:tcW w:w="1110" w:type="pct"/>
            <w:vMerge w:val="restart"/>
            <w:vAlign w:val="top"/>
          </w:tcPr>
          <w:p w14:paraId="10F8B7E7" w14:textId="77777777" w:rsidR="00A92BF5" w:rsidRPr="00BC546E" w:rsidRDefault="00A92BF5" w:rsidP="00CA62E4">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A9B02DE" w14:textId="1DADD4A5" w:rsidR="00A92BF5" w:rsidRPr="007953B4" w:rsidRDefault="0025372A" w:rsidP="00CA62E4">
            <w:pPr>
              <w:spacing w:after="0" w:line="240" w:lineRule="auto"/>
              <w:ind w:firstLine="0"/>
              <w:rPr>
                <w:szCs w:val="26"/>
              </w:rPr>
            </w:pPr>
            <w:r>
              <w:rPr>
                <w:szCs w:val="26"/>
              </w:rPr>
              <w:t>7</w:t>
            </w:r>
            <w:r w:rsidR="00A92BF5">
              <w:rPr>
                <w:szCs w:val="26"/>
              </w:rPr>
              <w:t xml:space="preserve">.1 </w:t>
            </w:r>
            <w:r w:rsidR="0039651D">
              <w:rPr>
                <w:szCs w:val="26"/>
              </w:rPr>
              <w:t>Tác nhân</w:t>
            </w:r>
            <w:r w:rsidR="00A92BF5">
              <w:rPr>
                <w:szCs w:val="26"/>
              </w:rPr>
              <w:t xml:space="preserve"> nhấn nút</w:t>
            </w:r>
            <w:r w:rsidR="0039651D">
              <w:rPr>
                <w:szCs w:val="26"/>
              </w:rPr>
              <w:t>”</w:t>
            </w:r>
            <w:r w:rsidR="00A92BF5">
              <w:rPr>
                <w:szCs w:val="26"/>
              </w:rPr>
              <w:t xml:space="preserve"> Hủy</w:t>
            </w:r>
            <w:r w:rsidR="0039651D">
              <w:rPr>
                <w:szCs w:val="26"/>
              </w:rPr>
              <w:t>”</w:t>
            </w:r>
          </w:p>
        </w:tc>
        <w:tc>
          <w:tcPr>
            <w:tcW w:w="1880" w:type="pct"/>
            <w:vAlign w:val="top"/>
          </w:tcPr>
          <w:p w14:paraId="47C9C35C" w14:textId="276F4AD4" w:rsidR="00A92BF5" w:rsidRPr="00795438" w:rsidRDefault="00A92BF5" w:rsidP="00CA62E4">
            <w:pPr>
              <w:spacing w:after="0" w:line="240" w:lineRule="auto"/>
              <w:ind w:firstLine="0"/>
              <w:rPr>
                <w:szCs w:val="26"/>
              </w:rPr>
            </w:pPr>
          </w:p>
        </w:tc>
      </w:tr>
      <w:tr w:rsidR="00A92BF5" w14:paraId="2120F16D" w14:textId="77777777" w:rsidTr="005B6ACA">
        <w:trPr>
          <w:trHeight w:val="165"/>
        </w:trPr>
        <w:tc>
          <w:tcPr>
            <w:tcW w:w="1110" w:type="pct"/>
            <w:vMerge/>
            <w:vAlign w:val="top"/>
          </w:tcPr>
          <w:p w14:paraId="6DC7C2A7" w14:textId="77777777" w:rsidR="00A92BF5" w:rsidRPr="00BC546E" w:rsidRDefault="00A92BF5" w:rsidP="00CA62E4">
            <w:pPr>
              <w:spacing w:after="0" w:line="240" w:lineRule="auto"/>
              <w:ind w:firstLine="0"/>
              <w:rPr>
                <w:b/>
                <w:bCs/>
                <w:color w:val="000000" w:themeColor="text1"/>
                <w:szCs w:val="26"/>
              </w:rPr>
            </w:pPr>
          </w:p>
        </w:tc>
        <w:tc>
          <w:tcPr>
            <w:tcW w:w="2010" w:type="pct"/>
            <w:vAlign w:val="top"/>
          </w:tcPr>
          <w:p w14:paraId="2383623A" w14:textId="77777777" w:rsidR="00A92BF5" w:rsidRDefault="00A92BF5" w:rsidP="00CA62E4">
            <w:pPr>
              <w:spacing w:after="0" w:line="240" w:lineRule="auto"/>
              <w:rPr>
                <w:szCs w:val="26"/>
              </w:rPr>
            </w:pPr>
          </w:p>
        </w:tc>
        <w:tc>
          <w:tcPr>
            <w:tcW w:w="1880" w:type="pct"/>
            <w:vAlign w:val="top"/>
          </w:tcPr>
          <w:p w14:paraId="025C11BB" w14:textId="56C2F1F2" w:rsidR="00A92BF5" w:rsidRPr="00795438" w:rsidRDefault="0025372A" w:rsidP="00CA62E4">
            <w:pPr>
              <w:spacing w:after="0" w:line="240" w:lineRule="auto"/>
              <w:ind w:firstLine="0"/>
              <w:rPr>
                <w:szCs w:val="26"/>
              </w:rPr>
            </w:pPr>
            <w:r>
              <w:rPr>
                <w:szCs w:val="26"/>
              </w:rPr>
              <w:t>7</w:t>
            </w:r>
            <w:r w:rsidR="00A92BF5">
              <w:rPr>
                <w:szCs w:val="26"/>
              </w:rPr>
              <w:t xml:space="preserve">.2 Quay lại giao diện quản lý thu chi ở bước </w:t>
            </w:r>
            <w:r w:rsidR="00DD069F">
              <w:rPr>
                <w:szCs w:val="26"/>
              </w:rPr>
              <w:t>2</w:t>
            </w:r>
          </w:p>
        </w:tc>
      </w:tr>
      <w:tr w:rsidR="00CA62E4" w14:paraId="2B2B19B2" w14:textId="77777777" w:rsidTr="005B6ACA">
        <w:trPr>
          <w:trHeight w:val="359"/>
        </w:trPr>
        <w:tc>
          <w:tcPr>
            <w:tcW w:w="1110" w:type="pct"/>
            <w:vAlign w:val="top"/>
          </w:tcPr>
          <w:p w14:paraId="34D62ADA" w14:textId="77777777" w:rsidR="00CA62E4" w:rsidRPr="00BC546E" w:rsidRDefault="00CA62E4" w:rsidP="00CA62E4">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736C4DD" w14:textId="77777777" w:rsidR="00CA62E4" w:rsidRDefault="00CA62E4" w:rsidP="001C5A75">
            <w:pPr>
              <w:pStyle w:val="InfoBlue"/>
              <w:keepNext/>
              <w:spacing w:before="0" w:line="240" w:lineRule="auto"/>
              <w:ind w:firstLine="0"/>
              <w:rPr>
                <w:rFonts w:ascii="Times New Roman" w:hAnsi="Times New Roman"/>
                <w:i w:val="0"/>
                <w:color w:val="000000" w:themeColor="text1"/>
                <w:sz w:val="26"/>
                <w:szCs w:val="26"/>
              </w:rPr>
            </w:pPr>
          </w:p>
        </w:tc>
      </w:tr>
    </w:tbl>
    <w:p w14:paraId="3BA880AC" w14:textId="25EF7589" w:rsidR="006E7C48" w:rsidRPr="001C5A75" w:rsidRDefault="001C5A75" w:rsidP="001C5A75">
      <w:pPr>
        <w:pStyle w:val="Caption"/>
        <w:rPr>
          <w:i/>
          <w:iCs/>
        </w:rPr>
      </w:pPr>
      <w:bookmarkStart w:id="56" w:name="_Toc44535885"/>
      <w:r w:rsidRPr="001C5A75">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18</w:t>
      </w:r>
      <w:r w:rsidR="00E25562">
        <w:rPr>
          <w:i/>
          <w:iCs/>
        </w:rPr>
        <w:fldChar w:fldCharType="end"/>
      </w:r>
      <w:r w:rsidRPr="001C5A75">
        <w:rPr>
          <w:i/>
          <w:iCs/>
        </w:rPr>
        <w:t xml:space="preserve"> Đặc tả Use case 16 – Xóa thu chi</w:t>
      </w:r>
      <w:bookmarkEnd w:id="56"/>
    </w:p>
    <w:p w14:paraId="5AADB967" w14:textId="4635A9C5" w:rsidR="002C4418" w:rsidRDefault="002C4418" w:rsidP="006E7C48"/>
    <w:p w14:paraId="13BECB14" w14:textId="19816FF2" w:rsidR="002C4418" w:rsidRDefault="002C4418" w:rsidP="006E7C48"/>
    <w:p w14:paraId="15B05ACD" w14:textId="299833AE" w:rsidR="002C4418" w:rsidRDefault="002C4418" w:rsidP="006E7C48"/>
    <w:p w14:paraId="4F035F72" w14:textId="0012BDD3" w:rsidR="002C4418" w:rsidRDefault="00113023" w:rsidP="006E7C48">
      <w:r w:rsidRPr="00113023">
        <w:rPr>
          <w:noProof/>
        </w:rPr>
        <w:lastRenderedPageBreak/>
        <w:drawing>
          <wp:anchor distT="0" distB="0" distL="114300" distR="114300" simplePos="0" relativeHeight="251670016" behindDoc="0" locked="0" layoutInCell="1" allowOverlap="1" wp14:anchorId="3ECD42FA" wp14:editId="7F57E550">
            <wp:simplePos x="0" y="0"/>
            <wp:positionH relativeFrom="column">
              <wp:posOffset>-3175</wp:posOffset>
            </wp:positionH>
            <wp:positionV relativeFrom="paragraph">
              <wp:posOffset>22225</wp:posOffset>
            </wp:positionV>
            <wp:extent cx="5580380" cy="6004560"/>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6004560"/>
                    </a:xfrm>
                    <a:prstGeom prst="rect">
                      <a:avLst/>
                    </a:prstGeom>
                    <a:noFill/>
                    <a:ln>
                      <a:noFill/>
                    </a:ln>
                  </pic:spPr>
                </pic:pic>
              </a:graphicData>
            </a:graphic>
          </wp:anchor>
        </w:drawing>
      </w:r>
    </w:p>
    <w:p w14:paraId="4D478426" w14:textId="4BA58018" w:rsidR="002C4418" w:rsidRDefault="002C4418" w:rsidP="006E7C48"/>
    <w:p w14:paraId="272FEDD7" w14:textId="74C411C4" w:rsidR="002C4418" w:rsidRDefault="002C4418" w:rsidP="006E7C48"/>
    <w:p w14:paraId="20EA830B" w14:textId="5FB1F3C4" w:rsidR="002C4418" w:rsidRDefault="002C4418" w:rsidP="006E7C48"/>
    <w:p w14:paraId="48E19DF0" w14:textId="1274E412" w:rsidR="002C4418" w:rsidRDefault="002C4418" w:rsidP="006E7C48"/>
    <w:p w14:paraId="295E3EE3" w14:textId="1F9F54B9" w:rsidR="002C4418" w:rsidRDefault="002C4418" w:rsidP="006E7C48"/>
    <w:p w14:paraId="3E81F0E8" w14:textId="1A03DADC" w:rsidR="002C4418" w:rsidRDefault="002C4418" w:rsidP="006E7C48"/>
    <w:p w14:paraId="20EFF6F3" w14:textId="30E197A1" w:rsidR="002C4418" w:rsidRDefault="002C4418" w:rsidP="006E7C48"/>
    <w:p w14:paraId="5982BCAD" w14:textId="078D13BD" w:rsidR="002C4418" w:rsidRDefault="002C4418" w:rsidP="006E7C48"/>
    <w:p w14:paraId="4A3AF9CC" w14:textId="538DF388" w:rsidR="002C4418" w:rsidRDefault="002C4418" w:rsidP="006E7C48"/>
    <w:p w14:paraId="07C47BE1" w14:textId="17D1278E" w:rsidR="002C4418" w:rsidRDefault="002C4418" w:rsidP="006E7C48"/>
    <w:p w14:paraId="4DE72AA2" w14:textId="385B5D99" w:rsidR="002C4418" w:rsidRDefault="002C4418" w:rsidP="006E7C48"/>
    <w:p w14:paraId="24227AC5" w14:textId="59CC9648" w:rsidR="002C4418" w:rsidRDefault="002C4418" w:rsidP="006E7C48"/>
    <w:p w14:paraId="18AE2346" w14:textId="6B8BE31C" w:rsidR="002C4418" w:rsidRDefault="002C4418" w:rsidP="006E7C48"/>
    <w:p w14:paraId="7094893A" w14:textId="0D61712E" w:rsidR="002C4418" w:rsidRDefault="002C4418" w:rsidP="006E7C48"/>
    <w:p w14:paraId="6E3FB5F8" w14:textId="1D34D725" w:rsidR="002C4418" w:rsidRDefault="002C4418" w:rsidP="006E7C48"/>
    <w:p w14:paraId="0F2E5739" w14:textId="7FD4E2B2" w:rsidR="002C4418" w:rsidRDefault="002C4418" w:rsidP="006E7C48"/>
    <w:p w14:paraId="2509C153" w14:textId="024A4DF8" w:rsidR="002C4418" w:rsidRDefault="002C4418" w:rsidP="006E7C48"/>
    <w:p w14:paraId="779DDB23" w14:textId="7DECC8D2" w:rsidR="002C4418" w:rsidRDefault="002C4418" w:rsidP="006E7C48"/>
    <w:p w14:paraId="7FE121D6" w14:textId="7ADC1130" w:rsidR="002C4418" w:rsidRDefault="002C4418" w:rsidP="006E7C48"/>
    <w:p w14:paraId="678C67C7" w14:textId="10763B8D" w:rsidR="002C4418" w:rsidRDefault="002C4418" w:rsidP="006E7C48"/>
    <w:p w14:paraId="22D7462C" w14:textId="37ABD76F" w:rsidR="002C4418" w:rsidRDefault="002C4418" w:rsidP="006E7C48"/>
    <w:p w14:paraId="567481CF" w14:textId="4EA4BCC9" w:rsidR="002C4418" w:rsidRDefault="002C4418" w:rsidP="006E7C48"/>
    <w:p w14:paraId="20EB5C03" w14:textId="0035B5A3" w:rsidR="002C4418" w:rsidRDefault="002C4418" w:rsidP="006E7C48"/>
    <w:p w14:paraId="2785D9D3" w14:textId="5502428D" w:rsidR="002C4418" w:rsidRDefault="002C4418" w:rsidP="006E7C48"/>
    <w:p w14:paraId="52C00DB6" w14:textId="2CDAEDF0" w:rsidR="002C4418" w:rsidRDefault="002C4418" w:rsidP="006E7C48"/>
    <w:p w14:paraId="43BE4D6D" w14:textId="77777777" w:rsidR="002C4418" w:rsidRPr="006E7C48" w:rsidRDefault="002C4418" w:rsidP="00E31B15">
      <w:pPr>
        <w:ind w:firstLine="0"/>
      </w:pPr>
    </w:p>
    <w:p w14:paraId="27FACEE5" w14:textId="3241AB6A" w:rsidR="006E7C48" w:rsidRDefault="00330148" w:rsidP="00330148">
      <w:pPr>
        <w:pStyle w:val="Heading4"/>
      </w:pPr>
      <w:r>
        <w:lastRenderedPageBreak/>
        <w:t>Use case UC1</w:t>
      </w:r>
      <w:r w:rsidR="00612503">
        <w:t>7</w:t>
      </w:r>
      <w:r>
        <w:t xml:space="preserve"> – Xem lịch sử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513DF" w14:paraId="6414E080" w14:textId="77777777" w:rsidTr="00EB095D">
        <w:tc>
          <w:tcPr>
            <w:tcW w:w="5000" w:type="pct"/>
            <w:gridSpan w:val="3"/>
            <w:vAlign w:val="top"/>
          </w:tcPr>
          <w:p w14:paraId="4D4B7D5B" w14:textId="5CC00E2B" w:rsidR="004513DF" w:rsidRPr="001C6FD3" w:rsidRDefault="004513DF" w:rsidP="00EB095D">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w:t>
            </w:r>
            <w:r w:rsidR="00612503">
              <w:rPr>
                <w:color w:val="000000" w:themeColor="text1"/>
                <w:szCs w:val="26"/>
              </w:rPr>
              <w:t>7</w:t>
            </w:r>
            <w:r>
              <w:rPr>
                <w:color w:val="000000" w:themeColor="text1"/>
                <w:szCs w:val="26"/>
              </w:rPr>
              <w:t xml:space="preserve"> –</w:t>
            </w:r>
            <w:r>
              <w:rPr>
                <w:color w:val="000000" w:themeColor="text1"/>
                <w:szCs w:val="26"/>
                <w:lang w:val="vi-VN"/>
              </w:rPr>
              <w:t xml:space="preserve"> </w:t>
            </w:r>
            <w:r>
              <w:rPr>
                <w:color w:val="000000" w:themeColor="text1"/>
                <w:szCs w:val="26"/>
              </w:rPr>
              <w:t>Lịch sử thu chi</w:t>
            </w:r>
          </w:p>
        </w:tc>
      </w:tr>
      <w:tr w:rsidR="004513DF" w14:paraId="754CDA7D" w14:textId="77777777" w:rsidTr="00EB095D">
        <w:tc>
          <w:tcPr>
            <w:tcW w:w="1110" w:type="pct"/>
            <w:vAlign w:val="top"/>
          </w:tcPr>
          <w:p w14:paraId="0FF5838B"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8C41455" w14:textId="77777777" w:rsidR="004513DF" w:rsidRPr="007949C2"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thêm thu hoặc chi, ứng dụng sẽ lưu lại các khoản thu hoặc chi mà tác nhân đã thêm giúp tác nhân xem được các khoản chi tiêu của mình</w:t>
            </w:r>
          </w:p>
        </w:tc>
      </w:tr>
      <w:tr w:rsidR="004513DF" w14:paraId="07533076" w14:textId="77777777" w:rsidTr="00EB095D">
        <w:tc>
          <w:tcPr>
            <w:tcW w:w="1110" w:type="pct"/>
            <w:vAlign w:val="top"/>
          </w:tcPr>
          <w:p w14:paraId="2066F6E8"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1AE1BF" w14:textId="77777777" w:rsidR="004513DF" w:rsidRPr="007772AE"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4513DF" w14:paraId="69047B1E" w14:textId="77777777" w:rsidTr="00EB095D">
        <w:tc>
          <w:tcPr>
            <w:tcW w:w="1110" w:type="pct"/>
            <w:vAlign w:val="top"/>
          </w:tcPr>
          <w:p w14:paraId="1D76CAB4"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14B18D4" w14:textId="77777777" w:rsidR="004513DF" w:rsidRPr="00394EDD"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4513DF" w14:paraId="4C2D120E" w14:textId="77777777" w:rsidTr="00EB095D">
        <w:tc>
          <w:tcPr>
            <w:tcW w:w="1110" w:type="pct"/>
            <w:vAlign w:val="top"/>
          </w:tcPr>
          <w:p w14:paraId="6BF422B6"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FE480C7" w14:textId="77777777" w:rsidR="004513DF" w:rsidRPr="00D52611"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xem được lịch sử thu chi của mình theo ngày, theo tháng</w:t>
            </w:r>
          </w:p>
        </w:tc>
      </w:tr>
      <w:tr w:rsidR="004513DF" w14:paraId="40951FEB" w14:textId="77777777" w:rsidTr="00EB095D">
        <w:trPr>
          <w:trHeight w:val="330"/>
        </w:trPr>
        <w:tc>
          <w:tcPr>
            <w:tcW w:w="1110" w:type="pct"/>
            <w:vMerge w:val="restart"/>
            <w:vAlign w:val="top"/>
          </w:tcPr>
          <w:p w14:paraId="781A9307"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E875B9F" w14:textId="77777777" w:rsidR="004513DF" w:rsidRPr="00000B56"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19D2A1C7" w14:textId="77777777" w:rsidR="004513DF"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4513DF" w14:paraId="13A01712" w14:textId="77777777" w:rsidTr="00EB095D">
        <w:trPr>
          <w:trHeight w:val="71"/>
        </w:trPr>
        <w:tc>
          <w:tcPr>
            <w:tcW w:w="1110" w:type="pct"/>
            <w:vMerge/>
            <w:vAlign w:val="top"/>
          </w:tcPr>
          <w:p w14:paraId="33F63EEE" w14:textId="77777777" w:rsidR="004513DF" w:rsidRDefault="004513DF" w:rsidP="00EB095D">
            <w:pPr>
              <w:spacing w:after="0" w:line="240" w:lineRule="auto"/>
              <w:rPr>
                <w:b/>
                <w:color w:val="000000" w:themeColor="text1"/>
                <w:szCs w:val="26"/>
              </w:rPr>
            </w:pPr>
          </w:p>
        </w:tc>
        <w:tc>
          <w:tcPr>
            <w:tcW w:w="2010" w:type="pct"/>
            <w:vAlign w:val="top"/>
          </w:tcPr>
          <w:p w14:paraId="08D91205" w14:textId="5CECBA67" w:rsidR="004513DF" w:rsidRPr="00A94C04" w:rsidRDefault="004513DF" w:rsidP="00EB095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Pr>
                <w:iCs/>
                <w:color w:val="000000" w:themeColor="text1"/>
                <w:szCs w:val="26"/>
              </w:rPr>
              <w:t>chọn chức năng quản lý thu chi</w:t>
            </w:r>
          </w:p>
        </w:tc>
        <w:tc>
          <w:tcPr>
            <w:tcW w:w="1880" w:type="pct"/>
            <w:vAlign w:val="top"/>
          </w:tcPr>
          <w:p w14:paraId="0A951054" w14:textId="77777777" w:rsidR="004513DF" w:rsidRDefault="004513DF" w:rsidP="00EB095D">
            <w:pPr>
              <w:spacing w:after="0" w:line="240" w:lineRule="auto"/>
              <w:ind w:firstLine="0"/>
              <w:rPr>
                <w:color w:val="000000" w:themeColor="text1"/>
                <w:szCs w:val="26"/>
                <w:lang w:val="vi-VN"/>
              </w:rPr>
            </w:pPr>
          </w:p>
        </w:tc>
      </w:tr>
      <w:tr w:rsidR="004513DF" w14:paraId="1CC3A97E" w14:textId="77777777" w:rsidTr="00EB095D">
        <w:trPr>
          <w:trHeight w:val="179"/>
        </w:trPr>
        <w:tc>
          <w:tcPr>
            <w:tcW w:w="1110" w:type="pct"/>
            <w:vMerge/>
            <w:vAlign w:val="top"/>
          </w:tcPr>
          <w:p w14:paraId="7FA1DBFC" w14:textId="77777777" w:rsidR="004513DF" w:rsidRDefault="004513DF" w:rsidP="00EB095D">
            <w:pPr>
              <w:spacing w:after="0" w:line="240" w:lineRule="auto"/>
              <w:rPr>
                <w:b/>
                <w:color w:val="000000" w:themeColor="text1"/>
                <w:szCs w:val="26"/>
              </w:rPr>
            </w:pPr>
          </w:p>
        </w:tc>
        <w:tc>
          <w:tcPr>
            <w:tcW w:w="2010" w:type="pct"/>
            <w:vAlign w:val="top"/>
          </w:tcPr>
          <w:p w14:paraId="7F815990" w14:textId="77777777" w:rsidR="004513DF" w:rsidRDefault="004513DF" w:rsidP="00EB095D">
            <w:pPr>
              <w:spacing w:after="0" w:line="240" w:lineRule="auto"/>
              <w:rPr>
                <w:iCs/>
                <w:color w:val="000000" w:themeColor="text1"/>
                <w:szCs w:val="26"/>
              </w:rPr>
            </w:pPr>
          </w:p>
        </w:tc>
        <w:tc>
          <w:tcPr>
            <w:tcW w:w="1880" w:type="pct"/>
            <w:vAlign w:val="top"/>
          </w:tcPr>
          <w:p w14:paraId="2055F5CE" w14:textId="77777777" w:rsidR="004513DF" w:rsidRPr="00A94C04" w:rsidRDefault="004513DF" w:rsidP="00EB095D">
            <w:pPr>
              <w:spacing w:after="0" w:line="240" w:lineRule="auto"/>
              <w:ind w:firstLine="0"/>
              <w:rPr>
                <w:color w:val="000000" w:themeColor="text1"/>
                <w:szCs w:val="26"/>
              </w:rPr>
            </w:pPr>
            <w:r>
              <w:rPr>
                <w:color w:val="000000" w:themeColor="text1"/>
                <w:szCs w:val="26"/>
              </w:rPr>
              <w:t>2. Hệ thống hiển thị giao diện quản lý thu chi</w:t>
            </w:r>
          </w:p>
        </w:tc>
      </w:tr>
      <w:tr w:rsidR="004513DF" w14:paraId="083DC83D" w14:textId="77777777" w:rsidTr="00EB095D">
        <w:trPr>
          <w:trHeight w:val="70"/>
        </w:trPr>
        <w:tc>
          <w:tcPr>
            <w:tcW w:w="1110" w:type="pct"/>
            <w:vMerge/>
            <w:vAlign w:val="top"/>
          </w:tcPr>
          <w:p w14:paraId="194A0F75" w14:textId="77777777" w:rsidR="004513DF" w:rsidRDefault="004513DF" w:rsidP="00EB095D">
            <w:pPr>
              <w:spacing w:after="0" w:line="240" w:lineRule="auto"/>
              <w:rPr>
                <w:b/>
                <w:color w:val="000000" w:themeColor="text1"/>
                <w:szCs w:val="26"/>
              </w:rPr>
            </w:pPr>
          </w:p>
        </w:tc>
        <w:tc>
          <w:tcPr>
            <w:tcW w:w="2010" w:type="pct"/>
            <w:vAlign w:val="top"/>
          </w:tcPr>
          <w:p w14:paraId="493FB653" w14:textId="2B8BCC87" w:rsidR="004513DF" w:rsidRDefault="004513DF" w:rsidP="00EB095D">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Pr>
                <w:iCs/>
                <w:color w:val="000000" w:themeColor="text1"/>
                <w:szCs w:val="26"/>
              </w:rPr>
              <w:t>có thể chọn xem tất cả lịch sử thu chi của mình hoặc xem theo ngày bằng cách chọn nút “Theo ngày”, chọn ngày muốn xem, nhấn nút “Chọn”</w:t>
            </w:r>
          </w:p>
        </w:tc>
        <w:tc>
          <w:tcPr>
            <w:tcW w:w="1880" w:type="pct"/>
            <w:vAlign w:val="top"/>
          </w:tcPr>
          <w:p w14:paraId="2C42582F" w14:textId="77777777" w:rsidR="004513DF" w:rsidRDefault="004513DF" w:rsidP="00EB095D">
            <w:pPr>
              <w:spacing w:after="0" w:line="240" w:lineRule="auto"/>
              <w:rPr>
                <w:color w:val="000000" w:themeColor="text1"/>
                <w:szCs w:val="26"/>
              </w:rPr>
            </w:pPr>
          </w:p>
        </w:tc>
      </w:tr>
      <w:tr w:rsidR="004513DF" w14:paraId="1B8F9DE6" w14:textId="77777777" w:rsidTr="00EB095D">
        <w:trPr>
          <w:trHeight w:val="431"/>
        </w:trPr>
        <w:tc>
          <w:tcPr>
            <w:tcW w:w="1110" w:type="pct"/>
            <w:vMerge/>
            <w:vAlign w:val="top"/>
          </w:tcPr>
          <w:p w14:paraId="45377260" w14:textId="77777777" w:rsidR="004513DF" w:rsidRDefault="004513DF" w:rsidP="00EB095D">
            <w:pPr>
              <w:spacing w:after="0" w:line="240" w:lineRule="auto"/>
              <w:rPr>
                <w:b/>
                <w:color w:val="000000" w:themeColor="text1"/>
                <w:szCs w:val="26"/>
              </w:rPr>
            </w:pPr>
          </w:p>
        </w:tc>
        <w:tc>
          <w:tcPr>
            <w:tcW w:w="2010" w:type="pct"/>
            <w:vAlign w:val="top"/>
          </w:tcPr>
          <w:p w14:paraId="7B2B98C6" w14:textId="77777777" w:rsidR="004513DF" w:rsidRDefault="004513DF" w:rsidP="00EB095D">
            <w:pPr>
              <w:spacing w:after="0" w:line="240" w:lineRule="auto"/>
              <w:rPr>
                <w:iCs/>
                <w:color w:val="000000" w:themeColor="text1"/>
                <w:szCs w:val="26"/>
              </w:rPr>
            </w:pPr>
          </w:p>
        </w:tc>
        <w:tc>
          <w:tcPr>
            <w:tcW w:w="1880" w:type="pct"/>
            <w:vAlign w:val="top"/>
          </w:tcPr>
          <w:p w14:paraId="5290E435" w14:textId="77777777" w:rsidR="004513DF" w:rsidRDefault="004513DF" w:rsidP="00EB095D">
            <w:pPr>
              <w:spacing w:after="0" w:line="240" w:lineRule="auto"/>
              <w:ind w:firstLine="0"/>
              <w:rPr>
                <w:color w:val="000000" w:themeColor="text1"/>
                <w:szCs w:val="26"/>
              </w:rPr>
            </w:pPr>
            <w:r>
              <w:rPr>
                <w:color w:val="000000" w:themeColor="text1"/>
                <w:szCs w:val="26"/>
              </w:rPr>
              <w:t>4. Hệ thống hiển thị lịch sử thu chi theo ngày</w:t>
            </w:r>
          </w:p>
        </w:tc>
      </w:tr>
      <w:tr w:rsidR="004513DF" w14:paraId="2E8D4342" w14:textId="77777777" w:rsidTr="00EB095D">
        <w:tc>
          <w:tcPr>
            <w:tcW w:w="1110" w:type="pct"/>
            <w:vAlign w:val="top"/>
          </w:tcPr>
          <w:p w14:paraId="6FA92F75" w14:textId="77777777" w:rsidR="004513DF" w:rsidRPr="00BC546E" w:rsidRDefault="004513DF" w:rsidP="00EB095D">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8E9077" w14:textId="77777777" w:rsidR="004513DF" w:rsidRDefault="004513DF" w:rsidP="00EB095D">
            <w:pPr>
              <w:spacing w:after="0" w:line="240" w:lineRule="auto"/>
              <w:ind w:firstLine="0"/>
              <w:rPr>
                <w:szCs w:val="26"/>
                <w:lang w:val="vi-VN"/>
              </w:rPr>
            </w:pPr>
          </w:p>
        </w:tc>
        <w:tc>
          <w:tcPr>
            <w:tcW w:w="1880" w:type="pct"/>
            <w:vAlign w:val="top"/>
          </w:tcPr>
          <w:p w14:paraId="204913E7" w14:textId="5EEE0485" w:rsidR="004513DF" w:rsidRPr="00795438" w:rsidRDefault="004513DF" w:rsidP="00EB095D">
            <w:pPr>
              <w:spacing w:after="0" w:line="240" w:lineRule="auto"/>
              <w:ind w:firstLine="0"/>
              <w:rPr>
                <w:szCs w:val="26"/>
              </w:rPr>
            </w:pPr>
          </w:p>
        </w:tc>
      </w:tr>
      <w:tr w:rsidR="004513DF" w14:paraId="2876AB20" w14:textId="77777777" w:rsidTr="00EB095D">
        <w:trPr>
          <w:trHeight w:val="359"/>
        </w:trPr>
        <w:tc>
          <w:tcPr>
            <w:tcW w:w="1110" w:type="pct"/>
            <w:vAlign w:val="top"/>
          </w:tcPr>
          <w:p w14:paraId="7C5A199C"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7955F53" w14:textId="77777777" w:rsidR="004513DF" w:rsidRDefault="004513DF" w:rsidP="00A53ABD">
            <w:pPr>
              <w:pStyle w:val="InfoBlue"/>
              <w:keepNext/>
              <w:spacing w:before="0" w:line="240" w:lineRule="auto"/>
              <w:rPr>
                <w:rFonts w:ascii="Times New Roman" w:hAnsi="Times New Roman"/>
                <w:i w:val="0"/>
                <w:color w:val="000000" w:themeColor="text1"/>
                <w:sz w:val="26"/>
                <w:szCs w:val="26"/>
              </w:rPr>
            </w:pPr>
          </w:p>
        </w:tc>
      </w:tr>
    </w:tbl>
    <w:p w14:paraId="2EFD6C58" w14:textId="1FBD65A7" w:rsidR="00A11FB6" w:rsidRPr="00A53ABD" w:rsidRDefault="00A53ABD" w:rsidP="00A53ABD">
      <w:pPr>
        <w:pStyle w:val="Caption"/>
        <w:rPr>
          <w:i/>
          <w:iCs/>
        </w:rPr>
      </w:pPr>
      <w:bookmarkStart w:id="57" w:name="_Toc44535886"/>
      <w:r w:rsidRPr="00A53ABD">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19</w:t>
      </w:r>
      <w:r w:rsidR="00E25562">
        <w:rPr>
          <w:i/>
          <w:iCs/>
        </w:rPr>
        <w:fldChar w:fldCharType="end"/>
      </w:r>
      <w:r w:rsidRPr="00A53ABD">
        <w:rPr>
          <w:i/>
          <w:iCs/>
        </w:rPr>
        <w:t xml:space="preserve"> Đặc tả Use case 17 – Xem lịch sử thu chi</w:t>
      </w:r>
      <w:bookmarkEnd w:id="57"/>
    </w:p>
    <w:p w14:paraId="28B39EE3" w14:textId="0DE3322D" w:rsidR="00EE2F82" w:rsidRDefault="00EE2F82" w:rsidP="006E7C48"/>
    <w:p w14:paraId="6008954E" w14:textId="4454AA93" w:rsidR="00EE2F82" w:rsidRDefault="00EE2F82" w:rsidP="006E7C48"/>
    <w:p w14:paraId="7F20B00D" w14:textId="240EDD15" w:rsidR="00EE2F82" w:rsidRDefault="00EE2F82" w:rsidP="006E7C48"/>
    <w:p w14:paraId="694439EE" w14:textId="796F4E5A" w:rsidR="00EE2F82" w:rsidRDefault="00EE2F82" w:rsidP="006E7C48"/>
    <w:p w14:paraId="3E1DCC4E" w14:textId="18339EAF" w:rsidR="00EE2F82" w:rsidRDefault="00EE2F82" w:rsidP="006E7C48"/>
    <w:p w14:paraId="0F5B6AF5" w14:textId="4122E224" w:rsidR="00EE2F82" w:rsidRDefault="00EE2F82" w:rsidP="006E7C48"/>
    <w:p w14:paraId="724A4E33" w14:textId="27A6F38A" w:rsidR="00EE2F82" w:rsidRDefault="00EE2F82" w:rsidP="006E7C48"/>
    <w:p w14:paraId="4AD9B618" w14:textId="7A5FEEA0" w:rsidR="00EE2F82" w:rsidRDefault="00504C60" w:rsidP="006E7C48">
      <w:r w:rsidRPr="00504C60">
        <w:rPr>
          <w:noProof/>
        </w:rPr>
        <w:lastRenderedPageBreak/>
        <w:drawing>
          <wp:anchor distT="0" distB="0" distL="114300" distR="114300" simplePos="0" relativeHeight="251672064" behindDoc="0" locked="0" layoutInCell="1" allowOverlap="1" wp14:anchorId="337481DC" wp14:editId="6A052C3D">
            <wp:simplePos x="0" y="0"/>
            <wp:positionH relativeFrom="column">
              <wp:posOffset>-3175</wp:posOffset>
            </wp:positionH>
            <wp:positionV relativeFrom="paragraph">
              <wp:posOffset>-34925</wp:posOffset>
            </wp:positionV>
            <wp:extent cx="5580380" cy="5795010"/>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5795010"/>
                    </a:xfrm>
                    <a:prstGeom prst="rect">
                      <a:avLst/>
                    </a:prstGeom>
                    <a:noFill/>
                    <a:ln>
                      <a:noFill/>
                    </a:ln>
                  </pic:spPr>
                </pic:pic>
              </a:graphicData>
            </a:graphic>
          </wp:anchor>
        </w:drawing>
      </w:r>
    </w:p>
    <w:p w14:paraId="2E1B8FAE" w14:textId="7263CB24" w:rsidR="00EE2F82" w:rsidRDefault="00EE2F82" w:rsidP="006E7C48"/>
    <w:p w14:paraId="79752879" w14:textId="1E9EA8AA" w:rsidR="00EE2F82" w:rsidRDefault="00EE2F82" w:rsidP="006E7C48"/>
    <w:p w14:paraId="47B93B3A" w14:textId="28220620" w:rsidR="00EE2F82" w:rsidRDefault="00EE2F82" w:rsidP="006E7C48"/>
    <w:p w14:paraId="3C51BC3D" w14:textId="26AF35FF" w:rsidR="00EE2F82" w:rsidRDefault="00EE2F82" w:rsidP="006E7C48"/>
    <w:p w14:paraId="2AB73634" w14:textId="51A73611" w:rsidR="00EE2F82" w:rsidRDefault="00EE2F82" w:rsidP="006E7C48"/>
    <w:p w14:paraId="16D20777" w14:textId="1275192E" w:rsidR="00EE2F82" w:rsidRDefault="00EE2F82" w:rsidP="006E7C48"/>
    <w:p w14:paraId="3153AEFC" w14:textId="726CD901" w:rsidR="00EE2F82" w:rsidRDefault="00EE2F82" w:rsidP="006E7C48"/>
    <w:p w14:paraId="54CDE4F0" w14:textId="79D4A27A" w:rsidR="00EE2F82" w:rsidRDefault="00EE2F82" w:rsidP="006E7C48"/>
    <w:p w14:paraId="6D6A139C" w14:textId="197F3A17" w:rsidR="00EE2F82" w:rsidRDefault="00EE2F82" w:rsidP="006E7C48"/>
    <w:p w14:paraId="40E445EB" w14:textId="105B1FBE" w:rsidR="00EE2F82" w:rsidRDefault="00EE2F82" w:rsidP="006E7C48"/>
    <w:p w14:paraId="12DD678F" w14:textId="52DAA0E1" w:rsidR="00EE2F82" w:rsidRDefault="00EE2F82" w:rsidP="006E7C48"/>
    <w:p w14:paraId="285ABFF7" w14:textId="3C83339C" w:rsidR="00EE2F82" w:rsidRDefault="00EE2F82" w:rsidP="006E7C48"/>
    <w:p w14:paraId="105FA916" w14:textId="40E67A6C" w:rsidR="00EE2F82" w:rsidRDefault="00EE2F82" w:rsidP="006E7C48"/>
    <w:p w14:paraId="64F35B5F" w14:textId="6705390E" w:rsidR="00EE2F82" w:rsidRDefault="00EE2F82" w:rsidP="006E7C48"/>
    <w:p w14:paraId="4E6ABD5B" w14:textId="6FEF1BC8" w:rsidR="00EE2F82" w:rsidRDefault="00EE2F82" w:rsidP="006E7C48"/>
    <w:p w14:paraId="4309ABB0" w14:textId="650C454B" w:rsidR="00EE2F82" w:rsidRDefault="00EE2F82" w:rsidP="006E7C48"/>
    <w:p w14:paraId="22CB3D97" w14:textId="6A06A08C" w:rsidR="00EE2F82" w:rsidRDefault="00EE2F82" w:rsidP="006E7C48"/>
    <w:p w14:paraId="1B49FAC5" w14:textId="00261E3A" w:rsidR="00EE2F82" w:rsidRDefault="00EE2F82" w:rsidP="006E7C48"/>
    <w:p w14:paraId="5162558F" w14:textId="44793B86" w:rsidR="00EE2F82" w:rsidRDefault="00EE2F82" w:rsidP="006E7C48"/>
    <w:p w14:paraId="79ED4D1B" w14:textId="5F9B1AF1" w:rsidR="00EE2F82" w:rsidRDefault="00EE2F82" w:rsidP="006E7C48"/>
    <w:p w14:paraId="5C658C28" w14:textId="3EBEB6FE" w:rsidR="00753ED5" w:rsidRDefault="00753ED5" w:rsidP="006E7C48"/>
    <w:p w14:paraId="357F0DA8" w14:textId="663BC8A3" w:rsidR="00753ED5" w:rsidRDefault="00753ED5" w:rsidP="006E7C48"/>
    <w:p w14:paraId="1E8CF08E" w14:textId="1FF53B2C" w:rsidR="00753ED5" w:rsidRDefault="00753ED5" w:rsidP="006E7C48"/>
    <w:p w14:paraId="1DEBDAAF" w14:textId="7C311AED" w:rsidR="00753ED5" w:rsidRDefault="00753ED5" w:rsidP="006E7C48"/>
    <w:p w14:paraId="02E2EE83" w14:textId="56E4C72B" w:rsidR="00753ED5" w:rsidRDefault="00753ED5" w:rsidP="006E7C48"/>
    <w:p w14:paraId="21B9A394" w14:textId="77777777" w:rsidR="00753ED5" w:rsidRPr="006E7C48" w:rsidRDefault="00753ED5" w:rsidP="006E7C48"/>
    <w:p w14:paraId="28CDB603" w14:textId="3DAE1D9A" w:rsidR="00353FBE" w:rsidRDefault="00353FBE" w:rsidP="00353FBE">
      <w:pPr>
        <w:pStyle w:val="Heading4"/>
      </w:pPr>
      <w:r>
        <w:lastRenderedPageBreak/>
        <w:t>Use</w:t>
      </w:r>
      <w:r w:rsidR="00272FED">
        <w:t xml:space="preserve"> </w:t>
      </w:r>
      <w:r>
        <w:t>case UC1</w:t>
      </w:r>
      <w:r w:rsidR="00612503">
        <w:t>8</w:t>
      </w:r>
      <w:r>
        <w:t xml:space="preserve"> – </w:t>
      </w:r>
      <w:r w:rsidR="00365445">
        <w:t>Thêm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A578BDD" w14:textId="77777777" w:rsidTr="005B6ACA">
        <w:tc>
          <w:tcPr>
            <w:tcW w:w="5000" w:type="pct"/>
            <w:gridSpan w:val="3"/>
            <w:vAlign w:val="top"/>
          </w:tcPr>
          <w:p w14:paraId="6B6A5BFB" w14:textId="61602FA0" w:rsidR="002423AB" w:rsidRPr="00D917B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8</w:t>
            </w:r>
            <w:r>
              <w:rPr>
                <w:color w:val="000000" w:themeColor="text1"/>
                <w:szCs w:val="26"/>
              </w:rPr>
              <w:t xml:space="preserve"> </w:t>
            </w:r>
            <w:r w:rsidR="00D917BB">
              <w:rPr>
                <w:color w:val="000000" w:themeColor="text1"/>
                <w:szCs w:val="26"/>
              </w:rPr>
              <w:t>–</w:t>
            </w:r>
            <w:r>
              <w:rPr>
                <w:color w:val="000000" w:themeColor="text1"/>
                <w:szCs w:val="26"/>
                <w:lang w:val="vi-VN"/>
              </w:rPr>
              <w:t xml:space="preserve"> </w:t>
            </w:r>
            <w:r w:rsidR="00D917BB">
              <w:rPr>
                <w:color w:val="000000" w:themeColor="text1"/>
                <w:szCs w:val="26"/>
              </w:rPr>
              <w:t>Thêm kế hoạch</w:t>
            </w:r>
            <w:r w:rsidR="00272FED">
              <w:rPr>
                <w:color w:val="000000" w:themeColor="text1"/>
                <w:szCs w:val="26"/>
              </w:rPr>
              <w:t xml:space="preserve"> tiết kiệm</w:t>
            </w:r>
          </w:p>
        </w:tc>
      </w:tr>
      <w:tr w:rsidR="002423AB" w14:paraId="5D208D87" w14:textId="77777777" w:rsidTr="005B6ACA">
        <w:tc>
          <w:tcPr>
            <w:tcW w:w="1110" w:type="pct"/>
            <w:vAlign w:val="top"/>
          </w:tcPr>
          <w:p w14:paraId="04C3129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AACAAC8" w14:textId="6F213175" w:rsidR="002423AB" w:rsidRDefault="009011F6"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Thêm kế hoạch t</w:t>
            </w:r>
            <w:r w:rsidR="00776FD3">
              <w:rPr>
                <w:rFonts w:ascii="Times New Roman" w:hAnsi="Times New Roman"/>
                <w:i w:val="0"/>
                <w:color w:val="000000" w:themeColor="text1"/>
                <w:sz w:val="26"/>
                <w:szCs w:val="26"/>
              </w:rPr>
              <w:t>iết kiệm</w:t>
            </w:r>
            <w:r>
              <w:rPr>
                <w:rFonts w:ascii="Times New Roman" w:hAnsi="Times New Roman"/>
                <w:i w:val="0"/>
                <w:color w:val="000000" w:themeColor="text1"/>
                <w:sz w:val="26"/>
                <w:szCs w:val="26"/>
              </w:rPr>
              <w:t xml:space="preserve"> giúp tác nhân có thể </w:t>
            </w:r>
            <w:r w:rsidR="00776FD3">
              <w:rPr>
                <w:rFonts w:ascii="Times New Roman" w:hAnsi="Times New Roman"/>
                <w:i w:val="0"/>
                <w:color w:val="000000" w:themeColor="text1"/>
                <w:sz w:val="26"/>
                <w:szCs w:val="26"/>
              </w:rPr>
              <w:t>tiết kiệm một khoản tiền cho một mục đích nào đó</w:t>
            </w:r>
          </w:p>
        </w:tc>
      </w:tr>
      <w:tr w:rsidR="002423AB" w14:paraId="41C73739" w14:textId="77777777" w:rsidTr="005B6ACA">
        <w:tc>
          <w:tcPr>
            <w:tcW w:w="1110" w:type="pct"/>
            <w:vAlign w:val="top"/>
          </w:tcPr>
          <w:p w14:paraId="44E249D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376FC2"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019EA48" w14:textId="77777777" w:rsidTr="005B6ACA">
        <w:tc>
          <w:tcPr>
            <w:tcW w:w="1110" w:type="pct"/>
            <w:vAlign w:val="top"/>
          </w:tcPr>
          <w:p w14:paraId="129E661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61BE6447" w14:textId="52F27BB4" w:rsidR="002423AB" w:rsidRPr="00394EDD" w:rsidRDefault="004C21E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423AB" w14:paraId="000DF67B" w14:textId="77777777" w:rsidTr="005B6ACA">
        <w:tc>
          <w:tcPr>
            <w:tcW w:w="1110" w:type="pct"/>
            <w:vAlign w:val="top"/>
          </w:tcPr>
          <w:p w14:paraId="5D3DBAF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43AD519" w14:textId="5FFED8B0" w:rsidR="002423AB" w:rsidRPr="00D52611" w:rsidRDefault="0036322C"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Thêm thành công kế hoạch </w:t>
            </w:r>
            <w:r w:rsidR="00647881">
              <w:rPr>
                <w:rFonts w:ascii="Times New Roman" w:hAnsi="Times New Roman"/>
                <w:i w:val="0"/>
                <w:color w:val="000000" w:themeColor="text1"/>
                <w:sz w:val="26"/>
                <w:szCs w:val="26"/>
              </w:rPr>
              <w:t>tiết kiệm</w:t>
            </w:r>
            <w:r>
              <w:rPr>
                <w:rFonts w:ascii="Times New Roman" w:hAnsi="Times New Roman"/>
                <w:i w:val="0"/>
                <w:color w:val="000000" w:themeColor="text1"/>
                <w:sz w:val="26"/>
                <w:szCs w:val="26"/>
              </w:rPr>
              <w:t xml:space="preserve"> của tác nhân</w:t>
            </w:r>
            <w:r w:rsidR="00EE5909">
              <w:rPr>
                <w:rFonts w:ascii="Times New Roman" w:hAnsi="Times New Roman"/>
                <w:i w:val="0"/>
                <w:color w:val="000000" w:themeColor="text1"/>
                <w:sz w:val="26"/>
                <w:szCs w:val="26"/>
              </w:rPr>
              <w:t>, lưu vào cơ sở dữ liệu</w:t>
            </w:r>
          </w:p>
        </w:tc>
      </w:tr>
      <w:tr w:rsidR="000A10F2" w14:paraId="6FEFC1DB" w14:textId="77777777" w:rsidTr="005B6ACA">
        <w:trPr>
          <w:trHeight w:val="330"/>
        </w:trPr>
        <w:tc>
          <w:tcPr>
            <w:tcW w:w="1110" w:type="pct"/>
            <w:vMerge w:val="restart"/>
            <w:vAlign w:val="top"/>
          </w:tcPr>
          <w:p w14:paraId="32B56A5B" w14:textId="77777777" w:rsidR="000A10F2" w:rsidRPr="00BC546E" w:rsidRDefault="000A10F2"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BDFC33" w14:textId="77777777" w:rsidR="000A10F2" w:rsidRPr="001239E3"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7812185" w14:textId="77777777" w:rsidR="000A10F2"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A10F2" w14:paraId="2D4F2BE7" w14:textId="77777777" w:rsidTr="008B7D69">
        <w:trPr>
          <w:trHeight w:val="70"/>
        </w:trPr>
        <w:tc>
          <w:tcPr>
            <w:tcW w:w="1110" w:type="pct"/>
            <w:vMerge/>
            <w:vAlign w:val="top"/>
          </w:tcPr>
          <w:p w14:paraId="5BECE6E4" w14:textId="77777777" w:rsidR="000A10F2" w:rsidRDefault="000A10F2" w:rsidP="005B6ACA">
            <w:pPr>
              <w:spacing w:after="0" w:line="240" w:lineRule="auto"/>
              <w:rPr>
                <w:b/>
                <w:color w:val="000000" w:themeColor="text1"/>
                <w:szCs w:val="26"/>
              </w:rPr>
            </w:pPr>
          </w:p>
        </w:tc>
        <w:tc>
          <w:tcPr>
            <w:tcW w:w="2010" w:type="pct"/>
            <w:vAlign w:val="top"/>
          </w:tcPr>
          <w:p w14:paraId="2A62AE3E" w14:textId="361D14E2" w:rsidR="000A10F2" w:rsidRPr="00326C23" w:rsidRDefault="000A10F2" w:rsidP="005B6ACA">
            <w:pPr>
              <w:spacing w:after="0" w:line="240" w:lineRule="auto"/>
              <w:ind w:firstLine="0"/>
              <w:rPr>
                <w:iCs/>
                <w:color w:val="000000" w:themeColor="text1"/>
                <w:szCs w:val="26"/>
              </w:rPr>
            </w:pPr>
            <w:r>
              <w:rPr>
                <w:iCs/>
                <w:color w:val="000000" w:themeColor="text1"/>
                <w:szCs w:val="26"/>
              </w:rPr>
              <w:t xml:space="preserve">1. </w:t>
            </w:r>
            <w:r w:rsidR="002F3E61">
              <w:rPr>
                <w:iCs/>
                <w:color w:val="000000" w:themeColor="text1"/>
                <w:szCs w:val="26"/>
              </w:rPr>
              <w:t>Sinh viên</w:t>
            </w:r>
            <w:r>
              <w:rPr>
                <w:iCs/>
                <w:color w:val="000000" w:themeColor="text1"/>
                <w:szCs w:val="26"/>
              </w:rPr>
              <w:t xml:space="preserve"> chọn chức năng kế hoạch</w:t>
            </w:r>
            <w:r w:rsidR="00647881">
              <w:rPr>
                <w:iCs/>
                <w:color w:val="000000" w:themeColor="text1"/>
                <w:szCs w:val="26"/>
              </w:rPr>
              <w:t xml:space="preserve"> tiết kiệm</w:t>
            </w:r>
          </w:p>
        </w:tc>
        <w:tc>
          <w:tcPr>
            <w:tcW w:w="1880" w:type="pct"/>
            <w:vAlign w:val="top"/>
          </w:tcPr>
          <w:p w14:paraId="26C34C34" w14:textId="74D1B621" w:rsidR="000A10F2" w:rsidRDefault="000A10F2" w:rsidP="005B6ACA">
            <w:pPr>
              <w:spacing w:after="0" w:line="240" w:lineRule="auto"/>
              <w:ind w:firstLine="0"/>
              <w:rPr>
                <w:color w:val="000000" w:themeColor="text1"/>
                <w:szCs w:val="26"/>
                <w:lang w:val="vi-VN"/>
              </w:rPr>
            </w:pPr>
          </w:p>
        </w:tc>
      </w:tr>
      <w:tr w:rsidR="000A10F2" w14:paraId="50C4A8FE" w14:textId="77777777" w:rsidTr="008B7D69">
        <w:trPr>
          <w:trHeight w:val="70"/>
        </w:trPr>
        <w:tc>
          <w:tcPr>
            <w:tcW w:w="1110" w:type="pct"/>
            <w:vMerge/>
            <w:vAlign w:val="top"/>
          </w:tcPr>
          <w:p w14:paraId="4A897965" w14:textId="77777777" w:rsidR="000A10F2" w:rsidRDefault="000A10F2" w:rsidP="005B6ACA">
            <w:pPr>
              <w:spacing w:after="0" w:line="240" w:lineRule="auto"/>
              <w:rPr>
                <w:b/>
                <w:color w:val="000000" w:themeColor="text1"/>
                <w:szCs w:val="26"/>
              </w:rPr>
            </w:pPr>
          </w:p>
        </w:tc>
        <w:tc>
          <w:tcPr>
            <w:tcW w:w="2010" w:type="pct"/>
            <w:vAlign w:val="top"/>
          </w:tcPr>
          <w:p w14:paraId="10E0F222" w14:textId="77777777" w:rsidR="000A10F2" w:rsidRDefault="000A10F2" w:rsidP="008B7D69">
            <w:pPr>
              <w:spacing w:after="0" w:line="240" w:lineRule="auto"/>
              <w:ind w:firstLine="0"/>
              <w:rPr>
                <w:iCs/>
                <w:color w:val="000000" w:themeColor="text1"/>
                <w:szCs w:val="26"/>
              </w:rPr>
            </w:pPr>
          </w:p>
          <w:p w14:paraId="1702E399" w14:textId="20B5ADAA" w:rsidR="000A10F2" w:rsidRDefault="000A10F2" w:rsidP="008B7D69">
            <w:pPr>
              <w:spacing w:after="0" w:line="240" w:lineRule="auto"/>
              <w:ind w:firstLine="0"/>
              <w:rPr>
                <w:iCs/>
                <w:color w:val="000000" w:themeColor="text1"/>
                <w:szCs w:val="26"/>
              </w:rPr>
            </w:pPr>
          </w:p>
        </w:tc>
        <w:tc>
          <w:tcPr>
            <w:tcW w:w="1880" w:type="pct"/>
            <w:vAlign w:val="top"/>
          </w:tcPr>
          <w:p w14:paraId="64E21821" w14:textId="705ED4CD" w:rsidR="000A10F2" w:rsidRPr="00836EFD" w:rsidRDefault="000A10F2" w:rsidP="00836EFD">
            <w:pPr>
              <w:spacing w:after="0" w:line="240" w:lineRule="auto"/>
              <w:ind w:firstLine="0"/>
              <w:rPr>
                <w:color w:val="000000" w:themeColor="text1"/>
                <w:szCs w:val="26"/>
              </w:rPr>
            </w:pPr>
            <w:r>
              <w:rPr>
                <w:color w:val="000000" w:themeColor="text1"/>
                <w:szCs w:val="26"/>
              </w:rPr>
              <w:t xml:space="preserve">2. Hệ thống hiển thị giao diện quản lý kế hoạch </w:t>
            </w:r>
            <w:r w:rsidR="00647881">
              <w:rPr>
                <w:color w:val="000000" w:themeColor="text1"/>
                <w:szCs w:val="26"/>
              </w:rPr>
              <w:t>tiết kiệm</w:t>
            </w:r>
          </w:p>
        </w:tc>
      </w:tr>
      <w:tr w:rsidR="000A10F2" w14:paraId="54E326CA" w14:textId="77777777" w:rsidTr="00EE2EA8">
        <w:trPr>
          <w:trHeight w:val="818"/>
        </w:trPr>
        <w:tc>
          <w:tcPr>
            <w:tcW w:w="1110" w:type="pct"/>
            <w:vMerge/>
            <w:vAlign w:val="top"/>
          </w:tcPr>
          <w:p w14:paraId="2DAA7D78" w14:textId="77777777" w:rsidR="000A10F2" w:rsidRDefault="000A10F2" w:rsidP="005B6ACA">
            <w:pPr>
              <w:spacing w:after="0" w:line="240" w:lineRule="auto"/>
              <w:rPr>
                <w:b/>
                <w:color w:val="000000" w:themeColor="text1"/>
                <w:szCs w:val="26"/>
              </w:rPr>
            </w:pPr>
          </w:p>
        </w:tc>
        <w:tc>
          <w:tcPr>
            <w:tcW w:w="2010" w:type="pct"/>
            <w:vAlign w:val="top"/>
          </w:tcPr>
          <w:p w14:paraId="009C391E" w14:textId="112CC2F7" w:rsidR="000A10F2" w:rsidRDefault="000A10F2" w:rsidP="008B7D69">
            <w:pPr>
              <w:spacing w:after="0" w:line="240" w:lineRule="auto"/>
              <w:ind w:firstLine="0"/>
              <w:rPr>
                <w:iCs/>
                <w:color w:val="000000" w:themeColor="text1"/>
                <w:szCs w:val="26"/>
              </w:rPr>
            </w:pPr>
            <w:r>
              <w:rPr>
                <w:iCs/>
                <w:color w:val="000000" w:themeColor="text1"/>
                <w:szCs w:val="26"/>
              </w:rPr>
              <w:t xml:space="preserve">3. </w:t>
            </w:r>
            <w:r w:rsidR="00647881">
              <w:rPr>
                <w:iCs/>
                <w:color w:val="000000" w:themeColor="text1"/>
                <w:szCs w:val="26"/>
              </w:rPr>
              <w:t xml:space="preserve">Sinh viên nhấn nút Thêm kế hoạch tiết kiệm </w:t>
            </w:r>
            <w:r w:rsidR="00E526EE">
              <w:rPr>
                <w:iCs/>
                <w:color w:val="000000" w:themeColor="text1"/>
                <w:szCs w:val="26"/>
              </w:rPr>
              <w:t>(nút tròn dấu cộng tại góc phải dưới màn hình)</w:t>
            </w:r>
          </w:p>
        </w:tc>
        <w:tc>
          <w:tcPr>
            <w:tcW w:w="1880" w:type="pct"/>
            <w:vAlign w:val="top"/>
          </w:tcPr>
          <w:p w14:paraId="0447E32F" w14:textId="77777777" w:rsidR="000A10F2" w:rsidRDefault="000A10F2" w:rsidP="00836EFD">
            <w:pPr>
              <w:spacing w:after="0" w:line="240" w:lineRule="auto"/>
              <w:rPr>
                <w:color w:val="000000" w:themeColor="text1"/>
                <w:szCs w:val="26"/>
              </w:rPr>
            </w:pPr>
          </w:p>
        </w:tc>
      </w:tr>
      <w:tr w:rsidR="000A10F2" w14:paraId="0F5CAE23" w14:textId="77777777" w:rsidTr="001E238A">
        <w:tc>
          <w:tcPr>
            <w:tcW w:w="1110" w:type="pct"/>
            <w:vMerge/>
            <w:vAlign w:val="top"/>
          </w:tcPr>
          <w:p w14:paraId="77AC501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2889A361" w14:textId="77777777" w:rsidR="000A10F2" w:rsidRDefault="000A10F2" w:rsidP="005B6ACA">
            <w:pPr>
              <w:spacing w:after="0" w:line="240" w:lineRule="auto"/>
              <w:ind w:firstLine="0"/>
              <w:rPr>
                <w:szCs w:val="26"/>
                <w:lang w:val="vi-VN"/>
              </w:rPr>
            </w:pPr>
          </w:p>
        </w:tc>
        <w:tc>
          <w:tcPr>
            <w:tcW w:w="1880" w:type="pct"/>
            <w:vAlign w:val="top"/>
          </w:tcPr>
          <w:p w14:paraId="434D810D" w14:textId="08724A90" w:rsidR="000A10F2" w:rsidRPr="00795438" w:rsidRDefault="000A10F2" w:rsidP="005B6ACA">
            <w:pPr>
              <w:spacing w:after="0" w:line="240" w:lineRule="auto"/>
              <w:ind w:firstLine="0"/>
              <w:rPr>
                <w:szCs w:val="26"/>
              </w:rPr>
            </w:pPr>
            <w:r>
              <w:rPr>
                <w:szCs w:val="26"/>
              </w:rPr>
              <w:t xml:space="preserve">4. Hệ thống hiển thị giao diện thêm </w:t>
            </w:r>
            <w:r w:rsidR="008E0F5F">
              <w:rPr>
                <w:szCs w:val="26"/>
              </w:rPr>
              <w:t>kế hoạch tiết kiệm</w:t>
            </w:r>
          </w:p>
        </w:tc>
      </w:tr>
      <w:tr w:rsidR="000A10F2" w14:paraId="190E6AEB" w14:textId="77777777" w:rsidTr="001E238A">
        <w:tc>
          <w:tcPr>
            <w:tcW w:w="1110" w:type="pct"/>
            <w:vMerge/>
            <w:vAlign w:val="top"/>
          </w:tcPr>
          <w:p w14:paraId="39A1C1FF"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0D9C3379" w14:textId="188806D6" w:rsidR="000A10F2" w:rsidRPr="00EE2EA8" w:rsidRDefault="000A10F2" w:rsidP="005B6ACA">
            <w:pPr>
              <w:spacing w:after="0" w:line="240" w:lineRule="auto"/>
              <w:ind w:firstLine="0"/>
              <w:rPr>
                <w:szCs w:val="26"/>
              </w:rPr>
            </w:pPr>
            <w:r>
              <w:rPr>
                <w:szCs w:val="26"/>
              </w:rPr>
              <w:t xml:space="preserve">5. </w:t>
            </w:r>
            <w:r w:rsidR="00E526EE">
              <w:rPr>
                <w:szCs w:val="26"/>
              </w:rPr>
              <w:t>Sinh viên nhập vào các thông tin (</w:t>
            </w:r>
            <w:r w:rsidR="00196B1D">
              <w:rPr>
                <w:szCs w:val="26"/>
              </w:rPr>
              <w:t>tên kế hoạch, chọn ngày k</w:t>
            </w:r>
            <w:r w:rsidR="007C64AD">
              <w:rPr>
                <w:szCs w:val="26"/>
              </w:rPr>
              <w:t>ế</w:t>
            </w:r>
            <w:r w:rsidR="00196B1D">
              <w:rPr>
                <w:szCs w:val="26"/>
              </w:rPr>
              <w:t>t thúc, số tiền mục tiêu</w:t>
            </w:r>
            <w:r w:rsidR="00E526EE">
              <w:rPr>
                <w:szCs w:val="26"/>
              </w:rPr>
              <w:t>)</w:t>
            </w:r>
          </w:p>
        </w:tc>
        <w:tc>
          <w:tcPr>
            <w:tcW w:w="1880" w:type="pct"/>
            <w:vAlign w:val="top"/>
          </w:tcPr>
          <w:p w14:paraId="3C6F68A6" w14:textId="77777777" w:rsidR="000A10F2" w:rsidRDefault="000A10F2" w:rsidP="005B6ACA">
            <w:pPr>
              <w:spacing w:after="0" w:line="240" w:lineRule="auto"/>
              <w:ind w:firstLine="0"/>
              <w:rPr>
                <w:szCs w:val="26"/>
              </w:rPr>
            </w:pPr>
          </w:p>
        </w:tc>
      </w:tr>
      <w:tr w:rsidR="000A10F2" w14:paraId="37879A72" w14:textId="77777777" w:rsidTr="001E238A">
        <w:tc>
          <w:tcPr>
            <w:tcW w:w="1110" w:type="pct"/>
            <w:vMerge/>
            <w:vAlign w:val="top"/>
          </w:tcPr>
          <w:p w14:paraId="3119DB7D"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80615A3" w14:textId="3C550546" w:rsidR="000A10F2" w:rsidRDefault="00196B1D" w:rsidP="005B6ACA">
            <w:pPr>
              <w:spacing w:after="0" w:line="240" w:lineRule="auto"/>
              <w:ind w:firstLine="0"/>
              <w:rPr>
                <w:szCs w:val="26"/>
              </w:rPr>
            </w:pPr>
            <w:r>
              <w:rPr>
                <w:szCs w:val="26"/>
              </w:rPr>
              <w:t>6. Sinh viên nhấn nút “Lưu”</w:t>
            </w:r>
          </w:p>
        </w:tc>
        <w:tc>
          <w:tcPr>
            <w:tcW w:w="1880" w:type="pct"/>
            <w:vAlign w:val="top"/>
          </w:tcPr>
          <w:p w14:paraId="2C78F624" w14:textId="77777777" w:rsidR="000A10F2" w:rsidRDefault="000A10F2" w:rsidP="005B6ACA">
            <w:pPr>
              <w:spacing w:after="0" w:line="240" w:lineRule="auto"/>
              <w:ind w:firstLine="0"/>
              <w:rPr>
                <w:szCs w:val="26"/>
              </w:rPr>
            </w:pPr>
          </w:p>
        </w:tc>
      </w:tr>
      <w:tr w:rsidR="00D94223" w14:paraId="150715C0" w14:textId="77777777" w:rsidTr="00D94223">
        <w:trPr>
          <w:trHeight w:val="737"/>
        </w:trPr>
        <w:tc>
          <w:tcPr>
            <w:tcW w:w="1110" w:type="pct"/>
            <w:vMerge/>
            <w:vAlign w:val="top"/>
          </w:tcPr>
          <w:p w14:paraId="1B8BEB03" w14:textId="77777777" w:rsidR="00D94223" w:rsidRPr="00BC546E" w:rsidRDefault="00D94223" w:rsidP="005B6ACA">
            <w:pPr>
              <w:spacing w:after="0" w:line="240" w:lineRule="auto"/>
              <w:ind w:firstLine="0"/>
              <w:rPr>
                <w:b/>
                <w:bCs/>
                <w:color w:val="000000" w:themeColor="text1"/>
                <w:szCs w:val="26"/>
              </w:rPr>
            </w:pPr>
          </w:p>
        </w:tc>
        <w:tc>
          <w:tcPr>
            <w:tcW w:w="2010" w:type="pct"/>
            <w:vAlign w:val="top"/>
          </w:tcPr>
          <w:p w14:paraId="61C3996B" w14:textId="77777777" w:rsidR="00D94223" w:rsidRDefault="00D94223" w:rsidP="005B6ACA">
            <w:pPr>
              <w:spacing w:after="0" w:line="240" w:lineRule="auto"/>
              <w:ind w:firstLine="0"/>
              <w:rPr>
                <w:szCs w:val="26"/>
              </w:rPr>
            </w:pPr>
          </w:p>
        </w:tc>
        <w:tc>
          <w:tcPr>
            <w:tcW w:w="1880" w:type="pct"/>
            <w:vAlign w:val="top"/>
          </w:tcPr>
          <w:p w14:paraId="27E19B14" w14:textId="36336661" w:rsidR="00D94223" w:rsidRDefault="00D94223" w:rsidP="00693BF6">
            <w:pPr>
              <w:spacing w:after="0" w:line="240" w:lineRule="auto"/>
              <w:ind w:firstLine="0"/>
              <w:rPr>
                <w:szCs w:val="26"/>
              </w:rPr>
            </w:pPr>
            <w:r>
              <w:rPr>
                <w:szCs w:val="26"/>
              </w:rPr>
              <w:t>7. Hệ thống kiểm tra dữ liệu và nếu dữ liệu hợp lệ, thông báo “</w:t>
            </w:r>
            <w:r w:rsidR="000A70C7">
              <w:rPr>
                <w:szCs w:val="26"/>
              </w:rPr>
              <w:t>T</w:t>
            </w:r>
            <w:r>
              <w:rPr>
                <w:szCs w:val="26"/>
              </w:rPr>
              <w:t>hêm kế hoạch tiết kiệm thành công”</w:t>
            </w:r>
          </w:p>
        </w:tc>
      </w:tr>
      <w:tr w:rsidR="00BA658A" w14:paraId="4B4983C9" w14:textId="77777777" w:rsidTr="00787B10">
        <w:trPr>
          <w:trHeight w:val="70"/>
        </w:trPr>
        <w:tc>
          <w:tcPr>
            <w:tcW w:w="1110" w:type="pct"/>
            <w:vMerge w:val="restart"/>
            <w:vAlign w:val="top"/>
          </w:tcPr>
          <w:p w14:paraId="5153FB8F" w14:textId="77777777" w:rsidR="00BA658A" w:rsidRPr="00BC546E" w:rsidRDefault="00BA658A"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E67119" w14:textId="28B9004E" w:rsidR="00BA658A" w:rsidRPr="00787B10" w:rsidRDefault="00D94223" w:rsidP="005B6ACA">
            <w:pPr>
              <w:spacing w:after="0" w:line="240" w:lineRule="auto"/>
              <w:ind w:firstLine="0"/>
              <w:rPr>
                <w:szCs w:val="26"/>
              </w:rPr>
            </w:pPr>
            <w:r>
              <w:rPr>
                <w:szCs w:val="26"/>
              </w:rPr>
              <w:t>6.1 Sinh viên nhấn nút “Hủy”</w:t>
            </w:r>
          </w:p>
        </w:tc>
        <w:tc>
          <w:tcPr>
            <w:tcW w:w="1880" w:type="pct"/>
            <w:vAlign w:val="top"/>
          </w:tcPr>
          <w:p w14:paraId="2C8D7EE3" w14:textId="4AEB94CE" w:rsidR="00BA658A" w:rsidRPr="00795438" w:rsidRDefault="00BA658A" w:rsidP="005B6ACA">
            <w:pPr>
              <w:spacing w:after="0" w:line="240" w:lineRule="auto"/>
              <w:ind w:firstLine="0"/>
              <w:rPr>
                <w:szCs w:val="26"/>
              </w:rPr>
            </w:pPr>
          </w:p>
        </w:tc>
      </w:tr>
      <w:tr w:rsidR="00BA658A" w14:paraId="62C8DE5E" w14:textId="77777777" w:rsidTr="00821127">
        <w:trPr>
          <w:trHeight w:val="143"/>
        </w:trPr>
        <w:tc>
          <w:tcPr>
            <w:tcW w:w="1110" w:type="pct"/>
            <w:vMerge/>
            <w:vAlign w:val="top"/>
          </w:tcPr>
          <w:p w14:paraId="2496D311"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492BE873" w14:textId="77777777" w:rsidR="00BA658A" w:rsidRDefault="00BA658A" w:rsidP="005B6ACA">
            <w:pPr>
              <w:spacing w:after="0" w:line="240" w:lineRule="auto"/>
              <w:ind w:firstLine="0"/>
              <w:rPr>
                <w:szCs w:val="26"/>
              </w:rPr>
            </w:pPr>
          </w:p>
        </w:tc>
        <w:tc>
          <w:tcPr>
            <w:tcW w:w="1880" w:type="pct"/>
            <w:vAlign w:val="top"/>
          </w:tcPr>
          <w:p w14:paraId="3481633D" w14:textId="2AA92521" w:rsidR="00BA658A" w:rsidRPr="00795438" w:rsidRDefault="00D94223" w:rsidP="005B6ACA">
            <w:pPr>
              <w:spacing w:after="0" w:line="240" w:lineRule="auto"/>
              <w:ind w:firstLine="0"/>
              <w:rPr>
                <w:szCs w:val="26"/>
              </w:rPr>
            </w:pPr>
            <w:r>
              <w:rPr>
                <w:szCs w:val="26"/>
              </w:rPr>
              <w:t>6.2 Quay lại giao diện quản lý kế hoạch tiết kiệm ở bước 2</w:t>
            </w:r>
          </w:p>
        </w:tc>
      </w:tr>
      <w:tr w:rsidR="00E026CE" w14:paraId="29EF3B40" w14:textId="77777777" w:rsidTr="00E026CE">
        <w:trPr>
          <w:trHeight w:val="1406"/>
        </w:trPr>
        <w:tc>
          <w:tcPr>
            <w:tcW w:w="1110" w:type="pct"/>
            <w:vMerge/>
            <w:vAlign w:val="top"/>
          </w:tcPr>
          <w:p w14:paraId="434F8AE0" w14:textId="77777777" w:rsidR="00E026CE" w:rsidRPr="00BC546E" w:rsidRDefault="00E026CE" w:rsidP="005B6ACA">
            <w:pPr>
              <w:spacing w:after="0" w:line="240" w:lineRule="auto"/>
              <w:ind w:firstLine="0"/>
              <w:rPr>
                <w:b/>
                <w:bCs/>
                <w:color w:val="000000" w:themeColor="text1"/>
                <w:szCs w:val="26"/>
              </w:rPr>
            </w:pPr>
          </w:p>
        </w:tc>
        <w:tc>
          <w:tcPr>
            <w:tcW w:w="2010" w:type="pct"/>
            <w:vAlign w:val="top"/>
          </w:tcPr>
          <w:p w14:paraId="5D8F9082" w14:textId="77777777" w:rsidR="00E026CE" w:rsidRDefault="00E026CE" w:rsidP="005B6ACA">
            <w:pPr>
              <w:spacing w:after="0" w:line="240" w:lineRule="auto"/>
              <w:ind w:firstLine="0"/>
              <w:rPr>
                <w:szCs w:val="26"/>
                <w:lang w:val="vi-VN"/>
              </w:rPr>
            </w:pPr>
          </w:p>
        </w:tc>
        <w:tc>
          <w:tcPr>
            <w:tcW w:w="1880" w:type="pct"/>
            <w:vAlign w:val="top"/>
          </w:tcPr>
          <w:p w14:paraId="67A7C2F6" w14:textId="47318136" w:rsidR="00E026CE" w:rsidRDefault="00E026CE" w:rsidP="005B6ACA">
            <w:pPr>
              <w:spacing w:after="0" w:line="240" w:lineRule="auto"/>
              <w:ind w:firstLine="0"/>
              <w:rPr>
                <w:szCs w:val="26"/>
              </w:rPr>
            </w:pPr>
            <w:r>
              <w:rPr>
                <w:szCs w:val="26"/>
              </w:rPr>
              <w:t>7.1 Hệ thống kiểm tra dữ liệu và nếu tên kế hoạch, ngày kết thúc không hợp lệ, thông báo “Tên kế hoạch tiết kiệm này đã tồn tại” hoặc “Ngày kết thúc phải sau ngày bắt đầu”</w:t>
            </w:r>
          </w:p>
        </w:tc>
      </w:tr>
      <w:tr w:rsidR="00BA658A" w14:paraId="53E4691F" w14:textId="0E5F0364" w:rsidTr="00BA658A">
        <w:trPr>
          <w:trHeight w:val="359"/>
        </w:trPr>
        <w:tc>
          <w:tcPr>
            <w:tcW w:w="1110" w:type="pct"/>
            <w:vAlign w:val="top"/>
          </w:tcPr>
          <w:p w14:paraId="5E518E22" w14:textId="77777777" w:rsidR="00BA658A" w:rsidRPr="00BC546E" w:rsidRDefault="00BA658A"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11D3B0" w14:textId="77777777" w:rsidR="00BA658A" w:rsidRDefault="00BA658A" w:rsidP="00B35DF2">
            <w:pPr>
              <w:pStyle w:val="InfoBlue"/>
              <w:keepNext/>
              <w:spacing w:before="0" w:line="240" w:lineRule="auto"/>
              <w:ind w:firstLine="0"/>
              <w:rPr>
                <w:rFonts w:ascii="Times New Roman" w:hAnsi="Times New Roman"/>
                <w:i w:val="0"/>
                <w:color w:val="000000" w:themeColor="text1"/>
                <w:sz w:val="26"/>
                <w:szCs w:val="26"/>
              </w:rPr>
            </w:pPr>
          </w:p>
        </w:tc>
      </w:tr>
    </w:tbl>
    <w:p w14:paraId="4320BF47" w14:textId="4DF2E506" w:rsidR="00F15DEA" w:rsidRPr="00E3349D" w:rsidRDefault="006C2B3C" w:rsidP="00B35DF2">
      <w:pPr>
        <w:pStyle w:val="Caption"/>
        <w:rPr>
          <w:i/>
          <w:iCs/>
        </w:rPr>
      </w:pPr>
      <w:bookmarkStart w:id="58" w:name="_Toc44535887"/>
      <w:r w:rsidRPr="006C2B3C">
        <w:rPr>
          <w:noProof/>
        </w:rPr>
        <w:lastRenderedPageBreak/>
        <w:drawing>
          <wp:anchor distT="0" distB="0" distL="114300" distR="114300" simplePos="0" relativeHeight="251652608" behindDoc="0" locked="0" layoutInCell="1" allowOverlap="1" wp14:anchorId="71795F94" wp14:editId="637F1BDD">
            <wp:simplePos x="0" y="0"/>
            <wp:positionH relativeFrom="column">
              <wp:posOffset>-3175</wp:posOffset>
            </wp:positionH>
            <wp:positionV relativeFrom="paragraph">
              <wp:posOffset>641350</wp:posOffset>
            </wp:positionV>
            <wp:extent cx="5580380" cy="6892925"/>
            <wp:effectExtent l="0" t="0" r="1270"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6892925"/>
                    </a:xfrm>
                    <a:prstGeom prst="rect">
                      <a:avLst/>
                    </a:prstGeom>
                    <a:noFill/>
                    <a:ln>
                      <a:noFill/>
                    </a:ln>
                  </pic:spPr>
                </pic:pic>
              </a:graphicData>
            </a:graphic>
          </wp:anchor>
        </w:drawing>
      </w:r>
      <w:r w:rsidR="00B35DF2" w:rsidRPr="00E3349D">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20</w:t>
      </w:r>
      <w:r w:rsidR="00E25562">
        <w:rPr>
          <w:i/>
          <w:iCs/>
        </w:rPr>
        <w:fldChar w:fldCharType="end"/>
      </w:r>
      <w:r w:rsidR="00B35DF2" w:rsidRPr="00E3349D">
        <w:rPr>
          <w:i/>
          <w:iCs/>
        </w:rPr>
        <w:t xml:space="preserve"> Đặc tả Use case 18 – Thêm kế hoạch tiết kiệm</w:t>
      </w:r>
      <w:bookmarkEnd w:id="58"/>
    </w:p>
    <w:p w14:paraId="583C9551" w14:textId="769F0795" w:rsidR="00EE2F82" w:rsidRDefault="00EE2F82" w:rsidP="00F15DEA"/>
    <w:p w14:paraId="598C575C" w14:textId="780048D3" w:rsidR="00EE2F82" w:rsidRDefault="00EE2F82" w:rsidP="00F15DEA"/>
    <w:p w14:paraId="3DF6AFC7" w14:textId="3BC23923" w:rsidR="00EE2F82" w:rsidRDefault="00EE2F82" w:rsidP="00F15DEA"/>
    <w:p w14:paraId="2516D75F" w14:textId="78512150" w:rsidR="00EE2F82" w:rsidRDefault="00EE2F82" w:rsidP="00F15DEA"/>
    <w:p w14:paraId="5B77F70B" w14:textId="244D39F0" w:rsidR="00EE2F82" w:rsidRDefault="00EE2F82" w:rsidP="00F15DEA"/>
    <w:p w14:paraId="41B476F7" w14:textId="4344C636" w:rsidR="00EE2F82" w:rsidRDefault="00EE2F82" w:rsidP="00F15DEA"/>
    <w:p w14:paraId="4074CF59" w14:textId="5C4358FB" w:rsidR="00EE2F82" w:rsidRDefault="00EE2F82" w:rsidP="00F15DEA"/>
    <w:p w14:paraId="1EB9723F" w14:textId="4B60A54A" w:rsidR="00EE2F82" w:rsidRDefault="00EE2F82" w:rsidP="00F15DEA"/>
    <w:p w14:paraId="55B1EFE2" w14:textId="264C8F70" w:rsidR="00EE2F82" w:rsidRDefault="00EE2F82" w:rsidP="00F15DEA"/>
    <w:p w14:paraId="62278976" w14:textId="21D1628A" w:rsidR="00EE2F82" w:rsidRDefault="00EE2F82" w:rsidP="00F15DEA"/>
    <w:p w14:paraId="78BE0678" w14:textId="2D0B2E98" w:rsidR="00EE2F82" w:rsidRDefault="00EE2F82" w:rsidP="00F15DEA"/>
    <w:p w14:paraId="21074095" w14:textId="2E4552EC" w:rsidR="00EE2F82" w:rsidRDefault="00EE2F82" w:rsidP="00F15DEA"/>
    <w:p w14:paraId="348AE374" w14:textId="4F44AA10" w:rsidR="00EE2F82" w:rsidRDefault="00EE2F82" w:rsidP="00F15DEA"/>
    <w:p w14:paraId="183D083F" w14:textId="787229F5" w:rsidR="00EE2F82" w:rsidRDefault="00EE2F82" w:rsidP="00F15DEA"/>
    <w:p w14:paraId="4EC08A5F" w14:textId="4B894DC8" w:rsidR="00EE2F82" w:rsidRDefault="00EE2F82" w:rsidP="00F15DEA"/>
    <w:p w14:paraId="6D79C161" w14:textId="72FC8A44" w:rsidR="00EE2F82" w:rsidRDefault="00EE2F82" w:rsidP="00F15DEA"/>
    <w:p w14:paraId="5D513F6C" w14:textId="10FB01A8" w:rsidR="00EE2F82" w:rsidRDefault="00EE2F82" w:rsidP="00F15DEA"/>
    <w:p w14:paraId="087B4155" w14:textId="7B860F4D" w:rsidR="00EE2F82" w:rsidRDefault="00EE2F82" w:rsidP="00F15DEA"/>
    <w:p w14:paraId="6105EA5E" w14:textId="3AFCF97B" w:rsidR="00EE2F82" w:rsidRDefault="00EE2F82" w:rsidP="00F15DEA"/>
    <w:p w14:paraId="15FBBBA7" w14:textId="755AB295" w:rsidR="00EE2F82" w:rsidRDefault="00EE2F82" w:rsidP="00F15DEA"/>
    <w:p w14:paraId="3381F1D2" w14:textId="1B26CA27" w:rsidR="00EE2F82" w:rsidRDefault="00EE2F82" w:rsidP="00F15DEA"/>
    <w:p w14:paraId="1DF68E1B" w14:textId="77777777" w:rsidR="000A70C7" w:rsidRPr="00F15DEA" w:rsidRDefault="000A70C7" w:rsidP="003707D9">
      <w:pPr>
        <w:ind w:firstLine="0"/>
      </w:pPr>
    </w:p>
    <w:p w14:paraId="085603E2" w14:textId="7C048AE2" w:rsidR="00353FBE" w:rsidRDefault="00353FBE" w:rsidP="00353FBE">
      <w:pPr>
        <w:pStyle w:val="Heading4"/>
      </w:pPr>
      <w:r>
        <w:lastRenderedPageBreak/>
        <w:t>Use</w:t>
      </w:r>
      <w:r w:rsidR="00272FED">
        <w:t xml:space="preserve"> </w:t>
      </w:r>
      <w:r>
        <w:t>case UC1</w:t>
      </w:r>
      <w:r w:rsidR="00612503">
        <w:t>9</w:t>
      </w:r>
      <w:r>
        <w:t xml:space="preserve"> – </w:t>
      </w:r>
      <w:r w:rsidR="00272FED">
        <w:t>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196D611" w14:textId="77777777" w:rsidTr="005B6ACA">
        <w:tc>
          <w:tcPr>
            <w:tcW w:w="5000" w:type="pct"/>
            <w:gridSpan w:val="3"/>
            <w:vAlign w:val="top"/>
          </w:tcPr>
          <w:p w14:paraId="204DBEA0" w14:textId="1FC79F2F" w:rsidR="002423AB" w:rsidRPr="00AF300A"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9</w:t>
            </w:r>
            <w:r>
              <w:rPr>
                <w:color w:val="000000" w:themeColor="text1"/>
                <w:szCs w:val="26"/>
              </w:rPr>
              <w:t xml:space="preserve"> </w:t>
            </w:r>
            <w:r w:rsidR="00AF300A">
              <w:rPr>
                <w:color w:val="000000" w:themeColor="text1"/>
                <w:szCs w:val="26"/>
              </w:rPr>
              <w:t>–</w:t>
            </w:r>
            <w:r>
              <w:rPr>
                <w:color w:val="000000" w:themeColor="text1"/>
                <w:szCs w:val="26"/>
                <w:lang w:val="vi-VN"/>
              </w:rPr>
              <w:t xml:space="preserve"> </w:t>
            </w:r>
            <w:r w:rsidR="00272FED">
              <w:rPr>
                <w:color w:val="000000" w:themeColor="text1"/>
                <w:szCs w:val="26"/>
              </w:rPr>
              <w:t>Thu chi cho kế hoạch tiết kiệm</w:t>
            </w:r>
          </w:p>
        </w:tc>
      </w:tr>
      <w:tr w:rsidR="002423AB" w14:paraId="590F4989" w14:textId="77777777" w:rsidTr="005B6ACA">
        <w:tc>
          <w:tcPr>
            <w:tcW w:w="1110" w:type="pct"/>
            <w:vAlign w:val="top"/>
          </w:tcPr>
          <w:p w14:paraId="07E5C3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477F56E" w14:textId="168845D0" w:rsidR="002423AB" w:rsidRPr="001E238A" w:rsidRDefault="00A40DE7"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có một kế hoạch tiết kiệm với một số tiền nhất định cho một mục đích, tác nhân có thể thực hiện thu chi cho kế ho</w:t>
            </w:r>
            <w:r w:rsidR="009A5131">
              <w:rPr>
                <w:rFonts w:ascii="Times New Roman" w:hAnsi="Times New Roman"/>
                <w:i w:val="0"/>
                <w:color w:val="000000" w:themeColor="text1"/>
                <w:sz w:val="26"/>
                <w:szCs w:val="26"/>
              </w:rPr>
              <w:t>ạ</w:t>
            </w:r>
            <w:r>
              <w:rPr>
                <w:rFonts w:ascii="Times New Roman" w:hAnsi="Times New Roman"/>
                <w:i w:val="0"/>
                <w:color w:val="000000" w:themeColor="text1"/>
                <w:sz w:val="26"/>
                <w:szCs w:val="26"/>
              </w:rPr>
              <w:t xml:space="preserve">ch tiết kiệm để dành ra số tiền đủ để đáp ứng mục đích </w:t>
            </w:r>
            <w:r w:rsidR="00A02C4E">
              <w:rPr>
                <w:rFonts w:ascii="Times New Roman" w:hAnsi="Times New Roman"/>
                <w:i w:val="0"/>
                <w:color w:val="000000" w:themeColor="text1"/>
                <w:sz w:val="26"/>
                <w:szCs w:val="26"/>
              </w:rPr>
              <w:t>này</w:t>
            </w:r>
          </w:p>
        </w:tc>
      </w:tr>
      <w:tr w:rsidR="002423AB" w14:paraId="6E7DA1B6" w14:textId="77777777" w:rsidTr="005B6ACA">
        <w:tc>
          <w:tcPr>
            <w:tcW w:w="1110" w:type="pct"/>
            <w:vAlign w:val="top"/>
          </w:tcPr>
          <w:p w14:paraId="3A84FF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B38D630"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3006F6AB" w14:textId="77777777" w:rsidTr="005B6ACA">
        <w:tc>
          <w:tcPr>
            <w:tcW w:w="1110" w:type="pct"/>
            <w:vAlign w:val="top"/>
          </w:tcPr>
          <w:p w14:paraId="64B1BEBF"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1EF9A81" w14:textId="3F5A1F02" w:rsidR="002423AB" w:rsidRPr="00394EDD" w:rsidRDefault="00CA336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EE5909">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p>
        </w:tc>
      </w:tr>
      <w:tr w:rsidR="002423AB" w14:paraId="01FDBD5E" w14:textId="77777777" w:rsidTr="005B6ACA">
        <w:tc>
          <w:tcPr>
            <w:tcW w:w="1110" w:type="pct"/>
            <w:vAlign w:val="top"/>
          </w:tcPr>
          <w:p w14:paraId="1631D39E"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090118B" w14:textId="26094BA8" w:rsidR="002423AB" w:rsidRPr="00D52611" w:rsidRDefault="00A053C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Thực hiện việc thu chi cho kế hoạch tiết kiệm, lưu các khoản thu chi vào cơ sở dữ liệu</w:t>
            </w:r>
          </w:p>
        </w:tc>
      </w:tr>
      <w:tr w:rsidR="0059267D" w14:paraId="31B5EE9C" w14:textId="77777777" w:rsidTr="001C713F">
        <w:trPr>
          <w:trHeight w:val="70"/>
        </w:trPr>
        <w:tc>
          <w:tcPr>
            <w:tcW w:w="1110" w:type="pct"/>
            <w:vMerge w:val="restart"/>
            <w:vAlign w:val="top"/>
          </w:tcPr>
          <w:p w14:paraId="7E5677A4" w14:textId="77777777" w:rsidR="0059267D" w:rsidRPr="00BC546E" w:rsidRDefault="0059267D"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38CD22" w14:textId="77777777" w:rsidR="0059267D" w:rsidRPr="001239E3"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C227A2D" w14:textId="77777777" w:rsidR="0059267D"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59267D" w14:paraId="4C2372A8" w14:textId="77777777" w:rsidTr="0096798D">
        <w:trPr>
          <w:trHeight w:val="420"/>
        </w:trPr>
        <w:tc>
          <w:tcPr>
            <w:tcW w:w="1110" w:type="pct"/>
            <w:vMerge/>
            <w:vAlign w:val="top"/>
          </w:tcPr>
          <w:p w14:paraId="2B8F9D7B" w14:textId="77777777" w:rsidR="0059267D" w:rsidRDefault="0059267D" w:rsidP="005B6ACA">
            <w:pPr>
              <w:spacing w:after="0" w:line="240" w:lineRule="auto"/>
              <w:rPr>
                <w:b/>
                <w:color w:val="000000" w:themeColor="text1"/>
                <w:szCs w:val="26"/>
              </w:rPr>
            </w:pPr>
          </w:p>
        </w:tc>
        <w:tc>
          <w:tcPr>
            <w:tcW w:w="2010" w:type="pct"/>
            <w:vAlign w:val="top"/>
          </w:tcPr>
          <w:p w14:paraId="3F99441C" w14:textId="63536A27" w:rsidR="0059267D" w:rsidRPr="002F3E61" w:rsidRDefault="0059267D" w:rsidP="0096798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2B03B1">
              <w:rPr>
                <w:iCs/>
                <w:color w:val="000000" w:themeColor="text1"/>
                <w:szCs w:val="26"/>
              </w:rPr>
              <w:t xml:space="preserve">chọn chức năng kế hoạch tiết kiệm </w:t>
            </w:r>
          </w:p>
        </w:tc>
        <w:tc>
          <w:tcPr>
            <w:tcW w:w="1880" w:type="pct"/>
            <w:vAlign w:val="top"/>
          </w:tcPr>
          <w:p w14:paraId="75D6CA7F" w14:textId="3E447682" w:rsidR="0059267D" w:rsidRDefault="0059267D" w:rsidP="005B6ACA">
            <w:pPr>
              <w:spacing w:after="0" w:line="240" w:lineRule="auto"/>
              <w:ind w:firstLine="0"/>
              <w:rPr>
                <w:color w:val="000000" w:themeColor="text1"/>
                <w:szCs w:val="26"/>
                <w:lang w:val="vi-VN"/>
              </w:rPr>
            </w:pPr>
          </w:p>
        </w:tc>
      </w:tr>
      <w:tr w:rsidR="0059267D" w14:paraId="45D96E85" w14:textId="77777777" w:rsidTr="005B6ACA">
        <w:trPr>
          <w:trHeight w:val="1022"/>
        </w:trPr>
        <w:tc>
          <w:tcPr>
            <w:tcW w:w="1110" w:type="pct"/>
            <w:vMerge/>
            <w:vAlign w:val="top"/>
          </w:tcPr>
          <w:p w14:paraId="6BB6D314" w14:textId="77777777" w:rsidR="0059267D" w:rsidRDefault="0059267D" w:rsidP="005B6ACA">
            <w:pPr>
              <w:spacing w:after="0" w:line="240" w:lineRule="auto"/>
              <w:rPr>
                <w:b/>
                <w:color w:val="000000" w:themeColor="text1"/>
                <w:szCs w:val="26"/>
              </w:rPr>
            </w:pPr>
          </w:p>
        </w:tc>
        <w:tc>
          <w:tcPr>
            <w:tcW w:w="2010" w:type="pct"/>
            <w:vAlign w:val="top"/>
          </w:tcPr>
          <w:p w14:paraId="5FCC9D2D" w14:textId="77777777" w:rsidR="0059267D" w:rsidRDefault="0059267D" w:rsidP="001C713F">
            <w:pPr>
              <w:spacing w:after="0" w:line="240" w:lineRule="auto"/>
              <w:ind w:firstLine="0"/>
              <w:rPr>
                <w:iCs/>
                <w:color w:val="000000" w:themeColor="text1"/>
                <w:szCs w:val="26"/>
              </w:rPr>
            </w:pPr>
          </w:p>
        </w:tc>
        <w:tc>
          <w:tcPr>
            <w:tcW w:w="1880" w:type="pct"/>
            <w:vAlign w:val="top"/>
          </w:tcPr>
          <w:p w14:paraId="47B6AB60" w14:textId="653228E4" w:rsidR="0059267D" w:rsidRPr="0096798D" w:rsidRDefault="0059267D" w:rsidP="0096798D">
            <w:pPr>
              <w:spacing w:after="0" w:line="240" w:lineRule="auto"/>
              <w:ind w:firstLine="0"/>
              <w:rPr>
                <w:color w:val="000000" w:themeColor="text1"/>
                <w:szCs w:val="26"/>
              </w:rPr>
            </w:pPr>
            <w:r>
              <w:rPr>
                <w:color w:val="000000" w:themeColor="text1"/>
                <w:szCs w:val="26"/>
              </w:rPr>
              <w:t xml:space="preserve">2. </w:t>
            </w:r>
            <w:r w:rsidR="003F43C6">
              <w:rPr>
                <w:color w:val="000000" w:themeColor="text1"/>
                <w:szCs w:val="26"/>
              </w:rPr>
              <w:t>Hệ thống hiển thị giao diện kế hoạch tiết kiệm</w:t>
            </w:r>
          </w:p>
        </w:tc>
      </w:tr>
      <w:tr w:rsidR="0059267D" w14:paraId="54D674CD" w14:textId="77777777" w:rsidTr="005B6ACA">
        <w:tc>
          <w:tcPr>
            <w:tcW w:w="1110" w:type="pct"/>
            <w:vMerge/>
            <w:vAlign w:val="top"/>
          </w:tcPr>
          <w:p w14:paraId="1ED51E2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0F1FFAD" w14:textId="377B17C5" w:rsidR="0059267D" w:rsidRPr="0096798D" w:rsidRDefault="0059267D" w:rsidP="005B6ACA">
            <w:pPr>
              <w:spacing w:after="0" w:line="240" w:lineRule="auto"/>
              <w:ind w:firstLine="0"/>
              <w:rPr>
                <w:szCs w:val="26"/>
              </w:rPr>
            </w:pPr>
            <w:r>
              <w:rPr>
                <w:szCs w:val="26"/>
              </w:rPr>
              <w:t xml:space="preserve">3. </w:t>
            </w:r>
            <w:r w:rsidR="005148E0">
              <w:rPr>
                <w:color w:val="000000" w:themeColor="text1"/>
                <w:szCs w:val="26"/>
              </w:rPr>
              <w:t xml:space="preserve">Tác nhân </w:t>
            </w:r>
            <w:r w:rsidR="003F43C6">
              <w:rPr>
                <w:szCs w:val="26"/>
              </w:rPr>
              <w:t>tìm và nhấn giữ vào kế hoạch tiết kiệm cần thực hiện việc thu chi</w:t>
            </w:r>
          </w:p>
        </w:tc>
        <w:tc>
          <w:tcPr>
            <w:tcW w:w="1880" w:type="pct"/>
            <w:vAlign w:val="top"/>
          </w:tcPr>
          <w:p w14:paraId="0EEA7D52" w14:textId="77777777" w:rsidR="0059267D" w:rsidRPr="00795438" w:rsidRDefault="0059267D" w:rsidP="005B6ACA">
            <w:pPr>
              <w:spacing w:after="0" w:line="240" w:lineRule="auto"/>
              <w:ind w:firstLine="0"/>
              <w:rPr>
                <w:szCs w:val="26"/>
              </w:rPr>
            </w:pPr>
          </w:p>
        </w:tc>
      </w:tr>
      <w:tr w:rsidR="0059267D" w14:paraId="54AA62FF" w14:textId="77777777" w:rsidTr="005B6ACA">
        <w:tc>
          <w:tcPr>
            <w:tcW w:w="1110" w:type="pct"/>
            <w:vMerge/>
            <w:vAlign w:val="top"/>
          </w:tcPr>
          <w:p w14:paraId="54C1D9F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2BD4D2BF" w14:textId="77777777" w:rsidR="0059267D" w:rsidRDefault="0059267D" w:rsidP="005B6ACA">
            <w:pPr>
              <w:spacing w:after="0" w:line="240" w:lineRule="auto"/>
              <w:ind w:firstLine="0"/>
              <w:rPr>
                <w:szCs w:val="26"/>
              </w:rPr>
            </w:pPr>
          </w:p>
        </w:tc>
        <w:tc>
          <w:tcPr>
            <w:tcW w:w="1880" w:type="pct"/>
            <w:vAlign w:val="top"/>
          </w:tcPr>
          <w:p w14:paraId="1EA5AB53" w14:textId="57E94BE4" w:rsidR="0059267D" w:rsidRPr="00795438" w:rsidRDefault="0059267D" w:rsidP="005B6ACA">
            <w:pPr>
              <w:spacing w:after="0" w:line="240" w:lineRule="auto"/>
              <w:ind w:firstLine="0"/>
              <w:rPr>
                <w:szCs w:val="26"/>
              </w:rPr>
            </w:pPr>
            <w:r>
              <w:rPr>
                <w:szCs w:val="26"/>
              </w:rPr>
              <w:t xml:space="preserve">4. </w:t>
            </w:r>
            <w:r w:rsidR="00F6414D">
              <w:rPr>
                <w:szCs w:val="26"/>
              </w:rPr>
              <w:t>Hệ thống hiển thị các nút chức năng</w:t>
            </w:r>
          </w:p>
        </w:tc>
      </w:tr>
      <w:tr w:rsidR="0059267D" w14:paraId="6A4515E2" w14:textId="77777777" w:rsidTr="005B6ACA">
        <w:tc>
          <w:tcPr>
            <w:tcW w:w="1110" w:type="pct"/>
            <w:vMerge/>
            <w:vAlign w:val="top"/>
          </w:tcPr>
          <w:p w14:paraId="645EB00F"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F950ED6" w14:textId="44E2C19F" w:rsidR="0059267D" w:rsidRDefault="0059267D" w:rsidP="005B6ACA">
            <w:pPr>
              <w:spacing w:after="0" w:line="240" w:lineRule="auto"/>
              <w:ind w:firstLine="0"/>
              <w:rPr>
                <w:szCs w:val="26"/>
              </w:rPr>
            </w:pPr>
            <w:r>
              <w:rPr>
                <w:szCs w:val="26"/>
              </w:rPr>
              <w:t xml:space="preserve">5. </w:t>
            </w:r>
            <w:r w:rsidR="005148E0">
              <w:rPr>
                <w:color w:val="000000" w:themeColor="text1"/>
                <w:szCs w:val="26"/>
              </w:rPr>
              <w:t xml:space="preserve">Tác nhân </w:t>
            </w:r>
            <w:r w:rsidR="00F6414D">
              <w:rPr>
                <w:szCs w:val="26"/>
              </w:rPr>
              <w:t>nhấn nút “Thu chi”</w:t>
            </w:r>
          </w:p>
        </w:tc>
        <w:tc>
          <w:tcPr>
            <w:tcW w:w="1880" w:type="pct"/>
            <w:vAlign w:val="top"/>
          </w:tcPr>
          <w:p w14:paraId="3466E3FC" w14:textId="77777777" w:rsidR="0059267D" w:rsidRDefault="0059267D" w:rsidP="005B6ACA">
            <w:pPr>
              <w:spacing w:after="0" w:line="240" w:lineRule="auto"/>
              <w:ind w:firstLine="0"/>
              <w:rPr>
                <w:szCs w:val="26"/>
              </w:rPr>
            </w:pPr>
          </w:p>
        </w:tc>
      </w:tr>
      <w:tr w:rsidR="0059267D" w14:paraId="4A74907E" w14:textId="77777777" w:rsidTr="005B6ACA">
        <w:tc>
          <w:tcPr>
            <w:tcW w:w="1110" w:type="pct"/>
            <w:vMerge/>
            <w:vAlign w:val="top"/>
          </w:tcPr>
          <w:p w14:paraId="7A08ED3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38252CB" w14:textId="77777777" w:rsidR="0059267D" w:rsidRDefault="0059267D" w:rsidP="005B6ACA">
            <w:pPr>
              <w:spacing w:after="0" w:line="240" w:lineRule="auto"/>
              <w:ind w:firstLine="0"/>
              <w:rPr>
                <w:szCs w:val="26"/>
              </w:rPr>
            </w:pPr>
          </w:p>
        </w:tc>
        <w:tc>
          <w:tcPr>
            <w:tcW w:w="1880" w:type="pct"/>
            <w:vAlign w:val="top"/>
          </w:tcPr>
          <w:p w14:paraId="79AF058B" w14:textId="15BB69A8" w:rsidR="0059267D" w:rsidRDefault="0059267D" w:rsidP="005B6ACA">
            <w:pPr>
              <w:spacing w:after="0" w:line="240" w:lineRule="auto"/>
              <w:ind w:firstLine="0"/>
              <w:rPr>
                <w:szCs w:val="26"/>
              </w:rPr>
            </w:pPr>
            <w:r>
              <w:rPr>
                <w:szCs w:val="26"/>
              </w:rPr>
              <w:t xml:space="preserve">6. </w:t>
            </w:r>
            <w:r w:rsidR="00F6414D">
              <w:rPr>
                <w:szCs w:val="26"/>
              </w:rPr>
              <w:t>Hệ thống hiển thị giao diện thu chi cho kế hoạch tiết kiệm</w:t>
            </w:r>
          </w:p>
        </w:tc>
      </w:tr>
      <w:tr w:rsidR="0059267D" w14:paraId="380851C4" w14:textId="77777777" w:rsidTr="005B6ACA">
        <w:tc>
          <w:tcPr>
            <w:tcW w:w="1110" w:type="pct"/>
            <w:vMerge/>
            <w:vAlign w:val="top"/>
          </w:tcPr>
          <w:p w14:paraId="1934440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0521B6E7" w14:textId="5D9C9751" w:rsidR="0059267D" w:rsidRDefault="0059267D" w:rsidP="005B6ACA">
            <w:pPr>
              <w:spacing w:after="0" w:line="240" w:lineRule="auto"/>
              <w:ind w:firstLine="0"/>
              <w:rPr>
                <w:szCs w:val="26"/>
              </w:rPr>
            </w:pPr>
            <w:r>
              <w:rPr>
                <w:szCs w:val="26"/>
              </w:rPr>
              <w:t xml:space="preserve">7. </w:t>
            </w:r>
            <w:r w:rsidR="005148E0">
              <w:rPr>
                <w:color w:val="000000" w:themeColor="text1"/>
                <w:szCs w:val="26"/>
              </w:rPr>
              <w:t xml:space="preserve">Tác nhân </w:t>
            </w:r>
            <w:r w:rsidR="00597010">
              <w:rPr>
                <w:szCs w:val="26"/>
              </w:rPr>
              <w:t>nhập vào các thông tin (loại thu chi, số tiền, mô tả)</w:t>
            </w:r>
          </w:p>
        </w:tc>
        <w:tc>
          <w:tcPr>
            <w:tcW w:w="1880" w:type="pct"/>
            <w:vAlign w:val="top"/>
          </w:tcPr>
          <w:p w14:paraId="79727BE7" w14:textId="77777777" w:rsidR="0059267D" w:rsidRDefault="0059267D" w:rsidP="005B6ACA">
            <w:pPr>
              <w:spacing w:after="0" w:line="240" w:lineRule="auto"/>
              <w:ind w:firstLine="0"/>
              <w:rPr>
                <w:szCs w:val="26"/>
              </w:rPr>
            </w:pPr>
          </w:p>
        </w:tc>
      </w:tr>
      <w:tr w:rsidR="0059267D" w14:paraId="420F2866" w14:textId="77777777" w:rsidTr="005B6ACA">
        <w:tc>
          <w:tcPr>
            <w:tcW w:w="1110" w:type="pct"/>
            <w:vMerge/>
            <w:vAlign w:val="top"/>
          </w:tcPr>
          <w:p w14:paraId="7AFF8D3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38D900CC" w14:textId="71D3F980" w:rsidR="0059267D" w:rsidRDefault="00973A7D" w:rsidP="005B6ACA">
            <w:pPr>
              <w:spacing w:after="0" w:line="240" w:lineRule="auto"/>
              <w:ind w:firstLine="0"/>
              <w:rPr>
                <w:szCs w:val="26"/>
              </w:rPr>
            </w:pPr>
            <w:r>
              <w:rPr>
                <w:szCs w:val="26"/>
              </w:rPr>
              <w:t xml:space="preserve">8. </w:t>
            </w:r>
            <w:r w:rsidR="005148E0">
              <w:rPr>
                <w:color w:val="000000" w:themeColor="text1"/>
                <w:szCs w:val="26"/>
              </w:rPr>
              <w:t xml:space="preserve">Tác nhân </w:t>
            </w:r>
            <w:r>
              <w:rPr>
                <w:szCs w:val="26"/>
              </w:rPr>
              <w:t>nhấn nút “Lưu”</w:t>
            </w:r>
          </w:p>
        </w:tc>
        <w:tc>
          <w:tcPr>
            <w:tcW w:w="1880" w:type="pct"/>
            <w:vAlign w:val="top"/>
          </w:tcPr>
          <w:p w14:paraId="78006427" w14:textId="6BD439A3" w:rsidR="0059267D" w:rsidRDefault="0059267D" w:rsidP="005B6ACA">
            <w:pPr>
              <w:spacing w:after="0" w:line="240" w:lineRule="auto"/>
              <w:ind w:firstLine="0"/>
              <w:rPr>
                <w:szCs w:val="26"/>
              </w:rPr>
            </w:pPr>
          </w:p>
        </w:tc>
      </w:tr>
      <w:tr w:rsidR="00776FD1" w14:paraId="42585B5F" w14:textId="77777777" w:rsidTr="00776FD1">
        <w:trPr>
          <w:trHeight w:val="556"/>
        </w:trPr>
        <w:tc>
          <w:tcPr>
            <w:tcW w:w="1110" w:type="pct"/>
            <w:vMerge/>
            <w:vAlign w:val="top"/>
          </w:tcPr>
          <w:p w14:paraId="58E0BEB9"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4101AEED" w14:textId="23A57FEE" w:rsidR="00776FD1" w:rsidRDefault="00776FD1" w:rsidP="00973A7D">
            <w:pPr>
              <w:tabs>
                <w:tab w:val="left" w:pos="930"/>
              </w:tabs>
              <w:spacing w:after="0" w:line="240" w:lineRule="auto"/>
              <w:ind w:firstLine="0"/>
              <w:rPr>
                <w:szCs w:val="26"/>
              </w:rPr>
            </w:pPr>
          </w:p>
        </w:tc>
        <w:tc>
          <w:tcPr>
            <w:tcW w:w="1880" w:type="pct"/>
            <w:vAlign w:val="top"/>
          </w:tcPr>
          <w:p w14:paraId="78A08D44" w14:textId="330303A8" w:rsidR="00776FD1" w:rsidRDefault="00776FD1" w:rsidP="005B6ACA">
            <w:pPr>
              <w:spacing w:after="0" w:line="240" w:lineRule="auto"/>
              <w:ind w:firstLine="0"/>
              <w:rPr>
                <w:szCs w:val="26"/>
              </w:rPr>
            </w:pPr>
            <w:r>
              <w:rPr>
                <w:szCs w:val="26"/>
              </w:rPr>
              <w:t>9. Hệ thống kiểm tra dữ liệu và nếu dữ liệu hợp lệ, thông báo “Thêm thành công”</w:t>
            </w:r>
          </w:p>
        </w:tc>
      </w:tr>
      <w:tr w:rsidR="0059267D" w14:paraId="0DBD2318" w14:textId="77777777" w:rsidTr="0059267D">
        <w:trPr>
          <w:trHeight w:val="278"/>
        </w:trPr>
        <w:tc>
          <w:tcPr>
            <w:tcW w:w="1110" w:type="pct"/>
            <w:vMerge w:val="restart"/>
            <w:vAlign w:val="top"/>
          </w:tcPr>
          <w:p w14:paraId="06F26F13" w14:textId="77777777" w:rsidR="0059267D" w:rsidRPr="00BC546E" w:rsidRDefault="0059267D"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9BEFCA" w14:textId="5DC94301" w:rsidR="0059267D" w:rsidRPr="0059267D" w:rsidRDefault="00776FD1" w:rsidP="005B6ACA">
            <w:pPr>
              <w:spacing w:after="0" w:line="240" w:lineRule="auto"/>
              <w:ind w:firstLine="0"/>
              <w:rPr>
                <w:szCs w:val="26"/>
              </w:rPr>
            </w:pPr>
            <w:r>
              <w:rPr>
                <w:szCs w:val="26"/>
              </w:rPr>
              <w:t xml:space="preserve">8.1 </w:t>
            </w:r>
            <w:r w:rsidR="00966818">
              <w:rPr>
                <w:color w:val="000000" w:themeColor="text1"/>
                <w:szCs w:val="26"/>
              </w:rPr>
              <w:t xml:space="preserve">Tác nhân </w:t>
            </w:r>
            <w:r>
              <w:rPr>
                <w:szCs w:val="26"/>
              </w:rPr>
              <w:t>nhấn nút “Hủy”</w:t>
            </w:r>
          </w:p>
        </w:tc>
        <w:tc>
          <w:tcPr>
            <w:tcW w:w="1880" w:type="pct"/>
            <w:vAlign w:val="top"/>
          </w:tcPr>
          <w:p w14:paraId="024AE198" w14:textId="4F6E502D" w:rsidR="0059267D" w:rsidRPr="00795438" w:rsidRDefault="0059267D" w:rsidP="005B6ACA">
            <w:pPr>
              <w:spacing w:after="0" w:line="240" w:lineRule="auto"/>
              <w:ind w:firstLine="0"/>
              <w:rPr>
                <w:szCs w:val="26"/>
              </w:rPr>
            </w:pPr>
          </w:p>
        </w:tc>
      </w:tr>
      <w:tr w:rsidR="00776FD1" w14:paraId="642A70AE" w14:textId="77777777" w:rsidTr="00776FD1">
        <w:trPr>
          <w:trHeight w:val="70"/>
        </w:trPr>
        <w:tc>
          <w:tcPr>
            <w:tcW w:w="1110" w:type="pct"/>
            <w:vMerge/>
            <w:vAlign w:val="top"/>
          </w:tcPr>
          <w:p w14:paraId="18AB0142"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735C0CE1" w14:textId="77777777" w:rsidR="00776FD1" w:rsidRDefault="00776FD1" w:rsidP="0059267D">
            <w:pPr>
              <w:spacing w:after="0" w:line="240" w:lineRule="auto"/>
              <w:ind w:firstLine="0"/>
              <w:rPr>
                <w:szCs w:val="26"/>
              </w:rPr>
            </w:pPr>
          </w:p>
        </w:tc>
        <w:tc>
          <w:tcPr>
            <w:tcW w:w="1880" w:type="pct"/>
            <w:vAlign w:val="top"/>
          </w:tcPr>
          <w:p w14:paraId="2D6704A8" w14:textId="3FDCF2DB" w:rsidR="00776FD1" w:rsidRPr="00795438" w:rsidRDefault="00776FD1" w:rsidP="005B6ACA">
            <w:pPr>
              <w:spacing w:after="0" w:line="240" w:lineRule="auto"/>
              <w:ind w:firstLine="0"/>
              <w:rPr>
                <w:szCs w:val="26"/>
              </w:rPr>
            </w:pPr>
            <w:r>
              <w:rPr>
                <w:szCs w:val="26"/>
              </w:rPr>
              <w:t>8.2 Quay lại giao diện kế hoạch tiết kiệm ở bước 2</w:t>
            </w:r>
          </w:p>
        </w:tc>
      </w:tr>
      <w:tr w:rsidR="00447D8B" w14:paraId="2690B29D" w14:textId="77777777" w:rsidTr="005B6ACA">
        <w:trPr>
          <w:trHeight w:val="359"/>
        </w:trPr>
        <w:tc>
          <w:tcPr>
            <w:tcW w:w="1110" w:type="pct"/>
            <w:vAlign w:val="top"/>
          </w:tcPr>
          <w:p w14:paraId="2BF7FCE8" w14:textId="77777777" w:rsidR="00447D8B" w:rsidRPr="00BC546E" w:rsidRDefault="00447D8B" w:rsidP="00447D8B">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31382247" w14:textId="77777777" w:rsidR="00E04681" w:rsidRDefault="00776FD1"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Sau ngày kết thúc của kế hoạch tiết kiệm, sẽ kiểm tra xem số tiền đã thực hiện thu chi cho kế hoạch có đáp ứng đủ số tiền mục tiêu đề ra hay không</w:t>
            </w:r>
            <w:r w:rsidR="009E66F8">
              <w:rPr>
                <w:rFonts w:ascii="Times New Roman" w:hAnsi="Times New Roman"/>
                <w:i w:val="0"/>
                <w:color w:val="000000" w:themeColor="text1"/>
                <w:sz w:val="26"/>
                <w:szCs w:val="26"/>
              </w:rPr>
              <w:t xml:space="preserve">, nếu đáp ứng đủ sẽ chuyển trạng thái của kế hoạch thành “Đã kết thúc – Kế hoạch thành công”, nếu không đáp ứng được sẽ có trang thái là “Đã kết thúc – Kế hoạch thất </w:t>
            </w:r>
            <w:r w:rsidR="009E66F8">
              <w:rPr>
                <w:rFonts w:ascii="Times New Roman" w:hAnsi="Times New Roman"/>
                <w:i w:val="0"/>
                <w:color w:val="000000" w:themeColor="text1"/>
                <w:sz w:val="26"/>
                <w:szCs w:val="26"/>
              </w:rPr>
              <w:lastRenderedPageBreak/>
              <w:t>b</w:t>
            </w:r>
            <w:r w:rsidR="00AB4C31">
              <w:rPr>
                <w:rFonts w:ascii="Times New Roman" w:hAnsi="Times New Roman"/>
                <w:i w:val="0"/>
                <w:color w:val="000000" w:themeColor="text1"/>
                <w:sz w:val="26"/>
                <w:szCs w:val="26"/>
              </w:rPr>
              <w:t>ại</w:t>
            </w:r>
            <w:r w:rsidR="009E66F8">
              <w:rPr>
                <w:rFonts w:ascii="Times New Roman" w:hAnsi="Times New Roman"/>
                <w:i w:val="0"/>
                <w:color w:val="000000" w:themeColor="text1"/>
                <w:sz w:val="26"/>
                <w:szCs w:val="26"/>
              </w:rPr>
              <w:t>”</w:t>
            </w:r>
          </w:p>
          <w:p w14:paraId="63AE08B3" w14:textId="698CC359" w:rsidR="00E04681" w:rsidRDefault="00E04681" w:rsidP="000A70C7">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Kế hoạch tiết kiệm có trạng thái “Đã kết thúc” sẽ không thể thực hiện thu chi được nữa</w:t>
            </w:r>
          </w:p>
        </w:tc>
      </w:tr>
    </w:tbl>
    <w:p w14:paraId="00288081" w14:textId="7F5F308B" w:rsidR="00272FED" w:rsidRPr="000A70C7" w:rsidRDefault="000A70C7" w:rsidP="000A70C7">
      <w:pPr>
        <w:pStyle w:val="Caption"/>
        <w:rPr>
          <w:i/>
          <w:iCs/>
        </w:rPr>
      </w:pPr>
      <w:bookmarkStart w:id="59" w:name="_Toc44535888"/>
      <w:r w:rsidRPr="000A70C7">
        <w:rPr>
          <w:i/>
          <w:iCs/>
        </w:rPr>
        <w:lastRenderedPageBreak/>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21</w:t>
      </w:r>
      <w:r w:rsidR="00E25562">
        <w:rPr>
          <w:i/>
          <w:iCs/>
        </w:rPr>
        <w:fldChar w:fldCharType="end"/>
      </w:r>
      <w:r w:rsidRPr="000A70C7">
        <w:rPr>
          <w:i/>
          <w:iCs/>
        </w:rPr>
        <w:t xml:space="preserve"> Đặc tả Use case 19 – Thu chi cho kế hoạch tiết kiệm</w:t>
      </w:r>
      <w:bookmarkEnd w:id="59"/>
    </w:p>
    <w:p w14:paraId="260042AA" w14:textId="730A426E" w:rsidR="00EE2F82" w:rsidRDefault="00EE2F82" w:rsidP="00272FED"/>
    <w:p w14:paraId="6BA36B85" w14:textId="74E49E09" w:rsidR="00EE2F82" w:rsidRDefault="00A408E4" w:rsidP="00272FED">
      <w:r w:rsidRPr="00A408E4">
        <w:rPr>
          <w:noProof/>
        </w:rPr>
        <w:lastRenderedPageBreak/>
        <w:drawing>
          <wp:anchor distT="0" distB="0" distL="114300" distR="114300" simplePos="0" relativeHeight="251673088" behindDoc="0" locked="0" layoutInCell="1" allowOverlap="1" wp14:anchorId="784CAE25" wp14:editId="1E5CE938">
            <wp:simplePos x="0" y="0"/>
            <wp:positionH relativeFrom="column">
              <wp:posOffset>-3175</wp:posOffset>
            </wp:positionH>
            <wp:positionV relativeFrom="paragraph">
              <wp:posOffset>3175</wp:posOffset>
            </wp:positionV>
            <wp:extent cx="5580380" cy="7406005"/>
            <wp:effectExtent l="0" t="0" r="127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7406005"/>
                    </a:xfrm>
                    <a:prstGeom prst="rect">
                      <a:avLst/>
                    </a:prstGeom>
                    <a:noFill/>
                    <a:ln>
                      <a:noFill/>
                    </a:ln>
                  </pic:spPr>
                </pic:pic>
              </a:graphicData>
            </a:graphic>
          </wp:anchor>
        </w:drawing>
      </w:r>
    </w:p>
    <w:p w14:paraId="57B37952" w14:textId="1B422777" w:rsidR="00EE2F82" w:rsidRDefault="00EE2F82" w:rsidP="00272FED"/>
    <w:p w14:paraId="53F0D08D" w14:textId="587DA6A2" w:rsidR="00EE2F82" w:rsidRDefault="00EE2F82" w:rsidP="00272FED"/>
    <w:p w14:paraId="676E86E4" w14:textId="1639C434" w:rsidR="00EE2F82" w:rsidRDefault="00EE2F82" w:rsidP="00272FED"/>
    <w:p w14:paraId="4128BD88" w14:textId="52FBDE8D" w:rsidR="00EE2F82" w:rsidRDefault="00EE2F82" w:rsidP="00272FED"/>
    <w:p w14:paraId="2395A064" w14:textId="3E36D5A6" w:rsidR="00EE2F82" w:rsidRDefault="00EE2F82" w:rsidP="00272FED"/>
    <w:p w14:paraId="58AF196B" w14:textId="506F0F16" w:rsidR="00EE2F82" w:rsidRDefault="00EE2F82" w:rsidP="00272FED"/>
    <w:p w14:paraId="4FA2AA70" w14:textId="2E7176A9" w:rsidR="00EE2F82" w:rsidRDefault="00EE2F82" w:rsidP="00272FED"/>
    <w:p w14:paraId="51E2016B" w14:textId="665D3F69" w:rsidR="00EE2F82" w:rsidRDefault="00EE2F82" w:rsidP="00272FED"/>
    <w:p w14:paraId="22567B4F" w14:textId="6AC54935" w:rsidR="00EE2F82" w:rsidRDefault="00EE2F82" w:rsidP="00272FED"/>
    <w:p w14:paraId="2D966958" w14:textId="7E542ECE" w:rsidR="00EE2F82" w:rsidRDefault="00EE2F82" w:rsidP="00272FED"/>
    <w:p w14:paraId="7E948CDE" w14:textId="23ED208E" w:rsidR="00EE2F82" w:rsidRDefault="00EE2F82" w:rsidP="00272FED"/>
    <w:p w14:paraId="5B069D75" w14:textId="27D38259" w:rsidR="00EE2F82" w:rsidRDefault="00EE2F82" w:rsidP="00272FED"/>
    <w:p w14:paraId="783C58EF" w14:textId="3E2CC967" w:rsidR="00EE2F82" w:rsidRDefault="00EE2F82" w:rsidP="00272FED"/>
    <w:p w14:paraId="57374291" w14:textId="7E019FD2" w:rsidR="00EE2F82" w:rsidRDefault="00EE2F82" w:rsidP="00272FED"/>
    <w:p w14:paraId="1F5D31C1" w14:textId="554A7355" w:rsidR="00EE2F82" w:rsidRDefault="00EE2F82" w:rsidP="00272FED"/>
    <w:p w14:paraId="243762E4" w14:textId="7BD98497" w:rsidR="00EE2F82" w:rsidRDefault="00EE2F82" w:rsidP="00272FED"/>
    <w:p w14:paraId="62C084CC" w14:textId="0EB36E57" w:rsidR="00EE2F82" w:rsidRDefault="00EE2F82" w:rsidP="00272FED"/>
    <w:p w14:paraId="149CA61F" w14:textId="589DB4AC" w:rsidR="00EE2F82" w:rsidRDefault="00EE2F82" w:rsidP="00272FED"/>
    <w:p w14:paraId="35291A47" w14:textId="04E1EFF0" w:rsidR="00EE2F82" w:rsidRDefault="00EE2F82" w:rsidP="00272FED"/>
    <w:p w14:paraId="6ABE6B01" w14:textId="261BF4A2" w:rsidR="00EE2F82" w:rsidRDefault="00EE2F82" w:rsidP="00272FED"/>
    <w:p w14:paraId="1984BA94" w14:textId="13F67D6F" w:rsidR="00EE2F82" w:rsidRDefault="00EE2F82" w:rsidP="00272FED"/>
    <w:p w14:paraId="6FD90907" w14:textId="77777777" w:rsidR="00EE2F82" w:rsidRDefault="00EE2F82" w:rsidP="00BA6167">
      <w:pPr>
        <w:ind w:firstLine="0"/>
      </w:pPr>
    </w:p>
    <w:p w14:paraId="3B08BC7F" w14:textId="7E60EA44" w:rsidR="00272FED" w:rsidRDefault="00272FED" w:rsidP="00272FED">
      <w:pPr>
        <w:pStyle w:val="Heading4"/>
      </w:pPr>
      <w:r>
        <w:lastRenderedPageBreak/>
        <w:t>Use case UC</w:t>
      </w:r>
      <w:r w:rsidR="00612503">
        <w:t>20</w:t>
      </w:r>
      <w:r>
        <w:t xml:space="preserve"> – Xem chi tiết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6111B8B2" w14:textId="77777777" w:rsidTr="00F034CC">
        <w:tc>
          <w:tcPr>
            <w:tcW w:w="5000" w:type="pct"/>
            <w:gridSpan w:val="3"/>
            <w:vAlign w:val="top"/>
          </w:tcPr>
          <w:p w14:paraId="7E6418A0" w14:textId="32422F37" w:rsidR="00272FED" w:rsidRPr="00670FC0"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612503">
              <w:rPr>
                <w:color w:val="000000" w:themeColor="text1"/>
                <w:szCs w:val="26"/>
              </w:rPr>
              <w:t>20</w:t>
            </w:r>
            <w:r>
              <w:rPr>
                <w:color w:val="000000" w:themeColor="text1"/>
                <w:szCs w:val="26"/>
              </w:rPr>
              <w:t xml:space="preserve"> –</w:t>
            </w:r>
            <w:r>
              <w:rPr>
                <w:color w:val="000000" w:themeColor="text1"/>
                <w:szCs w:val="26"/>
                <w:lang w:val="vi-VN"/>
              </w:rPr>
              <w:t xml:space="preserve"> </w:t>
            </w:r>
            <w:r>
              <w:rPr>
                <w:color w:val="000000" w:themeColor="text1"/>
                <w:szCs w:val="26"/>
              </w:rPr>
              <w:t>Xem chi tiết kế hoạch tiết kiệm</w:t>
            </w:r>
          </w:p>
        </w:tc>
      </w:tr>
      <w:tr w:rsidR="00272FED" w14:paraId="1269F8A1" w14:textId="77777777" w:rsidTr="00F034CC">
        <w:tc>
          <w:tcPr>
            <w:tcW w:w="1110" w:type="pct"/>
            <w:vAlign w:val="top"/>
          </w:tcPr>
          <w:p w14:paraId="7FE7673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6B6EBD88" w14:textId="7F2455D8" w:rsidR="00272FED" w:rsidRPr="007949C2" w:rsidRDefault="0023626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có thể xem chi tiết các thông tin của kế hoạch tiết kiệm</w:t>
            </w:r>
          </w:p>
        </w:tc>
      </w:tr>
      <w:tr w:rsidR="00272FED" w14:paraId="6FD889DF" w14:textId="77777777" w:rsidTr="00F034CC">
        <w:tc>
          <w:tcPr>
            <w:tcW w:w="1110" w:type="pct"/>
            <w:vAlign w:val="top"/>
          </w:tcPr>
          <w:p w14:paraId="0673F37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4FA779" w14:textId="77777777" w:rsidR="00272FED" w:rsidRPr="000579D9"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272FED" w14:paraId="58CAEF51" w14:textId="77777777" w:rsidTr="00F034CC">
        <w:tc>
          <w:tcPr>
            <w:tcW w:w="1110" w:type="pct"/>
            <w:vAlign w:val="top"/>
          </w:tcPr>
          <w:p w14:paraId="612E23B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21C7540" w14:textId="50227290" w:rsidR="00272FED" w:rsidRPr="00394EDD" w:rsidRDefault="00463378"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đã thêm kế hoạch tiết kiệm</w:t>
            </w:r>
          </w:p>
        </w:tc>
      </w:tr>
      <w:tr w:rsidR="00272FED" w14:paraId="4233568C" w14:textId="77777777" w:rsidTr="00F034CC">
        <w:tc>
          <w:tcPr>
            <w:tcW w:w="1110" w:type="pct"/>
            <w:vAlign w:val="top"/>
          </w:tcPr>
          <w:p w14:paraId="7C4BD2CF"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3E34DFB" w14:textId="049A06DA" w:rsidR="00272FED" w:rsidRPr="00D52611" w:rsidRDefault="005944A1"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chi tiết các thông tin của kế hoạch tiết kiệm</w:t>
            </w:r>
          </w:p>
        </w:tc>
      </w:tr>
      <w:tr w:rsidR="00FE12B3" w14:paraId="24872424" w14:textId="77777777" w:rsidTr="00F034CC">
        <w:trPr>
          <w:trHeight w:val="330"/>
        </w:trPr>
        <w:tc>
          <w:tcPr>
            <w:tcW w:w="1110" w:type="pct"/>
            <w:vMerge w:val="restart"/>
            <w:vAlign w:val="top"/>
          </w:tcPr>
          <w:p w14:paraId="468C13D2" w14:textId="77777777" w:rsidR="00FE12B3" w:rsidRPr="00BC546E" w:rsidRDefault="00FE12B3"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06E14CC3" w14:textId="77777777" w:rsidR="00FE12B3" w:rsidRPr="005102C2"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C4A96C8" w14:textId="77777777" w:rsidR="00FE12B3"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E12B3" w14:paraId="47A0F4E2" w14:textId="77777777" w:rsidTr="00F034CC">
        <w:trPr>
          <w:trHeight w:val="70"/>
        </w:trPr>
        <w:tc>
          <w:tcPr>
            <w:tcW w:w="1110" w:type="pct"/>
            <w:vMerge/>
            <w:vAlign w:val="top"/>
          </w:tcPr>
          <w:p w14:paraId="6F82365E" w14:textId="77777777" w:rsidR="00FE12B3" w:rsidRDefault="00FE12B3" w:rsidP="00F034CC">
            <w:pPr>
              <w:spacing w:after="0" w:line="240" w:lineRule="auto"/>
              <w:rPr>
                <w:b/>
                <w:color w:val="000000" w:themeColor="text1"/>
                <w:szCs w:val="26"/>
              </w:rPr>
            </w:pPr>
          </w:p>
        </w:tc>
        <w:tc>
          <w:tcPr>
            <w:tcW w:w="2010" w:type="pct"/>
            <w:vAlign w:val="top"/>
          </w:tcPr>
          <w:p w14:paraId="716CA450" w14:textId="54C052DA" w:rsidR="00FE12B3" w:rsidRPr="00A94C04" w:rsidRDefault="00FE12B3" w:rsidP="00F034CC">
            <w:pPr>
              <w:spacing w:after="0" w:line="240" w:lineRule="auto"/>
              <w:ind w:firstLine="0"/>
              <w:rPr>
                <w:iCs/>
                <w:color w:val="000000" w:themeColor="text1"/>
                <w:szCs w:val="26"/>
              </w:rPr>
            </w:pPr>
            <w:r>
              <w:rPr>
                <w:iCs/>
                <w:color w:val="000000" w:themeColor="text1"/>
                <w:szCs w:val="26"/>
              </w:rPr>
              <w:t xml:space="preserve">1. </w:t>
            </w:r>
            <w:r>
              <w:rPr>
                <w:color w:val="000000" w:themeColor="text1"/>
                <w:szCs w:val="26"/>
              </w:rPr>
              <w:t xml:space="preserve">Tác nhân </w:t>
            </w:r>
            <w:r>
              <w:rPr>
                <w:iCs/>
                <w:color w:val="000000" w:themeColor="text1"/>
                <w:szCs w:val="26"/>
              </w:rPr>
              <w:t>chọn chức năng kế hoạch tiết kiệm</w:t>
            </w:r>
          </w:p>
        </w:tc>
        <w:tc>
          <w:tcPr>
            <w:tcW w:w="1880" w:type="pct"/>
            <w:vAlign w:val="top"/>
          </w:tcPr>
          <w:p w14:paraId="6FE88E1D" w14:textId="77777777" w:rsidR="00FE12B3" w:rsidRDefault="00FE12B3" w:rsidP="00F034CC">
            <w:pPr>
              <w:spacing w:after="0" w:line="240" w:lineRule="auto"/>
              <w:ind w:firstLine="0"/>
              <w:rPr>
                <w:color w:val="000000" w:themeColor="text1"/>
                <w:szCs w:val="26"/>
                <w:lang w:val="vi-VN"/>
              </w:rPr>
            </w:pPr>
          </w:p>
        </w:tc>
      </w:tr>
      <w:tr w:rsidR="00FE12B3" w14:paraId="6BB68E75" w14:textId="77777777" w:rsidTr="00F034CC">
        <w:trPr>
          <w:trHeight w:val="70"/>
        </w:trPr>
        <w:tc>
          <w:tcPr>
            <w:tcW w:w="1110" w:type="pct"/>
            <w:vMerge/>
            <w:vAlign w:val="top"/>
          </w:tcPr>
          <w:p w14:paraId="04DF4FCE" w14:textId="77777777" w:rsidR="00FE12B3" w:rsidRDefault="00FE12B3" w:rsidP="00F034CC">
            <w:pPr>
              <w:spacing w:after="0" w:line="240" w:lineRule="auto"/>
              <w:rPr>
                <w:b/>
                <w:color w:val="000000" w:themeColor="text1"/>
                <w:szCs w:val="26"/>
              </w:rPr>
            </w:pPr>
          </w:p>
        </w:tc>
        <w:tc>
          <w:tcPr>
            <w:tcW w:w="2010" w:type="pct"/>
            <w:vAlign w:val="top"/>
          </w:tcPr>
          <w:p w14:paraId="0605532D" w14:textId="77777777" w:rsidR="00FE12B3" w:rsidRDefault="00FE12B3" w:rsidP="00F034CC">
            <w:pPr>
              <w:spacing w:after="0" w:line="240" w:lineRule="auto"/>
              <w:rPr>
                <w:iCs/>
                <w:color w:val="000000" w:themeColor="text1"/>
                <w:szCs w:val="26"/>
              </w:rPr>
            </w:pPr>
          </w:p>
        </w:tc>
        <w:tc>
          <w:tcPr>
            <w:tcW w:w="1880" w:type="pct"/>
            <w:vAlign w:val="top"/>
          </w:tcPr>
          <w:p w14:paraId="1554A7D0" w14:textId="44DD78F4" w:rsidR="00FE12B3" w:rsidRPr="00A94C04" w:rsidRDefault="00FE12B3" w:rsidP="00F034CC">
            <w:pPr>
              <w:spacing w:after="0" w:line="240" w:lineRule="auto"/>
              <w:ind w:firstLine="0"/>
              <w:rPr>
                <w:color w:val="000000" w:themeColor="text1"/>
                <w:szCs w:val="26"/>
              </w:rPr>
            </w:pPr>
            <w:r>
              <w:rPr>
                <w:color w:val="000000" w:themeColor="text1"/>
                <w:szCs w:val="26"/>
              </w:rPr>
              <w:t>2. Hệ thống hiển thị giao diện kế hoạch tiết kiệm</w:t>
            </w:r>
          </w:p>
        </w:tc>
      </w:tr>
      <w:tr w:rsidR="00FE12B3" w14:paraId="2D7D1386" w14:textId="77777777" w:rsidTr="00F034CC">
        <w:trPr>
          <w:trHeight w:val="70"/>
        </w:trPr>
        <w:tc>
          <w:tcPr>
            <w:tcW w:w="1110" w:type="pct"/>
            <w:vMerge/>
            <w:vAlign w:val="top"/>
          </w:tcPr>
          <w:p w14:paraId="55840BAC" w14:textId="77777777" w:rsidR="00FE12B3" w:rsidRDefault="00FE12B3" w:rsidP="00F034CC">
            <w:pPr>
              <w:spacing w:after="0" w:line="240" w:lineRule="auto"/>
              <w:rPr>
                <w:b/>
                <w:color w:val="000000" w:themeColor="text1"/>
                <w:szCs w:val="26"/>
              </w:rPr>
            </w:pPr>
          </w:p>
        </w:tc>
        <w:tc>
          <w:tcPr>
            <w:tcW w:w="2010" w:type="pct"/>
            <w:vAlign w:val="top"/>
          </w:tcPr>
          <w:p w14:paraId="45C0B859" w14:textId="4ADF6515" w:rsidR="00FE12B3" w:rsidRDefault="00FE12B3" w:rsidP="00F034CC">
            <w:pPr>
              <w:spacing w:after="0" w:line="240" w:lineRule="auto"/>
              <w:ind w:firstLine="0"/>
              <w:rPr>
                <w:iCs/>
                <w:color w:val="000000" w:themeColor="text1"/>
                <w:szCs w:val="26"/>
              </w:rPr>
            </w:pPr>
            <w:r>
              <w:rPr>
                <w:iCs/>
                <w:color w:val="000000" w:themeColor="text1"/>
                <w:szCs w:val="26"/>
              </w:rPr>
              <w:t xml:space="preserve">3. </w:t>
            </w:r>
            <w:r>
              <w:rPr>
                <w:color w:val="000000" w:themeColor="text1"/>
                <w:szCs w:val="26"/>
              </w:rPr>
              <w:t xml:space="preserve">Tác nhân </w:t>
            </w:r>
            <w:r>
              <w:rPr>
                <w:iCs/>
                <w:color w:val="000000" w:themeColor="text1"/>
                <w:szCs w:val="26"/>
              </w:rPr>
              <w:t>tìm và nhấn giữ vào kế hoạch cần xem chi tiết</w:t>
            </w:r>
          </w:p>
        </w:tc>
        <w:tc>
          <w:tcPr>
            <w:tcW w:w="1880" w:type="pct"/>
            <w:vAlign w:val="top"/>
          </w:tcPr>
          <w:p w14:paraId="0D6D19A2" w14:textId="77777777" w:rsidR="00FE12B3" w:rsidRDefault="00FE12B3" w:rsidP="00F034CC">
            <w:pPr>
              <w:spacing w:after="0" w:line="240" w:lineRule="auto"/>
              <w:rPr>
                <w:color w:val="000000" w:themeColor="text1"/>
                <w:szCs w:val="26"/>
              </w:rPr>
            </w:pPr>
          </w:p>
        </w:tc>
      </w:tr>
      <w:tr w:rsidR="00FE12B3" w14:paraId="3AAFEA37" w14:textId="77777777" w:rsidTr="00F034CC">
        <w:trPr>
          <w:trHeight w:val="70"/>
        </w:trPr>
        <w:tc>
          <w:tcPr>
            <w:tcW w:w="1110" w:type="pct"/>
            <w:vMerge/>
            <w:vAlign w:val="top"/>
          </w:tcPr>
          <w:p w14:paraId="17CC2B7F" w14:textId="77777777" w:rsidR="00FE12B3" w:rsidRDefault="00FE12B3" w:rsidP="00F034CC">
            <w:pPr>
              <w:spacing w:after="0" w:line="240" w:lineRule="auto"/>
              <w:rPr>
                <w:b/>
                <w:color w:val="000000" w:themeColor="text1"/>
                <w:szCs w:val="26"/>
              </w:rPr>
            </w:pPr>
          </w:p>
        </w:tc>
        <w:tc>
          <w:tcPr>
            <w:tcW w:w="2010" w:type="pct"/>
            <w:vAlign w:val="top"/>
          </w:tcPr>
          <w:p w14:paraId="0EAD6BB3" w14:textId="77777777" w:rsidR="00FE12B3" w:rsidRDefault="00FE12B3" w:rsidP="00F034CC">
            <w:pPr>
              <w:spacing w:after="0" w:line="240" w:lineRule="auto"/>
              <w:ind w:firstLine="0"/>
              <w:rPr>
                <w:iCs/>
                <w:color w:val="000000" w:themeColor="text1"/>
                <w:szCs w:val="26"/>
              </w:rPr>
            </w:pPr>
          </w:p>
        </w:tc>
        <w:tc>
          <w:tcPr>
            <w:tcW w:w="1880" w:type="pct"/>
            <w:vAlign w:val="top"/>
          </w:tcPr>
          <w:p w14:paraId="2E096D39" w14:textId="3A130D27" w:rsidR="00FE12B3" w:rsidRDefault="00FE12B3" w:rsidP="003C4FCA">
            <w:pPr>
              <w:spacing w:after="0" w:line="240" w:lineRule="auto"/>
              <w:ind w:firstLine="0"/>
              <w:rPr>
                <w:color w:val="000000" w:themeColor="text1"/>
                <w:szCs w:val="26"/>
              </w:rPr>
            </w:pPr>
            <w:r>
              <w:rPr>
                <w:color w:val="000000" w:themeColor="text1"/>
                <w:szCs w:val="26"/>
              </w:rPr>
              <w:t>4. Hệ thống hiển thị các nút chức năng</w:t>
            </w:r>
          </w:p>
        </w:tc>
      </w:tr>
      <w:tr w:rsidR="00FE12B3" w14:paraId="68107D8D" w14:textId="77777777" w:rsidTr="00F034CC">
        <w:trPr>
          <w:trHeight w:val="70"/>
        </w:trPr>
        <w:tc>
          <w:tcPr>
            <w:tcW w:w="1110" w:type="pct"/>
            <w:vMerge/>
            <w:vAlign w:val="top"/>
          </w:tcPr>
          <w:p w14:paraId="4A92D18E" w14:textId="77777777" w:rsidR="00FE12B3" w:rsidRDefault="00FE12B3" w:rsidP="00F034CC">
            <w:pPr>
              <w:spacing w:after="0" w:line="240" w:lineRule="auto"/>
              <w:rPr>
                <w:b/>
                <w:color w:val="000000" w:themeColor="text1"/>
                <w:szCs w:val="26"/>
              </w:rPr>
            </w:pPr>
          </w:p>
        </w:tc>
        <w:tc>
          <w:tcPr>
            <w:tcW w:w="2010" w:type="pct"/>
            <w:vAlign w:val="top"/>
          </w:tcPr>
          <w:p w14:paraId="7D7E1D7B" w14:textId="7BA787FE" w:rsidR="00FE12B3" w:rsidRDefault="00FE12B3" w:rsidP="00F034CC">
            <w:pPr>
              <w:spacing w:after="0" w:line="240" w:lineRule="auto"/>
              <w:ind w:firstLine="0"/>
              <w:rPr>
                <w:iCs/>
                <w:color w:val="000000" w:themeColor="text1"/>
                <w:szCs w:val="26"/>
              </w:rPr>
            </w:pPr>
            <w:r>
              <w:rPr>
                <w:iCs/>
                <w:color w:val="000000" w:themeColor="text1"/>
                <w:szCs w:val="26"/>
              </w:rPr>
              <w:t xml:space="preserve">5. </w:t>
            </w:r>
            <w:r>
              <w:rPr>
                <w:color w:val="000000" w:themeColor="text1"/>
                <w:szCs w:val="26"/>
              </w:rPr>
              <w:t xml:space="preserve">Tác nhân </w:t>
            </w:r>
            <w:r>
              <w:rPr>
                <w:iCs/>
                <w:color w:val="000000" w:themeColor="text1"/>
                <w:szCs w:val="26"/>
              </w:rPr>
              <w:t>nhấn nút “Xem chi tiết kế hoạch”</w:t>
            </w:r>
          </w:p>
        </w:tc>
        <w:tc>
          <w:tcPr>
            <w:tcW w:w="1880" w:type="pct"/>
            <w:vAlign w:val="top"/>
          </w:tcPr>
          <w:p w14:paraId="6A3E0346" w14:textId="77777777" w:rsidR="00FE12B3" w:rsidRDefault="00FE12B3" w:rsidP="003C4FCA">
            <w:pPr>
              <w:spacing w:after="0" w:line="240" w:lineRule="auto"/>
              <w:ind w:firstLine="0"/>
              <w:rPr>
                <w:color w:val="000000" w:themeColor="text1"/>
                <w:szCs w:val="26"/>
              </w:rPr>
            </w:pPr>
          </w:p>
        </w:tc>
      </w:tr>
      <w:tr w:rsidR="00FE12B3" w14:paraId="4DB17B67" w14:textId="77777777" w:rsidTr="00F034CC">
        <w:trPr>
          <w:trHeight w:val="70"/>
        </w:trPr>
        <w:tc>
          <w:tcPr>
            <w:tcW w:w="1110" w:type="pct"/>
            <w:vMerge/>
            <w:vAlign w:val="top"/>
          </w:tcPr>
          <w:p w14:paraId="2617CF5A" w14:textId="77777777" w:rsidR="00FE12B3" w:rsidRDefault="00FE12B3" w:rsidP="00F034CC">
            <w:pPr>
              <w:spacing w:after="0" w:line="240" w:lineRule="auto"/>
              <w:rPr>
                <w:b/>
                <w:color w:val="000000" w:themeColor="text1"/>
                <w:szCs w:val="26"/>
              </w:rPr>
            </w:pPr>
          </w:p>
        </w:tc>
        <w:tc>
          <w:tcPr>
            <w:tcW w:w="2010" w:type="pct"/>
            <w:vAlign w:val="top"/>
          </w:tcPr>
          <w:p w14:paraId="7A7A863C" w14:textId="77777777" w:rsidR="00FE12B3" w:rsidRDefault="00FE12B3" w:rsidP="00F034CC">
            <w:pPr>
              <w:spacing w:after="0" w:line="240" w:lineRule="auto"/>
              <w:ind w:firstLine="0"/>
              <w:rPr>
                <w:iCs/>
                <w:color w:val="000000" w:themeColor="text1"/>
                <w:szCs w:val="26"/>
              </w:rPr>
            </w:pPr>
          </w:p>
        </w:tc>
        <w:tc>
          <w:tcPr>
            <w:tcW w:w="1880" w:type="pct"/>
            <w:vAlign w:val="top"/>
          </w:tcPr>
          <w:p w14:paraId="497CA422" w14:textId="7585A2FF" w:rsidR="00FE12B3" w:rsidRDefault="00FE12B3" w:rsidP="003C4FCA">
            <w:pPr>
              <w:spacing w:after="0" w:line="240" w:lineRule="auto"/>
              <w:ind w:firstLine="0"/>
              <w:rPr>
                <w:color w:val="000000" w:themeColor="text1"/>
                <w:szCs w:val="26"/>
              </w:rPr>
            </w:pPr>
            <w:r>
              <w:rPr>
                <w:color w:val="000000" w:themeColor="text1"/>
                <w:szCs w:val="26"/>
              </w:rPr>
              <w:t>6. Hệ thống hiển thị giao diện chi tiết kế hoạch tiết kiệm</w:t>
            </w:r>
          </w:p>
        </w:tc>
      </w:tr>
      <w:tr w:rsidR="00272FED" w14:paraId="7C47BAF0" w14:textId="77777777" w:rsidTr="00F034CC">
        <w:trPr>
          <w:trHeight w:val="70"/>
        </w:trPr>
        <w:tc>
          <w:tcPr>
            <w:tcW w:w="1110" w:type="pct"/>
            <w:vAlign w:val="top"/>
          </w:tcPr>
          <w:p w14:paraId="3262D3F2"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469C3B5" w14:textId="77777777" w:rsidR="00272FED" w:rsidRDefault="00272FED" w:rsidP="00F034CC">
            <w:pPr>
              <w:spacing w:after="0" w:line="240" w:lineRule="auto"/>
              <w:ind w:firstLine="0"/>
              <w:rPr>
                <w:szCs w:val="26"/>
                <w:lang w:val="vi-VN"/>
              </w:rPr>
            </w:pPr>
          </w:p>
        </w:tc>
        <w:tc>
          <w:tcPr>
            <w:tcW w:w="1880" w:type="pct"/>
            <w:vAlign w:val="top"/>
          </w:tcPr>
          <w:p w14:paraId="3885B399" w14:textId="77777777" w:rsidR="00272FED" w:rsidRPr="00795438" w:rsidRDefault="00272FED" w:rsidP="00F034CC">
            <w:pPr>
              <w:spacing w:after="0" w:line="240" w:lineRule="auto"/>
              <w:ind w:firstLine="0"/>
              <w:rPr>
                <w:szCs w:val="26"/>
              </w:rPr>
            </w:pPr>
          </w:p>
        </w:tc>
      </w:tr>
      <w:tr w:rsidR="00272FED" w14:paraId="3660EEBC" w14:textId="77777777" w:rsidTr="00F034CC">
        <w:trPr>
          <w:trHeight w:val="359"/>
        </w:trPr>
        <w:tc>
          <w:tcPr>
            <w:tcW w:w="1110" w:type="pct"/>
            <w:vAlign w:val="top"/>
          </w:tcPr>
          <w:p w14:paraId="66DB788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CABD040" w14:textId="77777777" w:rsidR="00272FED" w:rsidRDefault="00272FED" w:rsidP="00277E04">
            <w:pPr>
              <w:pStyle w:val="InfoBlue"/>
              <w:keepNext/>
              <w:spacing w:before="0" w:line="240" w:lineRule="auto"/>
              <w:rPr>
                <w:rFonts w:ascii="Times New Roman" w:hAnsi="Times New Roman"/>
                <w:i w:val="0"/>
                <w:color w:val="000000" w:themeColor="text1"/>
                <w:sz w:val="26"/>
                <w:szCs w:val="26"/>
              </w:rPr>
            </w:pPr>
          </w:p>
        </w:tc>
      </w:tr>
    </w:tbl>
    <w:p w14:paraId="0D80A8CE" w14:textId="2D79183E" w:rsidR="00320D98" w:rsidRPr="00277E04" w:rsidRDefault="00277E04" w:rsidP="00277E04">
      <w:pPr>
        <w:pStyle w:val="Caption"/>
        <w:rPr>
          <w:i/>
          <w:iCs/>
        </w:rPr>
      </w:pPr>
      <w:bookmarkStart w:id="60" w:name="_Toc44535889"/>
      <w:r w:rsidRPr="00277E04">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22</w:t>
      </w:r>
      <w:r w:rsidR="00E25562">
        <w:rPr>
          <w:i/>
          <w:iCs/>
        </w:rPr>
        <w:fldChar w:fldCharType="end"/>
      </w:r>
      <w:r w:rsidRPr="00277E04">
        <w:rPr>
          <w:i/>
          <w:iCs/>
        </w:rPr>
        <w:t xml:space="preserve"> Đặc tả Use case 20 – Xem chi tiết kế hoạch tiết kiệm</w:t>
      </w:r>
      <w:bookmarkEnd w:id="60"/>
    </w:p>
    <w:p w14:paraId="475E320D" w14:textId="03B2EBA0" w:rsidR="00EE2F82" w:rsidRDefault="00EE2F82" w:rsidP="00320D98">
      <w:pPr>
        <w:ind w:left="567" w:firstLine="0"/>
      </w:pPr>
    </w:p>
    <w:p w14:paraId="020616DF" w14:textId="3EA80FE6" w:rsidR="00EE2F82" w:rsidRDefault="00EE2F82" w:rsidP="00320D98">
      <w:pPr>
        <w:ind w:left="567" w:firstLine="0"/>
      </w:pPr>
    </w:p>
    <w:p w14:paraId="5076CECF" w14:textId="78E8CD63" w:rsidR="00EE2F82" w:rsidRDefault="00EE2F82" w:rsidP="00320D98">
      <w:pPr>
        <w:ind w:left="567" w:firstLine="0"/>
      </w:pPr>
    </w:p>
    <w:p w14:paraId="161C4847" w14:textId="560D8244" w:rsidR="00EE2F82" w:rsidRDefault="00EE2F82" w:rsidP="00320D98">
      <w:pPr>
        <w:ind w:left="567" w:firstLine="0"/>
      </w:pPr>
    </w:p>
    <w:p w14:paraId="5F4B4690" w14:textId="65DEF6AD" w:rsidR="00EE2F82" w:rsidRDefault="00EE2F82" w:rsidP="00320D98">
      <w:pPr>
        <w:ind w:left="567" w:firstLine="0"/>
      </w:pPr>
    </w:p>
    <w:p w14:paraId="35AA280F" w14:textId="5BCF9FCA" w:rsidR="00EE2F82" w:rsidRDefault="00EE2F82" w:rsidP="00320D98">
      <w:pPr>
        <w:ind w:left="567" w:firstLine="0"/>
      </w:pPr>
    </w:p>
    <w:p w14:paraId="4731E824" w14:textId="60A38C29" w:rsidR="00EE2F82" w:rsidRDefault="00EE2F82" w:rsidP="00320D98">
      <w:pPr>
        <w:ind w:left="567" w:firstLine="0"/>
      </w:pPr>
    </w:p>
    <w:p w14:paraId="7D44EDFD" w14:textId="586AEEBB" w:rsidR="00EE2F82" w:rsidRDefault="00EE2F82" w:rsidP="00320D98">
      <w:pPr>
        <w:ind w:left="567" w:firstLine="0"/>
      </w:pPr>
    </w:p>
    <w:p w14:paraId="19556476" w14:textId="65E3368F" w:rsidR="00EE2F82" w:rsidRDefault="00706AEC" w:rsidP="00320D98">
      <w:pPr>
        <w:ind w:left="567" w:firstLine="0"/>
      </w:pPr>
      <w:r w:rsidRPr="00706AEC">
        <w:rPr>
          <w:noProof/>
        </w:rPr>
        <w:lastRenderedPageBreak/>
        <w:drawing>
          <wp:anchor distT="0" distB="0" distL="114300" distR="114300" simplePos="0" relativeHeight="251674112" behindDoc="0" locked="0" layoutInCell="1" allowOverlap="1" wp14:anchorId="249C39FD" wp14:editId="6D6BCD73">
            <wp:simplePos x="0" y="0"/>
            <wp:positionH relativeFrom="column">
              <wp:posOffset>-3175</wp:posOffset>
            </wp:positionH>
            <wp:positionV relativeFrom="paragraph">
              <wp:posOffset>107950</wp:posOffset>
            </wp:positionV>
            <wp:extent cx="5580380" cy="4416425"/>
            <wp:effectExtent l="0" t="0" r="127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4416425"/>
                    </a:xfrm>
                    <a:prstGeom prst="rect">
                      <a:avLst/>
                    </a:prstGeom>
                    <a:noFill/>
                    <a:ln>
                      <a:noFill/>
                    </a:ln>
                  </pic:spPr>
                </pic:pic>
              </a:graphicData>
            </a:graphic>
          </wp:anchor>
        </w:drawing>
      </w:r>
    </w:p>
    <w:p w14:paraId="04CB25E9" w14:textId="007A004A" w:rsidR="00EE2F82" w:rsidRDefault="00EE2F82" w:rsidP="00320D98">
      <w:pPr>
        <w:ind w:left="567" w:firstLine="0"/>
      </w:pPr>
    </w:p>
    <w:p w14:paraId="6369C38A" w14:textId="6B7F68DC" w:rsidR="00EE2F82" w:rsidRDefault="00EE2F82" w:rsidP="00320D98">
      <w:pPr>
        <w:ind w:left="567" w:firstLine="0"/>
      </w:pPr>
    </w:p>
    <w:p w14:paraId="11E6C286" w14:textId="5CC1593B" w:rsidR="00EE2F82" w:rsidRDefault="00EE2F82" w:rsidP="00320D98">
      <w:pPr>
        <w:ind w:left="567" w:firstLine="0"/>
      </w:pPr>
    </w:p>
    <w:p w14:paraId="00892260" w14:textId="27F86C9B" w:rsidR="00EE2F82" w:rsidRDefault="00EE2F82" w:rsidP="00320D98">
      <w:pPr>
        <w:ind w:left="567" w:firstLine="0"/>
      </w:pPr>
    </w:p>
    <w:p w14:paraId="006B44D7" w14:textId="2E3C9282" w:rsidR="00EE2F82" w:rsidRDefault="00EE2F82" w:rsidP="00320D98">
      <w:pPr>
        <w:ind w:left="567" w:firstLine="0"/>
      </w:pPr>
    </w:p>
    <w:p w14:paraId="64CD4F5E" w14:textId="336AB772" w:rsidR="00EE2F82" w:rsidRDefault="00EE2F82" w:rsidP="00320D98">
      <w:pPr>
        <w:ind w:left="567" w:firstLine="0"/>
      </w:pPr>
    </w:p>
    <w:p w14:paraId="200C5247" w14:textId="13BD3AAC" w:rsidR="00EE2F82" w:rsidRDefault="00EE2F82" w:rsidP="00320D98">
      <w:pPr>
        <w:ind w:left="567" w:firstLine="0"/>
      </w:pPr>
    </w:p>
    <w:p w14:paraId="5D8099E5" w14:textId="299CD5FC" w:rsidR="00EE2F82" w:rsidRDefault="00EE2F82" w:rsidP="00320D98">
      <w:pPr>
        <w:ind w:left="567" w:firstLine="0"/>
      </w:pPr>
    </w:p>
    <w:p w14:paraId="00C9FEB1" w14:textId="603C6D1E" w:rsidR="00EE2F82" w:rsidRDefault="00EE2F82" w:rsidP="00320D98">
      <w:pPr>
        <w:ind w:left="567" w:firstLine="0"/>
      </w:pPr>
    </w:p>
    <w:p w14:paraId="0933072C" w14:textId="05A6D7D0" w:rsidR="00EE2F82" w:rsidRDefault="00EE2F82" w:rsidP="00320D98">
      <w:pPr>
        <w:ind w:left="567" w:firstLine="0"/>
      </w:pPr>
    </w:p>
    <w:p w14:paraId="6CB1FC35" w14:textId="03257F8F" w:rsidR="00EE2F82" w:rsidRDefault="00EE2F82" w:rsidP="00320D98">
      <w:pPr>
        <w:ind w:left="567" w:firstLine="0"/>
      </w:pPr>
    </w:p>
    <w:p w14:paraId="509B3FA1" w14:textId="6EE4E38C" w:rsidR="00EE2F82" w:rsidRDefault="00EE2F82" w:rsidP="00320D98">
      <w:pPr>
        <w:ind w:left="567" w:firstLine="0"/>
      </w:pPr>
    </w:p>
    <w:p w14:paraId="5DFA5D74" w14:textId="68E0250C" w:rsidR="00EE2F82" w:rsidRDefault="00EE2F82" w:rsidP="00320D98">
      <w:pPr>
        <w:ind w:left="567" w:firstLine="0"/>
      </w:pPr>
    </w:p>
    <w:p w14:paraId="79FA2B80" w14:textId="0D63CE28" w:rsidR="00EE2F82" w:rsidRDefault="00EE2F82" w:rsidP="00320D98">
      <w:pPr>
        <w:ind w:left="567" w:firstLine="0"/>
      </w:pPr>
    </w:p>
    <w:p w14:paraId="48E8835C" w14:textId="1B044E6B" w:rsidR="00EE2F82" w:rsidRDefault="00EE2F82" w:rsidP="00320D98">
      <w:pPr>
        <w:ind w:left="567" w:firstLine="0"/>
      </w:pPr>
    </w:p>
    <w:p w14:paraId="0F412B3A" w14:textId="52240711" w:rsidR="00EE2F82" w:rsidRDefault="00EE2F82" w:rsidP="00320D98">
      <w:pPr>
        <w:ind w:left="567" w:firstLine="0"/>
      </w:pPr>
    </w:p>
    <w:p w14:paraId="4B2FFD74" w14:textId="0B1B22A9" w:rsidR="00EE2F82" w:rsidRDefault="00EE2F82" w:rsidP="00320D98">
      <w:pPr>
        <w:ind w:left="567" w:firstLine="0"/>
      </w:pPr>
    </w:p>
    <w:p w14:paraId="2B0D66DE" w14:textId="3C301257" w:rsidR="00EE2F82" w:rsidRDefault="00EE2F82" w:rsidP="00320D98">
      <w:pPr>
        <w:ind w:left="567" w:firstLine="0"/>
      </w:pPr>
    </w:p>
    <w:p w14:paraId="1B3C5638" w14:textId="74C4682D" w:rsidR="00EE2F82" w:rsidRDefault="00EE2F82" w:rsidP="00320D98">
      <w:pPr>
        <w:ind w:left="567" w:firstLine="0"/>
      </w:pPr>
    </w:p>
    <w:p w14:paraId="2DDD6B47" w14:textId="2269500C" w:rsidR="00EE2F82" w:rsidRDefault="00EE2F82" w:rsidP="00320D98">
      <w:pPr>
        <w:ind w:left="567" w:firstLine="0"/>
      </w:pPr>
    </w:p>
    <w:p w14:paraId="3D309A40" w14:textId="0C9A6471" w:rsidR="00EE2F82" w:rsidRDefault="00EE2F82" w:rsidP="00320D98">
      <w:pPr>
        <w:ind w:left="567" w:firstLine="0"/>
      </w:pPr>
    </w:p>
    <w:p w14:paraId="1A0BF8B4" w14:textId="5850C6F7" w:rsidR="00EE2F82" w:rsidRDefault="00EE2F82" w:rsidP="00320D98">
      <w:pPr>
        <w:ind w:left="567" w:firstLine="0"/>
      </w:pPr>
    </w:p>
    <w:p w14:paraId="2DEDC6B3" w14:textId="15EC9A1F" w:rsidR="00EE2F82" w:rsidRDefault="00EE2F82" w:rsidP="00320D98">
      <w:pPr>
        <w:ind w:left="567" w:firstLine="0"/>
      </w:pPr>
    </w:p>
    <w:p w14:paraId="30E1499D" w14:textId="4DD1E845" w:rsidR="00EE2F82" w:rsidRDefault="00EE2F82" w:rsidP="00320D98">
      <w:pPr>
        <w:ind w:left="567" w:firstLine="0"/>
      </w:pPr>
    </w:p>
    <w:p w14:paraId="08C88FE9" w14:textId="1145A641" w:rsidR="00EE2F82" w:rsidRDefault="00EE2F82" w:rsidP="00320D98">
      <w:pPr>
        <w:ind w:left="567" w:firstLine="0"/>
      </w:pPr>
    </w:p>
    <w:p w14:paraId="3807BF77" w14:textId="1C490662" w:rsidR="00EE2F82" w:rsidRDefault="00EE2F82" w:rsidP="00320D98">
      <w:pPr>
        <w:ind w:left="567" w:firstLine="0"/>
      </w:pPr>
    </w:p>
    <w:p w14:paraId="3886A263" w14:textId="20108011" w:rsidR="00EE2F82" w:rsidRDefault="00EE2F82" w:rsidP="00320D98">
      <w:pPr>
        <w:ind w:left="567" w:firstLine="0"/>
      </w:pPr>
    </w:p>
    <w:p w14:paraId="340DC652" w14:textId="0F7E0FD5" w:rsidR="00EE2F82" w:rsidRDefault="00EE2F82" w:rsidP="00320D98">
      <w:pPr>
        <w:ind w:left="567" w:firstLine="0"/>
      </w:pPr>
    </w:p>
    <w:p w14:paraId="72322243" w14:textId="085953E9" w:rsidR="00EE2F82" w:rsidRDefault="00EE2F82" w:rsidP="00320D98">
      <w:pPr>
        <w:ind w:left="567" w:firstLine="0"/>
      </w:pPr>
    </w:p>
    <w:p w14:paraId="2BB3B82B" w14:textId="77777777" w:rsidR="00EE2F82" w:rsidRPr="00320D98" w:rsidRDefault="00EE2F82" w:rsidP="00D00E28">
      <w:pPr>
        <w:ind w:firstLine="0"/>
      </w:pPr>
    </w:p>
    <w:p w14:paraId="37060E6C" w14:textId="504F4E6E" w:rsidR="00272FED" w:rsidRDefault="00272FED" w:rsidP="00272FED">
      <w:pPr>
        <w:pStyle w:val="Heading4"/>
      </w:pPr>
      <w:r>
        <w:lastRenderedPageBreak/>
        <w:t>Use case UC2</w:t>
      </w:r>
      <w:r w:rsidR="00612503">
        <w:t>1</w:t>
      </w:r>
      <w:r>
        <w:t xml:space="preserve"> – Xem lịch sử 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46CBF614" w14:textId="77777777" w:rsidTr="00F034CC">
        <w:tc>
          <w:tcPr>
            <w:tcW w:w="5000" w:type="pct"/>
            <w:gridSpan w:val="3"/>
            <w:vAlign w:val="top"/>
          </w:tcPr>
          <w:p w14:paraId="05988250" w14:textId="0021CBEB" w:rsidR="00272FED" w:rsidRPr="0028481B"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1</w:t>
            </w:r>
            <w:r>
              <w:rPr>
                <w:color w:val="000000" w:themeColor="text1"/>
                <w:szCs w:val="26"/>
              </w:rPr>
              <w:t xml:space="preserve"> –</w:t>
            </w:r>
            <w:r>
              <w:rPr>
                <w:color w:val="000000" w:themeColor="text1"/>
                <w:szCs w:val="26"/>
                <w:lang w:val="vi-VN"/>
              </w:rPr>
              <w:t xml:space="preserve"> </w:t>
            </w:r>
            <w:r>
              <w:rPr>
                <w:color w:val="000000" w:themeColor="text1"/>
                <w:szCs w:val="26"/>
              </w:rPr>
              <w:t>Xem lịch sử thu chi cho kế hoạch tiết kiệm</w:t>
            </w:r>
          </w:p>
        </w:tc>
      </w:tr>
      <w:tr w:rsidR="00272FED" w14:paraId="4B0ADF85" w14:textId="77777777" w:rsidTr="00F034CC">
        <w:tc>
          <w:tcPr>
            <w:tcW w:w="1110" w:type="pct"/>
            <w:vAlign w:val="top"/>
          </w:tcPr>
          <w:p w14:paraId="19AC2DE4"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7D694862" w14:textId="57F40D6B"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w:t>
            </w:r>
            <w:r w:rsidR="00FE12B3">
              <w:rPr>
                <w:rFonts w:ascii="Times New Roman" w:hAnsi="Times New Roman"/>
                <w:i w:val="0"/>
                <w:color w:val="000000" w:themeColor="text1"/>
                <w:sz w:val="26"/>
                <w:szCs w:val="26"/>
              </w:rPr>
              <w:t>những thu chi cho kế hoạch tiết kiệm</w:t>
            </w:r>
            <w:r>
              <w:rPr>
                <w:rFonts w:ascii="Times New Roman" w:hAnsi="Times New Roman"/>
                <w:i w:val="0"/>
                <w:color w:val="000000" w:themeColor="text1"/>
                <w:sz w:val="26"/>
                <w:szCs w:val="26"/>
              </w:rPr>
              <w:t xml:space="preserve">, </w:t>
            </w:r>
            <w:r w:rsidR="00FE12B3">
              <w:rPr>
                <w:rFonts w:ascii="Times New Roman" w:hAnsi="Times New Roman"/>
                <w:i w:val="0"/>
                <w:color w:val="000000" w:themeColor="text1"/>
                <w:sz w:val="26"/>
                <w:szCs w:val="26"/>
              </w:rPr>
              <w:t>tác nhân muốn xem lại những khoản thu chi này để có thể biết mình đã thu chi việc gì cho kế hoạch</w:t>
            </w:r>
          </w:p>
        </w:tc>
      </w:tr>
      <w:tr w:rsidR="00272FED" w14:paraId="7D077B70" w14:textId="77777777" w:rsidTr="00F034CC">
        <w:tc>
          <w:tcPr>
            <w:tcW w:w="1110" w:type="pct"/>
            <w:vAlign w:val="top"/>
          </w:tcPr>
          <w:p w14:paraId="7B2DDE5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B76E19"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3203B13C" w14:textId="77777777" w:rsidTr="00F034CC">
        <w:tc>
          <w:tcPr>
            <w:tcW w:w="1110" w:type="pct"/>
            <w:vAlign w:val="top"/>
          </w:tcPr>
          <w:p w14:paraId="2317670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D874BF" w14:textId="7411C15B"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CC5A1C">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CC5A1C">
              <w:rPr>
                <w:rFonts w:ascii="Times New Roman" w:hAnsi="Times New Roman"/>
                <w:i w:val="0"/>
                <w:color w:val="000000" w:themeColor="text1"/>
                <w:sz w:val="26"/>
                <w:szCs w:val="26"/>
              </w:rPr>
              <w:t xml:space="preserve"> tiết kiệm</w:t>
            </w:r>
          </w:p>
        </w:tc>
      </w:tr>
      <w:tr w:rsidR="00272FED" w14:paraId="627A43DF" w14:textId="77777777" w:rsidTr="00F034CC">
        <w:tc>
          <w:tcPr>
            <w:tcW w:w="1110" w:type="pct"/>
            <w:vAlign w:val="top"/>
          </w:tcPr>
          <w:p w14:paraId="52B3093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9754238" w14:textId="3D419F76" w:rsidR="00272FED" w:rsidRPr="00D52611" w:rsidRDefault="006B4ABF"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thu chi cho kế hoạch tiết kiệm</w:t>
            </w:r>
          </w:p>
        </w:tc>
      </w:tr>
      <w:tr w:rsidR="00272FED" w14:paraId="421A53A2" w14:textId="77777777" w:rsidTr="00F034CC">
        <w:trPr>
          <w:trHeight w:val="330"/>
        </w:trPr>
        <w:tc>
          <w:tcPr>
            <w:tcW w:w="1110" w:type="pct"/>
            <w:vMerge w:val="restart"/>
            <w:vAlign w:val="top"/>
          </w:tcPr>
          <w:p w14:paraId="078AA09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C3EE3B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3B2EC26"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0E42CA73" w14:textId="77777777" w:rsidTr="00F034CC">
        <w:trPr>
          <w:trHeight w:val="269"/>
        </w:trPr>
        <w:tc>
          <w:tcPr>
            <w:tcW w:w="1110" w:type="pct"/>
            <w:vMerge/>
            <w:vAlign w:val="top"/>
          </w:tcPr>
          <w:p w14:paraId="070741ED" w14:textId="77777777" w:rsidR="00272FED" w:rsidRDefault="00272FED" w:rsidP="00F034CC">
            <w:pPr>
              <w:spacing w:after="0" w:line="240" w:lineRule="auto"/>
              <w:rPr>
                <w:b/>
                <w:color w:val="000000" w:themeColor="text1"/>
                <w:szCs w:val="26"/>
              </w:rPr>
            </w:pPr>
          </w:p>
        </w:tc>
        <w:tc>
          <w:tcPr>
            <w:tcW w:w="2010" w:type="pct"/>
            <w:vAlign w:val="top"/>
          </w:tcPr>
          <w:p w14:paraId="3C78CCEE" w14:textId="2C436632" w:rsidR="00272FED" w:rsidRPr="001C713F" w:rsidRDefault="00272FED" w:rsidP="00F034CC">
            <w:pPr>
              <w:spacing w:after="0" w:line="240" w:lineRule="auto"/>
              <w:ind w:firstLine="0"/>
              <w:rPr>
                <w:iCs/>
                <w:color w:val="000000" w:themeColor="text1"/>
                <w:szCs w:val="26"/>
              </w:rPr>
            </w:pPr>
            <w:r>
              <w:rPr>
                <w:iCs/>
                <w:color w:val="000000" w:themeColor="text1"/>
                <w:szCs w:val="26"/>
              </w:rPr>
              <w:t xml:space="preserve">1. </w:t>
            </w:r>
            <w:r w:rsidR="00D77852">
              <w:rPr>
                <w:color w:val="000000" w:themeColor="text1"/>
                <w:szCs w:val="26"/>
              </w:rPr>
              <w:t>Tác nhân</w:t>
            </w:r>
            <w:r>
              <w:rPr>
                <w:iCs/>
                <w:color w:val="000000" w:themeColor="text1"/>
                <w:szCs w:val="26"/>
              </w:rPr>
              <w:t xml:space="preserve"> chọn chức năng</w:t>
            </w:r>
            <w:r w:rsidR="00D77852">
              <w:rPr>
                <w:iCs/>
                <w:color w:val="000000" w:themeColor="text1"/>
                <w:szCs w:val="26"/>
              </w:rPr>
              <w:t xml:space="preserve"> </w:t>
            </w:r>
            <w:r>
              <w:rPr>
                <w:iCs/>
                <w:color w:val="000000" w:themeColor="text1"/>
                <w:szCs w:val="26"/>
              </w:rPr>
              <w:t>kế hoạch</w:t>
            </w:r>
            <w:r w:rsidR="00D77852">
              <w:rPr>
                <w:iCs/>
                <w:color w:val="000000" w:themeColor="text1"/>
                <w:szCs w:val="26"/>
              </w:rPr>
              <w:t xml:space="preserve"> tiết kiệm</w:t>
            </w:r>
          </w:p>
        </w:tc>
        <w:tc>
          <w:tcPr>
            <w:tcW w:w="1880" w:type="pct"/>
            <w:vAlign w:val="top"/>
          </w:tcPr>
          <w:p w14:paraId="015AAA45" w14:textId="77777777" w:rsidR="00272FED" w:rsidRDefault="00272FED" w:rsidP="00F034CC">
            <w:pPr>
              <w:spacing w:after="0" w:line="240" w:lineRule="auto"/>
              <w:ind w:firstLine="0"/>
              <w:rPr>
                <w:color w:val="000000" w:themeColor="text1"/>
                <w:szCs w:val="26"/>
                <w:lang w:val="vi-VN"/>
              </w:rPr>
            </w:pPr>
          </w:p>
        </w:tc>
      </w:tr>
      <w:tr w:rsidR="00272FED" w14:paraId="69AA2910" w14:textId="77777777" w:rsidTr="00F034CC">
        <w:tc>
          <w:tcPr>
            <w:tcW w:w="1110" w:type="pct"/>
            <w:vMerge/>
            <w:vAlign w:val="top"/>
          </w:tcPr>
          <w:p w14:paraId="335D45C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4B3B93" w14:textId="77777777" w:rsidR="00272FED" w:rsidRDefault="00272FED" w:rsidP="00F034CC">
            <w:pPr>
              <w:spacing w:after="0" w:line="240" w:lineRule="auto"/>
              <w:ind w:firstLine="0"/>
              <w:rPr>
                <w:szCs w:val="26"/>
                <w:lang w:val="vi-VN"/>
              </w:rPr>
            </w:pPr>
          </w:p>
        </w:tc>
        <w:tc>
          <w:tcPr>
            <w:tcW w:w="1880" w:type="pct"/>
            <w:vAlign w:val="top"/>
          </w:tcPr>
          <w:p w14:paraId="0D3948CA" w14:textId="38D2A9F2" w:rsidR="00272FED" w:rsidRPr="00795438" w:rsidRDefault="00272FED" w:rsidP="00F034CC">
            <w:pPr>
              <w:spacing w:after="0" w:line="240" w:lineRule="auto"/>
              <w:ind w:firstLine="0"/>
              <w:rPr>
                <w:szCs w:val="26"/>
              </w:rPr>
            </w:pPr>
            <w:r>
              <w:rPr>
                <w:szCs w:val="26"/>
              </w:rPr>
              <w:t xml:space="preserve">2. </w:t>
            </w:r>
            <w:r>
              <w:rPr>
                <w:color w:val="000000" w:themeColor="text1"/>
                <w:szCs w:val="26"/>
              </w:rPr>
              <w:t>Hệ thống hiển thị giao diện kế hoạch tiết kiệm</w:t>
            </w:r>
          </w:p>
        </w:tc>
      </w:tr>
      <w:tr w:rsidR="00272FED" w14:paraId="1F9A9045" w14:textId="77777777" w:rsidTr="00F034CC">
        <w:tc>
          <w:tcPr>
            <w:tcW w:w="1110" w:type="pct"/>
            <w:vMerge/>
            <w:vAlign w:val="top"/>
          </w:tcPr>
          <w:p w14:paraId="3FF62B6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1ED1099" w14:textId="7FE43957" w:rsidR="00272FED" w:rsidRPr="00EF6A1D" w:rsidRDefault="00272FED" w:rsidP="00F034CC">
            <w:pPr>
              <w:spacing w:after="0" w:line="240" w:lineRule="auto"/>
              <w:ind w:firstLine="0"/>
              <w:rPr>
                <w:szCs w:val="26"/>
              </w:rPr>
            </w:pPr>
            <w:r>
              <w:rPr>
                <w:szCs w:val="26"/>
              </w:rPr>
              <w:t xml:space="preserve">3. </w:t>
            </w:r>
            <w:r w:rsidR="00F64B3B">
              <w:rPr>
                <w:szCs w:val="26"/>
              </w:rPr>
              <w:t>Tác nhân tìm và nhấn giữ vào kế hoạch tiết kiệm muốn xem lịch sử thu chi</w:t>
            </w:r>
          </w:p>
        </w:tc>
        <w:tc>
          <w:tcPr>
            <w:tcW w:w="1880" w:type="pct"/>
            <w:vAlign w:val="top"/>
          </w:tcPr>
          <w:p w14:paraId="5EA29E2A" w14:textId="77777777" w:rsidR="00272FED" w:rsidRDefault="00272FED" w:rsidP="00F034CC">
            <w:pPr>
              <w:spacing w:after="0" w:line="240" w:lineRule="auto"/>
              <w:ind w:firstLine="0"/>
              <w:rPr>
                <w:szCs w:val="26"/>
              </w:rPr>
            </w:pPr>
          </w:p>
        </w:tc>
      </w:tr>
      <w:tr w:rsidR="00272FED" w14:paraId="2C70F992" w14:textId="77777777" w:rsidTr="00F034CC">
        <w:tc>
          <w:tcPr>
            <w:tcW w:w="1110" w:type="pct"/>
            <w:vMerge/>
            <w:vAlign w:val="top"/>
          </w:tcPr>
          <w:p w14:paraId="079D66D6"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C7EC2F6" w14:textId="77777777" w:rsidR="00272FED" w:rsidRDefault="00272FED" w:rsidP="00F034CC">
            <w:pPr>
              <w:spacing w:after="0" w:line="240" w:lineRule="auto"/>
              <w:ind w:firstLine="0"/>
              <w:rPr>
                <w:szCs w:val="26"/>
              </w:rPr>
            </w:pPr>
          </w:p>
        </w:tc>
        <w:tc>
          <w:tcPr>
            <w:tcW w:w="1880" w:type="pct"/>
            <w:vAlign w:val="top"/>
          </w:tcPr>
          <w:p w14:paraId="660A1914" w14:textId="7CAF1CE3" w:rsidR="00272FED" w:rsidRDefault="00272FED" w:rsidP="00F034CC">
            <w:pPr>
              <w:spacing w:after="0" w:line="240" w:lineRule="auto"/>
              <w:ind w:firstLine="0"/>
              <w:rPr>
                <w:szCs w:val="26"/>
              </w:rPr>
            </w:pPr>
            <w:r>
              <w:rPr>
                <w:szCs w:val="26"/>
              </w:rPr>
              <w:t xml:space="preserve">4. </w:t>
            </w:r>
            <w:r w:rsidR="008C37B5">
              <w:rPr>
                <w:szCs w:val="26"/>
              </w:rPr>
              <w:t>Hệ thống hiển thị các nút chức năng</w:t>
            </w:r>
          </w:p>
        </w:tc>
      </w:tr>
      <w:tr w:rsidR="00272FED" w14:paraId="27544733" w14:textId="77777777" w:rsidTr="00F034CC">
        <w:tc>
          <w:tcPr>
            <w:tcW w:w="1110" w:type="pct"/>
            <w:vMerge/>
            <w:vAlign w:val="top"/>
          </w:tcPr>
          <w:p w14:paraId="05231FB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2F83B859" w14:textId="5361D145" w:rsidR="00272FED" w:rsidRDefault="00272FED" w:rsidP="00F034CC">
            <w:pPr>
              <w:spacing w:after="0" w:line="240" w:lineRule="auto"/>
              <w:ind w:firstLine="0"/>
              <w:rPr>
                <w:szCs w:val="26"/>
              </w:rPr>
            </w:pPr>
            <w:r>
              <w:rPr>
                <w:szCs w:val="26"/>
              </w:rPr>
              <w:t xml:space="preserve">5. </w:t>
            </w:r>
            <w:r w:rsidR="005F0140">
              <w:rPr>
                <w:szCs w:val="26"/>
              </w:rPr>
              <w:t>Tác nhân nhấn nút “Lịch sử thu chi”</w:t>
            </w:r>
          </w:p>
        </w:tc>
        <w:tc>
          <w:tcPr>
            <w:tcW w:w="1880" w:type="pct"/>
            <w:vAlign w:val="top"/>
          </w:tcPr>
          <w:p w14:paraId="6B43E926" w14:textId="77777777" w:rsidR="00272FED" w:rsidRDefault="00272FED" w:rsidP="00F034CC">
            <w:pPr>
              <w:spacing w:after="0" w:line="240" w:lineRule="auto"/>
              <w:ind w:firstLine="0"/>
              <w:rPr>
                <w:szCs w:val="26"/>
              </w:rPr>
            </w:pPr>
          </w:p>
        </w:tc>
      </w:tr>
      <w:tr w:rsidR="000619E5" w14:paraId="45DFA279" w14:textId="77777777" w:rsidTr="000619E5">
        <w:trPr>
          <w:trHeight w:val="70"/>
        </w:trPr>
        <w:tc>
          <w:tcPr>
            <w:tcW w:w="1110" w:type="pct"/>
            <w:vMerge/>
            <w:vAlign w:val="top"/>
          </w:tcPr>
          <w:p w14:paraId="673C34AF" w14:textId="77777777" w:rsidR="000619E5" w:rsidRPr="00BC546E" w:rsidRDefault="000619E5" w:rsidP="00F034CC">
            <w:pPr>
              <w:spacing w:after="0" w:line="240" w:lineRule="auto"/>
              <w:ind w:firstLine="0"/>
              <w:rPr>
                <w:b/>
                <w:bCs/>
                <w:color w:val="000000" w:themeColor="text1"/>
                <w:szCs w:val="26"/>
              </w:rPr>
            </w:pPr>
          </w:p>
        </w:tc>
        <w:tc>
          <w:tcPr>
            <w:tcW w:w="2010" w:type="pct"/>
            <w:vAlign w:val="top"/>
          </w:tcPr>
          <w:p w14:paraId="0BBE1085" w14:textId="77777777" w:rsidR="000619E5" w:rsidRDefault="000619E5" w:rsidP="00F034CC">
            <w:pPr>
              <w:spacing w:after="0" w:line="240" w:lineRule="auto"/>
              <w:ind w:firstLine="0"/>
              <w:rPr>
                <w:szCs w:val="26"/>
              </w:rPr>
            </w:pPr>
          </w:p>
        </w:tc>
        <w:tc>
          <w:tcPr>
            <w:tcW w:w="1880" w:type="pct"/>
            <w:vAlign w:val="top"/>
          </w:tcPr>
          <w:p w14:paraId="158C63DC" w14:textId="786360DC" w:rsidR="000619E5" w:rsidRDefault="000619E5" w:rsidP="00F034CC">
            <w:pPr>
              <w:spacing w:after="0" w:line="240" w:lineRule="auto"/>
              <w:ind w:firstLine="0"/>
              <w:rPr>
                <w:szCs w:val="26"/>
              </w:rPr>
            </w:pPr>
            <w:r>
              <w:rPr>
                <w:szCs w:val="26"/>
              </w:rPr>
              <w:t>6. Hệ thống hiển thị giao diện lịch sử thu chi cho kế hoạch tiết kiệm</w:t>
            </w:r>
          </w:p>
        </w:tc>
      </w:tr>
      <w:tr w:rsidR="000619E5" w14:paraId="360C19BA" w14:textId="77777777" w:rsidTr="006A241F">
        <w:trPr>
          <w:trHeight w:val="608"/>
        </w:trPr>
        <w:tc>
          <w:tcPr>
            <w:tcW w:w="1110" w:type="pct"/>
            <w:vAlign w:val="top"/>
          </w:tcPr>
          <w:p w14:paraId="029C3A96" w14:textId="77777777" w:rsidR="000619E5" w:rsidRPr="00BC546E" w:rsidRDefault="000619E5"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E802E0F" w14:textId="0C65A421" w:rsidR="000619E5" w:rsidRPr="00EF6A1D" w:rsidRDefault="000619E5" w:rsidP="00F034CC">
            <w:pPr>
              <w:spacing w:after="0" w:line="240" w:lineRule="auto"/>
              <w:ind w:firstLine="0"/>
              <w:rPr>
                <w:szCs w:val="26"/>
              </w:rPr>
            </w:pPr>
          </w:p>
        </w:tc>
        <w:tc>
          <w:tcPr>
            <w:tcW w:w="1880" w:type="pct"/>
            <w:vAlign w:val="top"/>
          </w:tcPr>
          <w:p w14:paraId="5673DDAD" w14:textId="77777777" w:rsidR="000619E5" w:rsidRPr="00795438" w:rsidRDefault="000619E5" w:rsidP="00F034CC">
            <w:pPr>
              <w:spacing w:after="0" w:line="240" w:lineRule="auto"/>
              <w:ind w:firstLine="0"/>
              <w:rPr>
                <w:szCs w:val="26"/>
              </w:rPr>
            </w:pPr>
          </w:p>
        </w:tc>
      </w:tr>
      <w:tr w:rsidR="00272FED" w14:paraId="53F94A8A" w14:textId="77777777" w:rsidTr="00F034CC">
        <w:trPr>
          <w:trHeight w:val="359"/>
        </w:trPr>
        <w:tc>
          <w:tcPr>
            <w:tcW w:w="1110" w:type="pct"/>
            <w:vAlign w:val="top"/>
          </w:tcPr>
          <w:p w14:paraId="0132C069"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30C2522" w14:textId="77777777" w:rsidR="00272FED" w:rsidRDefault="00272FED" w:rsidP="00277E04">
            <w:pPr>
              <w:pStyle w:val="InfoBlue"/>
              <w:keepNext/>
              <w:spacing w:before="0" w:line="240" w:lineRule="auto"/>
              <w:ind w:firstLine="0"/>
              <w:rPr>
                <w:rFonts w:ascii="Times New Roman" w:hAnsi="Times New Roman"/>
                <w:i w:val="0"/>
                <w:color w:val="000000" w:themeColor="text1"/>
                <w:sz w:val="26"/>
                <w:szCs w:val="26"/>
              </w:rPr>
            </w:pPr>
          </w:p>
        </w:tc>
      </w:tr>
    </w:tbl>
    <w:p w14:paraId="547A5F6A" w14:textId="6F37DC07" w:rsidR="00272FED" w:rsidRPr="00277E04" w:rsidRDefault="00277E04" w:rsidP="00277E04">
      <w:pPr>
        <w:pStyle w:val="Caption"/>
        <w:rPr>
          <w:i/>
          <w:iCs/>
        </w:rPr>
      </w:pPr>
      <w:bookmarkStart w:id="61" w:name="_Toc44535890"/>
      <w:r w:rsidRPr="00277E04">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23</w:t>
      </w:r>
      <w:r w:rsidR="00E25562">
        <w:rPr>
          <w:i/>
          <w:iCs/>
        </w:rPr>
        <w:fldChar w:fldCharType="end"/>
      </w:r>
      <w:r w:rsidRPr="00277E04">
        <w:rPr>
          <w:i/>
          <w:iCs/>
        </w:rPr>
        <w:t xml:space="preserve"> Đặc tả Use case 21 – Xem lịch sử thu chi cho kế hoạch tiết kiệm</w:t>
      </w:r>
      <w:bookmarkEnd w:id="61"/>
    </w:p>
    <w:p w14:paraId="10091329" w14:textId="4730D2ED" w:rsidR="00EE2F82" w:rsidRDefault="00EE2F82" w:rsidP="00272FED"/>
    <w:p w14:paraId="3718AF6E" w14:textId="490EE6ED" w:rsidR="00EE2F82" w:rsidRDefault="00EE2F82" w:rsidP="00272FED"/>
    <w:p w14:paraId="5BBDF560" w14:textId="217B5791" w:rsidR="00EE2F82" w:rsidRDefault="00EE2F82" w:rsidP="00272FED"/>
    <w:p w14:paraId="13DB1A8A" w14:textId="5795D0D6" w:rsidR="00EE2F82" w:rsidRDefault="00EE2F82" w:rsidP="00272FED"/>
    <w:p w14:paraId="29797E21" w14:textId="34E89068" w:rsidR="00EE2F82" w:rsidRDefault="00EE2F82" w:rsidP="00272FED"/>
    <w:p w14:paraId="58F8A625" w14:textId="556BF23E" w:rsidR="00EE2F82" w:rsidRDefault="00132513" w:rsidP="00272FED">
      <w:r w:rsidRPr="00132513">
        <w:rPr>
          <w:noProof/>
        </w:rPr>
        <w:lastRenderedPageBreak/>
        <w:drawing>
          <wp:anchor distT="0" distB="0" distL="114300" distR="114300" simplePos="0" relativeHeight="251675136" behindDoc="0" locked="0" layoutInCell="1" allowOverlap="1" wp14:anchorId="0E28A5C3" wp14:editId="5BB5B940">
            <wp:simplePos x="0" y="0"/>
            <wp:positionH relativeFrom="column">
              <wp:posOffset>-3175</wp:posOffset>
            </wp:positionH>
            <wp:positionV relativeFrom="paragraph">
              <wp:posOffset>60325</wp:posOffset>
            </wp:positionV>
            <wp:extent cx="5580380" cy="4227830"/>
            <wp:effectExtent l="0" t="0" r="1270"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4227830"/>
                    </a:xfrm>
                    <a:prstGeom prst="rect">
                      <a:avLst/>
                    </a:prstGeom>
                    <a:noFill/>
                    <a:ln>
                      <a:noFill/>
                    </a:ln>
                  </pic:spPr>
                </pic:pic>
              </a:graphicData>
            </a:graphic>
          </wp:anchor>
        </w:drawing>
      </w:r>
    </w:p>
    <w:p w14:paraId="73B7C0E3" w14:textId="6B6FACC3" w:rsidR="00EE2F82" w:rsidRDefault="00EE2F82" w:rsidP="00272FED"/>
    <w:p w14:paraId="3643AF0C" w14:textId="5D9F4316" w:rsidR="00EE2F82" w:rsidRDefault="00EE2F82" w:rsidP="00272FED"/>
    <w:p w14:paraId="41DD9A21" w14:textId="6D6EB67B" w:rsidR="00EE2F82" w:rsidRDefault="00EE2F82" w:rsidP="00272FED"/>
    <w:p w14:paraId="4B5B8C5C" w14:textId="1224930C" w:rsidR="00EE2F82" w:rsidRDefault="00EE2F82" w:rsidP="00272FED"/>
    <w:p w14:paraId="2029DCDF" w14:textId="010B229E" w:rsidR="00EE2F82" w:rsidRDefault="00EE2F82" w:rsidP="00272FED"/>
    <w:p w14:paraId="233BC571" w14:textId="471242D0" w:rsidR="00EE2F82" w:rsidRDefault="00EE2F82" w:rsidP="00272FED"/>
    <w:p w14:paraId="229A04D6" w14:textId="09B84AAE" w:rsidR="00EE2F82" w:rsidRDefault="00EE2F82" w:rsidP="00272FED"/>
    <w:p w14:paraId="7E15ACE1" w14:textId="2096325F" w:rsidR="00EE2F82" w:rsidRDefault="00EE2F82" w:rsidP="00272FED"/>
    <w:p w14:paraId="3D171917" w14:textId="3A2A5222" w:rsidR="00EE2F82" w:rsidRDefault="00EE2F82" w:rsidP="00272FED"/>
    <w:p w14:paraId="049DC6D6" w14:textId="33E1A31C" w:rsidR="00EE2F82" w:rsidRDefault="00EE2F82" w:rsidP="00272FED"/>
    <w:p w14:paraId="723B38D1" w14:textId="64FFAD59" w:rsidR="00EE2F82" w:rsidRDefault="00EE2F82" w:rsidP="00272FED"/>
    <w:p w14:paraId="3FAA2040" w14:textId="7CA406D2" w:rsidR="00EE2F82" w:rsidRDefault="00EE2F82" w:rsidP="00272FED"/>
    <w:p w14:paraId="3BA6A2BF" w14:textId="02BE47FE" w:rsidR="00EE2F82" w:rsidRDefault="00EE2F82" w:rsidP="00272FED"/>
    <w:p w14:paraId="58DC7D24" w14:textId="1DB9ABD1" w:rsidR="00EE2F82" w:rsidRDefault="00EE2F82" w:rsidP="00272FED"/>
    <w:p w14:paraId="77014451" w14:textId="06A6DE00" w:rsidR="00EE2F82" w:rsidRDefault="00EE2F82" w:rsidP="00272FED"/>
    <w:p w14:paraId="4A9F622B" w14:textId="5F85DFFD" w:rsidR="00EE2F82" w:rsidRDefault="00EE2F82" w:rsidP="00272FED"/>
    <w:p w14:paraId="2DEEDAFB" w14:textId="3F53A281" w:rsidR="00EE2F82" w:rsidRDefault="00EE2F82" w:rsidP="00272FED"/>
    <w:p w14:paraId="068E081B" w14:textId="11D9B41A" w:rsidR="00EE2F82" w:rsidRDefault="00EE2F82" w:rsidP="00272FED"/>
    <w:p w14:paraId="67DEF713" w14:textId="6FB9857E" w:rsidR="00EE2F82" w:rsidRDefault="00EE2F82" w:rsidP="00272FED"/>
    <w:p w14:paraId="3B431AB3" w14:textId="18641C79" w:rsidR="00EE2F82" w:rsidRDefault="00EE2F82" w:rsidP="00272FED"/>
    <w:p w14:paraId="53A50075" w14:textId="7C0F72AD" w:rsidR="00EE2F82" w:rsidRDefault="00EE2F82" w:rsidP="00272FED"/>
    <w:p w14:paraId="77AF3F72" w14:textId="1921E823" w:rsidR="00EE2F82" w:rsidRDefault="00EE2F82" w:rsidP="00272FED"/>
    <w:p w14:paraId="44D33399" w14:textId="756F46DA" w:rsidR="00EE2F82" w:rsidRDefault="00EE2F82" w:rsidP="00272FED"/>
    <w:p w14:paraId="48FE03F8" w14:textId="53EB14CA" w:rsidR="00EE2F82" w:rsidRDefault="00EE2F82" w:rsidP="00272FED"/>
    <w:p w14:paraId="7C895F19" w14:textId="3D123A7E" w:rsidR="00EE2F82" w:rsidRDefault="00EE2F82" w:rsidP="00272FED"/>
    <w:p w14:paraId="7F5AC9B6" w14:textId="58F9586E" w:rsidR="00EE2F82" w:rsidRDefault="00EE2F82" w:rsidP="00272FED"/>
    <w:p w14:paraId="70C263FA" w14:textId="6C825CDD" w:rsidR="00EE2F82" w:rsidRDefault="00EE2F82" w:rsidP="00272FED"/>
    <w:p w14:paraId="60316B9E" w14:textId="62FA6470" w:rsidR="00EE2F82" w:rsidRDefault="00EE2F82" w:rsidP="00272FED"/>
    <w:p w14:paraId="3AEC06F0" w14:textId="0BD2EE65" w:rsidR="00EE2F82" w:rsidRDefault="00EE2F82" w:rsidP="00272FED"/>
    <w:p w14:paraId="36105DED" w14:textId="2CF020A5" w:rsidR="00EE2F82" w:rsidRDefault="00EE2F82" w:rsidP="00272FED"/>
    <w:p w14:paraId="6E6C6E73" w14:textId="77777777" w:rsidR="00EE2F82" w:rsidRPr="00272FED" w:rsidRDefault="00EE2F82" w:rsidP="00FF29C4">
      <w:pPr>
        <w:ind w:firstLine="0"/>
      </w:pPr>
    </w:p>
    <w:p w14:paraId="07A5C8EE" w14:textId="17BD87E1" w:rsidR="00353FBE" w:rsidRPr="002423AB" w:rsidRDefault="00353FBE" w:rsidP="002423AB">
      <w:pPr>
        <w:pStyle w:val="Heading4"/>
      </w:pPr>
      <w:r>
        <w:lastRenderedPageBreak/>
        <w:t>Use</w:t>
      </w:r>
      <w:r w:rsidR="00347D86">
        <w:t xml:space="preserve"> </w:t>
      </w:r>
      <w:r>
        <w:t>case UC</w:t>
      </w:r>
      <w:r w:rsidR="00272FED">
        <w:t>2</w:t>
      </w:r>
      <w:r w:rsidR="00612503">
        <w:t>2</w:t>
      </w:r>
      <w:r w:rsidR="008D36B4">
        <w:t xml:space="preserve"> </w:t>
      </w:r>
      <w:r w:rsidR="009B4CF7">
        <w:t>–</w:t>
      </w:r>
      <w:r w:rsidR="008D36B4">
        <w:t xml:space="preserve"> </w:t>
      </w:r>
      <w:r w:rsidR="009B4CF7">
        <w:t>Xóa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4361DFC8" w14:textId="77777777" w:rsidTr="005B6ACA">
        <w:tc>
          <w:tcPr>
            <w:tcW w:w="5000" w:type="pct"/>
            <w:gridSpan w:val="3"/>
            <w:vAlign w:val="top"/>
          </w:tcPr>
          <w:p w14:paraId="325D6113" w14:textId="503E96DE" w:rsidR="002423AB" w:rsidRPr="0028481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2</w:t>
            </w:r>
            <w:r>
              <w:rPr>
                <w:color w:val="000000" w:themeColor="text1"/>
                <w:szCs w:val="26"/>
              </w:rPr>
              <w:t xml:space="preserve"> </w:t>
            </w:r>
            <w:r w:rsidR="0028481B">
              <w:rPr>
                <w:color w:val="000000" w:themeColor="text1"/>
                <w:szCs w:val="26"/>
              </w:rPr>
              <w:t>–</w:t>
            </w:r>
            <w:r>
              <w:rPr>
                <w:color w:val="000000" w:themeColor="text1"/>
                <w:szCs w:val="26"/>
                <w:lang w:val="vi-VN"/>
              </w:rPr>
              <w:t xml:space="preserve"> </w:t>
            </w:r>
            <w:r w:rsidR="0028481B">
              <w:rPr>
                <w:color w:val="000000" w:themeColor="text1"/>
                <w:szCs w:val="26"/>
              </w:rPr>
              <w:t xml:space="preserve">Xóa kế hoạch </w:t>
            </w:r>
            <w:r w:rsidR="00272FED">
              <w:rPr>
                <w:color w:val="000000" w:themeColor="text1"/>
                <w:szCs w:val="26"/>
              </w:rPr>
              <w:t>tiết kiệm</w:t>
            </w:r>
          </w:p>
        </w:tc>
      </w:tr>
      <w:tr w:rsidR="002423AB" w14:paraId="60A5B0A4" w14:textId="77777777" w:rsidTr="005B6ACA">
        <w:tc>
          <w:tcPr>
            <w:tcW w:w="1110" w:type="pct"/>
            <w:vAlign w:val="top"/>
          </w:tcPr>
          <w:p w14:paraId="2DAB4938"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F24C4FC" w14:textId="06BEEE08" w:rsidR="002423AB" w:rsidRDefault="0028481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Khi đã thêm kế hoạch</w:t>
            </w:r>
            <w:r w:rsidR="00AD579B">
              <w:rPr>
                <w:rFonts w:ascii="Times New Roman" w:hAnsi="Times New Roman"/>
                <w:i w:val="0"/>
                <w:color w:val="000000" w:themeColor="text1"/>
                <w:sz w:val="26"/>
                <w:szCs w:val="26"/>
              </w:rPr>
              <w:t xml:space="preserve"> tiết kiệm, tác nhân không muốn thực hiện</w:t>
            </w:r>
            <w:r w:rsidR="00391421">
              <w:rPr>
                <w:rFonts w:ascii="Times New Roman" w:hAnsi="Times New Roman"/>
                <w:i w:val="0"/>
                <w:color w:val="000000" w:themeColor="text1"/>
                <w:sz w:val="26"/>
                <w:szCs w:val="26"/>
              </w:rPr>
              <w:t xml:space="preserve"> kế hoạch này</w:t>
            </w:r>
            <w:r w:rsidR="00AD579B">
              <w:rPr>
                <w:rFonts w:ascii="Times New Roman" w:hAnsi="Times New Roman"/>
                <w:i w:val="0"/>
                <w:color w:val="000000" w:themeColor="text1"/>
                <w:sz w:val="26"/>
                <w:szCs w:val="26"/>
              </w:rPr>
              <w:t xml:space="preserve"> hoặc kế hoạch đã kết thúc nhưng không muốn lưu lại</w:t>
            </w:r>
            <w:r w:rsidR="00391421">
              <w:rPr>
                <w:rFonts w:ascii="Times New Roman" w:hAnsi="Times New Roman"/>
                <w:i w:val="0"/>
                <w:color w:val="000000" w:themeColor="text1"/>
                <w:sz w:val="26"/>
                <w:szCs w:val="26"/>
              </w:rPr>
              <w:t xml:space="preserve"> thì tác nhân có thể xóa </w:t>
            </w:r>
            <w:r w:rsidR="00C00378">
              <w:rPr>
                <w:rFonts w:ascii="Times New Roman" w:hAnsi="Times New Roman"/>
                <w:i w:val="0"/>
                <w:color w:val="000000" w:themeColor="text1"/>
                <w:sz w:val="26"/>
                <w:szCs w:val="26"/>
              </w:rPr>
              <w:t>kế hoạch</w:t>
            </w:r>
            <w:r w:rsidR="00B749F8">
              <w:rPr>
                <w:rFonts w:ascii="Times New Roman" w:hAnsi="Times New Roman"/>
                <w:i w:val="0"/>
                <w:color w:val="000000" w:themeColor="text1"/>
                <w:sz w:val="26"/>
                <w:szCs w:val="26"/>
              </w:rPr>
              <w:t xml:space="preserve"> tiết kiệm</w:t>
            </w:r>
            <w:r w:rsidR="00391421">
              <w:rPr>
                <w:rFonts w:ascii="Times New Roman" w:hAnsi="Times New Roman"/>
                <w:i w:val="0"/>
                <w:color w:val="000000" w:themeColor="text1"/>
                <w:sz w:val="26"/>
                <w:szCs w:val="26"/>
              </w:rPr>
              <w:t xml:space="preserve"> này đi</w:t>
            </w:r>
          </w:p>
        </w:tc>
      </w:tr>
      <w:tr w:rsidR="002423AB" w14:paraId="5C53C1EC" w14:textId="77777777" w:rsidTr="005B6ACA">
        <w:tc>
          <w:tcPr>
            <w:tcW w:w="1110" w:type="pct"/>
            <w:vAlign w:val="top"/>
          </w:tcPr>
          <w:p w14:paraId="4F766D2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D464863"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827E76A" w14:textId="77777777" w:rsidTr="005B6ACA">
        <w:tc>
          <w:tcPr>
            <w:tcW w:w="1110" w:type="pct"/>
            <w:vAlign w:val="top"/>
          </w:tcPr>
          <w:p w14:paraId="1443714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5D4B8A" w14:textId="48189494" w:rsidR="002423AB" w:rsidRPr="00394EDD" w:rsidRDefault="006012C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27588">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427588">
              <w:rPr>
                <w:rFonts w:ascii="Times New Roman" w:hAnsi="Times New Roman"/>
                <w:i w:val="0"/>
                <w:color w:val="000000" w:themeColor="text1"/>
                <w:sz w:val="26"/>
                <w:szCs w:val="26"/>
              </w:rPr>
              <w:t xml:space="preserve"> tiết kiệm</w:t>
            </w:r>
          </w:p>
        </w:tc>
      </w:tr>
      <w:tr w:rsidR="002423AB" w14:paraId="31B54E43" w14:textId="77777777" w:rsidTr="005B6ACA">
        <w:tc>
          <w:tcPr>
            <w:tcW w:w="1110" w:type="pct"/>
            <w:vAlign w:val="top"/>
          </w:tcPr>
          <w:p w14:paraId="5DE5B82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0D5B609" w14:textId="7268973B" w:rsidR="002423AB" w:rsidRPr="00D52611" w:rsidRDefault="00FF246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w:t>
            </w:r>
            <w:r w:rsidR="00DB5470">
              <w:rPr>
                <w:rFonts w:ascii="Times New Roman" w:hAnsi="Times New Roman"/>
                <w:i w:val="0"/>
                <w:color w:val="000000" w:themeColor="text1"/>
                <w:sz w:val="26"/>
                <w:szCs w:val="26"/>
              </w:rPr>
              <w:t xml:space="preserve"> tiết kiệm</w:t>
            </w:r>
            <w:r>
              <w:rPr>
                <w:rFonts w:ascii="Times New Roman" w:hAnsi="Times New Roman"/>
                <w:i w:val="0"/>
                <w:color w:val="000000" w:themeColor="text1"/>
                <w:sz w:val="26"/>
                <w:szCs w:val="26"/>
              </w:rPr>
              <w:t xml:space="preserve"> của tác nhân</w:t>
            </w:r>
            <w:r w:rsidR="000763FB">
              <w:rPr>
                <w:rFonts w:ascii="Times New Roman" w:hAnsi="Times New Roman"/>
                <w:i w:val="0"/>
                <w:color w:val="000000" w:themeColor="text1"/>
                <w:sz w:val="26"/>
                <w:szCs w:val="26"/>
              </w:rPr>
              <w:t>, xóa kế hoạch tiết kiệm khỏi cơ sở dữ liệu</w:t>
            </w:r>
          </w:p>
        </w:tc>
      </w:tr>
      <w:tr w:rsidR="00A95B29" w14:paraId="7E9DD2AF" w14:textId="77777777" w:rsidTr="005B6ACA">
        <w:trPr>
          <w:trHeight w:val="330"/>
        </w:trPr>
        <w:tc>
          <w:tcPr>
            <w:tcW w:w="1110" w:type="pct"/>
            <w:vMerge w:val="restart"/>
            <w:vAlign w:val="top"/>
          </w:tcPr>
          <w:p w14:paraId="138835C3" w14:textId="77777777" w:rsidR="00A95B29" w:rsidRPr="00BC546E" w:rsidRDefault="00A95B2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B833003" w14:textId="77777777" w:rsidR="00A95B29" w:rsidRPr="001239E3"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2D5C972" w14:textId="77777777" w:rsidR="00A95B29"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95B29" w14:paraId="1042CD3D" w14:textId="77777777" w:rsidTr="00A95B29">
        <w:trPr>
          <w:trHeight w:val="269"/>
        </w:trPr>
        <w:tc>
          <w:tcPr>
            <w:tcW w:w="1110" w:type="pct"/>
            <w:vMerge/>
            <w:vAlign w:val="top"/>
          </w:tcPr>
          <w:p w14:paraId="07A86D3A" w14:textId="77777777" w:rsidR="00A95B29" w:rsidRDefault="00A95B29" w:rsidP="005B6ACA">
            <w:pPr>
              <w:spacing w:after="0" w:line="240" w:lineRule="auto"/>
              <w:rPr>
                <w:b/>
                <w:color w:val="000000" w:themeColor="text1"/>
                <w:szCs w:val="26"/>
              </w:rPr>
            </w:pPr>
          </w:p>
        </w:tc>
        <w:tc>
          <w:tcPr>
            <w:tcW w:w="2010" w:type="pct"/>
            <w:vAlign w:val="top"/>
          </w:tcPr>
          <w:p w14:paraId="6373020A" w14:textId="77A35A14" w:rsidR="00A95B29" w:rsidRPr="001C713F" w:rsidRDefault="00A95B29" w:rsidP="005B6ACA">
            <w:pPr>
              <w:spacing w:after="0" w:line="240" w:lineRule="auto"/>
              <w:ind w:firstLine="0"/>
              <w:rPr>
                <w:iCs/>
                <w:color w:val="000000" w:themeColor="text1"/>
                <w:szCs w:val="26"/>
              </w:rPr>
            </w:pPr>
            <w:r>
              <w:rPr>
                <w:iCs/>
                <w:color w:val="000000" w:themeColor="text1"/>
                <w:szCs w:val="26"/>
              </w:rPr>
              <w:t xml:space="preserve">1. </w:t>
            </w:r>
            <w:r w:rsidR="00105BE3">
              <w:rPr>
                <w:color w:val="000000" w:themeColor="text1"/>
                <w:szCs w:val="26"/>
              </w:rPr>
              <w:t xml:space="preserve">Tác nhân </w:t>
            </w:r>
            <w:r>
              <w:rPr>
                <w:iCs/>
                <w:color w:val="000000" w:themeColor="text1"/>
                <w:szCs w:val="26"/>
              </w:rPr>
              <w:t>chọn chức năng kế hoạch</w:t>
            </w:r>
            <w:r w:rsidR="008F360B">
              <w:rPr>
                <w:iCs/>
                <w:color w:val="000000" w:themeColor="text1"/>
                <w:szCs w:val="26"/>
              </w:rPr>
              <w:t xml:space="preserve"> tiết kiệm</w:t>
            </w:r>
          </w:p>
        </w:tc>
        <w:tc>
          <w:tcPr>
            <w:tcW w:w="1880" w:type="pct"/>
            <w:vAlign w:val="top"/>
          </w:tcPr>
          <w:p w14:paraId="4E222DC5" w14:textId="4F699AA8" w:rsidR="00A95B29" w:rsidRDefault="00A95B29" w:rsidP="005B6ACA">
            <w:pPr>
              <w:spacing w:after="0" w:line="240" w:lineRule="auto"/>
              <w:ind w:firstLine="0"/>
              <w:rPr>
                <w:color w:val="000000" w:themeColor="text1"/>
                <w:szCs w:val="26"/>
                <w:lang w:val="vi-VN"/>
              </w:rPr>
            </w:pPr>
          </w:p>
        </w:tc>
      </w:tr>
      <w:tr w:rsidR="00A95B29" w14:paraId="4B21F63E" w14:textId="77777777" w:rsidTr="005B6ACA">
        <w:tc>
          <w:tcPr>
            <w:tcW w:w="1110" w:type="pct"/>
            <w:vMerge/>
            <w:vAlign w:val="top"/>
          </w:tcPr>
          <w:p w14:paraId="12D33EB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4D1A0D6F" w14:textId="77777777" w:rsidR="00A95B29" w:rsidRDefault="00A95B29" w:rsidP="005B6ACA">
            <w:pPr>
              <w:spacing w:after="0" w:line="240" w:lineRule="auto"/>
              <w:ind w:firstLine="0"/>
              <w:rPr>
                <w:szCs w:val="26"/>
                <w:lang w:val="vi-VN"/>
              </w:rPr>
            </w:pPr>
          </w:p>
        </w:tc>
        <w:tc>
          <w:tcPr>
            <w:tcW w:w="1880" w:type="pct"/>
            <w:vAlign w:val="top"/>
          </w:tcPr>
          <w:p w14:paraId="7B822713" w14:textId="00DBF12E" w:rsidR="00A95B29" w:rsidRPr="00795438" w:rsidRDefault="00A95B29" w:rsidP="005B6ACA">
            <w:pPr>
              <w:spacing w:after="0" w:line="240" w:lineRule="auto"/>
              <w:ind w:firstLine="0"/>
              <w:rPr>
                <w:szCs w:val="26"/>
              </w:rPr>
            </w:pPr>
            <w:r>
              <w:rPr>
                <w:szCs w:val="26"/>
              </w:rPr>
              <w:t xml:space="preserve">2. </w:t>
            </w:r>
            <w:r>
              <w:rPr>
                <w:color w:val="000000" w:themeColor="text1"/>
                <w:szCs w:val="26"/>
              </w:rPr>
              <w:t xml:space="preserve">Hệ thống hiển thị giao diện kế hoạch </w:t>
            </w:r>
            <w:r w:rsidR="00AB2754">
              <w:rPr>
                <w:color w:val="000000" w:themeColor="text1"/>
                <w:szCs w:val="26"/>
              </w:rPr>
              <w:t>tiết kiệm</w:t>
            </w:r>
          </w:p>
        </w:tc>
      </w:tr>
      <w:tr w:rsidR="00A95B29" w14:paraId="0A4928D0" w14:textId="77777777" w:rsidTr="005B6ACA">
        <w:tc>
          <w:tcPr>
            <w:tcW w:w="1110" w:type="pct"/>
            <w:vMerge/>
            <w:vAlign w:val="top"/>
          </w:tcPr>
          <w:p w14:paraId="364F27A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5B1EBB2" w14:textId="62BE977E" w:rsidR="00A95B29" w:rsidRPr="00EF6A1D" w:rsidRDefault="00A95B29" w:rsidP="005B6ACA">
            <w:pPr>
              <w:spacing w:after="0" w:line="240" w:lineRule="auto"/>
              <w:ind w:firstLine="0"/>
              <w:rPr>
                <w:szCs w:val="26"/>
              </w:rPr>
            </w:pPr>
            <w:r>
              <w:rPr>
                <w:szCs w:val="26"/>
              </w:rPr>
              <w:t xml:space="preserve">3. </w:t>
            </w:r>
            <w:r w:rsidR="00105BE3">
              <w:rPr>
                <w:color w:val="000000" w:themeColor="text1"/>
                <w:szCs w:val="26"/>
              </w:rPr>
              <w:t xml:space="preserve">Tác nhân </w:t>
            </w:r>
            <w:r w:rsidR="00105BE3">
              <w:rPr>
                <w:szCs w:val="26"/>
              </w:rPr>
              <w:t>tìm và nhấn giữ vào kế hoạch tiết kiệm cần xóa</w:t>
            </w:r>
          </w:p>
        </w:tc>
        <w:tc>
          <w:tcPr>
            <w:tcW w:w="1880" w:type="pct"/>
            <w:vAlign w:val="top"/>
          </w:tcPr>
          <w:p w14:paraId="65ABC8F4" w14:textId="77777777" w:rsidR="00A95B29" w:rsidRDefault="00A95B29" w:rsidP="005B6ACA">
            <w:pPr>
              <w:spacing w:after="0" w:line="240" w:lineRule="auto"/>
              <w:ind w:firstLine="0"/>
              <w:rPr>
                <w:szCs w:val="26"/>
              </w:rPr>
            </w:pPr>
          </w:p>
        </w:tc>
      </w:tr>
      <w:tr w:rsidR="00A95B29" w14:paraId="43ABDA56" w14:textId="77777777" w:rsidTr="005B6ACA">
        <w:tc>
          <w:tcPr>
            <w:tcW w:w="1110" w:type="pct"/>
            <w:vMerge/>
            <w:vAlign w:val="top"/>
          </w:tcPr>
          <w:p w14:paraId="4FB22EB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01B790FB" w14:textId="77777777" w:rsidR="00A95B29" w:rsidRDefault="00A95B29" w:rsidP="005B6ACA">
            <w:pPr>
              <w:spacing w:after="0" w:line="240" w:lineRule="auto"/>
              <w:ind w:firstLine="0"/>
              <w:rPr>
                <w:szCs w:val="26"/>
              </w:rPr>
            </w:pPr>
          </w:p>
        </w:tc>
        <w:tc>
          <w:tcPr>
            <w:tcW w:w="1880" w:type="pct"/>
            <w:vAlign w:val="top"/>
          </w:tcPr>
          <w:p w14:paraId="7A41A6E0" w14:textId="2A0451E0" w:rsidR="00A95B29" w:rsidRDefault="00A95B29" w:rsidP="005B6ACA">
            <w:pPr>
              <w:spacing w:after="0" w:line="240" w:lineRule="auto"/>
              <w:ind w:firstLine="0"/>
              <w:rPr>
                <w:szCs w:val="26"/>
              </w:rPr>
            </w:pPr>
            <w:r>
              <w:rPr>
                <w:szCs w:val="26"/>
              </w:rPr>
              <w:t xml:space="preserve">4. </w:t>
            </w:r>
            <w:r w:rsidR="00105BE3">
              <w:rPr>
                <w:szCs w:val="26"/>
              </w:rPr>
              <w:t>Hệ thống hiển thị các nút chức năng</w:t>
            </w:r>
          </w:p>
        </w:tc>
      </w:tr>
      <w:tr w:rsidR="00A95B29" w14:paraId="6622B4CD" w14:textId="77777777" w:rsidTr="005B6ACA">
        <w:tc>
          <w:tcPr>
            <w:tcW w:w="1110" w:type="pct"/>
            <w:vMerge/>
            <w:vAlign w:val="top"/>
          </w:tcPr>
          <w:p w14:paraId="19717637"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0D0D228" w14:textId="2AFBC389" w:rsidR="00A95B29" w:rsidRDefault="00A95B29" w:rsidP="005B6ACA">
            <w:pPr>
              <w:spacing w:after="0" w:line="240" w:lineRule="auto"/>
              <w:ind w:firstLine="0"/>
              <w:rPr>
                <w:szCs w:val="26"/>
              </w:rPr>
            </w:pPr>
            <w:r>
              <w:rPr>
                <w:szCs w:val="26"/>
              </w:rPr>
              <w:t xml:space="preserve">5. </w:t>
            </w:r>
            <w:r w:rsidR="00105BE3">
              <w:rPr>
                <w:color w:val="000000" w:themeColor="text1"/>
                <w:szCs w:val="26"/>
              </w:rPr>
              <w:t>Tác nhân nhấn nút “Xóa”</w:t>
            </w:r>
          </w:p>
        </w:tc>
        <w:tc>
          <w:tcPr>
            <w:tcW w:w="1880" w:type="pct"/>
            <w:vAlign w:val="top"/>
          </w:tcPr>
          <w:p w14:paraId="561B0885" w14:textId="77777777" w:rsidR="00A95B29" w:rsidRDefault="00A95B29" w:rsidP="005B6ACA">
            <w:pPr>
              <w:spacing w:after="0" w:line="240" w:lineRule="auto"/>
              <w:ind w:firstLine="0"/>
              <w:rPr>
                <w:szCs w:val="26"/>
              </w:rPr>
            </w:pPr>
          </w:p>
        </w:tc>
      </w:tr>
      <w:tr w:rsidR="00A95B29" w14:paraId="127C9334" w14:textId="77777777" w:rsidTr="005B6ACA">
        <w:tc>
          <w:tcPr>
            <w:tcW w:w="1110" w:type="pct"/>
            <w:vMerge/>
            <w:vAlign w:val="top"/>
          </w:tcPr>
          <w:p w14:paraId="6EA0524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7824FFB" w14:textId="77777777" w:rsidR="00A95B29" w:rsidRDefault="00A95B29" w:rsidP="005B6ACA">
            <w:pPr>
              <w:spacing w:after="0" w:line="240" w:lineRule="auto"/>
              <w:ind w:firstLine="0"/>
              <w:rPr>
                <w:szCs w:val="26"/>
              </w:rPr>
            </w:pPr>
          </w:p>
        </w:tc>
        <w:tc>
          <w:tcPr>
            <w:tcW w:w="1880" w:type="pct"/>
            <w:vAlign w:val="top"/>
          </w:tcPr>
          <w:p w14:paraId="7D431B55" w14:textId="42B22D20" w:rsidR="00A95B29" w:rsidRDefault="00A95B29" w:rsidP="005B6ACA">
            <w:pPr>
              <w:spacing w:after="0" w:line="240" w:lineRule="auto"/>
              <w:ind w:firstLine="0"/>
              <w:rPr>
                <w:szCs w:val="26"/>
              </w:rPr>
            </w:pPr>
            <w:r>
              <w:rPr>
                <w:szCs w:val="26"/>
              </w:rPr>
              <w:t xml:space="preserve">6. </w:t>
            </w:r>
            <w:r w:rsidR="00105BE3">
              <w:rPr>
                <w:szCs w:val="26"/>
              </w:rPr>
              <w:t xml:space="preserve">Hệ thống hiển thị thông báo “Bạn có chắc chắn muốn xóa kế hoạch tiết kiệm này </w:t>
            </w:r>
            <w:r w:rsidR="008F7D91">
              <w:rPr>
                <w:szCs w:val="26"/>
              </w:rPr>
              <w:t>?</w:t>
            </w:r>
            <w:r w:rsidR="00105BE3">
              <w:rPr>
                <w:szCs w:val="26"/>
              </w:rPr>
              <w:t>”</w:t>
            </w:r>
          </w:p>
        </w:tc>
      </w:tr>
      <w:tr w:rsidR="00A95B29" w14:paraId="31EF8C6D" w14:textId="77777777" w:rsidTr="005B6ACA">
        <w:tc>
          <w:tcPr>
            <w:tcW w:w="1110" w:type="pct"/>
            <w:vMerge/>
            <w:vAlign w:val="top"/>
          </w:tcPr>
          <w:p w14:paraId="37B18AEC"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12B47AB" w14:textId="0E3DD76B" w:rsidR="00A95B29" w:rsidRDefault="00A95B29" w:rsidP="005B6ACA">
            <w:pPr>
              <w:spacing w:after="0" w:line="240" w:lineRule="auto"/>
              <w:ind w:firstLine="0"/>
              <w:rPr>
                <w:szCs w:val="26"/>
              </w:rPr>
            </w:pPr>
            <w:r>
              <w:rPr>
                <w:szCs w:val="26"/>
              </w:rPr>
              <w:t xml:space="preserve">7. </w:t>
            </w:r>
            <w:r w:rsidR="00105BE3">
              <w:rPr>
                <w:szCs w:val="26"/>
              </w:rPr>
              <w:t>Tác nhân nhấn nút “Có”</w:t>
            </w:r>
          </w:p>
        </w:tc>
        <w:tc>
          <w:tcPr>
            <w:tcW w:w="1880" w:type="pct"/>
            <w:vAlign w:val="top"/>
          </w:tcPr>
          <w:p w14:paraId="64692CFB" w14:textId="77777777" w:rsidR="00A95B29" w:rsidRDefault="00A95B29" w:rsidP="005B6ACA">
            <w:pPr>
              <w:spacing w:after="0" w:line="240" w:lineRule="auto"/>
              <w:ind w:firstLine="0"/>
              <w:rPr>
                <w:szCs w:val="26"/>
              </w:rPr>
            </w:pPr>
          </w:p>
        </w:tc>
      </w:tr>
      <w:tr w:rsidR="00D03530" w14:paraId="78B3095A" w14:textId="77777777" w:rsidTr="00D03530">
        <w:trPr>
          <w:trHeight w:val="270"/>
        </w:trPr>
        <w:tc>
          <w:tcPr>
            <w:tcW w:w="1110" w:type="pct"/>
            <w:vMerge/>
            <w:vAlign w:val="top"/>
          </w:tcPr>
          <w:p w14:paraId="0044B10B" w14:textId="77777777" w:rsidR="00D03530" w:rsidRPr="00BC546E" w:rsidRDefault="00D03530" w:rsidP="005B6ACA">
            <w:pPr>
              <w:spacing w:after="0" w:line="240" w:lineRule="auto"/>
              <w:ind w:firstLine="0"/>
              <w:rPr>
                <w:b/>
                <w:bCs/>
                <w:color w:val="000000" w:themeColor="text1"/>
                <w:szCs w:val="26"/>
              </w:rPr>
            </w:pPr>
          </w:p>
        </w:tc>
        <w:tc>
          <w:tcPr>
            <w:tcW w:w="2010" w:type="pct"/>
            <w:vAlign w:val="top"/>
          </w:tcPr>
          <w:p w14:paraId="6648A0ED" w14:textId="77777777" w:rsidR="00D03530" w:rsidRDefault="00D03530" w:rsidP="005B6ACA">
            <w:pPr>
              <w:spacing w:after="0" w:line="240" w:lineRule="auto"/>
              <w:ind w:firstLine="0"/>
              <w:rPr>
                <w:szCs w:val="26"/>
              </w:rPr>
            </w:pPr>
          </w:p>
        </w:tc>
        <w:tc>
          <w:tcPr>
            <w:tcW w:w="1880" w:type="pct"/>
            <w:vAlign w:val="top"/>
          </w:tcPr>
          <w:p w14:paraId="0B528B34" w14:textId="1C33D6B1" w:rsidR="00D03530" w:rsidRDefault="00D03530" w:rsidP="005B6ACA">
            <w:pPr>
              <w:spacing w:after="0" w:line="240" w:lineRule="auto"/>
              <w:ind w:firstLine="0"/>
              <w:rPr>
                <w:szCs w:val="26"/>
              </w:rPr>
            </w:pPr>
            <w:r>
              <w:rPr>
                <w:szCs w:val="26"/>
              </w:rPr>
              <w:t>8. Hệ thống hiển thị thông báo “Xóa thành công”</w:t>
            </w:r>
          </w:p>
        </w:tc>
      </w:tr>
      <w:tr w:rsidR="00A95B29" w14:paraId="72AB740E" w14:textId="77777777" w:rsidTr="005B6ACA">
        <w:tc>
          <w:tcPr>
            <w:tcW w:w="1110" w:type="pct"/>
            <w:vMerge w:val="restart"/>
            <w:vAlign w:val="top"/>
          </w:tcPr>
          <w:p w14:paraId="6DC85B7F" w14:textId="77777777" w:rsidR="00A95B29" w:rsidRPr="00BC546E" w:rsidRDefault="00A95B29"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A6B1C23" w14:textId="2575EC99" w:rsidR="00A95B29" w:rsidRPr="00EF6A1D" w:rsidRDefault="00D03530" w:rsidP="005B6ACA">
            <w:pPr>
              <w:spacing w:after="0" w:line="240" w:lineRule="auto"/>
              <w:ind w:firstLine="0"/>
              <w:rPr>
                <w:szCs w:val="26"/>
              </w:rPr>
            </w:pPr>
            <w:r>
              <w:rPr>
                <w:szCs w:val="26"/>
              </w:rPr>
              <w:t>7.1 Tác nhân nhấn nút “Không”</w:t>
            </w:r>
          </w:p>
        </w:tc>
        <w:tc>
          <w:tcPr>
            <w:tcW w:w="1880" w:type="pct"/>
            <w:vAlign w:val="top"/>
          </w:tcPr>
          <w:p w14:paraId="3A232E13" w14:textId="77777777" w:rsidR="00A95B29" w:rsidRPr="00795438" w:rsidRDefault="00A95B29" w:rsidP="005B6ACA">
            <w:pPr>
              <w:spacing w:after="0" w:line="240" w:lineRule="auto"/>
              <w:ind w:firstLine="0"/>
              <w:rPr>
                <w:szCs w:val="26"/>
              </w:rPr>
            </w:pPr>
          </w:p>
        </w:tc>
      </w:tr>
      <w:tr w:rsidR="00A95B29" w14:paraId="53A939C5" w14:textId="77777777" w:rsidTr="005B6ACA">
        <w:tc>
          <w:tcPr>
            <w:tcW w:w="1110" w:type="pct"/>
            <w:vMerge/>
            <w:vAlign w:val="top"/>
          </w:tcPr>
          <w:p w14:paraId="6D61DF7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EC71007" w14:textId="77777777" w:rsidR="00A95B29" w:rsidRDefault="00A95B29" w:rsidP="005B6ACA">
            <w:pPr>
              <w:spacing w:after="0" w:line="240" w:lineRule="auto"/>
              <w:ind w:firstLine="0"/>
              <w:rPr>
                <w:szCs w:val="26"/>
              </w:rPr>
            </w:pPr>
          </w:p>
        </w:tc>
        <w:tc>
          <w:tcPr>
            <w:tcW w:w="1880" w:type="pct"/>
            <w:vAlign w:val="top"/>
          </w:tcPr>
          <w:p w14:paraId="15BECC1D" w14:textId="6625BF96" w:rsidR="00A95B29" w:rsidRPr="00795438" w:rsidRDefault="00D03530" w:rsidP="005B6ACA">
            <w:pPr>
              <w:spacing w:after="0" w:line="240" w:lineRule="auto"/>
              <w:ind w:firstLine="0"/>
              <w:rPr>
                <w:szCs w:val="26"/>
              </w:rPr>
            </w:pPr>
            <w:r>
              <w:rPr>
                <w:szCs w:val="26"/>
              </w:rPr>
              <w:t>7</w:t>
            </w:r>
            <w:r w:rsidR="00A95B29">
              <w:rPr>
                <w:szCs w:val="26"/>
              </w:rPr>
              <w:t xml:space="preserve">.2 </w:t>
            </w:r>
            <w:r>
              <w:rPr>
                <w:szCs w:val="26"/>
              </w:rPr>
              <w:t>Quay lại giao diện kế hoạch tiết kiệm ở bước 2</w:t>
            </w:r>
          </w:p>
        </w:tc>
      </w:tr>
      <w:tr w:rsidR="002423AB" w14:paraId="2BFAE5CD" w14:textId="77777777" w:rsidTr="005B6ACA">
        <w:trPr>
          <w:trHeight w:val="359"/>
        </w:trPr>
        <w:tc>
          <w:tcPr>
            <w:tcW w:w="1110" w:type="pct"/>
            <w:vAlign w:val="top"/>
          </w:tcPr>
          <w:p w14:paraId="36901F2B"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208859E" w14:textId="77777777" w:rsidR="002423AB" w:rsidRDefault="002423AB" w:rsidP="0012559D">
            <w:pPr>
              <w:pStyle w:val="InfoBlue"/>
              <w:keepNext/>
              <w:spacing w:before="0" w:line="240" w:lineRule="auto"/>
              <w:ind w:firstLine="0"/>
              <w:rPr>
                <w:rFonts w:ascii="Times New Roman" w:hAnsi="Times New Roman"/>
                <w:i w:val="0"/>
                <w:color w:val="000000" w:themeColor="text1"/>
                <w:sz w:val="26"/>
                <w:szCs w:val="26"/>
              </w:rPr>
            </w:pPr>
          </w:p>
        </w:tc>
      </w:tr>
    </w:tbl>
    <w:p w14:paraId="5294EC77" w14:textId="6DCDC669" w:rsidR="00BF2CA2" w:rsidRPr="0012559D" w:rsidRDefault="0012559D" w:rsidP="0012559D">
      <w:pPr>
        <w:pStyle w:val="Caption"/>
        <w:rPr>
          <w:i/>
          <w:iCs/>
        </w:rPr>
      </w:pPr>
      <w:bookmarkStart w:id="62" w:name="_Toc44535891"/>
      <w:r w:rsidRPr="0012559D">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24</w:t>
      </w:r>
      <w:r w:rsidR="00E25562">
        <w:rPr>
          <w:i/>
          <w:iCs/>
        </w:rPr>
        <w:fldChar w:fldCharType="end"/>
      </w:r>
      <w:r w:rsidRPr="0012559D">
        <w:rPr>
          <w:i/>
          <w:iCs/>
        </w:rPr>
        <w:t xml:space="preserve"> Đặc tả Use case 22 – Xóa kế hoạch tiết kiệm</w:t>
      </w:r>
      <w:bookmarkEnd w:id="62"/>
    </w:p>
    <w:p w14:paraId="435C8689" w14:textId="4FA20EC9" w:rsidR="00EE2F82" w:rsidRDefault="00EE2F82" w:rsidP="00272FED">
      <w:pPr>
        <w:ind w:firstLine="0"/>
      </w:pPr>
    </w:p>
    <w:p w14:paraId="171E06C5" w14:textId="75F66D8F" w:rsidR="00EE2F82" w:rsidRDefault="00EE2F82" w:rsidP="00272FED">
      <w:pPr>
        <w:ind w:firstLine="0"/>
      </w:pPr>
    </w:p>
    <w:p w14:paraId="09D5F76C" w14:textId="70819012" w:rsidR="00EE2F82" w:rsidRDefault="00EE2F82" w:rsidP="00272FED">
      <w:pPr>
        <w:ind w:firstLine="0"/>
      </w:pPr>
    </w:p>
    <w:p w14:paraId="3580F854" w14:textId="2FC376AC" w:rsidR="00EE2F82" w:rsidRDefault="00EE2F82" w:rsidP="00272FED">
      <w:pPr>
        <w:ind w:firstLine="0"/>
      </w:pPr>
    </w:p>
    <w:p w14:paraId="78AC7B40" w14:textId="217BE462" w:rsidR="00EE2F82" w:rsidRDefault="00FF29C4" w:rsidP="00272FED">
      <w:pPr>
        <w:ind w:firstLine="0"/>
      </w:pPr>
      <w:r w:rsidRPr="00FF29C4">
        <w:rPr>
          <w:noProof/>
        </w:rPr>
        <w:lastRenderedPageBreak/>
        <w:drawing>
          <wp:anchor distT="0" distB="0" distL="114300" distR="114300" simplePos="0" relativeHeight="251676160" behindDoc="0" locked="0" layoutInCell="1" allowOverlap="1" wp14:anchorId="4DC86284" wp14:editId="6590AB7B">
            <wp:simplePos x="0" y="0"/>
            <wp:positionH relativeFrom="column">
              <wp:posOffset>-3175</wp:posOffset>
            </wp:positionH>
            <wp:positionV relativeFrom="paragraph">
              <wp:posOffset>12700</wp:posOffset>
            </wp:positionV>
            <wp:extent cx="5580380" cy="6236335"/>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6236335"/>
                    </a:xfrm>
                    <a:prstGeom prst="rect">
                      <a:avLst/>
                    </a:prstGeom>
                    <a:noFill/>
                    <a:ln>
                      <a:noFill/>
                    </a:ln>
                  </pic:spPr>
                </pic:pic>
              </a:graphicData>
            </a:graphic>
          </wp:anchor>
        </w:drawing>
      </w:r>
    </w:p>
    <w:p w14:paraId="242D0D9A" w14:textId="6F6F92C7" w:rsidR="00EE2F82" w:rsidRDefault="00EE2F82" w:rsidP="00272FED">
      <w:pPr>
        <w:ind w:firstLine="0"/>
      </w:pPr>
    </w:p>
    <w:p w14:paraId="265EC139" w14:textId="1C2774F6" w:rsidR="00EE2F82" w:rsidRDefault="00EE2F82" w:rsidP="00272FED">
      <w:pPr>
        <w:ind w:firstLine="0"/>
      </w:pPr>
    </w:p>
    <w:p w14:paraId="30BEBF42" w14:textId="20BC222B" w:rsidR="00EE2F82" w:rsidRDefault="00EE2F82" w:rsidP="00272FED">
      <w:pPr>
        <w:ind w:firstLine="0"/>
      </w:pPr>
    </w:p>
    <w:p w14:paraId="6C778144" w14:textId="3FA71001" w:rsidR="00EE2F82" w:rsidRDefault="00EE2F82" w:rsidP="00272FED">
      <w:pPr>
        <w:ind w:firstLine="0"/>
      </w:pPr>
    </w:p>
    <w:p w14:paraId="071DCB69" w14:textId="1D1134D7" w:rsidR="00EE2F82" w:rsidRDefault="00EE2F82" w:rsidP="00272FED">
      <w:pPr>
        <w:ind w:firstLine="0"/>
      </w:pPr>
    </w:p>
    <w:p w14:paraId="3824F0B3" w14:textId="7C32DFA3" w:rsidR="00EE2F82" w:rsidRDefault="00EE2F82" w:rsidP="00272FED">
      <w:pPr>
        <w:ind w:firstLine="0"/>
      </w:pPr>
    </w:p>
    <w:p w14:paraId="46BA5D89" w14:textId="76A32B34" w:rsidR="00EE2F82" w:rsidRDefault="00EE2F82" w:rsidP="00272FED">
      <w:pPr>
        <w:ind w:firstLine="0"/>
      </w:pPr>
    </w:p>
    <w:p w14:paraId="6CBD734F" w14:textId="3AFD7CA2" w:rsidR="00EE2F82" w:rsidRDefault="00EE2F82" w:rsidP="00272FED">
      <w:pPr>
        <w:ind w:firstLine="0"/>
      </w:pPr>
    </w:p>
    <w:p w14:paraId="29A33216" w14:textId="74C54AA9" w:rsidR="00EE2F82" w:rsidRDefault="00EE2F82" w:rsidP="00272FED">
      <w:pPr>
        <w:ind w:firstLine="0"/>
      </w:pPr>
    </w:p>
    <w:p w14:paraId="4FCE18F9" w14:textId="30A0F1BC" w:rsidR="00EE2F82" w:rsidRDefault="00EE2F82" w:rsidP="00272FED">
      <w:pPr>
        <w:ind w:firstLine="0"/>
      </w:pPr>
    </w:p>
    <w:p w14:paraId="296674A4" w14:textId="5A958C05" w:rsidR="00EE2F82" w:rsidRDefault="00EE2F82" w:rsidP="00272FED">
      <w:pPr>
        <w:ind w:firstLine="0"/>
      </w:pPr>
    </w:p>
    <w:p w14:paraId="362990DB" w14:textId="73A6F0C1" w:rsidR="00EE2F82" w:rsidRDefault="00EE2F82" w:rsidP="00272FED">
      <w:pPr>
        <w:ind w:firstLine="0"/>
      </w:pPr>
    </w:p>
    <w:p w14:paraId="666F1C17" w14:textId="4F95817C" w:rsidR="00EE2F82" w:rsidRDefault="00EE2F82" w:rsidP="00272FED">
      <w:pPr>
        <w:ind w:firstLine="0"/>
      </w:pPr>
    </w:p>
    <w:p w14:paraId="359557CD" w14:textId="3D562093" w:rsidR="00EE2F82" w:rsidRDefault="00EE2F82" w:rsidP="00272FED">
      <w:pPr>
        <w:ind w:firstLine="0"/>
      </w:pPr>
    </w:p>
    <w:p w14:paraId="2C2C7DB9" w14:textId="41DFDF46" w:rsidR="00EE2F82" w:rsidRDefault="00EE2F82" w:rsidP="00272FED">
      <w:pPr>
        <w:ind w:firstLine="0"/>
      </w:pPr>
    </w:p>
    <w:p w14:paraId="44855BB1" w14:textId="4B1B7848" w:rsidR="00EE2F82" w:rsidRDefault="00EE2F82" w:rsidP="00272FED">
      <w:pPr>
        <w:ind w:firstLine="0"/>
      </w:pPr>
    </w:p>
    <w:p w14:paraId="77E239F8" w14:textId="3CD6DACD" w:rsidR="00EE2F82" w:rsidRDefault="00EE2F82" w:rsidP="00272FED">
      <w:pPr>
        <w:ind w:firstLine="0"/>
      </w:pPr>
    </w:p>
    <w:p w14:paraId="1994C01E" w14:textId="7A9B09F9" w:rsidR="00EE2F82" w:rsidRDefault="00EE2F82" w:rsidP="00272FED">
      <w:pPr>
        <w:ind w:firstLine="0"/>
      </w:pPr>
    </w:p>
    <w:p w14:paraId="28DA95D0" w14:textId="64B205E1" w:rsidR="00EE2F82" w:rsidRDefault="00EE2F82" w:rsidP="00272FED">
      <w:pPr>
        <w:ind w:firstLine="0"/>
      </w:pPr>
    </w:p>
    <w:p w14:paraId="1C988738" w14:textId="22883A33" w:rsidR="00EE2F82" w:rsidRDefault="00EE2F82" w:rsidP="00272FED">
      <w:pPr>
        <w:ind w:firstLine="0"/>
      </w:pPr>
    </w:p>
    <w:p w14:paraId="5F2D7B9C" w14:textId="6EEBFBA4" w:rsidR="00EE2F82" w:rsidRDefault="00EE2F82" w:rsidP="00272FED">
      <w:pPr>
        <w:ind w:firstLine="0"/>
      </w:pPr>
    </w:p>
    <w:p w14:paraId="6E21B8F6" w14:textId="1EC1B546" w:rsidR="00EE2F82" w:rsidRDefault="00EE2F82" w:rsidP="00272FED">
      <w:pPr>
        <w:ind w:firstLine="0"/>
      </w:pPr>
    </w:p>
    <w:p w14:paraId="0853F44F" w14:textId="17D01ED1" w:rsidR="00EE2F82" w:rsidRDefault="00EE2F82" w:rsidP="00272FED">
      <w:pPr>
        <w:ind w:firstLine="0"/>
      </w:pPr>
    </w:p>
    <w:p w14:paraId="263B0088" w14:textId="40903B9F" w:rsidR="00EE2F82" w:rsidRDefault="00EE2F82" w:rsidP="00272FED">
      <w:pPr>
        <w:ind w:firstLine="0"/>
      </w:pPr>
    </w:p>
    <w:p w14:paraId="7D1F29E4" w14:textId="77777777" w:rsidR="00EE2F82" w:rsidRPr="00BF2CA2" w:rsidRDefault="00EE2F82" w:rsidP="00272FED">
      <w:pPr>
        <w:ind w:firstLine="0"/>
      </w:pPr>
    </w:p>
    <w:p w14:paraId="1CE5759D" w14:textId="5D128127" w:rsidR="00C80F06" w:rsidRDefault="00C80F06" w:rsidP="00C80F06">
      <w:pPr>
        <w:pStyle w:val="Heading4"/>
      </w:pPr>
      <w:r>
        <w:lastRenderedPageBreak/>
        <w:t>Use</w:t>
      </w:r>
      <w:r w:rsidR="00347D86">
        <w:t xml:space="preserve"> </w:t>
      </w:r>
      <w:r>
        <w:t>case UC</w:t>
      </w:r>
      <w:r w:rsidR="00272FED">
        <w:t>2</w:t>
      </w:r>
      <w:r w:rsidR="00612503">
        <w:t>3</w:t>
      </w:r>
      <w:r>
        <w:t xml:space="preserve"> – Thêm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40AB1DD3" w14:textId="77777777" w:rsidTr="007940C8">
        <w:tc>
          <w:tcPr>
            <w:tcW w:w="5000" w:type="pct"/>
            <w:gridSpan w:val="3"/>
            <w:vAlign w:val="top"/>
          </w:tcPr>
          <w:p w14:paraId="54A45DB0" w14:textId="5E18AA23" w:rsidR="00C80F06" w:rsidRPr="00B77DB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3</w:t>
            </w:r>
            <w:r>
              <w:rPr>
                <w:color w:val="000000" w:themeColor="text1"/>
                <w:szCs w:val="26"/>
              </w:rPr>
              <w:t xml:space="preserve"> –</w:t>
            </w:r>
            <w:r>
              <w:rPr>
                <w:color w:val="000000" w:themeColor="text1"/>
                <w:szCs w:val="26"/>
                <w:lang w:val="vi-VN"/>
              </w:rPr>
              <w:t xml:space="preserve"> </w:t>
            </w:r>
            <w:r w:rsidR="00B77DB3">
              <w:rPr>
                <w:color w:val="000000" w:themeColor="text1"/>
                <w:szCs w:val="26"/>
              </w:rPr>
              <w:t>Thêm danh mục thu chi</w:t>
            </w:r>
          </w:p>
        </w:tc>
      </w:tr>
      <w:tr w:rsidR="00C80F06" w14:paraId="7851DAD5" w14:textId="77777777" w:rsidTr="007940C8">
        <w:tc>
          <w:tcPr>
            <w:tcW w:w="1110" w:type="pct"/>
            <w:vAlign w:val="top"/>
          </w:tcPr>
          <w:p w14:paraId="7FA40F4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3EAF8A6" w14:textId="031F4530"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danh mục thu chi giúp người dùng có thể chọn</w:t>
            </w:r>
            <w:r w:rsidR="00DA1862">
              <w:rPr>
                <w:rFonts w:ascii="Times New Roman" w:hAnsi="Times New Roman"/>
                <w:i w:val="0"/>
                <w:color w:val="000000" w:themeColor="text1"/>
                <w:sz w:val="26"/>
                <w:szCs w:val="26"/>
              </w:rPr>
              <w:t xml:space="preserve"> mục đích sử dụng</w:t>
            </w:r>
            <w:r>
              <w:rPr>
                <w:rFonts w:ascii="Times New Roman" w:hAnsi="Times New Roman"/>
                <w:i w:val="0"/>
                <w:color w:val="000000" w:themeColor="text1"/>
                <w:sz w:val="26"/>
                <w:szCs w:val="26"/>
              </w:rPr>
              <w:t xml:space="preserve"> cho việc thu chi, ví dụ chi về việc ăn uống, học tập,…</w:t>
            </w:r>
          </w:p>
        </w:tc>
      </w:tr>
      <w:tr w:rsidR="00C80F06" w14:paraId="0B0C55AA" w14:textId="77777777" w:rsidTr="007940C8">
        <w:tc>
          <w:tcPr>
            <w:tcW w:w="1110" w:type="pct"/>
            <w:vAlign w:val="top"/>
          </w:tcPr>
          <w:p w14:paraId="7745181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0BAD865"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65BCAECA" w14:textId="77777777" w:rsidTr="007940C8">
        <w:tc>
          <w:tcPr>
            <w:tcW w:w="1110" w:type="pct"/>
            <w:vAlign w:val="top"/>
          </w:tcPr>
          <w:p w14:paraId="733F0C5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4CA08B3" w14:textId="45B17B9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80F06" w14:paraId="3747FA18" w14:textId="77777777" w:rsidTr="007940C8">
        <w:tc>
          <w:tcPr>
            <w:tcW w:w="1110" w:type="pct"/>
            <w:vAlign w:val="top"/>
          </w:tcPr>
          <w:p w14:paraId="128A6D94"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639A7359" w14:textId="31BB0FD2" w:rsidR="00C80F06" w:rsidRPr="00D52611"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danh mục thu chi, lưu danh mục</w:t>
            </w:r>
            <w:r w:rsidR="00A26478">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vào cơ sở dữ liệu</w:t>
            </w:r>
          </w:p>
        </w:tc>
      </w:tr>
      <w:tr w:rsidR="00C80F06" w14:paraId="54889D16" w14:textId="77777777" w:rsidTr="007940C8">
        <w:trPr>
          <w:trHeight w:val="330"/>
        </w:trPr>
        <w:tc>
          <w:tcPr>
            <w:tcW w:w="1110" w:type="pct"/>
            <w:vMerge w:val="restart"/>
            <w:vAlign w:val="top"/>
          </w:tcPr>
          <w:p w14:paraId="5F523F9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15F3C27" w14:textId="77777777" w:rsidR="00C80F06" w:rsidRPr="001239E3"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D93A75D" w14:textId="77777777" w:rsidR="00C80F06"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80F06" w14:paraId="6D3A80C8" w14:textId="77777777" w:rsidTr="007940C8">
        <w:trPr>
          <w:trHeight w:val="375"/>
        </w:trPr>
        <w:tc>
          <w:tcPr>
            <w:tcW w:w="1110" w:type="pct"/>
            <w:vMerge/>
            <w:vAlign w:val="top"/>
          </w:tcPr>
          <w:p w14:paraId="17FF2A0A" w14:textId="77777777" w:rsidR="00C80F06" w:rsidRDefault="00C80F06" w:rsidP="007940C8">
            <w:pPr>
              <w:spacing w:after="0" w:line="240" w:lineRule="auto"/>
              <w:rPr>
                <w:b/>
                <w:color w:val="000000" w:themeColor="text1"/>
                <w:szCs w:val="26"/>
              </w:rPr>
            </w:pPr>
          </w:p>
        </w:tc>
        <w:tc>
          <w:tcPr>
            <w:tcW w:w="2010" w:type="pct"/>
            <w:vAlign w:val="top"/>
          </w:tcPr>
          <w:p w14:paraId="32FC7B54" w14:textId="24E5685B" w:rsidR="00C80F06" w:rsidRPr="00C3727D" w:rsidRDefault="007940C8" w:rsidP="007940C8">
            <w:pPr>
              <w:spacing w:after="0" w:line="240" w:lineRule="auto"/>
              <w:ind w:firstLine="0"/>
              <w:rPr>
                <w:iCs/>
                <w:color w:val="000000" w:themeColor="text1"/>
                <w:szCs w:val="26"/>
              </w:rPr>
            </w:pPr>
            <w:r>
              <w:rPr>
                <w:iCs/>
                <w:color w:val="000000" w:themeColor="text1"/>
                <w:szCs w:val="26"/>
              </w:rPr>
              <w:t xml:space="preserve">1. </w:t>
            </w:r>
            <w:r w:rsidR="0075048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1B141A1D" w14:textId="77777777" w:rsidR="00C80F06" w:rsidRDefault="00C80F06" w:rsidP="007940C8">
            <w:pPr>
              <w:spacing w:after="0" w:line="240" w:lineRule="auto"/>
              <w:ind w:firstLine="0"/>
              <w:rPr>
                <w:color w:val="000000" w:themeColor="text1"/>
                <w:szCs w:val="26"/>
                <w:lang w:val="vi-VN"/>
              </w:rPr>
            </w:pPr>
          </w:p>
        </w:tc>
      </w:tr>
      <w:tr w:rsidR="00C80F06" w14:paraId="4330CE90" w14:textId="77777777" w:rsidTr="007940C8">
        <w:tc>
          <w:tcPr>
            <w:tcW w:w="1110" w:type="pct"/>
            <w:vMerge/>
            <w:vAlign w:val="top"/>
          </w:tcPr>
          <w:p w14:paraId="786B65F9"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B340242" w14:textId="77777777" w:rsidR="00C80F06" w:rsidRDefault="00C80F06" w:rsidP="007940C8">
            <w:pPr>
              <w:spacing w:after="0" w:line="240" w:lineRule="auto"/>
              <w:ind w:firstLine="0"/>
              <w:rPr>
                <w:szCs w:val="26"/>
                <w:lang w:val="vi-VN"/>
              </w:rPr>
            </w:pPr>
          </w:p>
        </w:tc>
        <w:tc>
          <w:tcPr>
            <w:tcW w:w="1880" w:type="pct"/>
            <w:vAlign w:val="top"/>
          </w:tcPr>
          <w:p w14:paraId="2547811C" w14:textId="6BDD3A1D" w:rsidR="00C80F06" w:rsidRPr="00795438" w:rsidRDefault="007940C8" w:rsidP="007940C8">
            <w:pPr>
              <w:spacing w:after="0" w:line="240" w:lineRule="auto"/>
              <w:ind w:firstLine="0"/>
              <w:rPr>
                <w:szCs w:val="26"/>
              </w:rPr>
            </w:pPr>
            <w:r>
              <w:rPr>
                <w:szCs w:val="26"/>
              </w:rPr>
              <w:t>2. Hệ thống hiển thị giao diện quản lý danh mục thu chi</w:t>
            </w:r>
          </w:p>
        </w:tc>
      </w:tr>
      <w:tr w:rsidR="00C80F06" w14:paraId="6F19C5E4" w14:textId="77777777" w:rsidTr="007940C8">
        <w:tc>
          <w:tcPr>
            <w:tcW w:w="1110" w:type="pct"/>
            <w:vMerge/>
            <w:vAlign w:val="top"/>
          </w:tcPr>
          <w:p w14:paraId="4271376A"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0C67B3D4" w14:textId="0C93372E" w:rsidR="00C80F06" w:rsidRPr="006E4BD9" w:rsidRDefault="007940C8" w:rsidP="007940C8">
            <w:pPr>
              <w:spacing w:after="0" w:line="240" w:lineRule="auto"/>
              <w:ind w:firstLine="0"/>
              <w:rPr>
                <w:szCs w:val="26"/>
              </w:rPr>
            </w:pPr>
            <w:r>
              <w:rPr>
                <w:szCs w:val="26"/>
              </w:rPr>
              <w:t xml:space="preserve">3. </w:t>
            </w:r>
            <w:r w:rsidR="00062F61">
              <w:rPr>
                <w:szCs w:val="26"/>
              </w:rPr>
              <w:t xml:space="preserve">Tác nhân nhấn nút “Thêm” </w:t>
            </w:r>
            <w:r w:rsidR="00062F61">
              <w:rPr>
                <w:iCs/>
                <w:color w:val="000000" w:themeColor="text1"/>
                <w:szCs w:val="26"/>
              </w:rPr>
              <w:t>(nút tròn dấu cộng tại góc phải dưới màn hình)</w:t>
            </w:r>
          </w:p>
        </w:tc>
        <w:tc>
          <w:tcPr>
            <w:tcW w:w="1880" w:type="pct"/>
            <w:vAlign w:val="top"/>
          </w:tcPr>
          <w:p w14:paraId="016A8916" w14:textId="77777777" w:rsidR="00C80F06" w:rsidRDefault="00C80F06" w:rsidP="007940C8">
            <w:pPr>
              <w:spacing w:after="0" w:line="240" w:lineRule="auto"/>
              <w:ind w:firstLine="0"/>
              <w:rPr>
                <w:szCs w:val="26"/>
              </w:rPr>
            </w:pPr>
          </w:p>
        </w:tc>
      </w:tr>
      <w:tr w:rsidR="00C80F06" w14:paraId="7FFC15BA" w14:textId="77777777" w:rsidTr="00062F61">
        <w:trPr>
          <w:trHeight w:val="70"/>
        </w:trPr>
        <w:tc>
          <w:tcPr>
            <w:tcW w:w="1110" w:type="pct"/>
            <w:vMerge/>
            <w:vAlign w:val="top"/>
          </w:tcPr>
          <w:p w14:paraId="4AC99ECF"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3DE4EA1" w14:textId="41829A55" w:rsidR="00C80F06" w:rsidRDefault="00C80F06" w:rsidP="007940C8">
            <w:pPr>
              <w:spacing w:after="0" w:line="240" w:lineRule="auto"/>
              <w:ind w:firstLine="0"/>
              <w:rPr>
                <w:szCs w:val="26"/>
              </w:rPr>
            </w:pPr>
          </w:p>
        </w:tc>
        <w:tc>
          <w:tcPr>
            <w:tcW w:w="1880" w:type="pct"/>
            <w:vAlign w:val="top"/>
          </w:tcPr>
          <w:p w14:paraId="727B51C0" w14:textId="3B5F1E9B" w:rsidR="007B72BE" w:rsidRDefault="00062F61" w:rsidP="007940C8">
            <w:pPr>
              <w:spacing w:after="0" w:line="240" w:lineRule="auto"/>
              <w:ind w:firstLine="0"/>
              <w:rPr>
                <w:szCs w:val="26"/>
              </w:rPr>
            </w:pPr>
            <w:r>
              <w:rPr>
                <w:szCs w:val="26"/>
              </w:rPr>
              <w:t>4. Hệ thống hiển thị giao diện thêm danh mục thu chi</w:t>
            </w:r>
          </w:p>
        </w:tc>
      </w:tr>
      <w:tr w:rsidR="007B72BE" w14:paraId="4941A79B" w14:textId="77777777" w:rsidTr="007940C8">
        <w:tc>
          <w:tcPr>
            <w:tcW w:w="1110" w:type="pct"/>
            <w:vMerge/>
            <w:vAlign w:val="top"/>
          </w:tcPr>
          <w:p w14:paraId="691F5959"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72B389E4" w14:textId="2D138CB1" w:rsidR="007B72BE" w:rsidRDefault="00062F61" w:rsidP="007940C8">
            <w:pPr>
              <w:spacing w:after="0" w:line="240" w:lineRule="auto"/>
              <w:ind w:firstLine="0"/>
              <w:rPr>
                <w:szCs w:val="26"/>
              </w:rPr>
            </w:pPr>
            <w:r>
              <w:rPr>
                <w:szCs w:val="26"/>
              </w:rPr>
              <w:t>5. Tác nhân nhập vào các thông tin (tên danh mục, loại khoản, chọn ví ưu tiên)</w:t>
            </w:r>
          </w:p>
        </w:tc>
        <w:tc>
          <w:tcPr>
            <w:tcW w:w="1880" w:type="pct"/>
            <w:vAlign w:val="top"/>
          </w:tcPr>
          <w:p w14:paraId="6CBDD282" w14:textId="4B25EC96" w:rsidR="007B72BE" w:rsidRDefault="007B72BE" w:rsidP="007940C8">
            <w:pPr>
              <w:spacing w:after="0" w:line="240" w:lineRule="auto"/>
              <w:ind w:firstLine="0"/>
              <w:rPr>
                <w:szCs w:val="26"/>
              </w:rPr>
            </w:pPr>
          </w:p>
        </w:tc>
      </w:tr>
      <w:tr w:rsidR="007B72BE" w14:paraId="49448A64" w14:textId="77777777" w:rsidTr="007940C8">
        <w:tc>
          <w:tcPr>
            <w:tcW w:w="1110" w:type="pct"/>
            <w:vMerge/>
            <w:vAlign w:val="top"/>
          </w:tcPr>
          <w:p w14:paraId="4F733AEB" w14:textId="77777777" w:rsidR="007B72BE" w:rsidRPr="00BC546E" w:rsidRDefault="007B72BE" w:rsidP="007940C8">
            <w:pPr>
              <w:spacing w:after="0" w:line="240" w:lineRule="auto"/>
              <w:ind w:firstLine="0"/>
              <w:rPr>
                <w:b/>
                <w:bCs/>
                <w:color w:val="000000" w:themeColor="text1"/>
                <w:szCs w:val="26"/>
              </w:rPr>
            </w:pPr>
          </w:p>
        </w:tc>
        <w:tc>
          <w:tcPr>
            <w:tcW w:w="2010" w:type="pct"/>
            <w:vAlign w:val="top"/>
          </w:tcPr>
          <w:p w14:paraId="12A83652" w14:textId="322984D4" w:rsidR="007B72BE" w:rsidRDefault="007B72BE" w:rsidP="007940C8">
            <w:pPr>
              <w:spacing w:after="0" w:line="240" w:lineRule="auto"/>
              <w:ind w:firstLine="0"/>
              <w:rPr>
                <w:szCs w:val="26"/>
              </w:rPr>
            </w:pPr>
            <w:r>
              <w:rPr>
                <w:szCs w:val="26"/>
              </w:rPr>
              <w:t xml:space="preserve">6. </w:t>
            </w:r>
            <w:r w:rsidR="00B0464A">
              <w:rPr>
                <w:szCs w:val="26"/>
              </w:rPr>
              <w:t>Tác nhân</w:t>
            </w:r>
            <w:r>
              <w:rPr>
                <w:szCs w:val="26"/>
              </w:rPr>
              <w:t xml:space="preserve"> nhấn nút </w:t>
            </w:r>
            <w:r w:rsidR="00B0464A">
              <w:rPr>
                <w:szCs w:val="26"/>
              </w:rPr>
              <w:t>“Lưu”</w:t>
            </w:r>
          </w:p>
        </w:tc>
        <w:tc>
          <w:tcPr>
            <w:tcW w:w="1880" w:type="pct"/>
            <w:vAlign w:val="top"/>
          </w:tcPr>
          <w:p w14:paraId="5A389F4F" w14:textId="77777777" w:rsidR="007B72BE" w:rsidRDefault="007B72BE" w:rsidP="007940C8">
            <w:pPr>
              <w:spacing w:after="0" w:line="240" w:lineRule="auto"/>
              <w:ind w:firstLine="0"/>
              <w:rPr>
                <w:szCs w:val="26"/>
              </w:rPr>
            </w:pPr>
          </w:p>
        </w:tc>
      </w:tr>
      <w:tr w:rsidR="00C80F06" w14:paraId="26C4B417" w14:textId="77777777" w:rsidTr="007940C8">
        <w:tc>
          <w:tcPr>
            <w:tcW w:w="1110" w:type="pct"/>
            <w:vMerge/>
            <w:vAlign w:val="top"/>
          </w:tcPr>
          <w:p w14:paraId="04DA7ED4"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4D40410A" w14:textId="4086A897" w:rsidR="00C80F06" w:rsidRDefault="00C80F06" w:rsidP="007940C8">
            <w:pPr>
              <w:spacing w:after="0" w:line="240" w:lineRule="auto"/>
              <w:ind w:firstLine="0"/>
              <w:rPr>
                <w:szCs w:val="26"/>
              </w:rPr>
            </w:pPr>
          </w:p>
        </w:tc>
        <w:tc>
          <w:tcPr>
            <w:tcW w:w="1880" w:type="pct"/>
            <w:vAlign w:val="top"/>
          </w:tcPr>
          <w:p w14:paraId="350BF50D" w14:textId="53BCD06E" w:rsidR="00C80F06" w:rsidRDefault="007B72BE" w:rsidP="007940C8">
            <w:pPr>
              <w:spacing w:after="0" w:line="240" w:lineRule="auto"/>
              <w:ind w:firstLine="0"/>
              <w:rPr>
                <w:szCs w:val="26"/>
              </w:rPr>
            </w:pPr>
            <w:r>
              <w:rPr>
                <w:szCs w:val="26"/>
              </w:rPr>
              <w:t>7</w:t>
            </w:r>
            <w:r w:rsidR="003A1952">
              <w:rPr>
                <w:szCs w:val="26"/>
              </w:rPr>
              <w:t>. Hệ thống kiểm tra dữ liệu và nếu</w:t>
            </w:r>
            <w:r w:rsidR="0019497A">
              <w:rPr>
                <w:szCs w:val="26"/>
              </w:rPr>
              <w:t xml:space="preserve"> dữ liệu</w:t>
            </w:r>
            <w:r w:rsidR="003A1952">
              <w:rPr>
                <w:szCs w:val="26"/>
              </w:rPr>
              <w:t xml:space="preserve"> hợp lệ, th</w:t>
            </w:r>
            <w:r w:rsidR="000F0C93">
              <w:rPr>
                <w:szCs w:val="26"/>
              </w:rPr>
              <w:t>ô</w:t>
            </w:r>
            <w:r w:rsidR="003A1952">
              <w:rPr>
                <w:szCs w:val="26"/>
              </w:rPr>
              <w:t xml:space="preserve">ng báo </w:t>
            </w:r>
            <w:r w:rsidR="001768FF">
              <w:rPr>
                <w:szCs w:val="26"/>
              </w:rPr>
              <w:t>“</w:t>
            </w:r>
            <w:r w:rsidR="003A1952">
              <w:rPr>
                <w:szCs w:val="26"/>
              </w:rPr>
              <w:t>Thêm danh mục thành công</w:t>
            </w:r>
            <w:r w:rsidR="001768FF">
              <w:rPr>
                <w:szCs w:val="26"/>
              </w:rPr>
              <w:t>”</w:t>
            </w:r>
          </w:p>
        </w:tc>
      </w:tr>
      <w:tr w:rsidR="000B0178" w14:paraId="3512C1E5" w14:textId="77777777" w:rsidTr="007940C8">
        <w:tc>
          <w:tcPr>
            <w:tcW w:w="1110" w:type="pct"/>
            <w:vMerge w:val="restart"/>
            <w:vAlign w:val="top"/>
          </w:tcPr>
          <w:p w14:paraId="6788A259" w14:textId="77777777" w:rsidR="000B0178" w:rsidRPr="00BC546E" w:rsidRDefault="000B0178"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7FC914CF" w14:textId="791FF8A2" w:rsidR="000B0178" w:rsidRPr="005B1E08" w:rsidRDefault="000B0178" w:rsidP="007940C8">
            <w:pPr>
              <w:spacing w:after="0" w:line="240" w:lineRule="auto"/>
              <w:ind w:firstLine="0"/>
              <w:rPr>
                <w:szCs w:val="26"/>
              </w:rPr>
            </w:pPr>
            <w:r>
              <w:rPr>
                <w:szCs w:val="26"/>
              </w:rPr>
              <w:t xml:space="preserve">6.1 </w:t>
            </w:r>
            <w:r w:rsidR="001768FF">
              <w:rPr>
                <w:szCs w:val="26"/>
              </w:rPr>
              <w:t>Tác nhân</w:t>
            </w:r>
            <w:r>
              <w:rPr>
                <w:szCs w:val="26"/>
              </w:rPr>
              <w:t xml:space="preserve"> nhấn nút </w:t>
            </w:r>
            <w:r w:rsidR="001768FF">
              <w:rPr>
                <w:szCs w:val="26"/>
              </w:rPr>
              <w:t>“Hủy”</w:t>
            </w:r>
          </w:p>
        </w:tc>
        <w:tc>
          <w:tcPr>
            <w:tcW w:w="1880" w:type="pct"/>
            <w:vAlign w:val="top"/>
          </w:tcPr>
          <w:p w14:paraId="6030394A" w14:textId="3D1B6A4B" w:rsidR="000B0178" w:rsidRPr="00795438" w:rsidRDefault="000B0178" w:rsidP="007940C8">
            <w:pPr>
              <w:spacing w:after="0" w:line="240" w:lineRule="auto"/>
              <w:ind w:firstLine="0"/>
              <w:rPr>
                <w:szCs w:val="26"/>
              </w:rPr>
            </w:pPr>
          </w:p>
        </w:tc>
      </w:tr>
      <w:tr w:rsidR="000B0178" w14:paraId="14EA2447" w14:textId="77777777" w:rsidTr="007940C8">
        <w:tc>
          <w:tcPr>
            <w:tcW w:w="1110" w:type="pct"/>
            <w:vMerge/>
            <w:vAlign w:val="top"/>
          </w:tcPr>
          <w:p w14:paraId="48BD34D9"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1DA13A35" w14:textId="77777777" w:rsidR="000B0178" w:rsidRDefault="000B0178" w:rsidP="007940C8">
            <w:pPr>
              <w:spacing w:after="0" w:line="240" w:lineRule="auto"/>
              <w:ind w:firstLine="0"/>
              <w:rPr>
                <w:szCs w:val="26"/>
              </w:rPr>
            </w:pPr>
          </w:p>
        </w:tc>
        <w:tc>
          <w:tcPr>
            <w:tcW w:w="1880" w:type="pct"/>
            <w:vAlign w:val="top"/>
          </w:tcPr>
          <w:p w14:paraId="4D42C0C5" w14:textId="2E3C688F" w:rsidR="000B0178" w:rsidRPr="00795438" w:rsidRDefault="000B0178" w:rsidP="007940C8">
            <w:pPr>
              <w:spacing w:after="0" w:line="240" w:lineRule="auto"/>
              <w:ind w:firstLine="0"/>
              <w:rPr>
                <w:szCs w:val="26"/>
              </w:rPr>
            </w:pPr>
            <w:r>
              <w:rPr>
                <w:szCs w:val="26"/>
              </w:rPr>
              <w:t>6.2 Quay lại giao diện quản lý danh mục thu chi ở bước 2</w:t>
            </w:r>
          </w:p>
        </w:tc>
      </w:tr>
      <w:tr w:rsidR="000B0178" w14:paraId="687AE8AC" w14:textId="77777777" w:rsidTr="007940C8">
        <w:tc>
          <w:tcPr>
            <w:tcW w:w="1110" w:type="pct"/>
            <w:vMerge/>
            <w:vAlign w:val="top"/>
          </w:tcPr>
          <w:p w14:paraId="70650C46" w14:textId="77777777" w:rsidR="000B0178" w:rsidRPr="00BC546E" w:rsidRDefault="000B0178" w:rsidP="007940C8">
            <w:pPr>
              <w:spacing w:after="0" w:line="240" w:lineRule="auto"/>
              <w:ind w:firstLine="0"/>
              <w:rPr>
                <w:b/>
                <w:bCs/>
                <w:color w:val="000000" w:themeColor="text1"/>
                <w:szCs w:val="26"/>
              </w:rPr>
            </w:pPr>
          </w:p>
        </w:tc>
        <w:tc>
          <w:tcPr>
            <w:tcW w:w="2010" w:type="pct"/>
            <w:vAlign w:val="top"/>
          </w:tcPr>
          <w:p w14:paraId="6F94CC11" w14:textId="77777777" w:rsidR="000B0178" w:rsidRPr="005B1E08" w:rsidRDefault="000B0178" w:rsidP="007940C8">
            <w:pPr>
              <w:spacing w:after="0" w:line="240" w:lineRule="auto"/>
              <w:ind w:firstLine="0"/>
              <w:rPr>
                <w:szCs w:val="26"/>
              </w:rPr>
            </w:pPr>
          </w:p>
        </w:tc>
        <w:tc>
          <w:tcPr>
            <w:tcW w:w="1880" w:type="pct"/>
            <w:vAlign w:val="top"/>
          </w:tcPr>
          <w:p w14:paraId="3A65A515" w14:textId="467ABD5D" w:rsidR="000B0178" w:rsidRDefault="000B0178" w:rsidP="007940C8">
            <w:pPr>
              <w:spacing w:after="0" w:line="240" w:lineRule="auto"/>
              <w:ind w:firstLine="0"/>
              <w:rPr>
                <w:szCs w:val="26"/>
              </w:rPr>
            </w:pPr>
            <w:r>
              <w:rPr>
                <w:szCs w:val="26"/>
              </w:rPr>
              <w:t>7.1 Hệ thống kiểm tra dữ liệu và nếu</w:t>
            </w:r>
            <w:r w:rsidR="00B90925">
              <w:rPr>
                <w:szCs w:val="26"/>
              </w:rPr>
              <w:t xml:space="preserve"> tên danh mục</w:t>
            </w:r>
            <w:r>
              <w:rPr>
                <w:szCs w:val="26"/>
              </w:rPr>
              <w:t xml:space="preserve"> không hợp lệ, thông báo “</w:t>
            </w:r>
            <w:r w:rsidR="007C0942">
              <w:rPr>
                <w:szCs w:val="26"/>
              </w:rPr>
              <w:t>Tên danh mục này đã tồn tại</w:t>
            </w:r>
            <w:r>
              <w:rPr>
                <w:szCs w:val="26"/>
              </w:rPr>
              <w:t>”</w:t>
            </w:r>
          </w:p>
        </w:tc>
      </w:tr>
      <w:tr w:rsidR="00C80F06" w14:paraId="72F76208" w14:textId="77777777" w:rsidTr="007940C8">
        <w:trPr>
          <w:trHeight w:val="359"/>
        </w:trPr>
        <w:tc>
          <w:tcPr>
            <w:tcW w:w="1110" w:type="pct"/>
            <w:vAlign w:val="top"/>
          </w:tcPr>
          <w:p w14:paraId="3B94A8A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5116CE5B" w14:textId="77777777" w:rsidR="00C80F06" w:rsidRDefault="00C80F06" w:rsidP="00896719">
            <w:pPr>
              <w:pStyle w:val="InfoBlue"/>
              <w:keepNext/>
              <w:spacing w:before="0" w:line="240" w:lineRule="auto"/>
              <w:ind w:firstLine="0"/>
              <w:rPr>
                <w:rFonts w:ascii="Times New Roman" w:hAnsi="Times New Roman"/>
                <w:i w:val="0"/>
                <w:color w:val="000000" w:themeColor="text1"/>
                <w:sz w:val="26"/>
                <w:szCs w:val="26"/>
              </w:rPr>
            </w:pPr>
          </w:p>
        </w:tc>
      </w:tr>
    </w:tbl>
    <w:p w14:paraId="368CDA6D" w14:textId="0E9A2862" w:rsidR="00C80F06" w:rsidRPr="00896719" w:rsidRDefault="00896719" w:rsidP="00896719">
      <w:pPr>
        <w:pStyle w:val="Caption"/>
        <w:rPr>
          <w:i/>
          <w:iCs/>
        </w:rPr>
      </w:pPr>
      <w:bookmarkStart w:id="63" w:name="_Toc44535892"/>
      <w:r w:rsidRPr="00896719">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25</w:t>
      </w:r>
      <w:r w:rsidR="00E25562">
        <w:rPr>
          <w:i/>
          <w:iCs/>
        </w:rPr>
        <w:fldChar w:fldCharType="end"/>
      </w:r>
      <w:r w:rsidRPr="00896719">
        <w:rPr>
          <w:i/>
          <w:iCs/>
        </w:rPr>
        <w:t xml:space="preserve"> Đặc tả Use case 23 – Thêm danh mục thu chi</w:t>
      </w:r>
      <w:bookmarkEnd w:id="63"/>
    </w:p>
    <w:p w14:paraId="10C509A2" w14:textId="2F9715F3" w:rsidR="00BF2CA2" w:rsidRDefault="00BF2CA2" w:rsidP="00C80F06"/>
    <w:p w14:paraId="5231EA83" w14:textId="5FFE7842" w:rsidR="00EE2F82" w:rsidRDefault="00EE2F82" w:rsidP="00C80F06"/>
    <w:p w14:paraId="40585F8E" w14:textId="064A2CFA" w:rsidR="00EE2F82" w:rsidRDefault="00FC7130" w:rsidP="00C80F06">
      <w:r w:rsidRPr="00FC7130">
        <w:rPr>
          <w:noProof/>
        </w:rPr>
        <w:lastRenderedPageBreak/>
        <w:drawing>
          <wp:anchor distT="0" distB="0" distL="114300" distR="114300" simplePos="0" relativeHeight="251677184" behindDoc="0" locked="0" layoutInCell="1" allowOverlap="1" wp14:anchorId="6E8541A0" wp14:editId="7A0F88B6">
            <wp:simplePos x="0" y="0"/>
            <wp:positionH relativeFrom="column">
              <wp:posOffset>-3175</wp:posOffset>
            </wp:positionH>
            <wp:positionV relativeFrom="paragraph">
              <wp:posOffset>12700</wp:posOffset>
            </wp:positionV>
            <wp:extent cx="5580380" cy="6390640"/>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6390640"/>
                    </a:xfrm>
                    <a:prstGeom prst="rect">
                      <a:avLst/>
                    </a:prstGeom>
                    <a:noFill/>
                    <a:ln>
                      <a:noFill/>
                    </a:ln>
                  </pic:spPr>
                </pic:pic>
              </a:graphicData>
            </a:graphic>
          </wp:anchor>
        </w:drawing>
      </w:r>
    </w:p>
    <w:p w14:paraId="2E3C00C2" w14:textId="77777777" w:rsidR="00EE2F82" w:rsidRDefault="00EE2F82" w:rsidP="00C80F06"/>
    <w:p w14:paraId="4D516BB6" w14:textId="77777777" w:rsidR="00BF2CA2" w:rsidRDefault="00BF2CA2" w:rsidP="00C80F06"/>
    <w:p w14:paraId="114565F5" w14:textId="4EF5EB0B" w:rsidR="00BF2CA2" w:rsidRDefault="00BF2CA2" w:rsidP="00C80F06"/>
    <w:p w14:paraId="79B939E2" w14:textId="77777777" w:rsidR="00BF2CA2" w:rsidRDefault="00BF2CA2" w:rsidP="00C80F06"/>
    <w:p w14:paraId="497BDEBD" w14:textId="77777777" w:rsidR="00BF2CA2" w:rsidRDefault="00BF2CA2" w:rsidP="00C80F06"/>
    <w:p w14:paraId="5A54863C" w14:textId="4B46D34C" w:rsidR="00BF2CA2" w:rsidRDefault="00BF2CA2" w:rsidP="00C80F06"/>
    <w:p w14:paraId="7F015C19" w14:textId="106060F0" w:rsidR="00BF2CA2" w:rsidRDefault="00BF2CA2" w:rsidP="00C80F06"/>
    <w:p w14:paraId="4F9B3890" w14:textId="1424AB18" w:rsidR="00BF2CA2" w:rsidRDefault="00BF2CA2" w:rsidP="00C80F06"/>
    <w:p w14:paraId="3D815164" w14:textId="7724DD54" w:rsidR="00BF2CA2" w:rsidRDefault="00BF2CA2" w:rsidP="00C80F06"/>
    <w:p w14:paraId="5C4BCDBC" w14:textId="45D3936C" w:rsidR="00EE2F82" w:rsidRDefault="00EE2F82" w:rsidP="00C80F06"/>
    <w:p w14:paraId="60CB63A2" w14:textId="75BA300A" w:rsidR="00EE2F82" w:rsidRDefault="00EE2F82" w:rsidP="00C80F06"/>
    <w:p w14:paraId="02D1E8F2" w14:textId="49E24263" w:rsidR="00EE2F82" w:rsidRDefault="00EE2F82" w:rsidP="00C80F06"/>
    <w:p w14:paraId="0819ABD5" w14:textId="5BE1C905" w:rsidR="00EE2F82" w:rsidRDefault="00EE2F82" w:rsidP="00C80F06"/>
    <w:p w14:paraId="7FE998F5" w14:textId="3F9DEE88" w:rsidR="00EE2F82" w:rsidRDefault="00EE2F82" w:rsidP="00C80F06"/>
    <w:p w14:paraId="28D4B73E" w14:textId="03868537" w:rsidR="00EE2F82" w:rsidRDefault="00EE2F82" w:rsidP="00C80F06"/>
    <w:p w14:paraId="5AB15197" w14:textId="77777777" w:rsidR="00EE2F82" w:rsidRDefault="00EE2F82" w:rsidP="00C80F06"/>
    <w:p w14:paraId="05B10748" w14:textId="7A4AEEC8" w:rsidR="00BF2CA2" w:rsidRDefault="00BF2CA2" w:rsidP="00C80F06"/>
    <w:p w14:paraId="50CFB2C2" w14:textId="5F93FA0D" w:rsidR="00BF2CA2" w:rsidRDefault="00BF2CA2" w:rsidP="00C80F06"/>
    <w:p w14:paraId="4AECA9A7" w14:textId="743538D7" w:rsidR="00EE2F82" w:rsidRDefault="00EE2F82" w:rsidP="00C80F06"/>
    <w:p w14:paraId="38D293C1" w14:textId="017B3280" w:rsidR="00EE2F82" w:rsidRDefault="00EE2F82" w:rsidP="00C80F06"/>
    <w:p w14:paraId="6E4D14BD" w14:textId="1E21985D" w:rsidR="00EE2F82" w:rsidRDefault="00EE2F82" w:rsidP="00C80F06"/>
    <w:p w14:paraId="09DEF6FD" w14:textId="49B5FB29" w:rsidR="00EE2F82" w:rsidRDefault="00EE2F82" w:rsidP="00C80F06"/>
    <w:p w14:paraId="65713706" w14:textId="4358C6EF" w:rsidR="00EE2F82" w:rsidRDefault="00EE2F82" w:rsidP="00C80F06"/>
    <w:p w14:paraId="3FD48BED" w14:textId="5808D96A" w:rsidR="00EE2F82" w:rsidRDefault="00EE2F82" w:rsidP="00C80F06"/>
    <w:p w14:paraId="0FA49175" w14:textId="77777777" w:rsidR="00EE2F82" w:rsidRPr="00C80F06" w:rsidRDefault="00EE2F82" w:rsidP="00D57655">
      <w:pPr>
        <w:ind w:firstLine="0"/>
      </w:pPr>
    </w:p>
    <w:p w14:paraId="1626053B" w14:textId="29F19AC6" w:rsidR="00C80F06" w:rsidRPr="00C80F06" w:rsidRDefault="00C80F06" w:rsidP="00803D0E">
      <w:pPr>
        <w:pStyle w:val="Heading4"/>
      </w:pPr>
      <w:r>
        <w:lastRenderedPageBreak/>
        <w:t>Use</w:t>
      </w:r>
      <w:r w:rsidR="00347D86">
        <w:t xml:space="preserve"> </w:t>
      </w:r>
      <w:r>
        <w:t>case UC</w:t>
      </w:r>
      <w:r w:rsidR="00272FED">
        <w:t>2</w:t>
      </w:r>
      <w:r w:rsidR="00612503">
        <w:t>4</w:t>
      </w:r>
      <w:r>
        <w:t xml:space="preserve"> – Xóa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246A0879" w14:textId="77777777" w:rsidTr="007940C8">
        <w:tc>
          <w:tcPr>
            <w:tcW w:w="5000" w:type="pct"/>
            <w:gridSpan w:val="3"/>
            <w:vAlign w:val="top"/>
          </w:tcPr>
          <w:p w14:paraId="33502361" w14:textId="4FE2371E" w:rsidR="00C80F06" w:rsidRPr="0054611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4</w:t>
            </w:r>
            <w:r>
              <w:rPr>
                <w:color w:val="000000" w:themeColor="text1"/>
                <w:szCs w:val="26"/>
              </w:rPr>
              <w:t xml:space="preserve"> –</w:t>
            </w:r>
            <w:r>
              <w:rPr>
                <w:color w:val="000000" w:themeColor="text1"/>
                <w:szCs w:val="26"/>
                <w:lang w:val="vi-VN"/>
              </w:rPr>
              <w:t xml:space="preserve"> </w:t>
            </w:r>
            <w:r w:rsidR="00546113">
              <w:rPr>
                <w:color w:val="000000" w:themeColor="text1"/>
                <w:szCs w:val="26"/>
              </w:rPr>
              <w:t>Xóa danh mục thu chi</w:t>
            </w:r>
          </w:p>
        </w:tc>
      </w:tr>
      <w:tr w:rsidR="00C80F06" w14:paraId="580DBE57" w14:textId="77777777" w:rsidTr="007940C8">
        <w:tc>
          <w:tcPr>
            <w:tcW w:w="1110" w:type="pct"/>
            <w:vAlign w:val="top"/>
          </w:tcPr>
          <w:p w14:paraId="12D3C155"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60AC9645" w14:textId="14836156"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không phù hợp với mục đích sử dụng của tác nhân thì có thể xóa danh mục đó đi</w:t>
            </w:r>
            <w:r w:rsidR="00975E34">
              <w:rPr>
                <w:rFonts w:ascii="Times New Roman" w:hAnsi="Times New Roman"/>
                <w:i w:val="0"/>
                <w:color w:val="000000" w:themeColor="text1"/>
                <w:sz w:val="26"/>
                <w:szCs w:val="26"/>
              </w:rPr>
              <w:t>, các danh mục có sẵn không thể xóa</w:t>
            </w:r>
          </w:p>
        </w:tc>
      </w:tr>
      <w:tr w:rsidR="00C80F06" w14:paraId="6FB76FE6" w14:textId="77777777" w:rsidTr="007940C8">
        <w:tc>
          <w:tcPr>
            <w:tcW w:w="1110" w:type="pct"/>
            <w:vAlign w:val="top"/>
          </w:tcPr>
          <w:p w14:paraId="224BF150"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6755E81"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2C831CAB" w14:textId="77777777" w:rsidTr="007940C8">
        <w:tc>
          <w:tcPr>
            <w:tcW w:w="1110" w:type="pct"/>
            <w:vAlign w:val="top"/>
          </w:tcPr>
          <w:p w14:paraId="6B4CC01D"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731896" w14:textId="6E4ACA3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975E34">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danh mục</w:t>
            </w:r>
          </w:p>
        </w:tc>
      </w:tr>
      <w:tr w:rsidR="00C80F06" w14:paraId="79B0975A" w14:textId="77777777" w:rsidTr="007940C8">
        <w:tc>
          <w:tcPr>
            <w:tcW w:w="1110" w:type="pct"/>
            <w:vAlign w:val="top"/>
          </w:tcPr>
          <w:p w14:paraId="3CEF8E6F"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3808A6" w14:textId="088B09BE" w:rsidR="00C80F06" w:rsidRPr="00D52611" w:rsidRDefault="007940C8"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danh mục thu chi</w:t>
            </w:r>
            <w:r w:rsidR="00293259">
              <w:rPr>
                <w:rFonts w:ascii="Times New Roman" w:hAnsi="Times New Roman"/>
                <w:i w:val="0"/>
                <w:color w:val="000000" w:themeColor="text1"/>
                <w:sz w:val="26"/>
                <w:szCs w:val="26"/>
              </w:rPr>
              <w:t>, xóa danh mục khỏi cơ sở dữ liệu</w:t>
            </w:r>
          </w:p>
        </w:tc>
      </w:tr>
      <w:tr w:rsidR="000D657B" w14:paraId="7BF940B3" w14:textId="77777777" w:rsidTr="007940C8">
        <w:trPr>
          <w:trHeight w:val="330"/>
        </w:trPr>
        <w:tc>
          <w:tcPr>
            <w:tcW w:w="1110" w:type="pct"/>
            <w:vMerge w:val="restart"/>
            <w:vAlign w:val="top"/>
          </w:tcPr>
          <w:p w14:paraId="06AB49BD" w14:textId="3F841DEA" w:rsidR="000D657B" w:rsidRPr="00BC546E" w:rsidRDefault="000D657B"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389CD1" w14:textId="77777777" w:rsidR="000D657B" w:rsidRPr="001239E3"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AE4F0DE" w14:textId="77777777" w:rsidR="000D657B"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D657B" w14:paraId="0483B5CA" w14:textId="77777777" w:rsidTr="007940C8">
        <w:trPr>
          <w:trHeight w:val="375"/>
        </w:trPr>
        <w:tc>
          <w:tcPr>
            <w:tcW w:w="1110" w:type="pct"/>
            <w:vMerge/>
            <w:vAlign w:val="top"/>
          </w:tcPr>
          <w:p w14:paraId="2433FAE1" w14:textId="77777777" w:rsidR="000D657B" w:rsidRDefault="000D657B" w:rsidP="007940C8">
            <w:pPr>
              <w:spacing w:after="0" w:line="240" w:lineRule="auto"/>
              <w:rPr>
                <w:b/>
                <w:color w:val="000000" w:themeColor="text1"/>
                <w:szCs w:val="26"/>
              </w:rPr>
            </w:pPr>
          </w:p>
        </w:tc>
        <w:tc>
          <w:tcPr>
            <w:tcW w:w="2010" w:type="pct"/>
            <w:vAlign w:val="top"/>
          </w:tcPr>
          <w:p w14:paraId="792C5A48" w14:textId="3A08A6C4" w:rsidR="000D657B" w:rsidRPr="00C3727D" w:rsidRDefault="000D657B" w:rsidP="007940C8">
            <w:pPr>
              <w:spacing w:after="0" w:line="240" w:lineRule="auto"/>
              <w:ind w:firstLine="0"/>
              <w:rPr>
                <w:iCs/>
                <w:color w:val="000000" w:themeColor="text1"/>
                <w:szCs w:val="26"/>
              </w:rPr>
            </w:pPr>
            <w:r>
              <w:rPr>
                <w:iCs/>
                <w:color w:val="000000" w:themeColor="text1"/>
                <w:szCs w:val="26"/>
              </w:rPr>
              <w:t xml:space="preserve">1. </w:t>
            </w:r>
            <w:r w:rsidR="00E47DD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3590867A" w14:textId="77777777" w:rsidR="000D657B" w:rsidRDefault="000D657B" w:rsidP="007940C8">
            <w:pPr>
              <w:spacing w:after="0" w:line="240" w:lineRule="auto"/>
              <w:ind w:firstLine="0"/>
              <w:rPr>
                <w:color w:val="000000" w:themeColor="text1"/>
                <w:szCs w:val="26"/>
                <w:lang w:val="vi-VN"/>
              </w:rPr>
            </w:pPr>
          </w:p>
        </w:tc>
      </w:tr>
      <w:tr w:rsidR="000D657B" w14:paraId="2D299D49" w14:textId="77777777" w:rsidTr="007940C8">
        <w:tc>
          <w:tcPr>
            <w:tcW w:w="1110" w:type="pct"/>
            <w:vMerge/>
            <w:vAlign w:val="top"/>
          </w:tcPr>
          <w:p w14:paraId="4BE1B41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2CC6A88E" w14:textId="77777777" w:rsidR="000D657B" w:rsidRDefault="000D657B" w:rsidP="007940C8">
            <w:pPr>
              <w:spacing w:after="0" w:line="240" w:lineRule="auto"/>
              <w:ind w:firstLine="0"/>
              <w:rPr>
                <w:szCs w:val="26"/>
                <w:lang w:val="vi-VN"/>
              </w:rPr>
            </w:pPr>
          </w:p>
        </w:tc>
        <w:tc>
          <w:tcPr>
            <w:tcW w:w="1880" w:type="pct"/>
            <w:vAlign w:val="top"/>
          </w:tcPr>
          <w:p w14:paraId="5C3D0D07" w14:textId="4E4A70C1" w:rsidR="000D657B" w:rsidRPr="00795438" w:rsidRDefault="000D657B" w:rsidP="007940C8">
            <w:pPr>
              <w:spacing w:after="0" w:line="240" w:lineRule="auto"/>
              <w:ind w:firstLine="0"/>
              <w:rPr>
                <w:szCs w:val="26"/>
              </w:rPr>
            </w:pPr>
            <w:r>
              <w:rPr>
                <w:szCs w:val="26"/>
              </w:rPr>
              <w:t>2. Hệ thống hiển thị giao diện quản lý danh mục thu chi</w:t>
            </w:r>
          </w:p>
        </w:tc>
      </w:tr>
      <w:tr w:rsidR="000D657B" w14:paraId="52184D5F" w14:textId="77777777" w:rsidTr="007940C8">
        <w:tc>
          <w:tcPr>
            <w:tcW w:w="1110" w:type="pct"/>
            <w:vMerge/>
            <w:vAlign w:val="top"/>
          </w:tcPr>
          <w:p w14:paraId="3083C7E5"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A9875E1" w14:textId="609A2FF8" w:rsidR="000D657B" w:rsidRPr="006E4BD9" w:rsidRDefault="000D657B" w:rsidP="007940C8">
            <w:pPr>
              <w:spacing w:after="0" w:line="240" w:lineRule="auto"/>
              <w:ind w:firstLine="0"/>
              <w:rPr>
                <w:szCs w:val="26"/>
              </w:rPr>
            </w:pPr>
            <w:r>
              <w:rPr>
                <w:szCs w:val="26"/>
              </w:rPr>
              <w:t xml:space="preserve">3. </w:t>
            </w:r>
            <w:r w:rsidR="00B63200">
              <w:rPr>
                <w:iCs/>
                <w:color w:val="000000" w:themeColor="text1"/>
                <w:szCs w:val="26"/>
              </w:rPr>
              <w:t>Tác</w:t>
            </w:r>
            <w:r w:rsidR="003D74F3">
              <w:rPr>
                <w:iCs/>
                <w:color w:val="000000" w:themeColor="text1"/>
                <w:szCs w:val="26"/>
              </w:rPr>
              <w:t xml:space="preserve"> nhân</w:t>
            </w:r>
            <w:r>
              <w:rPr>
                <w:iCs/>
                <w:color w:val="000000" w:themeColor="text1"/>
                <w:szCs w:val="26"/>
              </w:rPr>
              <w:t xml:space="preserve"> tìm và nhấn giữ vào danh mục</w:t>
            </w:r>
            <w:r w:rsidR="00B63200">
              <w:rPr>
                <w:iCs/>
                <w:color w:val="000000" w:themeColor="text1"/>
                <w:szCs w:val="26"/>
              </w:rPr>
              <w:t xml:space="preserve"> thu chi</w:t>
            </w:r>
            <w:r>
              <w:rPr>
                <w:iCs/>
                <w:color w:val="000000" w:themeColor="text1"/>
                <w:szCs w:val="26"/>
              </w:rPr>
              <w:t xml:space="preserve"> cần xóa</w:t>
            </w:r>
          </w:p>
        </w:tc>
        <w:tc>
          <w:tcPr>
            <w:tcW w:w="1880" w:type="pct"/>
            <w:vAlign w:val="top"/>
          </w:tcPr>
          <w:p w14:paraId="55EF22D6" w14:textId="77777777" w:rsidR="000D657B" w:rsidRDefault="000D657B" w:rsidP="007940C8">
            <w:pPr>
              <w:spacing w:after="0" w:line="240" w:lineRule="auto"/>
              <w:ind w:firstLine="0"/>
              <w:rPr>
                <w:szCs w:val="26"/>
              </w:rPr>
            </w:pPr>
          </w:p>
        </w:tc>
      </w:tr>
      <w:tr w:rsidR="0039225F" w14:paraId="69EFEB91" w14:textId="77777777" w:rsidTr="007940C8">
        <w:tc>
          <w:tcPr>
            <w:tcW w:w="1110" w:type="pct"/>
            <w:vMerge/>
            <w:vAlign w:val="top"/>
          </w:tcPr>
          <w:p w14:paraId="0B6CDD20" w14:textId="77777777" w:rsidR="0039225F" w:rsidRPr="00BC546E" w:rsidRDefault="0039225F" w:rsidP="007940C8">
            <w:pPr>
              <w:spacing w:after="0" w:line="240" w:lineRule="auto"/>
              <w:ind w:firstLine="0"/>
              <w:rPr>
                <w:b/>
                <w:bCs/>
                <w:color w:val="000000" w:themeColor="text1"/>
                <w:szCs w:val="26"/>
              </w:rPr>
            </w:pPr>
          </w:p>
        </w:tc>
        <w:tc>
          <w:tcPr>
            <w:tcW w:w="2010" w:type="pct"/>
            <w:vAlign w:val="top"/>
          </w:tcPr>
          <w:p w14:paraId="6A6BCAA5" w14:textId="77777777" w:rsidR="0039225F" w:rsidRDefault="0039225F" w:rsidP="007940C8">
            <w:pPr>
              <w:spacing w:after="0" w:line="240" w:lineRule="auto"/>
              <w:ind w:firstLine="0"/>
              <w:rPr>
                <w:szCs w:val="26"/>
              </w:rPr>
            </w:pPr>
          </w:p>
        </w:tc>
        <w:tc>
          <w:tcPr>
            <w:tcW w:w="1880" w:type="pct"/>
            <w:vAlign w:val="top"/>
          </w:tcPr>
          <w:p w14:paraId="444A1AB8" w14:textId="2428574C" w:rsidR="0039225F" w:rsidRDefault="0039225F" w:rsidP="007940C8">
            <w:pPr>
              <w:spacing w:after="0" w:line="240" w:lineRule="auto"/>
              <w:ind w:firstLine="0"/>
              <w:rPr>
                <w:szCs w:val="26"/>
              </w:rPr>
            </w:pPr>
            <w:r>
              <w:rPr>
                <w:szCs w:val="26"/>
              </w:rPr>
              <w:t>4. Hệ thống hiển thị các nút chức năng</w:t>
            </w:r>
          </w:p>
        </w:tc>
      </w:tr>
      <w:tr w:rsidR="000C5BC2" w14:paraId="3EB64DB7" w14:textId="77777777" w:rsidTr="007940C8">
        <w:tc>
          <w:tcPr>
            <w:tcW w:w="1110" w:type="pct"/>
            <w:vMerge/>
            <w:vAlign w:val="top"/>
          </w:tcPr>
          <w:p w14:paraId="6B3662D3" w14:textId="77777777" w:rsidR="000C5BC2" w:rsidRPr="00BC546E" w:rsidRDefault="000C5BC2" w:rsidP="007940C8">
            <w:pPr>
              <w:spacing w:after="0" w:line="240" w:lineRule="auto"/>
              <w:ind w:firstLine="0"/>
              <w:rPr>
                <w:b/>
                <w:bCs/>
                <w:color w:val="000000" w:themeColor="text1"/>
                <w:szCs w:val="26"/>
              </w:rPr>
            </w:pPr>
          </w:p>
        </w:tc>
        <w:tc>
          <w:tcPr>
            <w:tcW w:w="2010" w:type="pct"/>
            <w:vAlign w:val="top"/>
          </w:tcPr>
          <w:p w14:paraId="207A2706" w14:textId="148A1BE6" w:rsidR="000C5BC2" w:rsidRDefault="000C5BC2" w:rsidP="007940C8">
            <w:pPr>
              <w:spacing w:after="0" w:line="240" w:lineRule="auto"/>
              <w:ind w:firstLine="0"/>
              <w:rPr>
                <w:szCs w:val="26"/>
              </w:rPr>
            </w:pPr>
            <w:r>
              <w:rPr>
                <w:szCs w:val="26"/>
              </w:rPr>
              <w:t>5. Tác nhân nhấn nút “Xóa”</w:t>
            </w:r>
          </w:p>
        </w:tc>
        <w:tc>
          <w:tcPr>
            <w:tcW w:w="1880" w:type="pct"/>
            <w:vAlign w:val="top"/>
          </w:tcPr>
          <w:p w14:paraId="0937DA17" w14:textId="77777777" w:rsidR="000C5BC2" w:rsidRDefault="000C5BC2" w:rsidP="007940C8">
            <w:pPr>
              <w:spacing w:after="0" w:line="240" w:lineRule="auto"/>
              <w:ind w:firstLine="0"/>
              <w:rPr>
                <w:szCs w:val="26"/>
              </w:rPr>
            </w:pPr>
          </w:p>
        </w:tc>
      </w:tr>
      <w:tr w:rsidR="00532D01" w14:paraId="6D19E7CC" w14:textId="77777777" w:rsidTr="007940C8">
        <w:tc>
          <w:tcPr>
            <w:tcW w:w="1110" w:type="pct"/>
            <w:vMerge/>
            <w:vAlign w:val="top"/>
          </w:tcPr>
          <w:p w14:paraId="0344BFBE" w14:textId="77777777" w:rsidR="00532D01" w:rsidRPr="00BC546E" w:rsidRDefault="00532D01" w:rsidP="007940C8">
            <w:pPr>
              <w:spacing w:after="0" w:line="240" w:lineRule="auto"/>
              <w:ind w:firstLine="0"/>
              <w:rPr>
                <w:b/>
                <w:bCs/>
                <w:color w:val="000000" w:themeColor="text1"/>
                <w:szCs w:val="26"/>
              </w:rPr>
            </w:pPr>
          </w:p>
        </w:tc>
        <w:tc>
          <w:tcPr>
            <w:tcW w:w="2010" w:type="pct"/>
            <w:vAlign w:val="top"/>
          </w:tcPr>
          <w:p w14:paraId="7F7C9351" w14:textId="77777777" w:rsidR="00532D01" w:rsidRDefault="00532D01" w:rsidP="007940C8">
            <w:pPr>
              <w:spacing w:after="0" w:line="240" w:lineRule="auto"/>
              <w:ind w:firstLine="0"/>
              <w:rPr>
                <w:szCs w:val="26"/>
              </w:rPr>
            </w:pPr>
          </w:p>
        </w:tc>
        <w:tc>
          <w:tcPr>
            <w:tcW w:w="1880" w:type="pct"/>
            <w:vAlign w:val="top"/>
          </w:tcPr>
          <w:p w14:paraId="692C8C94" w14:textId="2806B912" w:rsidR="00532D01" w:rsidRDefault="00532D01" w:rsidP="007940C8">
            <w:pPr>
              <w:spacing w:after="0" w:line="240" w:lineRule="auto"/>
              <w:ind w:firstLine="0"/>
              <w:rPr>
                <w:szCs w:val="26"/>
              </w:rPr>
            </w:pPr>
            <w:r>
              <w:rPr>
                <w:szCs w:val="26"/>
              </w:rPr>
              <w:t xml:space="preserve">6. </w:t>
            </w:r>
            <w:r>
              <w:rPr>
                <w:color w:val="000000" w:themeColor="text1"/>
                <w:szCs w:val="26"/>
              </w:rPr>
              <w:t>Hệ thống kiểm tra danh mục xóa có thuộc danh mục có sẵn hay không, nếu có quay lại bước 2 và thông báo “</w:t>
            </w:r>
            <w:r w:rsidR="000F2954">
              <w:rPr>
                <w:color w:val="000000" w:themeColor="text1"/>
                <w:szCs w:val="26"/>
              </w:rPr>
              <w:t>Danh mục</w:t>
            </w:r>
            <w:r>
              <w:rPr>
                <w:color w:val="000000" w:themeColor="text1"/>
                <w:szCs w:val="26"/>
              </w:rPr>
              <w:t xml:space="preserve"> mặc định không thể xóa”, nếu không thực hiện bước 7</w:t>
            </w:r>
          </w:p>
        </w:tc>
      </w:tr>
      <w:tr w:rsidR="000D657B" w14:paraId="109B8EB9" w14:textId="77777777" w:rsidTr="007940C8">
        <w:tc>
          <w:tcPr>
            <w:tcW w:w="1110" w:type="pct"/>
            <w:vMerge/>
            <w:vAlign w:val="top"/>
          </w:tcPr>
          <w:p w14:paraId="095D295B"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608347D" w14:textId="77777777" w:rsidR="000D657B" w:rsidRDefault="000D657B" w:rsidP="007940C8">
            <w:pPr>
              <w:spacing w:after="0" w:line="240" w:lineRule="auto"/>
              <w:ind w:firstLine="0"/>
              <w:rPr>
                <w:szCs w:val="26"/>
              </w:rPr>
            </w:pPr>
          </w:p>
        </w:tc>
        <w:tc>
          <w:tcPr>
            <w:tcW w:w="1880" w:type="pct"/>
            <w:vAlign w:val="top"/>
          </w:tcPr>
          <w:p w14:paraId="13D2949A" w14:textId="5E700DEE" w:rsidR="000D657B" w:rsidRDefault="00066F1F" w:rsidP="007940C8">
            <w:pPr>
              <w:spacing w:after="0" w:line="240" w:lineRule="auto"/>
              <w:ind w:firstLine="0"/>
              <w:rPr>
                <w:szCs w:val="26"/>
              </w:rPr>
            </w:pPr>
            <w:r>
              <w:rPr>
                <w:color w:val="000000" w:themeColor="text1"/>
                <w:szCs w:val="26"/>
              </w:rPr>
              <w:t>7</w:t>
            </w:r>
            <w:r w:rsidR="000D657B">
              <w:rPr>
                <w:color w:val="000000" w:themeColor="text1"/>
                <w:szCs w:val="26"/>
              </w:rPr>
              <w:t xml:space="preserve">. Hệ thống hiển thị thông báo </w:t>
            </w:r>
            <w:r w:rsidR="000C5BC2">
              <w:rPr>
                <w:color w:val="000000" w:themeColor="text1"/>
                <w:szCs w:val="26"/>
              </w:rPr>
              <w:t>“</w:t>
            </w:r>
            <w:r w:rsidR="000D657B">
              <w:rPr>
                <w:color w:val="000000" w:themeColor="text1"/>
                <w:szCs w:val="26"/>
              </w:rPr>
              <w:t>Bạn có chắc chắn muốn xóa danh mục này ?</w:t>
            </w:r>
            <w:r w:rsidR="000C5BC2">
              <w:rPr>
                <w:color w:val="000000" w:themeColor="text1"/>
                <w:szCs w:val="26"/>
              </w:rPr>
              <w:t>”</w:t>
            </w:r>
          </w:p>
        </w:tc>
      </w:tr>
      <w:tr w:rsidR="000D657B" w14:paraId="2B8E9A1B" w14:textId="77777777" w:rsidTr="007940C8">
        <w:tc>
          <w:tcPr>
            <w:tcW w:w="1110" w:type="pct"/>
            <w:vMerge/>
            <w:vAlign w:val="top"/>
          </w:tcPr>
          <w:p w14:paraId="3ABEFA3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B91F3DC" w14:textId="423CA0A3" w:rsidR="000D657B" w:rsidRDefault="00066F1F" w:rsidP="007940C8">
            <w:pPr>
              <w:spacing w:after="0" w:line="240" w:lineRule="auto"/>
              <w:ind w:firstLine="0"/>
              <w:rPr>
                <w:szCs w:val="26"/>
              </w:rPr>
            </w:pPr>
            <w:r>
              <w:rPr>
                <w:szCs w:val="26"/>
              </w:rPr>
              <w:t>8</w:t>
            </w:r>
            <w:r w:rsidR="000D657B">
              <w:rPr>
                <w:szCs w:val="26"/>
              </w:rPr>
              <w:t xml:space="preserve">. </w:t>
            </w:r>
            <w:r w:rsidR="000C5BC2">
              <w:rPr>
                <w:szCs w:val="26"/>
              </w:rPr>
              <w:t>Tác nhân</w:t>
            </w:r>
            <w:r w:rsidR="000D657B">
              <w:rPr>
                <w:szCs w:val="26"/>
              </w:rPr>
              <w:t xml:space="preserve"> nhấn nút </w:t>
            </w:r>
            <w:r w:rsidR="00AF631D">
              <w:rPr>
                <w:szCs w:val="26"/>
              </w:rPr>
              <w:t>“</w:t>
            </w:r>
            <w:r w:rsidR="000D657B">
              <w:rPr>
                <w:szCs w:val="26"/>
              </w:rPr>
              <w:t>Có</w:t>
            </w:r>
            <w:r w:rsidR="00AF631D">
              <w:rPr>
                <w:szCs w:val="26"/>
              </w:rPr>
              <w:t>”</w:t>
            </w:r>
          </w:p>
        </w:tc>
        <w:tc>
          <w:tcPr>
            <w:tcW w:w="1880" w:type="pct"/>
            <w:vAlign w:val="top"/>
          </w:tcPr>
          <w:p w14:paraId="39451DA2" w14:textId="77777777" w:rsidR="000D657B" w:rsidRDefault="000D657B" w:rsidP="007940C8">
            <w:pPr>
              <w:spacing w:after="0" w:line="240" w:lineRule="auto"/>
              <w:ind w:firstLine="0"/>
              <w:rPr>
                <w:szCs w:val="26"/>
              </w:rPr>
            </w:pPr>
          </w:p>
        </w:tc>
      </w:tr>
      <w:tr w:rsidR="000D657B" w14:paraId="5A041273" w14:textId="77777777" w:rsidTr="000D657B">
        <w:trPr>
          <w:trHeight w:val="206"/>
        </w:trPr>
        <w:tc>
          <w:tcPr>
            <w:tcW w:w="1110" w:type="pct"/>
            <w:vMerge/>
            <w:vAlign w:val="top"/>
          </w:tcPr>
          <w:p w14:paraId="18BAD7E0"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2F86C96" w14:textId="77777777" w:rsidR="000D657B" w:rsidRDefault="000D657B" w:rsidP="007940C8">
            <w:pPr>
              <w:spacing w:after="0" w:line="240" w:lineRule="auto"/>
              <w:ind w:firstLine="0"/>
              <w:rPr>
                <w:szCs w:val="26"/>
              </w:rPr>
            </w:pPr>
          </w:p>
        </w:tc>
        <w:tc>
          <w:tcPr>
            <w:tcW w:w="1880" w:type="pct"/>
            <w:vAlign w:val="top"/>
          </w:tcPr>
          <w:p w14:paraId="1F6AA9E2" w14:textId="21E64C64" w:rsidR="000D657B" w:rsidRDefault="00066F1F" w:rsidP="007940C8">
            <w:pPr>
              <w:spacing w:after="0" w:line="240" w:lineRule="auto"/>
              <w:ind w:firstLine="0"/>
              <w:rPr>
                <w:szCs w:val="26"/>
              </w:rPr>
            </w:pPr>
            <w:r>
              <w:rPr>
                <w:szCs w:val="26"/>
              </w:rPr>
              <w:t>9</w:t>
            </w:r>
            <w:r w:rsidR="000D657B">
              <w:rPr>
                <w:szCs w:val="26"/>
              </w:rPr>
              <w:t xml:space="preserve">. </w:t>
            </w:r>
            <w:r w:rsidR="000D657B">
              <w:rPr>
                <w:color w:val="000000" w:themeColor="text1"/>
                <w:szCs w:val="26"/>
              </w:rPr>
              <w:t xml:space="preserve">Hệ thống hiển thị thông báo </w:t>
            </w:r>
            <w:r w:rsidR="00AF631D">
              <w:rPr>
                <w:color w:val="000000" w:themeColor="text1"/>
                <w:szCs w:val="26"/>
              </w:rPr>
              <w:t>“</w:t>
            </w:r>
            <w:r w:rsidR="000D657B">
              <w:rPr>
                <w:color w:val="000000" w:themeColor="text1"/>
                <w:szCs w:val="26"/>
              </w:rPr>
              <w:t>Xóa thành công</w:t>
            </w:r>
            <w:r w:rsidR="00AF631D">
              <w:rPr>
                <w:color w:val="000000" w:themeColor="text1"/>
                <w:szCs w:val="26"/>
              </w:rPr>
              <w:t>”</w:t>
            </w:r>
          </w:p>
        </w:tc>
      </w:tr>
      <w:tr w:rsidR="00C80F06" w14:paraId="6F0A842A" w14:textId="77777777" w:rsidTr="007940C8">
        <w:tc>
          <w:tcPr>
            <w:tcW w:w="1110" w:type="pct"/>
            <w:vMerge w:val="restart"/>
            <w:vAlign w:val="top"/>
          </w:tcPr>
          <w:p w14:paraId="7D4D2536" w14:textId="77777777" w:rsidR="00C80F06" w:rsidRPr="00BC546E" w:rsidRDefault="00C80F06"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3999629" w14:textId="6CA85B63" w:rsidR="00C80F06" w:rsidRPr="005B1E08" w:rsidRDefault="00066F1F" w:rsidP="007940C8">
            <w:pPr>
              <w:spacing w:after="0" w:line="240" w:lineRule="auto"/>
              <w:ind w:firstLine="0"/>
              <w:rPr>
                <w:szCs w:val="26"/>
              </w:rPr>
            </w:pPr>
            <w:r>
              <w:rPr>
                <w:szCs w:val="26"/>
              </w:rPr>
              <w:t>8</w:t>
            </w:r>
            <w:r w:rsidR="00AA2821">
              <w:rPr>
                <w:szCs w:val="26"/>
              </w:rPr>
              <w:t xml:space="preserve">.1 </w:t>
            </w:r>
            <w:r w:rsidR="00AF631D">
              <w:rPr>
                <w:szCs w:val="26"/>
              </w:rPr>
              <w:t>Tác nhân</w:t>
            </w:r>
            <w:r w:rsidR="00AA2821">
              <w:rPr>
                <w:szCs w:val="26"/>
              </w:rPr>
              <w:t xml:space="preserve"> nhấn nút </w:t>
            </w:r>
            <w:r w:rsidR="007D31A1">
              <w:rPr>
                <w:szCs w:val="26"/>
              </w:rPr>
              <w:t>“</w:t>
            </w:r>
            <w:r w:rsidR="00AA2821">
              <w:rPr>
                <w:szCs w:val="26"/>
              </w:rPr>
              <w:t>Khôn</w:t>
            </w:r>
            <w:r w:rsidR="007D31A1">
              <w:rPr>
                <w:szCs w:val="26"/>
              </w:rPr>
              <w:t>g”</w:t>
            </w:r>
          </w:p>
        </w:tc>
        <w:tc>
          <w:tcPr>
            <w:tcW w:w="1880" w:type="pct"/>
            <w:vAlign w:val="top"/>
          </w:tcPr>
          <w:p w14:paraId="06225B05" w14:textId="77777777" w:rsidR="00C80F06" w:rsidRPr="00795438" w:rsidRDefault="00C80F06" w:rsidP="007940C8">
            <w:pPr>
              <w:spacing w:after="0" w:line="240" w:lineRule="auto"/>
              <w:ind w:firstLine="0"/>
              <w:rPr>
                <w:szCs w:val="26"/>
              </w:rPr>
            </w:pPr>
          </w:p>
        </w:tc>
      </w:tr>
      <w:tr w:rsidR="00C80F06" w14:paraId="0D305883" w14:textId="77777777" w:rsidTr="007940C8">
        <w:tc>
          <w:tcPr>
            <w:tcW w:w="1110" w:type="pct"/>
            <w:vMerge/>
            <w:vAlign w:val="top"/>
          </w:tcPr>
          <w:p w14:paraId="017D25B0"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91B901A" w14:textId="77777777" w:rsidR="00C80F06" w:rsidRDefault="00C80F06" w:rsidP="007940C8">
            <w:pPr>
              <w:spacing w:after="0" w:line="240" w:lineRule="auto"/>
              <w:ind w:firstLine="0"/>
              <w:rPr>
                <w:szCs w:val="26"/>
              </w:rPr>
            </w:pPr>
          </w:p>
        </w:tc>
        <w:tc>
          <w:tcPr>
            <w:tcW w:w="1880" w:type="pct"/>
            <w:vAlign w:val="top"/>
          </w:tcPr>
          <w:p w14:paraId="71741401" w14:textId="1494E857" w:rsidR="00C80F06" w:rsidRPr="00795438" w:rsidRDefault="00066F1F" w:rsidP="007940C8">
            <w:pPr>
              <w:spacing w:after="0" w:line="240" w:lineRule="auto"/>
              <w:ind w:firstLine="0"/>
              <w:rPr>
                <w:szCs w:val="26"/>
              </w:rPr>
            </w:pPr>
            <w:r>
              <w:rPr>
                <w:szCs w:val="26"/>
              </w:rPr>
              <w:t>8</w:t>
            </w:r>
            <w:r w:rsidR="00AA2821">
              <w:rPr>
                <w:szCs w:val="26"/>
              </w:rPr>
              <w:t>.2 Quay lại giao diện quản lý danh mục thu chi ở bước 2</w:t>
            </w:r>
          </w:p>
        </w:tc>
      </w:tr>
      <w:tr w:rsidR="00C80F06" w14:paraId="046C7EC9" w14:textId="77777777" w:rsidTr="007940C8">
        <w:trPr>
          <w:trHeight w:val="359"/>
        </w:trPr>
        <w:tc>
          <w:tcPr>
            <w:tcW w:w="1110" w:type="pct"/>
            <w:vAlign w:val="top"/>
          </w:tcPr>
          <w:p w14:paraId="5F380567" w14:textId="34199F62" w:rsidR="001E0F88"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33431F0" w14:textId="77777777" w:rsidR="00C80F06" w:rsidRDefault="00C80F06" w:rsidP="00EC7C27">
            <w:pPr>
              <w:pStyle w:val="InfoBlue"/>
              <w:keepNext/>
              <w:spacing w:before="0" w:line="240" w:lineRule="auto"/>
              <w:ind w:firstLine="0"/>
              <w:rPr>
                <w:rFonts w:ascii="Times New Roman" w:hAnsi="Times New Roman"/>
                <w:i w:val="0"/>
                <w:color w:val="000000" w:themeColor="text1"/>
                <w:sz w:val="26"/>
                <w:szCs w:val="26"/>
              </w:rPr>
            </w:pPr>
          </w:p>
        </w:tc>
      </w:tr>
    </w:tbl>
    <w:p w14:paraId="63387DE0" w14:textId="755C8159" w:rsidR="00C80F06" w:rsidRPr="00EC7C27" w:rsidRDefault="00EC7C27" w:rsidP="00EC7C27">
      <w:pPr>
        <w:pStyle w:val="Caption"/>
        <w:rPr>
          <w:i/>
          <w:iCs/>
        </w:rPr>
        <w:sectPr w:rsidR="00C80F06" w:rsidRPr="00EC7C27" w:rsidSect="000D5C31">
          <w:pgSz w:w="11907" w:h="16840"/>
          <w:pgMar w:top="1701" w:right="1134" w:bottom="1701" w:left="1985" w:header="709" w:footer="709" w:gutter="0"/>
          <w:cols w:space="708"/>
          <w:docGrid w:linePitch="360"/>
        </w:sectPr>
      </w:pPr>
      <w:bookmarkStart w:id="64" w:name="_Toc44535893"/>
      <w:r w:rsidRPr="00EC7C27">
        <w:rPr>
          <w:i/>
          <w:iCs/>
        </w:rPr>
        <w:t xml:space="preserve">Bảng </w:t>
      </w:r>
      <w:r w:rsidR="00E25562">
        <w:rPr>
          <w:i/>
          <w:iCs/>
        </w:rPr>
        <w:fldChar w:fldCharType="begin"/>
      </w:r>
      <w:r w:rsidR="00E25562">
        <w:rPr>
          <w:i/>
          <w:iCs/>
        </w:rPr>
        <w:instrText xml:space="preserve"> STYLEREF 1 \s </w:instrText>
      </w:r>
      <w:r w:rsidR="00E25562">
        <w:rPr>
          <w:i/>
          <w:iCs/>
        </w:rPr>
        <w:fldChar w:fldCharType="separate"/>
      </w:r>
      <w:r w:rsidR="00E25562">
        <w:rPr>
          <w:i/>
          <w:iCs/>
          <w:noProof/>
        </w:rPr>
        <w:t>3</w:t>
      </w:r>
      <w:r w:rsidR="00E25562">
        <w:rPr>
          <w:i/>
          <w:iCs/>
        </w:rPr>
        <w:fldChar w:fldCharType="end"/>
      </w:r>
      <w:r w:rsidR="00E25562">
        <w:rPr>
          <w:i/>
          <w:iCs/>
        </w:rPr>
        <w:t>.</w:t>
      </w:r>
      <w:r w:rsidR="00E25562">
        <w:rPr>
          <w:i/>
          <w:iCs/>
        </w:rPr>
        <w:fldChar w:fldCharType="begin"/>
      </w:r>
      <w:r w:rsidR="00E25562">
        <w:rPr>
          <w:i/>
          <w:iCs/>
        </w:rPr>
        <w:instrText xml:space="preserve"> SEQ Bảng \* ARABIC \s 1 </w:instrText>
      </w:r>
      <w:r w:rsidR="00E25562">
        <w:rPr>
          <w:i/>
          <w:iCs/>
        </w:rPr>
        <w:fldChar w:fldCharType="separate"/>
      </w:r>
      <w:r w:rsidR="00E25562">
        <w:rPr>
          <w:i/>
          <w:iCs/>
          <w:noProof/>
        </w:rPr>
        <w:t>26</w:t>
      </w:r>
      <w:r w:rsidR="00E25562">
        <w:rPr>
          <w:i/>
          <w:iCs/>
        </w:rPr>
        <w:fldChar w:fldCharType="end"/>
      </w:r>
      <w:r w:rsidRPr="00EC7C27">
        <w:rPr>
          <w:i/>
          <w:iCs/>
        </w:rPr>
        <w:t xml:space="preserve"> Đặc tả Use case 24 – Xóa danh mục thu chi</w:t>
      </w:r>
      <w:bookmarkEnd w:id="64"/>
    </w:p>
    <w:p w14:paraId="37182F01" w14:textId="5713CB56" w:rsidR="00BF2CA2" w:rsidRPr="00BF2CA2" w:rsidRDefault="004D7A03" w:rsidP="00BF2CA2">
      <w:pPr>
        <w:ind w:left="567" w:firstLine="0"/>
      </w:pPr>
      <w:bookmarkStart w:id="65" w:name="_Toc169424250"/>
      <w:r w:rsidRPr="004D7A03">
        <w:rPr>
          <w:noProof/>
        </w:rPr>
        <w:lastRenderedPageBreak/>
        <w:drawing>
          <wp:anchor distT="0" distB="0" distL="114300" distR="114300" simplePos="0" relativeHeight="251678208" behindDoc="0" locked="0" layoutInCell="1" allowOverlap="1" wp14:anchorId="0DE4A0BF" wp14:editId="40FCB80F">
            <wp:simplePos x="0" y="0"/>
            <wp:positionH relativeFrom="column">
              <wp:posOffset>-3175</wp:posOffset>
            </wp:positionH>
            <wp:positionV relativeFrom="paragraph">
              <wp:posOffset>31750</wp:posOffset>
            </wp:positionV>
            <wp:extent cx="5580380" cy="6242050"/>
            <wp:effectExtent l="0" t="0" r="127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6242050"/>
                    </a:xfrm>
                    <a:prstGeom prst="rect">
                      <a:avLst/>
                    </a:prstGeom>
                    <a:noFill/>
                    <a:ln>
                      <a:noFill/>
                    </a:ln>
                  </pic:spPr>
                </pic:pic>
              </a:graphicData>
            </a:graphic>
          </wp:anchor>
        </w:drawing>
      </w:r>
    </w:p>
    <w:p w14:paraId="0963D03D" w14:textId="6BB688CB" w:rsidR="00BF2CA2" w:rsidRPr="00BF2CA2" w:rsidRDefault="00BF2CA2" w:rsidP="00BF2CA2">
      <w:pPr>
        <w:ind w:left="567" w:firstLine="0"/>
      </w:pPr>
    </w:p>
    <w:p w14:paraId="72E387BE" w14:textId="77777777" w:rsidR="00BF2CA2" w:rsidRPr="00BF2CA2" w:rsidRDefault="00BF2CA2" w:rsidP="00BF2CA2">
      <w:pPr>
        <w:ind w:left="567" w:firstLine="0"/>
      </w:pPr>
    </w:p>
    <w:p w14:paraId="074A4F65" w14:textId="622090C3" w:rsidR="00BF2CA2" w:rsidRDefault="00BF2CA2" w:rsidP="00BF2CA2">
      <w:pPr>
        <w:ind w:left="567" w:firstLine="0"/>
      </w:pPr>
    </w:p>
    <w:p w14:paraId="165E60CF" w14:textId="3421D887" w:rsidR="001E0F88" w:rsidRDefault="001E0F88" w:rsidP="00BF2CA2">
      <w:pPr>
        <w:ind w:left="567" w:firstLine="0"/>
      </w:pPr>
    </w:p>
    <w:p w14:paraId="117C8F6F" w14:textId="72974760" w:rsidR="001E0F88" w:rsidRDefault="001E0F88" w:rsidP="00BF2CA2">
      <w:pPr>
        <w:ind w:left="567" w:firstLine="0"/>
      </w:pPr>
    </w:p>
    <w:p w14:paraId="309A149A" w14:textId="6BA24F48" w:rsidR="001E0F88" w:rsidRDefault="001E0F88" w:rsidP="00BF2CA2">
      <w:pPr>
        <w:ind w:left="567" w:firstLine="0"/>
      </w:pPr>
    </w:p>
    <w:p w14:paraId="2251BBA0" w14:textId="4CC85B7E" w:rsidR="001E0F88" w:rsidRDefault="001E0F88" w:rsidP="00BF2CA2">
      <w:pPr>
        <w:ind w:left="567" w:firstLine="0"/>
      </w:pPr>
    </w:p>
    <w:p w14:paraId="3D6ABEA0" w14:textId="4342B839" w:rsidR="00EE2F82" w:rsidRDefault="00EE2F82" w:rsidP="00BF2CA2">
      <w:pPr>
        <w:ind w:left="567" w:firstLine="0"/>
      </w:pPr>
    </w:p>
    <w:p w14:paraId="71A248D5" w14:textId="79D10352" w:rsidR="00EE2F82" w:rsidRDefault="00EE2F82" w:rsidP="00BF2CA2">
      <w:pPr>
        <w:ind w:left="567" w:firstLine="0"/>
      </w:pPr>
    </w:p>
    <w:p w14:paraId="62794903" w14:textId="61F2EB67" w:rsidR="00EE2F82" w:rsidRDefault="00EE2F82" w:rsidP="00BF2CA2">
      <w:pPr>
        <w:ind w:left="567" w:firstLine="0"/>
      </w:pPr>
    </w:p>
    <w:p w14:paraId="3F3DBD2A" w14:textId="3E8EB991" w:rsidR="00EE2F82" w:rsidRDefault="00EE2F82" w:rsidP="00BF2CA2">
      <w:pPr>
        <w:ind w:left="567" w:firstLine="0"/>
      </w:pPr>
    </w:p>
    <w:p w14:paraId="0471CA31" w14:textId="1C667D77" w:rsidR="00EE2F82" w:rsidRDefault="00EE2F82" w:rsidP="00BF2CA2">
      <w:pPr>
        <w:ind w:left="567" w:firstLine="0"/>
      </w:pPr>
    </w:p>
    <w:p w14:paraId="22E7F288" w14:textId="37501D01" w:rsidR="00EE2F82" w:rsidRDefault="00EE2F82" w:rsidP="00BF2CA2">
      <w:pPr>
        <w:ind w:left="567" w:firstLine="0"/>
      </w:pPr>
    </w:p>
    <w:p w14:paraId="177581CA" w14:textId="1200CE5E" w:rsidR="00EE2F82" w:rsidRDefault="00EE2F82" w:rsidP="00BF2CA2">
      <w:pPr>
        <w:ind w:left="567" w:firstLine="0"/>
      </w:pPr>
    </w:p>
    <w:p w14:paraId="43F9B787" w14:textId="5E02858A" w:rsidR="00EE2F82" w:rsidRDefault="00EE2F82" w:rsidP="00BF2CA2">
      <w:pPr>
        <w:ind w:left="567" w:firstLine="0"/>
      </w:pPr>
    </w:p>
    <w:p w14:paraId="21C9F49F" w14:textId="5BBA4A68" w:rsidR="00EE2F82" w:rsidRDefault="00EE2F82" w:rsidP="00BF2CA2">
      <w:pPr>
        <w:ind w:left="567" w:firstLine="0"/>
      </w:pPr>
    </w:p>
    <w:p w14:paraId="14C55F09" w14:textId="72DB9B48" w:rsidR="00EE2F82" w:rsidRDefault="00EE2F82" w:rsidP="00BF2CA2">
      <w:pPr>
        <w:ind w:left="567" w:firstLine="0"/>
      </w:pPr>
    </w:p>
    <w:p w14:paraId="6DE11024" w14:textId="6E352000" w:rsidR="00EE2F82" w:rsidRDefault="00EE2F82" w:rsidP="00BF2CA2">
      <w:pPr>
        <w:ind w:left="567" w:firstLine="0"/>
      </w:pPr>
    </w:p>
    <w:p w14:paraId="071981A3" w14:textId="788EF166" w:rsidR="00EE2F82" w:rsidRDefault="00EE2F82" w:rsidP="00BF2CA2">
      <w:pPr>
        <w:ind w:left="567" w:firstLine="0"/>
      </w:pPr>
    </w:p>
    <w:p w14:paraId="1ECFD62F" w14:textId="265893EE" w:rsidR="00EE2F82" w:rsidRDefault="00EE2F82" w:rsidP="00BF2CA2">
      <w:pPr>
        <w:ind w:left="567" w:firstLine="0"/>
      </w:pPr>
    </w:p>
    <w:p w14:paraId="2F2FD68C" w14:textId="59467E77" w:rsidR="00EE2F82" w:rsidRDefault="00EE2F82" w:rsidP="00BF2CA2">
      <w:pPr>
        <w:ind w:left="567" w:firstLine="0"/>
      </w:pPr>
    </w:p>
    <w:p w14:paraId="006E919F" w14:textId="2CD533F0" w:rsidR="00EE2F82" w:rsidRDefault="00EE2F82" w:rsidP="00BF2CA2">
      <w:pPr>
        <w:ind w:left="567" w:firstLine="0"/>
      </w:pPr>
    </w:p>
    <w:p w14:paraId="0A365A5B" w14:textId="6234FDB5" w:rsidR="00EE2F82" w:rsidRDefault="00EE2F82" w:rsidP="00BF2CA2">
      <w:pPr>
        <w:ind w:left="567" w:firstLine="0"/>
      </w:pPr>
    </w:p>
    <w:p w14:paraId="25F5E422" w14:textId="653DA033" w:rsidR="00EE2F82" w:rsidRDefault="00EE2F82" w:rsidP="00BF2CA2">
      <w:pPr>
        <w:ind w:left="567" w:firstLine="0"/>
      </w:pPr>
    </w:p>
    <w:p w14:paraId="656B0398" w14:textId="77777777" w:rsidR="00EE2F82" w:rsidRDefault="00EE2F82" w:rsidP="00AB17B2">
      <w:pPr>
        <w:ind w:firstLine="0"/>
      </w:pPr>
    </w:p>
    <w:p w14:paraId="38EC3FC5" w14:textId="4B841FE1" w:rsidR="001E0F88" w:rsidRDefault="00272FED" w:rsidP="00272FED">
      <w:pPr>
        <w:pStyle w:val="Heading4"/>
      </w:pPr>
      <w:r>
        <w:lastRenderedPageBreak/>
        <w:t>Use case UC2</w:t>
      </w:r>
      <w:r w:rsidR="00612503">
        <w:t>5</w:t>
      </w:r>
      <w:r>
        <w:t xml:space="preserve"> – Cập nhật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156D430A" w14:textId="77777777" w:rsidTr="00F034CC">
        <w:tc>
          <w:tcPr>
            <w:tcW w:w="5000" w:type="pct"/>
            <w:gridSpan w:val="3"/>
            <w:vAlign w:val="top"/>
          </w:tcPr>
          <w:p w14:paraId="4A14A791" w14:textId="5A97CA6B" w:rsidR="00272FED" w:rsidRPr="00272FED"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5</w:t>
            </w:r>
            <w:r>
              <w:rPr>
                <w:color w:val="000000" w:themeColor="text1"/>
                <w:szCs w:val="26"/>
              </w:rPr>
              <w:t xml:space="preserve"> –</w:t>
            </w:r>
            <w:r>
              <w:rPr>
                <w:color w:val="000000" w:themeColor="text1"/>
                <w:szCs w:val="26"/>
                <w:lang w:val="vi-VN"/>
              </w:rPr>
              <w:t xml:space="preserve"> </w:t>
            </w:r>
            <w:r>
              <w:rPr>
                <w:color w:val="000000" w:themeColor="text1"/>
                <w:szCs w:val="26"/>
              </w:rPr>
              <w:t>Cập nhật danh mục thu chi</w:t>
            </w:r>
          </w:p>
        </w:tc>
      </w:tr>
      <w:tr w:rsidR="00272FED" w14:paraId="3FBD52B5" w14:textId="77777777" w:rsidTr="00F034CC">
        <w:tc>
          <w:tcPr>
            <w:tcW w:w="1110" w:type="pct"/>
            <w:vAlign w:val="top"/>
          </w:tcPr>
          <w:p w14:paraId="1BB1968D"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6E95061" w14:textId="75B9E87B" w:rsidR="00272FED" w:rsidRPr="004F62DC" w:rsidRDefault="002269A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chưa phù hợp với mục đích sử dụng của tác nhân thì có thể cập nhật danh mục đó, các danh mục có sẵn không thể cập nhật tên, chỉ cập nhật được ví ưu tiên</w:t>
            </w:r>
          </w:p>
        </w:tc>
      </w:tr>
      <w:tr w:rsidR="00272FED" w14:paraId="4F7CC365" w14:textId="77777777" w:rsidTr="00F034CC">
        <w:tc>
          <w:tcPr>
            <w:tcW w:w="1110" w:type="pct"/>
            <w:vAlign w:val="top"/>
          </w:tcPr>
          <w:p w14:paraId="5D1ACFCE"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8A2FACF"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59334279" w14:textId="77777777" w:rsidTr="00F034CC">
        <w:tc>
          <w:tcPr>
            <w:tcW w:w="1110" w:type="pct"/>
            <w:vAlign w:val="top"/>
          </w:tcPr>
          <w:p w14:paraId="0060DEA0"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4946F1" w14:textId="33B2ACDC"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05303">
              <w:rPr>
                <w:rFonts w:ascii="Times New Roman" w:hAnsi="Times New Roman"/>
                <w:i w:val="0"/>
                <w:color w:val="000000" w:themeColor="text1"/>
                <w:sz w:val="26"/>
                <w:szCs w:val="26"/>
              </w:rPr>
              <w:t>, đã thêm danh mục thu chi</w:t>
            </w:r>
          </w:p>
        </w:tc>
      </w:tr>
      <w:tr w:rsidR="00272FED" w14:paraId="30B5C313" w14:textId="77777777" w:rsidTr="00F034CC">
        <w:tc>
          <w:tcPr>
            <w:tcW w:w="1110" w:type="pct"/>
            <w:vAlign w:val="top"/>
          </w:tcPr>
          <w:p w14:paraId="1E8A09A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0A12283" w14:textId="3D0F3117" w:rsidR="00272FED" w:rsidRPr="00D52611" w:rsidRDefault="00787CE7"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danh mục thu chi, lưu danh mục thu chi xuống cơ sở dữ liệu</w:t>
            </w:r>
          </w:p>
        </w:tc>
      </w:tr>
      <w:tr w:rsidR="00C95D5D" w14:paraId="6A78B219" w14:textId="77777777" w:rsidTr="00F034CC">
        <w:trPr>
          <w:trHeight w:val="330"/>
        </w:trPr>
        <w:tc>
          <w:tcPr>
            <w:tcW w:w="1110" w:type="pct"/>
            <w:vMerge w:val="restart"/>
            <w:vAlign w:val="top"/>
          </w:tcPr>
          <w:p w14:paraId="48096E51" w14:textId="77777777" w:rsidR="00C95D5D" w:rsidRPr="00BC546E" w:rsidRDefault="00C95D5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CD9FF08" w14:textId="77777777" w:rsidR="00C95D5D" w:rsidRPr="001239E3"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2199512" w14:textId="77777777" w:rsidR="00C95D5D"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95D5D" w14:paraId="30D0E223" w14:textId="77777777" w:rsidTr="00F034CC">
        <w:trPr>
          <w:trHeight w:val="375"/>
        </w:trPr>
        <w:tc>
          <w:tcPr>
            <w:tcW w:w="1110" w:type="pct"/>
            <w:vMerge/>
            <w:vAlign w:val="top"/>
          </w:tcPr>
          <w:p w14:paraId="33554BC4" w14:textId="77777777" w:rsidR="00C95D5D" w:rsidRDefault="00C95D5D" w:rsidP="00F034CC">
            <w:pPr>
              <w:spacing w:after="0" w:line="240" w:lineRule="auto"/>
              <w:rPr>
                <w:b/>
                <w:color w:val="000000" w:themeColor="text1"/>
                <w:szCs w:val="26"/>
              </w:rPr>
            </w:pPr>
          </w:p>
        </w:tc>
        <w:tc>
          <w:tcPr>
            <w:tcW w:w="2010" w:type="pct"/>
            <w:vAlign w:val="top"/>
          </w:tcPr>
          <w:p w14:paraId="6A485A25" w14:textId="356C53A2" w:rsidR="00C95D5D" w:rsidRPr="00C3727D" w:rsidRDefault="00C95D5D" w:rsidP="00F034CC">
            <w:pPr>
              <w:spacing w:after="0" w:line="240" w:lineRule="auto"/>
              <w:ind w:firstLine="0"/>
              <w:rPr>
                <w:iCs/>
                <w:color w:val="000000" w:themeColor="text1"/>
                <w:szCs w:val="26"/>
              </w:rPr>
            </w:pPr>
            <w:r>
              <w:rPr>
                <w:iCs/>
                <w:color w:val="000000" w:themeColor="text1"/>
                <w:szCs w:val="26"/>
              </w:rPr>
              <w:t>1. Tác nhân chọn chức năng quản lý danh mục thu chi</w:t>
            </w:r>
          </w:p>
        </w:tc>
        <w:tc>
          <w:tcPr>
            <w:tcW w:w="1880" w:type="pct"/>
            <w:vAlign w:val="top"/>
          </w:tcPr>
          <w:p w14:paraId="74B72344" w14:textId="77777777" w:rsidR="00C95D5D" w:rsidRDefault="00C95D5D" w:rsidP="00F034CC">
            <w:pPr>
              <w:spacing w:after="0" w:line="240" w:lineRule="auto"/>
              <w:ind w:firstLine="0"/>
              <w:rPr>
                <w:color w:val="000000" w:themeColor="text1"/>
                <w:szCs w:val="26"/>
                <w:lang w:val="vi-VN"/>
              </w:rPr>
            </w:pPr>
          </w:p>
        </w:tc>
      </w:tr>
      <w:tr w:rsidR="00C95D5D" w14:paraId="4167D419" w14:textId="77777777" w:rsidTr="00F034CC">
        <w:tc>
          <w:tcPr>
            <w:tcW w:w="1110" w:type="pct"/>
            <w:vMerge/>
            <w:vAlign w:val="top"/>
          </w:tcPr>
          <w:p w14:paraId="58802B0F"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4800D031" w14:textId="77777777" w:rsidR="00C95D5D" w:rsidRDefault="00C95D5D" w:rsidP="00F034CC">
            <w:pPr>
              <w:spacing w:after="0" w:line="240" w:lineRule="auto"/>
              <w:ind w:firstLine="0"/>
              <w:rPr>
                <w:szCs w:val="26"/>
                <w:lang w:val="vi-VN"/>
              </w:rPr>
            </w:pPr>
          </w:p>
        </w:tc>
        <w:tc>
          <w:tcPr>
            <w:tcW w:w="1880" w:type="pct"/>
            <w:vAlign w:val="top"/>
          </w:tcPr>
          <w:p w14:paraId="623FB74C" w14:textId="0D90C76E" w:rsidR="00C95D5D" w:rsidRPr="00795438" w:rsidRDefault="00C95D5D" w:rsidP="00F034CC">
            <w:pPr>
              <w:spacing w:after="0" w:line="240" w:lineRule="auto"/>
              <w:ind w:firstLine="0"/>
              <w:rPr>
                <w:szCs w:val="26"/>
              </w:rPr>
            </w:pPr>
            <w:r>
              <w:rPr>
                <w:szCs w:val="26"/>
              </w:rPr>
              <w:t>2. Hệ thống hiển thị giao diện quản lý danh mục thu chi</w:t>
            </w:r>
          </w:p>
        </w:tc>
      </w:tr>
      <w:tr w:rsidR="00C95D5D" w14:paraId="5EEE98BE" w14:textId="77777777" w:rsidTr="00F034CC">
        <w:tc>
          <w:tcPr>
            <w:tcW w:w="1110" w:type="pct"/>
            <w:vMerge/>
            <w:vAlign w:val="top"/>
          </w:tcPr>
          <w:p w14:paraId="474095B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3BCE7D3" w14:textId="5AEBFE34" w:rsidR="00C95D5D" w:rsidRPr="006E4BD9" w:rsidRDefault="00C95D5D" w:rsidP="00F034CC">
            <w:pPr>
              <w:spacing w:after="0" w:line="240" w:lineRule="auto"/>
              <w:ind w:firstLine="0"/>
              <w:rPr>
                <w:szCs w:val="26"/>
              </w:rPr>
            </w:pPr>
            <w:r>
              <w:rPr>
                <w:szCs w:val="26"/>
              </w:rPr>
              <w:t xml:space="preserve">3. </w:t>
            </w:r>
            <w:r>
              <w:rPr>
                <w:iCs/>
                <w:color w:val="000000" w:themeColor="text1"/>
                <w:szCs w:val="26"/>
              </w:rPr>
              <w:t>Tác nhân tìm và nhấn giữ vào danh mục thu chi cần cập nhật</w:t>
            </w:r>
          </w:p>
        </w:tc>
        <w:tc>
          <w:tcPr>
            <w:tcW w:w="1880" w:type="pct"/>
            <w:vAlign w:val="top"/>
          </w:tcPr>
          <w:p w14:paraId="511648AB" w14:textId="77777777" w:rsidR="00C95D5D" w:rsidRDefault="00C95D5D" w:rsidP="00F034CC">
            <w:pPr>
              <w:spacing w:after="0" w:line="240" w:lineRule="auto"/>
              <w:ind w:firstLine="0"/>
              <w:rPr>
                <w:szCs w:val="26"/>
              </w:rPr>
            </w:pPr>
          </w:p>
        </w:tc>
      </w:tr>
      <w:tr w:rsidR="00C95D5D" w14:paraId="3EC91F27" w14:textId="77777777" w:rsidTr="00F034CC">
        <w:tc>
          <w:tcPr>
            <w:tcW w:w="1110" w:type="pct"/>
            <w:vMerge/>
            <w:vAlign w:val="top"/>
          </w:tcPr>
          <w:p w14:paraId="02669BF3"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35797479" w14:textId="77777777" w:rsidR="00C95D5D" w:rsidRDefault="00C95D5D" w:rsidP="00F034CC">
            <w:pPr>
              <w:spacing w:after="0" w:line="240" w:lineRule="auto"/>
              <w:ind w:firstLine="0"/>
              <w:rPr>
                <w:szCs w:val="26"/>
              </w:rPr>
            </w:pPr>
          </w:p>
        </w:tc>
        <w:tc>
          <w:tcPr>
            <w:tcW w:w="1880" w:type="pct"/>
            <w:vAlign w:val="top"/>
          </w:tcPr>
          <w:p w14:paraId="0F760C78" w14:textId="6E18B456" w:rsidR="00C95D5D" w:rsidRDefault="00C95D5D" w:rsidP="00F034CC">
            <w:pPr>
              <w:spacing w:after="0" w:line="240" w:lineRule="auto"/>
              <w:ind w:firstLine="0"/>
              <w:rPr>
                <w:szCs w:val="26"/>
              </w:rPr>
            </w:pPr>
            <w:r>
              <w:rPr>
                <w:szCs w:val="26"/>
              </w:rPr>
              <w:t>4. Hệ thống hiển thị các nút chức năng</w:t>
            </w:r>
          </w:p>
        </w:tc>
      </w:tr>
      <w:tr w:rsidR="00C95D5D" w14:paraId="518C0D49" w14:textId="77777777" w:rsidTr="00F034CC">
        <w:tc>
          <w:tcPr>
            <w:tcW w:w="1110" w:type="pct"/>
            <w:vMerge/>
            <w:vAlign w:val="top"/>
          </w:tcPr>
          <w:p w14:paraId="44BCE08D"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CFF62B5" w14:textId="541D790A" w:rsidR="00C95D5D" w:rsidRDefault="00C95D5D" w:rsidP="00F034CC">
            <w:pPr>
              <w:spacing w:after="0" w:line="240" w:lineRule="auto"/>
              <w:ind w:firstLine="0"/>
              <w:rPr>
                <w:szCs w:val="26"/>
              </w:rPr>
            </w:pPr>
            <w:r>
              <w:rPr>
                <w:szCs w:val="26"/>
              </w:rPr>
              <w:t>5. Tác nhân nhấn nút “Cập nhật”</w:t>
            </w:r>
          </w:p>
        </w:tc>
        <w:tc>
          <w:tcPr>
            <w:tcW w:w="1880" w:type="pct"/>
            <w:vAlign w:val="top"/>
          </w:tcPr>
          <w:p w14:paraId="0C7A794C" w14:textId="77777777" w:rsidR="00C95D5D" w:rsidRDefault="00C95D5D" w:rsidP="00F034CC">
            <w:pPr>
              <w:spacing w:after="0" w:line="240" w:lineRule="auto"/>
              <w:ind w:firstLine="0"/>
              <w:rPr>
                <w:szCs w:val="26"/>
              </w:rPr>
            </w:pPr>
          </w:p>
        </w:tc>
      </w:tr>
      <w:tr w:rsidR="00C95D5D" w14:paraId="14547C91" w14:textId="77777777" w:rsidTr="00F034CC">
        <w:tc>
          <w:tcPr>
            <w:tcW w:w="1110" w:type="pct"/>
            <w:vMerge/>
            <w:vAlign w:val="top"/>
          </w:tcPr>
          <w:p w14:paraId="04E67799"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886E667" w14:textId="4A1F283E" w:rsidR="00C95D5D" w:rsidRDefault="00C95D5D" w:rsidP="00F034CC">
            <w:pPr>
              <w:spacing w:after="0" w:line="240" w:lineRule="auto"/>
              <w:ind w:firstLine="0"/>
              <w:rPr>
                <w:szCs w:val="26"/>
              </w:rPr>
            </w:pPr>
          </w:p>
        </w:tc>
        <w:tc>
          <w:tcPr>
            <w:tcW w:w="1880" w:type="pct"/>
            <w:vAlign w:val="top"/>
          </w:tcPr>
          <w:p w14:paraId="0A41AB47" w14:textId="3C34DA07" w:rsidR="00C95D5D" w:rsidRDefault="00C95D5D" w:rsidP="00F034CC">
            <w:pPr>
              <w:spacing w:after="0" w:line="240" w:lineRule="auto"/>
              <w:ind w:firstLine="0"/>
              <w:rPr>
                <w:szCs w:val="26"/>
              </w:rPr>
            </w:pPr>
            <w:r>
              <w:rPr>
                <w:szCs w:val="26"/>
              </w:rPr>
              <w:t>6. Hệ thống hiển thị giao diện thông tin của danh mục thu chi đã chọn</w:t>
            </w:r>
          </w:p>
        </w:tc>
      </w:tr>
      <w:tr w:rsidR="00C95D5D" w14:paraId="44C54B07" w14:textId="77777777" w:rsidTr="00F034CC">
        <w:tc>
          <w:tcPr>
            <w:tcW w:w="1110" w:type="pct"/>
            <w:vMerge/>
            <w:vAlign w:val="top"/>
          </w:tcPr>
          <w:p w14:paraId="083B7BE1"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D0C18DD" w14:textId="6B1C05FD" w:rsidR="00C95D5D" w:rsidRDefault="00C95D5D" w:rsidP="00F034CC">
            <w:pPr>
              <w:spacing w:after="0" w:line="240" w:lineRule="auto"/>
              <w:ind w:firstLine="0"/>
              <w:rPr>
                <w:szCs w:val="26"/>
              </w:rPr>
            </w:pPr>
            <w:r>
              <w:rPr>
                <w:szCs w:val="26"/>
              </w:rPr>
              <w:t>7. Tác nhân cập nhật thông tin danh mục thu chi</w:t>
            </w:r>
          </w:p>
        </w:tc>
        <w:tc>
          <w:tcPr>
            <w:tcW w:w="1880" w:type="pct"/>
            <w:vAlign w:val="top"/>
          </w:tcPr>
          <w:p w14:paraId="0422C3FC" w14:textId="1FBA7E6A" w:rsidR="00C95D5D" w:rsidRDefault="00C95D5D" w:rsidP="00F034CC">
            <w:pPr>
              <w:spacing w:after="0" w:line="240" w:lineRule="auto"/>
              <w:ind w:firstLine="0"/>
              <w:rPr>
                <w:szCs w:val="26"/>
              </w:rPr>
            </w:pPr>
          </w:p>
        </w:tc>
      </w:tr>
      <w:tr w:rsidR="00C95D5D" w14:paraId="7A7F5CF1" w14:textId="77777777" w:rsidTr="00F034CC">
        <w:tc>
          <w:tcPr>
            <w:tcW w:w="1110" w:type="pct"/>
            <w:vMerge/>
            <w:vAlign w:val="top"/>
          </w:tcPr>
          <w:p w14:paraId="7F84C75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23E0B2EB" w14:textId="032FBDF9" w:rsidR="00C95D5D" w:rsidRDefault="00C95D5D" w:rsidP="00F034CC">
            <w:pPr>
              <w:spacing w:after="0" w:line="240" w:lineRule="auto"/>
              <w:ind w:firstLine="0"/>
              <w:rPr>
                <w:szCs w:val="26"/>
              </w:rPr>
            </w:pPr>
            <w:r>
              <w:rPr>
                <w:szCs w:val="26"/>
              </w:rPr>
              <w:t>8. Tác nhân nhấn nút “Lưu”</w:t>
            </w:r>
          </w:p>
        </w:tc>
        <w:tc>
          <w:tcPr>
            <w:tcW w:w="1880" w:type="pct"/>
            <w:vAlign w:val="top"/>
          </w:tcPr>
          <w:p w14:paraId="7E3CB882" w14:textId="77777777" w:rsidR="00C95D5D" w:rsidRDefault="00C95D5D" w:rsidP="00F034CC">
            <w:pPr>
              <w:spacing w:after="0" w:line="240" w:lineRule="auto"/>
              <w:ind w:firstLine="0"/>
              <w:rPr>
                <w:szCs w:val="26"/>
              </w:rPr>
            </w:pPr>
          </w:p>
        </w:tc>
      </w:tr>
      <w:tr w:rsidR="00C95D5D" w14:paraId="2254E408" w14:textId="77777777" w:rsidTr="00F034CC">
        <w:tc>
          <w:tcPr>
            <w:tcW w:w="1110" w:type="pct"/>
            <w:vMerge/>
            <w:vAlign w:val="top"/>
          </w:tcPr>
          <w:p w14:paraId="03DA2F68"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4596A6B" w14:textId="77777777" w:rsidR="00C95D5D" w:rsidRDefault="00C95D5D" w:rsidP="00F034CC">
            <w:pPr>
              <w:spacing w:after="0" w:line="240" w:lineRule="auto"/>
              <w:ind w:firstLine="0"/>
              <w:rPr>
                <w:szCs w:val="26"/>
              </w:rPr>
            </w:pPr>
          </w:p>
        </w:tc>
        <w:tc>
          <w:tcPr>
            <w:tcW w:w="1880" w:type="pct"/>
            <w:vAlign w:val="top"/>
          </w:tcPr>
          <w:p w14:paraId="55546934" w14:textId="49546887" w:rsidR="00C95D5D" w:rsidRDefault="00C95D5D" w:rsidP="00F034CC">
            <w:pPr>
              <w:spacing w:after="0" w:line="240" w:lineRule="auto"/>
              <w:ind w:firstLine="0"/>
              <w:rPr>
                <w:szCs w:val="26"/>
              </w:rPr>
            </w:pPr>
            <w:r>
              <w:rPr>
                <w:szCs w:val="26"/>
              </w:rPr>
              <w:t>9. Hệ thống kiểm tra dữ liệu và nếu dữ liệu hợp lệ, thông báo “Cập nhật thành công”</w:t>
            </w:r>
          </w:p>
        </w:tc>
      </w:tr>
      <w:tr w:rsidR="00272FED" w14:paraId="726BC4D5" w14:textId="77777777" w:rsidTr="00F034CC">
        <w:tc>
          <w:tcPr>
            <w:tcW w:w="1110" w:type="pct"/>
            <w:vMerge w:val="restart"/>
            <w:vAlign w:val="top"/>
          </w:tcPr>
          <w:p w14:paraId="5FDC130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8D2B1F6" w14:textId="2271EF52" w:rsidR="00272FED" w:rsidRPr="005B1E08" w:rsidRDefault="00C51D4F" w:rsidP="00F034CC">
            <w:pPr>
              <w:spacing w:after="0" w:line="240" w:lineRule="auto"/>
              <w:ind w:firstLine="0"/>
              <w:rPr>
                <w:szCs w:val="26"/>
              </w:rPr>
            </w:pPr>
            <w:r>
              <w:rPr>
                <w:szCs w:val="26"/>
              </w:rPr>
              <w:t>8</w:t>
            </w:r>
            <w:r w:rsidR="00272FED">
              <w:rPr>
                <w:szCs w:val="26"/>
              </w:rPr>
              <w:t xml:space="preserve">.1 </w:t>
            </w:r>
            <w:r>
              <w:rPr>
                <w:szCs w:val="26"/>
              </w:rPr>
              <w:t>Tác nhân nhấn nút “Hủy”</w:t>
            </w:r>
          </w:p>
        </w:tc>
        <w:tc>
          <w:tcPr>
            <w:tcW w:w="1880" w:type="pct"/>
            <w:vAlign w:val="top"/>
          </w:tcPr>
          <w:p w14:paraId="6601E99B" w14:textId="77777777" w:rsidR="00272FED" w:rsidRPr="00795438" w:rsidRDefault="00272FED" w:rsidP="00F034CC">
            <w:pPr>
              <w:spacing w:after="0" w:line="240" w:lineRule="auto"/>
              <w:ind w:firstLine="0"/>
              <w:rPr>
                <w:szCs w:val="26"/>
              </w:rPr>
            </w:pPr>
          </w:p>
        </w:tc>
      </w:tr>
      <w:tr w:rsidR="00272FED" w14:paraId="1014D212" w14:textId="77777777" w:rsidTr="00F034CC">
        <w:tc>
          <w:tcPr>
            <w:tcW w:w="1110" w:type="pct"/>
            <w:vMerge/>
            <w:vAlign w:val="top"/>
          </w:tcPr>
          <w:p w14:paraId="2B6B244E"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5C80CE" w14:textId="77777777" w:rsidR="00272FED" w:rsidRDefault="00272FED" w:rsidP="00F034CC">
            <w:pPr>
              <w:spacing w:after="0" w:line="240" w:lineRule="auto"/>
              <w:ind w:firstLine="0"/>
              <w:rPr>
                <w:szCs w:val="26"/>
              </w:rPr>
            </w:pPr>
          </w:p>
        </w:tc>
        <w:tc>
          <w:tcPr>
            <w:tcW w:w="1880" w:type="pct"/>
            <w:vAlign w:val="top"/>
          </w:tcPr>
          <w:p w14:paraId="1FC628B8" w14:textId="76E2D959" w:rsidR="00272FED" w:rsidRPr="00795438" w:rsidRDefault="00C51D4F" w:rsidP="00F034CC">
            <w:pPr>
              <w:spacing w:after="0" w:line="240" w:lineRule="auto"/>
              <w:ind w:firstLine="0"/>
              <w:rPr>
                <w:szCs w:val="26"/>
              </w:rPr>
            </w:pPr>
            <w:r>
              <w:rPr>
                <w:szCs w:val="26"/>
              </w:rPr>
              <w:t>8</w:t>
            </w:r>
            <w:r w:rsidR="00272FED">
              <w:rPr>
                <w:szCs w:val="26"/>
              </w:rPr>
              <w:t xml:space="preserve">.2 </w:t>
            </w:r>
            <w:r>
              <w:rPr>
                <w:szCs w:val="26"/>
              </w:rPr>
              <w:t>Quay lại giao diện quản lý danh mục thu chi ở bước 2</w:t>
            </w:r>
          </w:p>
        </w:tc>
      </w:tr>
      <w:tr w:rsidR="00C95D5D" w14:paraId="0EFDCE19" w14:textId="77777777" w:rsidTr="00C95D5D">
        <w:trPr>
          <w:trHeight w:val="627"/>
        </w:trPr>
        <w:tc>
          <w:tcPr>
            <w:tcW w:w="1110" w:type="pct"/>
            <w:vMerge/>
            <w:vAlign w:val="top"/>
          </w:tcPr>
          <w:p w14:paraId="09CBAB00"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56BC3CA" w14:textId="77777777" w:rsidR="00C95D5D" w:rsidRDefault="00C95D5D" w:rsidP="00F034CC">
            <w:pPr>
              <w:spacing w:after="0" w:line="240" w:lineRule="auto"/>
              <w:ind w:firstLine="0"/>
              <w:rPr>
                <w:szCs w:val="26"/>
                <w:lang w:val="vi-VN"/>
              </w:rPr>
            </w:pPr>
          </w:p>
        </w:tc>
        <w:tc>
          <w:tcPr>
            <w:tcW w:w="1880" w:type="pct"/>
            <w:vAlign w:val="top"/>
          </w:tcPr>
          <w:p w14:paraId="7242FD56" w14:textId="0AD64F34" w:rsidR="00C95D5D" w:rsidRDefault="00C95D5D" w:rsidP="00F034CC">
            <w:pPr>
              <w:spacing w:after="0" w:line="240" w:lineRule="auto"/>
              <w:ind w:firstLine="0"/>
              <w:rPr>
                <w:szCs w:val="26"/>
              </w:rPr>
            </w:pPr>
            <w:r>
              <w:rPr>
                <w:szCs w:val="26"/>
              </w:rPr>
              <w:t>9.1 Hệ thống kiểm tra dữ liệu và nếu tên danh mục không hợp lệ, thông báo “Tên danh mục này đã tồn tại”</w:t>
            </w:r>
          </w:p>
        </w:tc>
      </w:tr>
      <w:tr w:rsidR="00272FED" w14:paraId="2CD39101" w14:textId="77777777" w:rsidTr="00F034CC">
        <w:trPr>
          <w:trHeight w:val="359"/>
        </w:trPr>
        <w:tc>
          <w:tcPr>
            <w:tcW w:w="1110" w:type="pct"/>
            <w:vAlign w:val="top"/>
          </w:tcPr>
          <w:p w14:paraId="475C8A0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4427256D" w14:textId="77777777" w:rsidR="00272FED" w:rsidRDefault="00272FED" w:rsidP="00E25562">
            <w:pPr>
              <w:pStyle w:val="InfoBlue"/>
              <w:keepNext/>
              <w:spacing w:before="0" w:line="240" w:lineRule="auto"/>
              <w:ind w:firstLine="0"/>
              <w:rPr>
                <w:rFonts w:ascii="Times New Roman" w:hAnsi="Times New Roman"/>
                <w:i w:val="0"/>
                <w:color w:val="000000" w:themeColor="text1"/>
                <w:sz w:val="26"/>
                <w:szCs w:val="26"/>
              </w:rPr>
            </w:pPr>
          </w:p>
        </w:tc>
      </w:tr>
    </w:tbl>
    <w:p w14:paraId="4B1A46A3" w14:textId="318F8A6E" w:rsidR="00272FED" w:rsidRPr="00E25562" w:rsidRDefault="00B259A5" w:rsidP="00E25562">
      <w:pPr>
        <w:pStyle w:val="Caption"/>
        <w:rPr>
          <w:i/>
          <w:iCs/>
        </w:rPr>
      </w:pPr>
      <w:bookmarkStart w:id="66" w:name="_Toc44535894"/>
      <w:r w:rsidRPr="00B259A5">
        <w:rPr>
          <w:noProof/>
        </w:rPr>
        <w:lastRenderedPageBreak/>
        <w:drawing>
          <wp:anchor distT="0" distB="0" distL="114300" distR="114300" simplePos="0" relativeHeight="251653632" behindDoc="0" locked="0" layoutInCell="1" allowOverlap="1" wp14:anchorId="2DA6298D" wp14:editId="3A2E00B9">
            <wp:simplePos x="0" y="0"/>
            <wp:positionH relativeFrom="column">
              <wp:posOffset>-3175</wp:posOffset>
            </wp:positionH>
            <wp:positionV relativeFrom="paragraph">
              <wp:posOffset>564515</wp:posOffset>
            </wp:positionV>
            <wp:extent cx="5580380" cy="6981825"/>
            <wp:effectExtent l="0" t="0" r="127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6981825"/>
                    </a:xfrm>
                    <a:prstGeom prst="rect">
                      <a:avLst/>
                    </a:prstGeom>
                    <a:noFill/>
                    <a:ln>
                      <a:noFill/>
                    </a:ln>
                  </pic:spPr>
                </pic:pic>
              </a:graphicData>
            </a:graphic>
            <wp14:sizeRelV relativeFrom="margin">
              <wp14:pctHeight>0</wp14:pctHeight>
            </wp14:sizeRelV>
          </wp:anchor>
        </w:drawing>
      </w:r>
      <w:r w:rsidR="00E25562" w:rsidRPr="00E25562">
        <w:rPr>
          <w:i/>
          <w:iCs/>
        </w:rPr>
        <w:t xml:space="preserve">Bảng </w:t>
      </w:r>
      <w:r w:rsidR="00E25562" w:rsidRPr="00E25562">
        <w:rPr>
          <w:i/>
          <w:iCs/>
        </w:rPr>
        <w:fldChar w:fldCharType="begin"/>
      </w:r>
      <w:r w:rsidR="00E25562" w:rsidRPr="00E25562">
        <w:rPr>
          <w:i/>
          <w:iCs/>
        </w:rPr>
        <w:instrText xml:space="preserve"> STYLEREF 1 \s </w:instrText>
      </w:r>
      <w:r w:rsidR="00E25562" w:rsidRPr="00E25562">
        <w:rPr>
          <w:i/>
          <w:iCs/>
        </w:rPr>
        <w:fldChar w:fldCharType="separate"/>
      </w:r>
      <w:r w:rsidR="00E25562" w:rsidRPr="00E25562">
        <w:rPr>
          <w:i/>
          <w:iCs/>
          <w:noProof/>
        </w:rPr>
        <w:t>3</w:t>
      </w:r>
      <w:r w:rsidR="00E25562" w:rsidRPr="00E25562">
        <w:rPr>
          <w:i/>
          <w:iCs/>
        </w:rPr>
        <w:fldChar w:fldCharType="end"/>
      </w:r>
      <w:r w:rsidR="00E25562" w:rsidRPr="00E25562">
        <w:rPr>
          <w:i/>
          <w:iCs/>
        </w:rPr>
        <w:t>.</w:t>
      </w:r>
      <w:r w:rsidR="00E25562" w:rsidRPr="00E25562">
        <w:rPr>
          <w:i/>
          <w:iCs/>
        </w:rPr>
        <w:fldChar w:fldCharType="begin"/>
      </w:r>
      <w:r w:rsidR="00E25562" w:rsidRPr="00E25562">
        <w:rPr>
          <w:i/>
          <w:iCs/>
        </w:rPr>
        <w:instrText xml:space="preserve"> SEQ Bảng \* ARABIC \s 1 </w:instrText>
      </w:r>
      <w:r w:rsidR="00E25562" w:rsidRPr="00E25562">
        <w:rPr>
          <w:i/>
          <w:iCs/>
        </w:rPr>
        <w:fldChar w:fldCharType="separate"/>
      </w:r>
      <w:r w:rsidR="00E25562" w:rsidRPr="00E25562">
        <w:rPr>
          <w:i/>
          <w:iCs/>
          <w:noProof/>
        </w:rPr>
        <w:t>27</w:t>
      </w:r>
      <w:r w:rsidR="00E25562" w:rsidRPr="00E25562">
        <w:rPr>
          <w:i/>
          <w:iCs/>
        </w:rPr>
        <w:fldChar w:fldCharType="end"/>
      </w:r>
      <w:r w:rsidR="00E25562" w:rsidRPr="00E25562">
        <w:rPr>
          <w:i/>
          <w:iCs/>
        </w:rPr>
        <w:t xml:space="preserve"> Đặc tả Use case 25 – Cập nhật danh mục thu chi</w:t>
      </w:r>
      <w:bookmarkEnd w:id="66"/>
    </w:p>
    <w:p w14:paraId="618CD697" w14:textId="73113758" w:rsidR="001E0F88" w:rsidRDefault="001E0F88" w:rsidP="00BF2CA2">
      <w:pPr>
        <w:ind w:left="567" w:firstLine="0"/>
      </w:pPr>
    </w:p>
    <w:p w14:paraId="768518A9" w14:textId="77DE988E" w:rsidR="001E0F88" w:rsidRDefault="001E0F88" w:rsidP="00BF2CA2">
      <w:pPr>
        <w:ind w:left="567" w:firstLine="0"/>
      </w:pPr>
    </w:p>
    <w:p w14:paraId="5D9773BB" w14:textId="163FBA42" w:rsidR="00322603" w:rsidRDefault="00322603" w:rsidP="00BF2CA2">
      <w:pPr>
        <w:ind w:left="567" w:firstLine="0"/>
      </w:pPr>
    </w:p>
    <w:p w14:paraId="25D929FB" w14:textId="172C37E9" w:rsidR="00322603" w:rsidRDefault="00322603" w:rsidP="00BF2CA2">
      <w:pPr>
        <w:ind w:left="567" w:firstLine="0"/>
      </w:pPr>
    </w:p>
    <w:p w14:paraId="1669A231" w14:textId="6D7FDC48" w:rsidR="00322603" w:rsidRDefault="00322603" w:rsidP="00BF2CA2">
      <w:pPr>
        <w:ind w:left="567" w:firstLine="0"/>
      </w:pPr>
    </w:p>
    <w:p w14:paraId="5D32B5FC" w14:textId="7D7C59E3" w:rsidR="00322603" w:rsidRDefault="00322603" w:rsidP="00BF2CA2">
      <w:pPr>
        <w:ind w:left="567" w:firstLine="0"/>
      </w:pPr>
    </w:p>
    <w:p w14:paraId="26915566" w14:textId="3085EE51" w:rsidR="00322603" w:rsidRDefault="00322603" w:rsidP="00BF2CA2">
      <w:pPr>
        <w:ind w:left="567" w:firstLine="0"/>
      </w:pPr>
    </w:p>
    <w:p w14:paraId="1D145F1D" w14:textId="31918C2A" w:rsidR="00322603" w:rsidRDefault="00322603" w:rsidP="00BF2CA2">
      <w:pPr>
        <w:ind w:left="567" w:firstLine="0"/>
      </w:pPr>
    </w:p>
    <w:p w14:paraId="37BAFCAD" w14:textId="1B7C5563" w:rsidR="00322603" w:rsidRDefault="00322603" w:rsidP="00BF2CA2">
      <w:pPr>
        <w:ind w:left="567" w:firstLine="0"/>
      </w:pPr>
    </w:p>
    <w:p w14:paraId="0BE476F5" w14:textId="56B44D20" w:rsidR="00322603" w:rsidRDefault="00322603" w:rsidP="00BF2CA2">
      <w:pPr>
        <w:ind w:left="567" w:firstLine="0"/>
      </w:pPr>
    </w:p>
    <w:p w14:paraId="5DFFA056" w14:textId="32B6E9AC" w:rsidR="00322603" w:rsidRDefault="00322603" w:rsidP="00BF2CA2">
      <w:pPr>
        <w:ind w:left="567" w:firstLine="0"/>
      </w:pPr>
    </w:p>
    <w:p w14:paraId="2E2F2A93" w14:textId="628120FE" w:rsidR="00322603" w:rsidRDefault="00322603" w:rsidP="00BF2CA2">
      <w:pPr>
        <w:ind w:left="567" w:firstLine="0"/>
      </w:pPr>
    </w:p>
    <w:p w14:paraId="0EDB9714" w14:textId="193F95D6" w:rsidR="00322603" w:rsidRDefault="00322603" w:rsidP="00BF2CA2">
      <w:pPr>
        <w:ind w:left="567" w:firstLine="0"/>
      </w:pPr>
    </w:p>
    <w:p w14:paraId="3763F5BB" w14:textId="10D6C940" w:rsidR="00322603" w:rsidRDefault="00322603" w:rsidP="00BF2CA2">
      <w:pPr>
        <w:ind w:left="567" w:firstLine="0"/>
      </w:pPr>
    </w:p>
    <w:p w14:paraId="1AF34636" w14:textId="01D954AC" w:rsidR="00322603" w:rsidRDefault="00322603" w:rsidP="00BF2CA2">
      <w:pPr>
        <w:ind w:left="567" w:firstLine="0"/>
      </w:pPr>
    </w:p>
    <w:p w14:paraId="0991EFCD" w14:textId="3EA9507C" w:rsidR="00322603" w:rsidRDefault="00322603" w:rsidP="00BF2CA2">
      <w:pPr>
        <w:ind w:left="567" w:firstLine="0"/>
      </w:pPr>
    </w:p>
    <w:p w14:paraId="00817AAF" w14:textId="024C475F" w:rsidR="00322603" w:rsidRDefault="00322603" w:rsidP="00BF2CA2">
      <w:pPr>
        <w:ind w:left="567" w:firstLine="0"/>
      </w:pPr>
    </w:p>
    <w:p w14:paraId="435AB90A" w14:textId="0A799C72" w:rsidR="00322603" w:rsidRDefault="00322603" w:rsidP="00BF2CA2">
      <w:pPr>
        <w:ind w:left="567" w:firstLine="0"/>
      </w:pPr>
    </w:p>
    <w:p w14:paraId="76738A8B" w14:textId="4996DB20" w:rsidR="00322603" w:rsidRDefault="00322603" w:rsidP="00BF2CA2">
      <w:pPr>
        <w:ind w:left="567" w:firstLine="0"/>
      </w:pPr>
    </w:p>
    <w:p w14:paraId="3B61325E" w14:textId="77777777" w:rsidR="00322603" w:rsidRDefault="00322603" w:rsidP="00BF2CA2">
      <w:pPr>
        <w:ind w:left="567" w:firstLine="0"/>
      </w:pPr>
    </w:p>
    <w:p w14:paraId="6126C380" w14:textId="17A6DDE1" w:rsidR="001E0F88" w:rsidRDefault="001E0F88" w:rsidP="00BF2CA2">
      <w:pPr>
        <w:ind w:left="567" w:firstLine="0"/>
      </w:pPr>
    </w:p>
    <w:p w14:paraId="232A4C4E" w14:textId="77777777" w:rsidR="00A46491" w:rsidRDefault="00A46491" w:rsidP="000374A5">
      <w:pPr>
        <w:ind w:firstLine="0"/>
      </w:pPr>
    </w:p>
    <w:p w14:paraId="0FDA1A0D" w14:textId="7E0D2FC3" w:rsidR="00322603" w:rsidRDefault="00C86402" w:rsidP="001D7E68">
      <w:pPr>
        <w:pStyle w:val="Heading3"/>
      </w:pPr>
      <w:r w:rsidRPr="00C86402">
        <w:rPr>
          <w:noProof/>
        </w:rPr>
        <w:lastRenderedPageBreak/>
        <w:drawing>
          <wp:anchor distT="0" distB="0" distL="114300" distR="114300" simplePos="0" relativeHeight="251646464" behindDoc="0" locked="0" layoutInCell="1" allowOverlap="1" wp14:anchorId="1A499C3F" wp14:editId="11DE9AEB">
            <wp:simplePos x="0" y="0"/>
            <wp:positionH relativeFrom="column">
              <wp:posOffset>-936625</wp:posOffset>
            </wp:positionH>
            <wp:positionV relativeFrom="paragraph">
              <wp:posOffset>498475</wp:posOffset>
            </wp:positionV>
            <wp:extent cx="6904355" cy="3981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04355"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603">
        <w:t>Class Diagram</w:t>
      </w:r>
    </w:p>
    <w:p w14:paraId="3C35C14B" w14:textId="0B9569EC" w:rsidR="000F319A" w:rsidRDefault="000F319A" w:rsidP="000F319A"/>
    <w:p w14:paraId="6C6C7F98" w14:textId="1967E52E" w:rsidR="00E6506B" w:rsidRDefault="00E6506B" w:rsidP="000F319A"/>
    <w:p w14:paraId="41CFCC09" w14:textId="5BD34332" w:rsidR="00E6506B" w:rsidRDefault="00E6506B" w:rsidP="000F319A"/>
    <w:p w14:paraId="52C5AB68" w14:textId="044D913F" w:rsidR="00E6506B" w:rsidRDefault="00E6506B" w:rsidP="000F319A"/>
    <w:p w14:paraId="2EC9D6E9" w14:textId="104664E4" w:rsidR="00E6506B" w:rsidRDefault="00E6506B" w:rsidP="000F319A"/>
    <w:p w14:paraId="779933CD" w14:textId="4B65296C" w:rsidR="00E6506B" w:rsidRDefault="00E6506B" w:rsidP="000F319A"/>
    <w:p w14:paraId="678C2C06" w14:textId="6B7A9370" w:rsidR="00E6506B" w:rsidRDefault="00E6506B" w:rsidP="004B1E1B">
      <w:pPr>
        <w:ind w:firstLine="0"/>
      </w:pPr>
    </w:p>
    <w:p w14:paraId="58770EC6" w14:textId="6385CDDD" w:rsidR="00EC380E" w:rsidRDefault="00EC380E" w:rsidP="004B1E1B">
      <w:pPr>
        <w:ind w:firstLine="0"/>
      </w:pPr>
    </w:p>
    <w:p w14:paraId="1F3778FE" w14:textId="2E297CB8" w:rsidR="00EC380E" w:rsidRDefault="00EC380E" w:rsidP="004B1E1B">
      <w:pPr>
        <w:ind w:firstLine="0"/>
      </w:pPr>
    </w:p>
    <w:p w14:paraId="676B4FA6" w14:textId="77777777" w:rsidR="00222BFD" w:rsidRPr="000F319A" w:rsidRDefault="00222BFD" w:rsidP="004B1E1B">
      <w:pPr>
        <w:ind w:firstLine="0"/>
      </w:pPr>
    </w:p>
    <w:p w14:paraId="5E8AA2A6" w14:textId="3DD40ED3" w:rsidR="000F319A" w:rsidRPr="000F319A" w:rsidRDefault="000F319A" w:rsidP="000F319A">
      <w:pPr>
        <w:pStyle w:val="Heading4"/>
        <w:rPr>
          <w:i/>
          <w:iCs/>
        </w:rPr>
      </w:pPr>
      <w:r w:rsidRPr="000F319A">
        <w:rPr>
          <w:i/>
          <w:iCs/>
        </w:rPr>
        <w:lastRenderedPageBreak/>
        <w:t>Đặc tả Class Diagram</w:t>
      </w:r>
    </w:p>
    <w:p w14:paraId="0B497FCF" w14:textId="0781BFEB" w:rsidR="000F319A" w:rsidRDefault="000F319A" w:rsidP="000F319A"/>
    <w:p w14:paraId="17AC56C4" w14:textId="4989601D" w:rsidR="00E6506B" w:rsidRDefault="00E6506B" w:rsidP="000F319A"/>
    <w:p w14:paraId="36391A3E" w14:textId="47B090F8" w:rsidR="00E6506B" w:rsidRDefault="00E6506B" w:rsidP="000F319A"/>
    <w:p w14:paraId="5BB648C4" w14:textId="7B127CC3" w:rsidR="00E6506B" w:rsidRDefault="00E6506B" w:rsidP="000F319A"/>
    <w:p w14:paraId="0F4944D2" w14:textId="08E1E90F" w:rsidR="00E6506B" w:rsidRDefault="00E6506B" w:rsidP="000F319A"/>
    <w:p w14:paraId="5DB6A3D6" w14:textId="42B83C35" w:rsidR="00E6506B" w:rsidRDefault="00E6506B" w:rsidP="000F319A"/>
    <w:p w14:paraId="30EA9393" w14:textId="322C2B78" w:rsidR="00E6506B" w:rsidRDefault="00E6506B" w:rsidP="000F319A"/>
    <w:p w14:paraId="638C75DB" w14:textId="1E92358B" w:rsidR="00E6506B" w:rsidRDefault="00E6506B" w:rsidP="000F319A"/>
    <w:p w14:paraId="6A1CC6F2" w14:textId="6D092D9E" w:rsidR="00E6506B" w:rsidRDefault="00E6506B" w:rsidP="000F319A"/>
    <w:p w14:paraId="14280255" w14:textId="5DEE3B23" w:rsidR="00E6506B" w:rsidRDefault="00E6506B" w:rsidP="000F319A"/>
    <w:p w14:paraId="175F99C4" w14:textId="499AA4D5" w:rsidR="00E6506B" w:rsidRDefault="00E6506B" w:rsidP="000F319A"/>
    <w:p w14:paraId="4CB254CC" w14:textId="706BF2A5" w:rsidR="00E6506B" w:rsidRDefault="00E6506B" w:rsidP="000F319A"/>
    <w:p w14:paraId="78488A4A" w14:textId="11EE3DE2" w:rsidR="00E6506B" w:rsidRDefault="00E6506B" w:rsidP="000F319A"/>
    <w:p w14:paraId="7BC8CA75" w14:textId="610BF605" w:rsidR="00E6506B" w:rsidRDefault="00E6506B" w:rsidP="000F319A"/>
    <w:p w14:paraId="22EA000D" w14:textId="0610AB39" w:rsidR="00E6506B" w:rsidRDefault="00E6506B" w:rsidP="000F319A"/>
    <w:p w14:paraId="48855B89" w14:textId="3F156897" w:rsidR="00E6506B" w:rsidRDefault="00E6506B" w:rsidP="000F319A"/>
    <w:p w14:paraId="335A502F" w14:textId="1FC97708" w:rsidR="00E6506B" w:rsidRDefault="00E6506B" w:rsidP="000F319A"/>
    <w:p w14:paraId="0EE8274E" w14:textId="7B38940E" w:rsidR="00E6506B" w:rsidRDefault="00E6506B" w:rsidP="000F319A"/>
    <w:p w14:paraId="4494CA2E" w14:textId="77777777" w:rsidR="00E6506B" w:rsidRDefault="00E6506B" w:rsidP="000F319A"/>
    <w:p w14:paraId="1140C8F4" w14:textId="77777777" w:rsidR="00E6506B" w:rsidRDefault="00E6506B" w:rsidP="000F319A"/>
    <w:p w14:paraId="3FF34CDE" w14:textId="5468E1B4" w:rsidR="005A6611" w:rsidRDefault="000C02C9" w:rsidP="005A6611">
      <w:pPr>
        <w:pStyle w:val="Heading3"/>
      </w:pPr>
      <w:r w:rsidRPr="000C02C9">
        <w:rPr>
          <w:noProof/>
        </w:rPr>
        <w:lastRenderedPageBreak/>
        <w:drawing>
          <wp:anchor distT="0" distB="0" distL="114300" distR="114300" simplePos="0" relativeHeight="251653632" behindDoc="0" locked="0" layoutInCell="1" allowOverlap="1" wp14:anchorId="1FEE3AC4" wp14:editId="23E9D774">
            <wp:simplePos x="0" y="0"/>
            <wp:positionH relativeFrom="column">
              <wp:posOffset>-898525</wp:posOffset>
            </wp:positionH>
            <wp:positionV relativeFrom="paragraph">
              <wp:posOffset>393700</wp:posOffset>
            </wp:positionV>
            <wp:extent cx="6877050" cy="50577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77050"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ECD">
        <w:t>Mô hình liên kết thực thể</w:t>
      </w:r>
    </w:p>
    <w:p w14:paraId="6631CE6F" w14:textId="2D360C29" w:rsidR="00E6506B" w:rsidRDefault="00E6506B" w:rsidP="00E6506B"/>
    <w:p w14:paraId="4A2873DB" w14:textId="4918B873" w:rsidR="00E6506B" w:rsidRDefault="00E6506B" w:rsidP="00E6506B"/>
    <w:p w14:paraId="26EF3705" w14:textId="087FBFA5" w:rsidR="00E6506B" w:rsidRDefault="00E6506B" w:rsidP="00E6506B"/>
    <w:p w14:paraId="27EF5D16" w14:textId="24D2EB16" w:rsidR="00E6506B" w:rsidRDefault="00E6506B" w:rsidP="00E6506B"/>
    <w:p w14:paraId="4A917984" w14:textId="49EFA494" w:rsidR="00E6506B" w:rsidRDefault="00E6506B" w:rsidP="00E6506B"/>
    <w:p w14:paraId="0989A3A0" w14:textId="0056ED26" w:rsidR="00E6506B" w:rsidRDefault="00E6506B" w:rsidP="00E6506B"/>
    <w:p w14:paraId="56B9A3F6" w14:textId="77777777" w:rsidR="00E6506B" w:rsidRPr="00E6506B" w:rsidRDefault="00E6506B" w:rsidP="00882391">
      <w:pPr>
        <w:ind w:firstLine="0"/>
      </w:pPr>
    </w:p>
    <w:p w14:paraId="58E1613B" w14:textId="08F81413" w:rsidR="000F319A" w:rsidRDefault="001330CE" w:rsidP="000F319A">
      <w:pPr>
        <w:pStyle w:val="Heading3"/>
      </w:pPr>
      <w:r w:rsidRPr="001330CE">
        <w:rPr>
          <w:noProof/>
        </w:rPr>
        <w:lastRenderedPageBreak/>
        <w:drawing>
          <wp:anchor distT="0" distB="0" distL="114300" distR="114300" simplePos="0" relativeHeight="251670016" behindDoc="0" locked="0" layoutInCell="1" allowOverlap="1" wp14:anchorId="51728563" wp14:editId="5CFB4BD0">
            <wp:simplePos x="0" y="0"/>
            <wp:positionH relativeFrom="column">
              <wp:posOffset>-898525</wp:posOffset>
            </wp:positionH>
            <wp:positionV relativeFrom="paragraph">
              <wp:posOffset>374650</wp:posOffset>
            </wp:positionV>
            <wp:extent cx="6838950" cy="699643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38950" cy="699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19A">
        <w:t>Mô hình cơ sở dữ liệu</w:t>
      </w:r>
    </w:p>
    <w:p w14:paraId="06010CB9" w14:textId="6D5E4C8D" w:rsidR="00E6506B" w:rsidRPr="00E6506B" w:rsidRDefault="00E6506B" w:rsidP="00ED06C9">
      <w:pPr>
        <w:ind w:firstLine="0"/>
      </w:pPr>
    </w:p>
    <w:p w14:paraId="74AB1606" w14:textId="1BEC4597" w:rsidR="000F319A" w:rsidRDefault="00EE65B3" w:rsidP="000F319A">
      <w:pPr>
        <w:pStyle w:val="Heading4"/>
        <w:rPr>
          <w:i/>
          <w:iCs/>
        </w:rPr>
      </w:pPr>
      <w:r>
        <w:rPr>
          <w:i/>
          <w:iCs/>
        </w:rPr>
        <w:lastRenderedPageBreak/>
        <w:t>Các ràng buộc toàn vẹn trong cơ sở dữ liệu</w:t>
      </w:r>
    </w:p>
    <w:p w14:paraId="76A4934D" w14:textId="71595A48" w:rsidR="00BC4264" w:rsidRDefault="00BC4264" w:rsidP="00BC4264">
      <w:pPr>
        <w:rPr>
          <w:b/>
          <w:bCs/>
        </w:rPr>
      </w:pPr>
      <w:r w:rsidRPr="000C6A99">
        <w:rPr>
          <w:b/>
          <w:bCs/>
        </w:rPr>
        <w:t>TaiKhoan (</w:t>
      </w:r>
      <w:r w:rsidRPr="000C6A99">
        <w:rPr>
          <w:b/>
          <w:bCs/>
          <w:u w:val="single"/>
        </w:rPr>
        <w:t>tenTaiKhoan</w:t>
      </w:r>
      <w:r w:rsidRPr="000C6A99">
        <w:rPr>
          <w:b/>
          <w:bCs/>
        </w:rPr>
        <w:t>, matKhau, maSoBiMat, ho</w:t>
      </w:r>
      <w:r w:rsidR="000C6A99">
        <w:rPr>
          <w:b/>
          <w:bCs/>
        </w:rPr>
        <w:t>Va</w:t>
      </w:r>
      <w:r w:rsidRPr="000C6A99">
        <w:rPr>
          <w:b/>
          <w:bCs/>
        </w:rPr>
        <w:t>Ten, diaChi, soDienThoai, email)</w:t>
      </w:r>
      <w:r w:rsidR="000C6A99">
        <w:rPr>
          <w:b/>
          <w:bCs/>
        </w:rPr>
        <w:t>.</w:t>
      </w:r>
    </w:p>
    <w:p w14:paraId="0BE96057" w14:textId="30B71D6E" w:rsidR="000C6A99" w:rsidRDefault="00567224" w:rsidP="00BC4264">
      <w:r>
        <w:t>tenTaiKhoan: primary key.</w:t>
      </w:r>
    </w:p>
    <w:p w14:paraId="7BF0E11F" w14:textId="22D8BF6E" w:rsidR="00567224" w:rsidRDefault="00567224" w:rsidP="00BC4264">
      <w:r>
        <w:t>matKhau:</w:t>
      </w:r>
      <w:r w:rsidR="00402EF5">
        <w:t xml:space="preserve"> not null.</w:t>
      </w:r>
    </w:p>
    <w:p w14:paraId="0F7C7F85" w14:textId="70349488" w:rsidR="00567224" w:rsidRDefault="00567224" w:rsidP="00BC4264">
      <w:r>
        <w:t>maSoBiMat:</w:t>
      </w:r>
      <w:r w:rsidR="00402EF5">
        <w:t xml:space="preserve"> not null.</w:t>
      </w:r>
    </w:p>
    <w:p w14:paraId="64106FF7" w14:textId="2C3320BD" w:rsidR="00567224" w:rsidRDefault="00567224" w:rsidP="00BC4264">
      <w:r>
        <w:t>hoVaTen:</w:t>
      </w:r>
      <w:r w:rsidR="00402EF5">
        <w:t xml:space="preserve"> null.</w:t>
      </w:r>
    </w:p>
    <w:p w14:paraId="568C6AD1" w14:textId="407BCBE6" w:rsidR="00567224" w:rsidRDefault="00567224" w:rsidP="00BC4264">
      <w:r>
        <w:t>diaChi:</w:t>
      </w:r>
      <w:r w:rsidR="00402EF5" w:rsidRPr="00402EF5">
        <w:t xml:space="preserve"> </w:t>
      </w:r>
      <w:r w:rsidR="00402EF5">
        <w:t>null</w:t>
      </w:r>
      <w:r w:rsidR="00402EF5">
        <w:t>.</w:t>
      </w:r>
    </w:p>
    <w:p w14:paraId="3F311863" w14:textId="684A1D34" w:rsidR="00567224" w:rsidRDefault="00402EF5" w:rsidP="00BC4264">
      <w:r>
        <w:t>soDienThoai:</w:t>
      </w:r>
      <w:r w:rsidRPr="00402EF5">
        <w:t xml:space="preserve"> </w:t>
      </w:r>
      <w:r>
        <w:t>null</w:t>
      </w:r>
      <w:r>
        <w:t>.</w:t>
      </w:r>
    </w:p>
    <w:p w14:paraId="5078EF7C" w14:textId="7E4F4E3F" w:rsidR="00402EF5" w:rsidRDefault="00402EF5" w:rsidP="00BC4264">
      <w:r>
        <w:t>email:</w:t>
      </w:r>
      <w:r w:rsidRPr="00402EF5">
        <w:t xml:space="preserve"> </w:t>
      </w:r>
      <w:r>
        <w:t>null</w:t>
      </w:r>
      <w:r>
        <w:t>.</w:t>
      </w:r>
    </w:p>
    <w:p w14:paraId="71494493" w14:textId="77777777" w:rsidR="00402EF5" w:rsidRPr="00567224" w:rsidRDefault="00402EF5" w:rsidP="00BC4264"/>
    <w:p w14:paraId="22B3EC3B" w14:textId="5239A1CD" w:rsidR="00BC4264" w:rsidRDefault="00BC4264" w:rsidP="00BC4264">
      <w:pPr>
        <w:rPr>
          <w:b/>
          <w:bCs/>
        </w:rPr>
      </w:pPr>
      <w:r w:rsidRPr="000C6A99">
        <w:rPr>
          <w:b/>
          <w:bCs/>
        </w:rPr>
        <w:t>ThuChi (</w:t>
      </w:r>
      <w:r w:rsidRPr="000C6A99">
        <w:rPr>
          <w:b/>
          <w:bCs/>
          <w:u w:val="single"/>
        </w:rPr>
        <w:t>maThuChi</w:t>
      </w:r>
      <w:r w:rsidRPr="000C6A99">
        <w:rPr>
          <w:b/>
          <w:bCs/>
        </w:rPr>
        <w:t>, loaiThuChi, moT</w:t>
      </w:r>
      <w:r w:rsidR="00BC2761">
        <w:rPr>
          <w:b/>
          <w:bCs/>
        </w:rPr>
        <w:t>a</w:t>
      </w:r>
      <w:r w:rsidRPr="000C6A99">
        <w:rPr>
          <w:b/>
          <w:bCs/>
        </w:rPr>
        <w:t>ThuChi, soTienThuChi, ngayThucHien,</w:t>
      </w:r>
      <w:r w:rsidR="00BC2761">
        <w:rPr>
          <w:b/>
          <w:bCs/>
        </w:rPr>
        <w:t xml:space="preserve"> gioThuChi, phutThuChi, nhanThongBao,</w:t>
      </w:r>
      <w:r w:rsidRPr="000C6A99">
        <w:rPr>
          <w:b/>
          <w:bCs/>
        </w:rPr>
        <w:t xml:space="preserve"> </w:t>
      </w:r>
      <w:r w:rsidRPr="000C6A99">
        <w:rPr>
          <w:b/>
          <w:bCs/>
          <w:u w:val="dash"/>
        </w:rPr>
        <w:t>tenTaiKhoan, maVi, maDanhMuc</w:t>
      </w:r>
      <w:r w:rsidRPr="000C6A99">
        <w:rPr>
          <w:b/>
          <w:bCs/>
        </w:rPr>
        <w:t>)</w:t>
      </w:r>
      <w:r w:rsidR="000C6A99">
        <w:rPr>
          <w:b/>
          <w:bCs/>
        </w:rPr>
        <w:t>.</w:t>
      </w:r>
    </w:p>
    <w:p w14:paraId="6781C773" w14:textId="34900750" w:rsidR="000C6A99" w:rsidRDefault="009E0D83" w:rsidP="00BC4264">
      <w:r>
        <w:t>maThuChi</w:t>
      </w:r>
      <w:r w:rsidR="005D7C69">
        <w:t>: primary key.</w:t>
      </w:r>
    </w:p>
    <w:p w14:paraId="1EF03E08" w14:textId="6BC8A1D7" w:rsidR="009E0D83" w:rsidRPr="00061253" w:rsidRDefault="00FB01F0" w:rsidP="00BC4264">
      <w:r w:rsidRPr="00061253">
        <w:t>loaiThuChi</w:t>
      </w:r>
      <w:r w:rsidR="005D7C69">
        <w:t>: not null.</w:t>
      </w:r>
    </w:p>
    <w:p w14:paraId="6C30E090" w14:textId="16022816" w:rsidR="009E0D83" w:rsidRPr="00061253" w:rsidRDefault="00FB01F0" w:rsidP="00BC4264">
      <w:r w:rsidRPr="00061253">
        <w:t>moTaThuChi</w:t>
      </w:r>
      <w:r w:rsidR="005D7C69">
        <w:t>: not null.</w:t>
      </w:r>
    </w:p>
    <w:p w14:paraId="3B778225" w14:textId="20285710" w:rsidR="009E0D83" w:rsidRPr="00061253" w:rsidRDefault="00FB01F0" w:rsidP="00BC4264">
      <w:r w:rsidRPr="00061253">
        <w:t>soTienThuChi</w:t>
      </w:r>
      <w:r w:rsidR="005D7C69">
        <w:t>: not null.</w:t>
      </w:r>
    </w:p>
    <w:p w14:paraId="122C6604" w14:textId="225445B0" w:rsidR="009E0D83" w:rsidRPr="00061253" w:rsidRDefault="00FB01F0" w:rsidP="00BC4264">
      <w:r w:rsidRPr="00061253">
        <w:t>ngayThucHien</w:t>
      </w:r>
      <w:r w:rsidR="005D7C69">
        <w:t>: not null.</w:t>
      </w:r>
    </w:p>
    <w:p w14:paraId="11908A71" w14:textId="439CB312" w:rsidR="009E0D83" w:rsidRPr="00061253" w:rsidRDefault="00FB01F0" w:rsidP="00BC4264">
      <w:r w:rsidRPr="00061253">
        <w:t>gioThuChi</w:t>
      </w:r>
      <w:r w:rsidR="005D7C69">
        <w:t>: not null.</w:t>
      </w:r>
    </w:p>
    <w:p w14:paraId="53436A36" w14:textId="22C719F3" w:rsidR="009E0D83" w:rsidRPr="00061253" w:rsidRDefault="00FB01F0" w:rsidP="00BC4264">
      <w:r w:rsidRPr="00061253">
        <w:t>phutThuChi</w:t>
      </w:r>
      <w:r w:rsidR="005D7C69">
        <w:t>: not null.</w:t>
      </w:r>
    </w:p>
    <w:p w14:paraId="4A650D85" w14:textId="1775E2B8" w:rsidR="009E0D83" w:rsidRPr="00061253" w:rsidRDefault="00FB01F0" w:rsidP="00BC4264">
      <w:r w:rsidRPr="00061253">
        <w:t>nhanThongBao</w:t>
      </w:r>
      <w:r w:rsidR="005D7C69">
        <w:t>: null.</w:t>
      </w:r>
    </w:p>
    <w:p w14:paraId="08A783B6" w14:textId="48DCD3D9" w:rsidR="009E0D83" w:rsidRPr="00061253" w:rsidRDefault="00FB01F0" w:rsidP="00BC4264">
      <w:r w:rsidRPr="00061253">
        <w:t>tenTaiKhoan</w:t>
      </w:r>
      <w:r w:rsidR="005D7C69">
        <w:t>: foreign key</w:t>
      </w:r>
      <w:r w:rsidR="00830C37">
        <w:t>.</w:t>
      </w:r>
    </w:p>
    <w:p w14:paraId="1A047E1A" w14:textId="64C2483A" w:rsidR="009E0D83" w:rsidRPr="00061253" w:rsidRDefault="00FB01F0" w:rsidP="00BC4264">
      <w:r w:rsidRPr="00061253">
        <w:lastRenderedPageBreak/>
        <w:t>maVi</w:t>
      </w:r>
      <w:r w:rsidR="00830C37">
        <w:t>: foreign key.</w:t>
      </w:r>
    </w:p>
    <w:p w14:paraId="2ACF6D51" w14:textId="00E559E4" w:rsidR="009E0D83" w:rsidRPr="00061253" w:rsidRDefault="00FB01F0" w:rsidP="00BC4264">
      <w:r w:rsidRPr="00061253">
        <w:t>maDanhMuc</w:t>
      </w:r>
      <w:r w:rsidR="00830C37">
        <w:t>: foreign key.</w:t>
      </w:r>
    </w:p>
    <w:p w14:paraId="3A429511" w14:textId="77777777" w:rsidR="009E0D83" w:rsidRPr="009E0D83" w:rsidRDefault="009E0D83" w:rsidP="00BC4264"/>
    <w:p w14:paraId="6B7A65A1" w14:textId="600C3ECD" w:rsidR="00BC4264" w:rsidRDefault="00BC4264" w:rsidP="00BC4264">
      <w:pPr>
        <w:rPr>
          <w:b/>
          <w:bCs/>
        </w:rPr>
      </w:pPr>
      <w:r w:rsidRPr="000C6A99">
        <w:rPr>
          <w:b/>
          <w:bCs/>
        </w:rPr>
        <w:t>DanhMucThuChi (</w:t>
      </w:r>
      <w:r w:rsidRPr="000C6A99">
        <w:rPr>
          <w:b/>
          <w:bCs/>
          <w:u w:val="single"/>
        </w:rPr>
        <w:t>maDanhMuc</w:t>
      </w:r>
      <w:r w:rsidRPr="000C6A99">
        <w:rPr>
          <w:b/>
          <w:bCs/>
        </w:rPr>
        <w:t>, tenDanhMuc, loai</w:t>
      </w:r>
      <w:r w:rsidR="008231F0">
        <w:rPr>
          <w:b/>
          <w:bCs/>
        </w:rPr>
        <w:t>Khoan</w:t>
      </w:r>
      <w:r w:rsidRPr="000C6A99">
        <w:rPr>
          <w:b/>
          <w:bCs/>
        </w:rPr>
        <w:t xml:space="preserve">, </w:t>
      </w:r>
      <w:r w:rsidRPr="000C6A99">
        <w:rPr>
          <w:b/>
          <w:bCs/>
          <w:u w:val="dash"/>
        </w:rPr>
        <w:t>tenTaiKhoan</w:t>
      </w:r>
      <w:r w:rsidR="00D95C1E">
        <w:rPr>
          <w:b/>
          <w:bCs/>
          <w:u w:val="dash"/>
        </w:rPr>
        <w:t>, maVi</w:t>
      </w:r>
      <w:r w:rsidRPr="000C6A99">
        <w:rPr>
          <w:b/>
          <w:bCs/>
        </w:rPr>
        <w:t>)</w:t>
      </w:r>
      <w:r w:rsidR="000C6A99">
        <w:rPr>
          <w:b/>
          <w:bCs/>
        </w:rPr>
        <w:t>.</w:t>
      </w:r>
    </w:p>
    <w:p w14:paraId="7F9ABE88" w14:textId="1527A13D" w:rsidR="000C6A99" w:rsidRPr="00061253" w:rsidRDefault="00FB01F0" w:rsidP="00BC4264">
      <w:r w:rsidRPr="00061253">
        <w:t>maDanhMuc</w:t>
      </w:r>
      <w:r w:rsidR="005A41FF">
        <w:t>: primary key.</w:t>
      </w:r>
    </w:p>
    <w:p w14:paraId="4B19EA3A" w14:textId="5CEC2728" w:rsidR="009E0D83" w:rsidRPr="00061253" w:rsidRDefault="00FB01F0" w:rsidP="00BC4264">
      <w:r w:rsidRPr="00061253">
        <w:t>tenDanhMuc</w:t>
      </w:r>
      <w:r w:rsidR="005A41FF">
        <w:t>: not null.</w:t>
      </w:r>
    </w:p>
    <w:p w14:paraId="5434D155" w14:textId="1CE06D62" w:rsidR="009E0D83" w:rsidRPr="00061253" w:rsidRDefault="00FB01F0" w:rsidP="00BC4264">
      <w:r w:rsidRPr="00061253">
        <w:t>loaiKhoan</w:t>
      </w:r>
      <w:r w:rsidR="005A41FF">
        <w:t>:not null.</w:t>
      </w:r>
    </w:p>
    <w:p w14:paraId="4B90EF1A" w14:textId="60C2C69B" w:rsidR="009E0D83" w:rsidRPr="00061253" w:rsidRDefault="00FB01F0" w:rsidP="00BC4264">
      <w:r w:rsidRPr="00061253">
        <w:t>tenTaiKhoan</w:t>
      </w:r>
      <w:r w:rsidR="005A41FF">
        <w:t>: foreign key.</w:t>
      </w:r>
    </w:p>
    <w:p w14:paraId="10E8A1AA" w14:textId="32A939F2" w:rsidR="009E0D83" w:rsidRPr="00061253" w:rsidRDefault="00FB01F0" w:rsidP="00BC4264">
      <w:r w:rsidRPr="00061253">
        <w:t>maVi</w:t>
      </w:r>
      <w:r w:rsidR="005A41FF">
        <w:t>: foreign key.</w:t>
      </w:r>
    </w:p>
    <w:p w14:paraId="461D1D5E" w14:textId="77777777" w:rsidR="009E0D83" w:rsidRPr="000C6A99" w:rsidRDefault="009E0D83" w:rsidP="00BC4264">
      <w:pPr>
        <w:rPr>
          <w:b/>
          <w:bCs/>
        </w:rPr>
      </w:pPr>
    </w:p>
    <w:p w14:paraId="5199B54B" w14:textId="23254605" w:rsidR="00BC4264" w:rsidRDefault="00BC4264" w:rsidP="00BC4264">
      <w:pPr>
        <w:rPr>
          <w:b/>
          <w:bCs/>
        </w:rPr>
      </w:pPr>
      <w:r w:rsidRPr="000C6A99">
        <w:rPr>
          <w:b/>
          <w:bCs/>
        </w:rPr>
        <w:t>Vi (</w:t>
      </w:r>
      <w:r w:rsidRPr="000C6A99">
        <w:rPr>
          <w:b/>
          <w:bCs/>
          <w:u w:val="single"/>
        </w:rPr>
        <w:t>maVi</w:t>
      </w:r>
      <w:r w:rsidRPr="000C6A99">
        <w:rPr>
          <w:b/>
          <w:bCs/>
        </w:rPr>
        <w:t>, tenVi, moTaVi, soTien</w:t>
      </w:r>
      <w:r w:rsidR="00F73AC2">
        <w:rPr>
          <w:b/>
          <w:bCs/>
        </w:rPr>
        <w:t>Vi</w:t>
      </w:r>
      <w:r w:rsidRPr="000C6A99">
        <w:rPr>
          <w:b/>
          <w:bCs/>
        </w:rPr>
        <w:t xml:space="preserve">, </w:t>
      </w:r>
      <w:r w:rsidRPr="000C6A99">
        <w:rPr>
          <w:b/>
          <w:bCs/>
          <w:u w:val="dash"/>
        </w:rPr>
        <w:t>tenTaiKhoan</w:t>
      </w:r>
      <w:r w:rsidRPr="000C6A99">
        <w:rPr>
          <w:b/>
          <w:bCs/>
        </w:rPr>
        <w:t>)</w:t>
      </w:r>
      <w:r w:rsidR="000C6A99">
        <w:rPr>
          <w:b/>
          <w:bCs/>
        </w:rPr>
        <w:t>.</w:t>
      </w:r>
    </w:p>
    <w:p w14:paraId="60C0738E" w14:textId="76790574" w:rsidR="000C6A99" w:rsidRPr="00061253" w:rsidRDefault="00FB01F0" w:rsidP="00BC4264">
      <w:r w:rsidRPr="00061253">
        <w:t>maVi</w:t>
      </w:r>
      <w:r w:rsidR="00BA5389">
        <w:t>: primary key.</w:t>
      </w:r>
    </w:p>
    <w:p w14:paraId="20FC9C1F" w14:textId="77D2FECD" w:rsidR="009E0D83" w:rsidRPr="00061253" w:rsidRDefault="00FB01F0" w:rsidP="00BC4264">
      <w:r w:rsidRPr="00061253">
        <w:t>tenVi</w:t>
      </w:r>
      <w:r w:rsidR="00BA5389">
        <w:t>: not null.</w:t>
      </w:r>
    </w:p>
    <w:p w14:paraId="4D7B9329" w14:textId="098A88BE" w:rsidR="009E0D83" w:rsidRPr="00061253" w:rsidRDefault="00FB01F0" w:rsidP="00BC4264">
      <w:r w:rsidRPr="00061253">
        <w:t>moTaVi</w:t>
      </w:r>
      <w:r w:rsidR="00BA5389">
        <w:t>: not null.</w:t>
      </w:r>
    </w:p>
    <w:p w14:paraId="7F8A8366" w14:textId="4DF6230C" w:rsidR="009E0D83" w:rsidRPr="00061253" w:rsidRDefault="00FB01F0" w:rsidP="00BC4264">
      <w:r w:rsidRPr="00061253">
        <w:t>soTienVi</w:t>
      </w:r>
      <w:r w:rsidR="00BA5389">
        <w:t>: not null.</w:t>
      </w:r>
    </w:p>
    <w:p w14:paraId="4A71984F" w14:textId="4299D3BF" w:rsidR="009E0D83" w:rsidRPr="00061253" w:rsidRDefault="00FB01F0" w:rsidP="00BC4264">
      <w:r w:rsidRPr="00061253">
        <w:t>tenTaiKhoan</w:t>
      </w:r>
      <w:r w:rsidR="00BA5389">
        <w:t>: foreign key.</w:t>
      </w:r>
    </w:p>
    <w:p w14:paraId="57793298" w14:textId="77777777" w:rsidR="009E0D83" w:rsidRPr="000C6A99" w:rsidRDefault="009E0D83" w:rsidP="00BC4264">
      <w:pPr>
        <w:rPr>
          <w:b/>
          <w:bCs/>
        </w:rPr>
      </w:pPr>
    </w:p>
    <w:p w14:paraId="5C60B135" w14:textId="57DA8DA0" w:rsidR="00E6506B" w:rsidRDefault="00BC4264" w:rsidP="00BC4264">
      <w:pPr>
        <w:rPr>
          <w:b/>
          <w:bCs/>
        </w:rPr>
      </w:pPr>
      <w:r w:rsidRPr="000C6A99">
        <w:rPr>
          <w:b/>
          <w:bCs/>
        </w:rPr>
        <w:t>KeHoachTietKiem (</w:t>
      </w:r>
      <w:r w:rsidRPr="000C6A99">
        <w:rPr>
          <w:b/>
          <w:bCs/>
          <w:u w:val="single"/>
        </w:rPr>
        <w:t>maKeHoach</w:t>
      </w:r>
      <w:r w:rsidR="00F73AC2">
        <w:rPr>
          <w:b/>
          <w:bCs/>
          <w:u w:val="single"/>
        </w:rPr>
        <w:t>TietKiem</w:t>
      </w:r>
      <w:r w:rsidRPr="000C6A99">
        <w:rPr>
          <w:b/>
          <w:bCs/>
        </w:rPr>
        <w:t>, tenKeHoach</w:t>
      </w:r>
      <w:r w:rsidR="00F73AC2">
        <w:rPr>
          <w:b/>
          <w:bCs/>
        </w:rPr>
        <w:t>TietKiem</w:t>
      </w:r>
      <w:r w:rsidRPr="000C6A99">
        <w:rPr>
          <w:b/>
          <w:bCs/>
        </w:rPr>
        <w:t>, soTienKeHoach</w:t>
      </w:r>
      <w:r w:rsidR="00F73AC2">
        <w:rPr>
          <w:b/>
          <w:bCs/>
        </w:rPr>
        <w:t>TietKiem</w:t>
      </w:r>
      <w:r w:rsidRPr="000C6A99">
        <w:rPr>
          <w:b/>
          <w:bCs/>
        </w:rPr>
        <w:t xml:space="preserve">, </w:t>
      </w:r>
      <w:r w:rsidR="00F73AC2">
        <w:rPr>
          <w:b/>
          <w:bCs/>
        </w:rPr>
        <w:t>ngayBatDauKeHoachTietKiem</w:t>
      </w:r>
      <w:r w:rsidRPr="000C6A99">
        <w:rPr>
          <w:b/>
          <w:bCs/>
        </w:rPr>
        <w:t>,</w:t>
      </w:r>
      <w:r w:rsidR="00AF5D3D" w:rsidRPr="00AF5D3D">
        <w:rPr>
          <w:b/>
          <w:bCs/>
        </w:rPr>
        <w:t xml:space="preserve"> </w:t>
      </w:r>
      <w:r w:rsidR="00AF5D3D">
        <w:rPr>
          <w:b/>
          <w:bCs/>
        </w:rPr>
        <w:t>soTienDaTietKiem</w:t>
      </w:r>
      <w:r w:rsidR="00AF5D3D">
        <w:rPr>
          <w:b/>
          <w:bCs/>
        </w:rPr>
        <w:t xml:space="preserve">, </w:t>
      </w:r>
      <w:r w:rsidR="00F73AC2">
        <w:rPr>
          <w:b/>
          <w:bCs/>
        </w:rPr>
        <w:t>ngayKetThucKeHoachTietKiem,</w:t>
      </w:r>
      <w:r w:rsidR="00EC688D">
        <w:rPr>
          <w:b/>
          <w:bCs/>
        </w:rPr>
        <w:t xml:space="preserve"> trangThai,</w:t>
      </w:r>
      <w:r w:rsidRPr="000C6A99">
        <w:rPr>
          <w:b/>
          <w:bCs/>
        </w:rPr>
        <w:t xml:space="preserve"> </w:t>
      </w:r>
      <w:r w:rsidRPr="000C6A99">
        <w:rPr>
          <w:b/>
          <w:bCs/>
          <w:u w:val="dash"/>
        </w:rPr>
        <w:t>tenTaiKhoan</w:t>
      </w:r>
      <w:r w:rsidRPr="000C6A99">
        <w:rPr>
          <w:b/>
          <w:bCs/>
        </w:rPr>
        <w:t>)</w:t>
      </w:r>
      <w:r w:rsidR="000C6A99">
        <w:rPr>
          <w:b/>
          <w:bCs/>
        </w:rPr>
        <w:t>.</w:t>
      </w:r>
    </w:p>
    <w:p w14:paraId="7EFCF06B" w14:textId="2B1E902F" w:rsidR="00BC2761" w:rsidRPr="00061253" w:rsidRDefault="00FB01F0" w:rsidP="00BC4264">
      <w:r w:rsidRPr="00061253">
        <w:t>maKeHoachTietKiem</w:t>
      </w:r>
      <w:r w:rsidR="00D23D33">
        <w:t>: primary key.</w:t>
      </w:r>
    </w:p>
    <w:p w14:paraId="391B0E8E" w14:textId="76774C52" w:rsidR="009E0D83" w:rsidRPr="00061253" w:rsidRDefault="00FB01F0" w:rsidP="00BC4264">
      <w:r w:rsidRPr="00061253">
        <w:t>tenKeHoachTietKiem</w:t>
      </w:r>
      <w:r w:rsidR="00D23D33">
        <w:t>: not null.</w:t>
      </w:r>
    </w:p>
    <w:p w14:paraId="45346DDA" w14:textId="404EDD1B" w:rsidR="009E0D83" w:rsidRPr="00061253" w:rsidRDefault="00FB01F0" w:rsidP="00BC4264">
      <w:r w:rsidRPr="00061253">
        <w:lastRenderedPageBreak/>
        <w:t>soTienKeHoachTietKiem</w:t>
      </w:r>
      <w:r w:rsidR="00D23D33">
        <w:t>: not null.</w:t>
      </w:r>
    </w:p>
    <w:p w14:paraId="1B0EE466" w14:textId="66ACE5EF" w:rsidR="009E0D83" w:rsidRPr="00061253" w:rsidRDefault="00FB01F0" w:rsidP="00BC4264">
      <w:r w:rsidRPr="00061253">
        <w:t>ngayBatDauKeHoachTietKiem</w:t>
      </w:r>
      <w:r w:rsidR="00D23D33">
        <w:t>: not null.</w:t>
      </w:r>
    </w:p>
    <w:p w14:paraId="77FD3D71" w14:textId="5A5660DF" w:rsidR="009E0D83" w:rsidRPr="00061253" w:rsidRDefault="00FB01F0" w:rsidP="00BC4264">
      <w:r w:rsidRPr="00061253">
        <w:t>soTienDaTietKiem</w:t>
      </w:r>
      <w:r w:rsidR="00D23D33">
        <w:t>: not null.</w:t>
      </w:r>
    </w:p>
    <w:p w14:paraId="13BEB944" w14:textId="6B2590A1" w:rsidR="009E0D83" w:rsidRPr="00061253" w:rsidRDefault="00FB01F0" w:rsidP="00BC4264">
      <w:r w:rsidRPr="00061253">
        <w:t>ngayKetThucKeHoachTietKiem</w:t>
      </w:r>
      <w:r w:rsidR="00D23D33">
        <w:t>: not null.</w:t>
      </w:r>
    </w:p>
    <w:p w14:paraId="2E1AF0B0" w14:textId="52BD54A0" w:rsidR="009E0D83" w:rsidRPr="00061253" w:rsidRDefault="00FB01F0" w:rsidP="00BC4264">
      <w:r w:rsidRPr="00061253">
        <w:t>trangThai</w:t>
      </w:r>
      <w:r w:rsidR="00D23D33">
        <w:t>: not null.</w:t>
      </w:r>
    </w:p>
    <w:p w14:paraId="6DB8D12F" w14:textId="1A716336" w:rsidR="009E0D83" w:rsidRPr="00061253" w:rsidRDefault="00FB01F0" w:rsidP="00BC4264">
      <w:r w:rsidRPr="00061253">
        <w:t>tenTaiKhoan</w:t>
      </w:r>
      <w:r w:rsidR="00D23D33">
        <w:t>: foreign key.</w:t>
      </w:r>
    </w:p>
    <w:p w14:paraId="4A901E3A" w14:textId="77777777" w:rsidR="00FB01F0" w:rsidRDefault="00FB01F0" w:rsidP="00BC4264">
      <w:pPr>
        <w:rPr>
          <w:b/>
          <w:bCs/>
        </w:rPr>
      </w:pPr>
    </w:p>
    <w:p w14:paraId="425366C3" w14:textId="3A316693" w:rsidR="00BC2761" w:rsidRDefault="00BC2761" w:rsidP="004171B6">
      <w:pPr>
        <w:jc w:val="left"/>
        <w:rPr>
          <w:b/>
          <w:bCs/>
        </w:rPr>
      </w:pPr>
      <w:r>
        <w:rPr>
          <w:b/>
          <w:bCs/>
        </w:rPr>
        <w:t>ThuChiChoKeHoachTietKiem (</w:t>
      </w:r>
      <w:r w:rsidR="00945896" w:rsidRPr="00CC5B3E">
        <w:rPr>
          <w:b/>
          <w:bCs/>
          <w:u w:val="single"/>
        </w:rPr>
        <w:t>maThuChiChoKeHoachtietKiem</w:t>
      </w:r>
      <w:r w:rsidR="00945896">
        <w:rPr>
          <w:b/>
          <w:bCs/>
        </w:rPr>
        <w:t>, soTienThuChiChoKeHoachTietKiem, moTaThuChiChoKeHoachTietKiem,</w:t>
      </w:r>
      <w:r w:rsidR="00C92592">
        <w:rPr>
          <w:b/>
          <w:bCs/>
        </w:rPr>
        <w:t xml:space="preserve"> </w:t>
      </w:r>
      <w:r w:rsidR="00C92592">
        <w:rPr>
          <w:b/>
          <w:bCs/>
        </w:rPr>
        <w:t>loaiThuChiChoKeHoachTietKiem</w:t>
      </w:r>
      <w:r w:rsidR="00C92592">
        <w:rPr>
          <w:b/>
          <w:bCs/>
        </w:rPr>
        <w:t xml:space="preserve">, </w:t>
      </w:r>
      <w:r w:rsidR="00945896">
        <w:rPr>
          <w:b/>
          <w:bCs/>
        </w:rPr>
        <w:t xml:space="preserve">ngayThucHienThuChiChoKeHoachTietKiem, </w:t>
      </w:r>
      <w:r w:rsidR="00945896" w:rsidRPr="00CC5B3E">
        <w:rPr>
          <w:b/>
          <w:bCs/>
          <w:u w:val="dash"/>
        </w:rPr>
        <w:t>maKeHoachTietKiem, tenTaiKhoan</w:t>
      </w:r>
      <w:r>
        <w:rPr>
          <w:b/>
          <w:bCs/>
        </w:rPr>
        <w:t>).</w:t>
      </w:r>
    </w:p>
    <w:p w14:paraId="18D33F36" w14:textId="0F117C3F" w:rsidR="00BC2761" w:rsidRPr="00061253" w:rsidRDefault="00061253" w:rsidP="00BC4264">
      <w:r w:rsidRPr="00061253">
        <w:t>maThuChiChoKeHoachtietKiem</w:t>
      </w:r>
      <w:r w:rsidR="00093D3A">
        <w:t>: primary key.</w:t>
      </w:r>
    </w:p>
    <w:p w14:paraId="6EF25593" w14:textId="3B8DD814" w:rsidR="009E0D83" w:rsidRPr="00061253" w:rsidRDefault="00061253" w:rsidP="00BC4264">
      <w:r w:rsidRPr="00061253">
        <w:t>soTienThuChiChoKeHoachTietKiem</w:t>
      </w:r>
      <w:r w:rsidR="00093D3A">
        <w:t>: not null.</w:t>
      </w:r>
    </w:p>
    <w:p w14:paraId="174F9244" w14:textId="195C5E77" w:rsidR="009E0D83" w:rsidRPr="00061253" w:rsidRDefault="00061253" w:rsidP="00BC4264">
      <w:r w:rsidRPr="00061253">
        <w:t>moTaThuChiChoKeHoachTietKiem</w:t>
      </w:r>
      <w:r w:rsidR="00093D3A">
        <w:t>: not null.</w:t>
      </w:r>
    </w:p>
    <w:p w14:paraId="54B0B32A" w14:textId="0C5992D5" w:rsidR="009E0D83" w:rsidRPr="00061253" w:rsidRDefault="00061253" w:rsidP="00BC4264">
      <w:r w:rsidRPr="00061253">
        <w:t>loaiThuChiChoKeHoachTietKiem</w:t>
      </w:r>
      <w:r w:rsidR="00093D3A">
        <w:t>: not null.</w:t>
      </w:r>
    </w:p>
    <w:p w14:paraId="48A2EA0A" w14:textId="7EF950F6" w:rsidR="009E0D83" w:rsidRPr="00061253" w:rsidRDefault="00061253" w:rsidP="00BC4264">
      <w:r w:rsidRPr="00061253">
        <w:t>ngayThucHienThuChiChoKeHoachTietKiem</w:t>
      </w:r>
      <w:r w:rsidR="00093D3A">
        <w:t>: not null.</w:t>
      </w:r>
    </w:p>
    <w:p w14:paraId="73AD3458" w14:textId="3D32BB81" w:rsidR="009E0D83" w:rsidRPr="00061253" w:rsidRDefault="00061253" w:rsidP="00BC4264">
      <w:r w:rsidRPr="00061253">
        <w:t>maKeHoachTietKiem</w:t>
      </w:r>
      <w:r w:rsidR="00093D3A">
        <w:t>: foreign key.</w:t>
      </w:r>
    </w:p>
    <w:p w14:paraId="5366A12F" w14:textId="7D1A55DA" w:rsidR="009E0D83" w:rsidRPr="00061253" w:rsidRDefault="00061253" w:rsidP="00BC4264">
      <w:r w:rsidRPr="00061253">
        <w:t>tenTaiKhoan</w:t>
      </w:r>
      <w:r w:rsidR="00093D3A">
        <w:t>: foreign key.</w:t>
      </w:r>
    </w:p>
    <w:p w14:paraId="45E6B1D7" w14:textId="77777777" w:rsidR="009E0D83" w:rsidRDefault="009E0D83" w:rsidP="00BC4264">
      <w:pPr>
        <w:rPr>
          <w:b/>
          <w:bCs/>
        </w:rPr>
      </w:pPr>
    </w:p>
    <w:p w14:paraId="7E75857D" w14:textId="50D3E239" w:rsidR="00BC2761" w:rsidRDefault="00BC2761" w:rsidP="00BC4264">
      <w:pPr>
        <w:rPr>
          <w:b/>
          <w:bCs/>
        </w:rPr>
      </w:pPr>
      <w:r>
        <w:rPr>
          <w:b/>
          <w:bCs/>
        </w:rPr>
        <w:t>LichSuChuyenTien (</w:t>
      </w:r>
      <w:r w:rsidR="00FC3521" w:rsidRPr="00CC5B3E">
        <w:rPr>
          <w:b/>
          <w:bCs/>
          <w:u w:val="single"/>
        </w:rPr>
        <w:t>maLichSuChuyenTien</w:t>
      </w:r>
      <w:r w:rsidR="00FC3521">
        <w:rPr>
          <w:b/>
          <w:bCs/>
        </w:rPr>
        <w:t xml:space="preserve">, tenViChuyen, tenViNhan, soTienChuyen, ngayThucHien, </w:t>
      </w:r>
      <w:r w:rsidR="00FC3521" w:rsidRPr="00CC5B3E">
        <w:rPr>
          <w:b/>
          <w:bCs/>
          <w:u w:val="dash"/>
        </w:rPr>
        <w:t>mavi, tenTaiKhoan</w:t>
      </w:r>
      <w:r>
        <w:rPr>
          <w:b/>
          <w:bCs/>
        </w:rPr>
        <w:t>).</w:t>
      </w:r>
    </w:p>
    <w:p w14:paraId="30D79F57" w14:textId="78352949" w:rsidR="000C6A99" w:rsidRPr="00061253" w:rsidRDefault="00061253" w:rsidP="00BC4264">
      <w:r w:rsidRPr="00061253">
        <w:t>maLichSuChuyenTien</w:t>
      </w:r>
      <w:r w:rsidR="00BA1FD9">
        <w:t>: primary key.</w:t>
      </w:r>
    </w:p>
    <w:p w14:paraId="6FBB7ADD" w14:textId="285C37E3" w:rsidR="009E0D83" w:rsidRPr="00061253" w:rsidRDefault="00061253" w:rsidP="00BC4264">
      <w:r w:rsidRPr="00061253">
        <w:t>tenViChuyen</w:t>
      </w:r>
      <w:r w:rsidR="00BA1FD9">
        <w:t>: not null.</w:t>
      </w:r>
    </w:p>
    <w:p w14:paraId="7B8269C6" w14:textId="03354829" w:rsidR="009E0D83" w:rsidRPr="00061253" w:rsidRDefault="00061253" w:rsidP="00BC4264">
      <w:r w:rsidRPr="00061253">
        <w:lastRenderedPageBreak/>
        <w:t>tenViNhan</w:t>
      </w:r>
      <w:r w:rsidR="00BA1FD9">
        <w:t>: not null.</w:t>
      </w:r>
    </w:p>
    <w:p w14:paraId="65B3864D" w14:textId="0B5D07E1" w:rsidR="009E0D83" w:rsidRPr="00061253" w:rsidRDefault="00061253" w:rsidP="00BC4264">
      <w:r w:rsidRPr="00061253">
        <w:t>soTienChuyen</w:t>
      </w:r>
      <w:r w:rsidR="00BA1FD9">
        <w:t>: not null.</w:t>
      </w:r>
    </w:p>
    <w:p w14:paraId="74E60D52" w14:textId="3C157AAC" w:rsidR="009E0D83" w:rsidRPr="00061253" w:rsidRDefault="00061253" w:rsidP="00BC4264">
      <w:r w:rsidRPr="00061253">
        <w:t>ngayThucHien</w:t>
      </w:r>
      <w:r w:rsidR="00BA1FD9">
        <w:t>: not null.</w:t>
      </w:r>
    </w:p>
    <w:p w14:paraId="03F3A42B" w14:textId="0F97F3EC" w:rsidR="009E0D83" w:rsidRPr="00061253" w:rsidRDefault="00061253" w:rsidP="00BC4264">
      <w:r w:rsidRPr="00061253">
        <w:t>mavi</w:t>
      </w:r>
      <w:r w:rsidR="00C0719B">
        <w:t>: foreign key.</w:t>
      </w:r>
    </w:p>
    <w:p w14:paraId="212A4B81" w14:textId="77CE457C" w:rsidR="009E0D83" w:rsidRPr="00061253" w:rsidRDefault="00061253" w:rsidP="00BC4264">
      <w:r w:rsidRPr="00061253">
        <w:t>tenTaiKhoan</w:t>
      </w:r>
      <w:r w:rsidR="00C0719B">
        <w:t>: foreign key.</w:t>
      </w:r>
    </w:p>
    <w:p w14:paraId="708BFA3F" w14:textId="77777777" w:rsidR="009E0D83" w:rsidRPr="000C6A99" w:rsidRDefault="009E0D83" w:rsidP="00BC4264">
      <w:pPr>
        <w:rPr>
          <w:b/>
          <w:bCs/>
        </w:rPr>
      </w:pPr>
    </w:p>
    <w:p w14:paraId="6BE57837" w14:textId="00172A16" w:rsidR="00E6506B" w:rsidRDefault="00E6506B" w:rsidP="00E6506B"/>
    <w:p w14:paraId="3F1C3958" w14:textId="5E2AD1F0" w:rsidR="00E6506B" w:rsidRDefault="00E6506B" w:rsidP="00E6506B"/>
    <w:p w14:paraId="38749C8F" w14:textId="6C3B1289" w:rsidR="00E6506B" w:rsidRDefault="00E6506B" w:rsidP="00E6506B"/>
    <w:p w14:paraId="57E6EBF7" w14:textId="17EC1EFD" w:rsidR="00E6506B" w:rsidRDefault="00E6506B" w:rsidP="00E6506B"/>
    <w:p w14:paraId="3893766F" w14:textId="66F67BA3" w:rsidR="00E6506B" w:rsidRDefault="00E6506B" w:rsidP="00E6506B"/>
    <w:p w14:paraId="29BD876E" w14:textId="5205C347" w:rsidR="00E6506B" w:rsidRDefault="00E6506B" w:rsidP="00E6506B"/>
    <w:p w14:paraId="3986FA2E" w14:textId="1FA6E71E" w:rsidR="00E6506B" w:rsidRDefault="00E6506B" w:rsidP="00E6506B"/>
    <w:p w14:paraId="38D46E76" w14:textId="051D8EE6" w:rsidR="00E6506B" w:rsidRDefault="00E6506B" w:rsidP="00E6506B"/>
    <w:p w14:paraId="0386B665" w14:textId="694B544E" w:rsidR="00E6506B" w:rsidRDefault="00E6506B" w:rsidP="00E6506B"/>
    <w:p w14:paraId="19D49EC3" w14:textId="5BAD4546" w:rsidR="00E6506B" w:rsidRDefault="00E6506B" w:rsidP="00E6506B"/>
    <w:p w14:paraId="545C45D2" w14:textId="1D8531F7" w:rsidR="00E6506B" w:rsidRDefault="00E6506B" w:rsidP="00E6506B"/>
    <w:p w14:paraId="6807D4A3" w14:textId="46E51009" w:rsidR="00E6506B" w:rsidRDefault="00E6506B" w:rsidP="00E6506B"/>
    <w:p w14:paraId="24230EDC" w14:textId="11B22644" w:rsidR="00E6506B" w:rsidRDefault="00E6506B" w:rsidP="00E6506B"/>
    <w:p w14:paraId="71BE63D4" w14:textId="4E263A42" w:rsidR="00A46491" w:rsidRPr="00BF2CA2" w:rsidRDefault="00A46491" w:rsidP="00ED7109">
      <w:pPr>
        <w:ind w:firstLine="0"/>
      </w:pPr>
    </w:p>
    <w:p w14:paraId="04954DEE" w14:textId="6697723E" w:rsidR="003414C8" w:rsidRPr="003414C8" w:rsidRDefault="0095530E" w:rsidP="00B95C9D">
      <w:pPr>
        <w:pStyle w:val="Heading1"/>
        <w:ind w:left="0"/>
      </w:pPr>
      <w:r>
        <w:lastRenderedPageBreak/>
        <w:t xml:space="preserve"> </w:t>
      </w:r>
      <w:bookmarkStart w:id="67" w:name="_Toc44352852"/>
      <w:r>
        <w:t xml:space="preserve">THIẾT KẾ VÀ </w:t>
      </w:r>
      <w:bookmarkEnd w:id="65"/>
      <w:r>
        <w:t>HIỆN THỰC</w:t>
      </w:r>
      <w:bookmarkEnd w:id="67"/>
    </w:p>
    <w:p w14:paraId="1AAC22F9" w14:textId="77777777" w:rsidR="00D7131D" w:rsidRPr="000F3CFA" w:rsidRDefault="00D7131D" w:rsidP="00D7131D">
      <w:pPr>
        <w:pStyle w:val="Heading2"/>
      </w:pPr>
      <w:bookmarkStart w:id="68" w:name="_Toc44352861"/>
      <w:r w:rsidRPr="000F3CFA">
        <w:t>Cấu hình phần cứng, phần mềm</w:t>
      </w:r>
      <w:bookmarkEnd w:id="68"/>
    </w:p>
    <w:p w14:paraId="1798B98F" w14:textId="77777777" w:rsidR="00D7131D" w:rsidRDefault="00D7131D" w:rsidP="00D7131D">
      <w:pPr>
        <w:pStyle w:val="Heading3"/>
      </w:pPr>
      <w:bookmarkStart w:id="69" w:name="_Toc44352862"/>
      <w:r>
        <w:t>Phần cứng</w:t>
      </w:r>
      <w:bookmarkEnd w:id="69"/>
    </w:p>
    <w:p w14:paraId="3DA67779" w14:textId="77777777" w:rsidR="00B95C9D" w:rsidRDefault="00D7131D" w:rsidP="00D7131D">
      <w:pPr>
        <w:pStyle w:val="Heading3"/>
      </w:pPr>
      <w:bookmarkStart w:id="70" w:name="_Toc44352863"/>
      <w:r>
        <w:t>Phần mềm</w:t>
      </w:r>
      <w:bookmarkEnd w:id="70"/>
    </w:p>
    <w:p w14:paraId="3D453ED0" w14:textId="2C647D4B" w:rsidR="00B95C9D" w:rsidRDefault="00B95C9D" w:rsidP="00B95C9D">
      <w:pPr>
        <w:ind w:left="567" w:firstLine="0"/>
      </w:pPr>
    </w:p>
    <w:p w14:paraId="26276C4E" w14:textId="24733680" w:rsidR="005E7534" w:rsidRDefault="005E7534" w:rsidP="00B95C9D">
      <w:pPr>
        <w:ind w:left="567" w:firstLine="0"/>
      </w:pPr>
    </w:p>
    <w:p w14:paraId="72FEA13E" w14:textId="2D7CB213" w:rsidR="005E7534" w:rsidRDefault="005E7534" w:rsidP="00B95C9D">
      <w:pPr>
        <w:ind w:left="567" w:firstLine="0"/>
      </w:pPr>
    </w:p>
    <w:p w14:paraId="23C841C5" w14:textId="548FE540" w:rsidR="005E7534" w:rsidRDefault="005E7534" w:rsidP="00B95C9D">
      <w:pPr>
        <w:ind w:left="567" w:firstLine="0"/>
      </w:pPr>
    </w:p>
    <w:p w14:paraId="2F5ABB6B" w14:textId="46D4B251" w:rsidR="005E7534" w:rsidRDefault="005E7534" w:rsidP="00B95C9D">
      <w:pPr>
        <w:ind w:left="567" w:firstLine="0"/>
      </w:pPr>
    </w:p>
    <w:p w14:paraId="68C99AF9" w14:textId="194B4296" w:rsidR="005E7534" w:rsidRDefault="005E7534" w:rsidP="00B95C9D">
      <w:pPr>
        <w:ind w:left="567" w:firstLine="0"/>
      </w:pPr>
    </w:p>
    <w:p w14:paraId="77463F31" w14:textId="5CF33EAC" w:rsidR="005E7534" w:rsidRDefault="005E7534" w:rsidP="00B95C9D">
      <w:pPr>
        <w:ind w:left="567" w:firstLine="0"/>
      </w:pPr>
    </w:p>
    <w:p w14:paraId="7AB840B2" w14:textId="0996E24E" w:rsidR="005E7534" w:rsidRDefault="005E7534" w:rsidP="00B95C9D">
      <w:pPr>
        <w:ind w:left="567" w:firstLine="0"/>
      </w:pPr>
    </w:p>
    <w:p w14:paraId="7C7484B4" w14:textId="1D13DA57" w:rsidR="005E7534" w:rsidRDefault="005E7534" w:rsidP="00B95C9D">
      <w:pPr>
        <w:ind w:left="567" w:firstLine="0"/>
      </w:pPr>
    </w:p>
    <w:p w14:paraId="1DABF348" w14:textId="68A0C30E" w:rsidR="005E7534" w:rsidRDefault="005E7534" w:rsidP="00B95C9D">
      <w:pPr>
        <w:ind w:left="567" w:firstLine="0"/>
      </w:pPr>
    </w:p>
    <w:p w14:paraId="7A67EF3C" w14:textId="0051DA5F" w:rsidR="005E7534" w:rsidRDefault="005E7534" w:rsidP="00B95C9D">
      <w:pPr>
        <w:ind w:left="567" w:firstLine="0"/>
      </w:pPr>
    </w:p>
    <w:p w14:paraId="5F330E81" w14:textId="44C05A35" w:rsidR="005E7534" w:rsidRDefault="005E7534" w:rsidP="00B95C9D">
      <w:pPr>
        <w:ind w:left="567" w:firstLine="0"/>
      </w:pPr>
    </w:p>
    <w:p w14:paraId="22518856" w14:textId="2CE7FFFE" w:rsidR="005E7534" w:rsidRDefault="005E7534" w:rsidP="00B95C9D">
      <w:pPr>
        <w:ind w:left="567" w:firstLine="0"/>
      </w:pPr>
    </w:p>
    <w:p w14:paraId="5B548851" w14:textId="4107E7E3" w:rsidR="005E7534" w:rsidRDefault="005E7534" w:rsidP="00B95C9D">
      <w:pPr>
        <w:ind w:left="567" w:firstLine="0"/>
      </w:pPr>
    </w:p>
    <w:p w14:paraId="6757BF43" w14:textId="2C515857" w:rsidR="004650AD" w:rsidRDefault="004650AD" w:rsidP="00B95C9D">
      <w:pPr>
        <w:ind w:left="567" w:firstLine="0"/>
      </w:pPr>
    </w:p>
    <w:p w14:paraId="47B6C3C4" w14:textId="77777777" w:rsidR="004650AD" w:rsidRDefault="004650AD" w:rsidP="00B95C9D">
      <w:pPr>
        <w:ind w:left="567" w:firstLine="0"/>
      </w:pPr>
    </w:p>
    <w:p w14:paraId="4E0D7682" w14:textId="6AD2552A" w:rsidR="000F319A" w:rsidRDefault="000F3CFA" w:rsidP="000F319A">
      <w:pPr>
        <w:pStyle w:val="Heading2"/>
      </w:pPr>
      <w:r>
        <w:t>Giao diện của ứng dụng</w:t>
      </w:r>
    </w:p>
    <w:p w14:paraId="05C95B4C" w14:textId="4321DD78" w:rsidR="00C50B12" w:rsidRDefault="007E0466" w:rsidP="00C50B12">
      <w:pPr>
        <w:pStyle w:val="Heading3"/>
      </w:pPr>
      <w:r w:rsidRPr="007E0466">
        <w:rPr>
          <w:noProof/>
        </w:rPr>
        <w:lastRenderedPageBreak/>
        <w:drawing>
          <wp:anchor distT="0" distB="0" distL="114300" distR="114300" simplePos="0" relativeHeight="251655680" behindDoc="0" locked="0" layoutInCell="1" allowOverlap="1" wp14:anchorId="19766900" wp14:editId="2F986020">
            <wp:simplePos x="0" y="0"/>
            <wp:positionH relativeFrom="column">
              <wp:posOffset>-3175</wp:posOffset>
            </wp:positionH>
            <wp:positionV relativeFrom="paragraph">
              <wp:posOffset>598170</wp:posOffset>
            </wp:positionV>
            <wp:extent cx="5580380" cy="4460240"/>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4460240"/>
                    </a:xfrm>
                    <a:prstGeom prst="rect">
                      <a:avLst/>
                    </a:prstGeom>
                    <a:noFill/>
                    <a:ln>
                      <a:noFill/>
                    </a:ln>
                  </pic:spPr>
                </pic:pic>
              </a:graphicData>
            </a:graphic>
          </wp:anchor>
        </w:drawing>
      </w:r>
      <w:r w:rsidR="00C50B12">
        <w:t>Screen Flow: Phân luồng màn hình trong ứng dụng</w:t>
      </w:r>
    </w:p>
    <w:p w14:paraId="61D84625" w14:textId="2F2697B5" w:rsidR="004650AD" w:rsidRDefault="004650AD" w:rsidP="004650AD"/>
    <w:p w14:paraId="7696C202" w14:textId="7B9CA2E3" w:rsidR="007E0466" w:rsidRDefault="007E0466" w:rsidP="004650AD"/>
    <w:p w14:paraId="65F63554" w14:textId="3168D386" w:rsidR="007E0466" w:rsidRDefault="007E0466" w:rsidP="004650AD"/>
    <w:p w14:paraId="1D8786C3" w14:textId="73499A76" w:rsidR="007E0466" w:rsidRDefault="007E0466" w:rsidP="004650AD"/>
    <w:p w14:paraId="69B7A6D6" w14:textId="45885741" w:rsidR="007E0466" w:rsidRDefault="007E0466" w:rsidP="004650AD"/>
    <w:p w14:paraId="1A882797" w14:textId="74639090" w:rsidR="007E0466" w:rsidRDefault="007E0466" w:rsidP="004650AD"/>
    <w:p w14:paraId="2AADD3CF" w14:textId="69A36A76" w:rsidR="007E0466" w:rsidRDefault="007E0466" w:rsidP="004650AD"/>
    <w:p w14:paraId="66ABFFC6" w14:textId="77777777" w:rsidR="007E0466" w:rsidRPr="004650AD" w:rsidRDefault="007E0466" w:rsidP="006A467A">
      <w:pPr>
        <w:ind w:firstLine="0"/>
      </w:pPr>
    </w:p>
    <w:p w14:paraId="221A0F9D" w14:textId="4CDA7E87" w:rsidR="00C50B12" w:rsidRDefault="00C50B12" w:rsidP="00C50B12">
      <w:pPr>
        <w:pStyle w:val="Heading3"/>
      </w:pPr>
      <w:r>
        <w:lastRenderedPageBreak/>
        <w:t>Thiết kế giao diện dạng Mockup</w:t>
      </w:r>
    </w:p>
    <w:p w14:paraId="7DC33E6B" w14:textId="5556EF41" w:rsidR="00C50B12" w:rsidRPr="00C50B12" w:rsidRDefault="00C50B12" w:rsidP="00C50B12">
      <w:pPr>
        <w:pStyle w:val="Heading3"/>
      </w:pPr>
      <w:r>
        <w:t>Hiện thực giao diện</w:t>
      </w:r>
    </w:p>
    <w:p w14:paraId="739D06E2" w14:textId="01FFD200" w:rsidR="000F319A" w:rsidRDefault="000F319A" w:rsidP="00B95C9D">
      <w:pPr>
        <w:ind w:left="567" w:firstLine="0"/>
      </w:pPr>
    </w:p>
    <w:p w14:paraId="1B7AB8BA" w14:textId="77777777" w:rsidR="000F319A" w:rsidRPr="00B95C9D" w:rsidRDefault="000F319A" w:rsidP="00B95C9D">
      <w:pPr>
        <w:ind w:left="567" w:firstLine="0"/>
      </w:pPr>
    </w:p>
    <w:p w14:paraId="35E8E0CD" w14:textId="286BD6CC" w:rsidR="0082722E" w:rsidRPr="0082722E" w:rsidRDefault="00B95C9D" w:rsidP="00B95C9D">
      <w:pPr>
        <w:pStyle w:val="Heading2"/>
        <w:sectPr w:rsidR="0082722E" w:rsidRPr="0082722E" w:rsidSect="000D5C31">
          <w:pgSz w:w="11907" w:h="16840"/>
          <w:pgMar w:top="1701" w:right="1134" w:bottom="1701" w:left="1985" w:header="709" w:footer="709" w:gutter="0"/>
          <w:cols w:space="708"/>
          <w:docGrid w:linePitch="360"/>
        </w:sectPr>
      </w:pPr>
      <w:r>
        <w:t>Các tình huống kiểm thử</w:t>
      </w:r>
      <w:r w:rsidR="0082722E">
        <w:tab/>
      </w:r>
    </w:p>
    <w:p w14:paraId="4204DA43" w14:textId="77777777" w:rsidR="003867BF" w:rsidRDefault="0095530E">
      <w:pPr>
        <w:pStyle w:val="Heading1"/>
        <w:ind w:left="0"/>
      </w:pPr>
      <w:bookmarkStart w:id="71" w:name="_Toc169424253"/>
      <w:bookmarkStart w:id="72" w:name="_Toc44352864"/>
      <w:r>
        <w:lastRenderedPageBreak/>
        <w:t>: KẾT LUẬN</w:t>
      </w:r>
      <w:bookmarkEnd w:id="71"/>
      <w:bookmarkEnd w:id="72"/>
    </w:p>
    <w:p w14:paraId="4F36023F" w14:textId="02964FD9" w:rsidR="003867BF" w:rsidRDefault="0095530E">
      <w:pPr>
        <w:pStyle w:val="Heading2"/>
      </w:pPr>
      <w:bookmarkStart w:id="73" w:name="_Toc44352865"/>
      <w:r>
        <w:t>Kết quả đạt được</w:t>
      </w:r>
      <w:bookmarkEnd w:id="73"/>
    </w:p>
    <w:p w14:paraId="660116C8" w14:textId="77777777" w:rsidR="003867BF" w:rsidRDefault="0095530E">
      <w:pPr>
        <w:ind w:firstLine="576"/>
      </w:pPr>
      <w:r>
        <w:t>Trình bày các chức năng đã hoàn thành trong đồ án hoặc kết quả nghiên cứu.</w:t>
      </w:r>
    </w:p>
    <w:p w14:paraId="52D3E613" w14:textId="380745F9" w:rsidR="003867BF" w:rsidRDefault="0095530E">
      <w:pPr>
        <w:pStyle w:val="Heading2"/>
      </w:pPr>
      <w:bookmarkStart w:id="74" w:name="_Toc44352866"/>
      <w:r>
        <w:t>Hạn chế của đồ án</w:t>
      </w:r>
      <w:bookmarkEnd w:id="74"/>
    </w:p>
    <w:p w14:paraId="262E4491" w14:textId="77777777" w:rsidR="003867BF" w:rsidRDefault="0095530E">
      <w:pPr>
        <w:ind w:firstLine="576"/>
      </w:pPr>
      <w:r>
        <w:t>Trình bày những hạn chế, công việc chưa hoàn tất trong đồ án</w:t>
      </w:r>
    </w:p>
    <w:p w14:paraId="58092419" w14:textId="5DFE0B17" w:rsidR="003867BF" w:rsidRDefault="0095530E">
      <w:pPr>
        <w:pStyle w:val="Heading2"/>
      </w:pPr>
      <w:bookmarkStart w:id="75" w:name="_Toc44352867"/>
      <w:r>
        <w:t>Hướng phát triển</w:t>
      </w:r>
      <w:bookmarkEnd w:id="75"/>
    </w:p>
    <w:p w14:paraId="71BAC07A" w14:textId="77777777" w:rsidR="003867BF" w:rsidRDefault="0095530E">
      <w:r>
        <w:t xml:space="preserve">Trình bày các định hướng phát triển cho hệ thống hoặc hướng nghiên cứu trong tương lai. </w:t>
      </w:r>
    </w:p>
    <w:p w14:paraId="2476E9A7" w14:textId="77777777" w:rsidR="003867BF" w:rsidRDefault="003867BF"/>
    <w:p w14:paraId="34855133" w14:textId="77777777" w:rsidR="00772318" w:rsidRDefault="00772318" w:rsidP="0082465D">
      <w:pPr>
        <w:ind w:left="567" w:firstLine="0"/>
      </w:pPr>
      <w:bookmarkStart w:id="76" w:name="_Toc169424254"/>
    </w:p>
    <w:p w14:paraId="2E353CA8" w14:textId="77777777" w:rsidR="00772318" w:rsidRDefault="00772318" w:rsidP="0082465D">
      <w:pPr>
        <w:ind w:left="567" w:firstLine="0"/>
      </w:pPr>
    </w:p>
    <w:p w14:paraId="1519228E" w14:textId="773E5AFB" w:rsidR="00772318" w:rsidRDefault="00772318" w:rsidP="0082465D">
      <w:pPr>
        <w:ind w:left="567" w:firstLine="0"/>
      </w:pPr>
    </w:p>
    <w:p w14:paraId="010E7B01" w14:textId="77777777" w:rsidR="00772318" w:rsidRDefault="00772318" w:rsidP="0082465D">
      <w:pPr>
        <w:ind w:left="567" w:firstLine="0"/>
      </w:pPr>
    </w:p>
    <w:p w14:paraId="1E55E185" w14:textId="77777777" w:rsidR="00772318" w:rsidRDefault="00772318" w:rsidP="0082465D">
      <w:pPr>
        <w:ind w:left="567" w:firstLine="0"/>
      </w:pPr>
    </w:p>
    <w:p w14:paraId="671450CB" w14:textId="77777777" w:rsidR="00772318" w:rsidRDefault="00772318" w:rsidP="0082465D">
      <w:pPr>
        <w:ind w:left="567" w:firstLine="0"/>
      </w:pPr>
    </w:p>
    <w:p w14:paraId="0718CAC4" w14:textId="77777777" w:rsidR="00772318" w:rsidRDefault="00772318" w:rsidP="0082465D">
      <w:pPr>
        <w:ind w:left="567" w:firstLine="0"/>
      </w:pPr>
    </w:p>
    <w:p w14:paraId="50156D77" w14:textId="77777777" w:rsidR="00772318" w:rsidRDefault="00772318" w:rsidP="0082465D">
      <w:pPr>
        <w:ind w:left="567" w:firstLine="0"/>
      </w:pPr>
    </w:p>
    <w:p w14:paraId="09B6DDFD" w14:textId="77777777" w:rsidR="00772318" w:rsidRDefault="00772318" w:rsidP="0082465D">
      <w:pPr>
        <w:ind w:left="567" w:firstLine="0"/>
      </w:pPr>
    </w:p>
    <w:p w14:paraId="05862A43" w14:textId="77777777" w:rsidR="00772318" w:rsidRDefault="00772318" w:rsidP="0082465D">
      <w:pPr>
        <w:ind w:left="567" w:firstLine="0"/>
      </w:pPr>
    </w:p>
    <w:p w14:paraId="0929A561" w14:textId="77777777" w:rsidR="00772318" w:rsidRDefault="00772318" w:rsidP="0082465D">
      <w:pPr>
        <w:ind w:left="567" w:firstLine="0"/>
      </w:pPr>
    </w:p>
    <w:p w14:paraId="0DA8F26D" w14:textId="77777777" w:rsidR="00772318" w:rsidRDefault="00772318" w:rsidP="0082465D">
      <w:pPr>
        <w:ind w:left="567" w:firstLine="0"/>
      </w:pPr>
    </w:p>
    <w:p w14:paraId="490511C3" w14:textId="77777777" w:rsidR="00772318" w:rsidRDefault="00772318" w:rsidP="0082465D">
      <w:pPr>
        <w:ind w:left="567" w:firstLine="0"/>
      </w:pPr>
    </w:p>
    <w:p w14:paraId="771EE4D9" w14:textId="77777777" w:rsidR="00772318" w:rsidRDefault="00772318" w:rsidP="0082465D">
      <w:pPr>
        <w:ind w:left="567" w:firstLine="0"/>
      </w:pPr>
    </w:p>
    <w:p w14:paraId="00EE83B6" w14:textId="62872EE5" w:rsidR="003867BF" w:rsidRPr="0082465D" w:rsidRDefault="003867BF" w:rsidP="0082465D">
      <w:pPr>
        <w:ind w:left="567" w:firstLine="0"/>
      </w:pPr>
    </w:p>
    <w:p w14:paraId="155DF079" w14:textId="10680BFA" w:rsidR="00B36A6D" w:rsidRDefault="0095530E" w:rsidP="00B95C9D">
      <w:pPr>
        <w:pStyle w:val="Heading1"/>
        <w:numPr>
          <w:ilvl w:val="0"/>
          <w:numId w:val="0"/>
        </w:numPr>
      </w:pPr>
      <w:bookmarkStart w:id="77" w:name="_Toc44352868"/>
      <w:r>
        <w:t>TÀI LIỆU THAM KHẢO</w:t>
      </w:r>
      <w:bookmarkEnd w:id="76"/>
      <w:bookmarkEnd w:id="77"/>
    </w:p>
    <w:p w14:paraId="61120725" w14:textId="77777777" w:rsidR="003867BF" w:rsidRDefault="0095530E">
      <w:pPr>
        <w:pStyle w:val="Like-Numbering"/>
      </w:pPr>
      <w:r>
        <w:t>Các tài liệu từ Internet</w:t>
      </w:r>
    </w:p>
    <w:p w14:paraId="0BA91094" w14:textId="5E132375" w:rsidR="003867BF" w:rsidRDefault="0095530E">
      <w:pPr>
        <w:pStyle w:val="Tailieuthamkhao"/>
      </w:pPr>
      <w:r>
        <w:t xml:space="preserve">Website: </w:t>
      </w:r>
      <w:hyperlink r:id="rId66" w:history="1">
        <w:r w:rsidR="00852408">
          <w:rPr>
            <w:rStyle w:val="Hyperlink"/>
          </w:rPr>
          <w:t>https://stackoverflow.com/</w:t>
        </w:r>
      </w:hyperlink>
    </w:p>
    <w:p w14:paraId="6FEDB416" w14:textId="7D502B34" w:rsidR="003867BF" w:rsidRDefault="009C2F79">
      <w:pPr>
        <w:pStyle w:val="Tailieuthamkhao"/>
      </w:pPr>
      <w:r>
        <w:t xml:space="preserve">Website: </w:t>
      </w:r>
      <w:hyperlink r:id="rId67" w:history="1">
        <w:r>
          <w:rPr>
            <w:rStyle w:val="Hyperlink"/>
          </w:rPr>
          <w:t>https://developer.android.com/</w:t>
        </w:r>
      </w:hyperlink>
    </w:p>
    <w:p w14:paraId="0D22A449" w14:textId="77777777" w:rsidR="003867BF" w:rsidRDefault="003867BF"/>
    <w:p w14:paraId="05053467" w14:textId="77777777" w:rsidR="003867BF" w:rsidRDefault="003867BF">
      <w:pPr>
        <w:sectPr w:rsidR="003867BF" w:rsidSect="000D5C31">
          <w:pgSz w:w="11907" w:h="16840"/>
          <w:pgMar w:top="1701" w:right="1134" w:bottom="1701" w:left="1985" w:header="709" w:footer="709" w:gutter="0"/>
          <w:cols w:space="708"/>
          <w:docGrid w:linePitch="360"/>
        </w:sectPr>
      </w:pPr>
    </w:p>
    <w:p w14:paraId="33B80984" w14:textId="77777777" w:rsidR="003867BF" w:rsidRDefault="0095530E">
      <w:pPr>
        <w:pStyle w:val="Heading1"/>
        <w:numPr>
          <w:ilvl w:val="0"/>
          <w:numId w:val="0"/>
        </w:numPr>
      </w:pPr>
      <w:bookmarkStart w:id="78" w:name="_Toc169424255"/>
      <w:bookmarkStart w:id="79" w:name="_Toc44352869"/>
      <w:r>
        <w:lastRenderedPageBreak/>
        <w:t>PHỤ LỤC</w:t>
      </w:r>
      <w:bookmarkEnd w:id="78"/>
      <w:bookmarkEnd w:id="79"/>
    </w:p>
    <w:p w14:paraId="4348AAB0" w14:textId="77777777" w:rsidR="00B95C9D" w:rsidRPr="00B95C9D" w:rsidRDefault="00B95C9D" w:rsidP="00B95C9D">
      <w:pPr>
        <w:pStyle w:val="ListParagraph"/>
        <w:keepNext/>
        <w:numPr>
          <w:ilvl w:val="0"/>
          <w:numId w:val="1"/>
        </w:numPr>
        <w:spacing w:before="60" w:after="480" w:line="288" w:lineRule="auto"/>
        <w:contextualSpacing w:val="0"/>
        <w:jc w:val="center"/>
        <w:outlineLvl w:val="0"/>
        <w:rPr>
          <w:rFonts w:cs="Arial"/>
          <w:b/>
          <w:bCs/>
          <w:vanish/>
          <w:kern w:val="32"/>
          <w:sz w:val="32"/>
          <w:szCs w:val="32"/>
        </w:rPr>
      </w:pPr>
    </w:p>
    <w:p w14:paraId="3651EC56" w14:textId="19A8B319" w:rsidR="003867BF" w:rsidRDefault="00B95C9D" w:rsidP="00B95C9D">
      <w:pPr>
        <w:pStyle w:val="Heading2"/>
      </w:pPr>
      <w:r>
        <w:t>Kế hoạch thực hiện</w:t>
      </w:r>
    </w:p>
    <w:p w14:paraId="77EB90EF" w14:textId="77777777" w:rsidR="00FD3322" w:rsidRPr="00FD3322" w:rsidRDefault="00FD3322" w:rsidP="00FD3322"/>
    <w:p w14:paraId="025C326A" w14:textId="7AB3AC6D" w:rsidR="00C352DE" w:rsidRPr="00C352DE" w:rsidRDefault="00C352DE" w:rsidP="00C352DE">
      <w:pPr>
        <w:pStyle w:val="Heading2"/>
      </w:pPr>
      <w:r>
        <w:t>Nhật ký thực hiện</w:t>
      </w:r>
    </w:p>
    <w:sectPr w:rsidR="00C352DE" w:rsidRPr="00C352DE" w:rsidSect="000D5C31">
      <w:headerReference w:type="even" r:id="rId68"/>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A5C84" w14:textId="77777777" w:rsidR="005D0AC6" w:rsidRDefault="005D0AC6">
      <w:pPr>
        <w:spacing w:before="0" w:after="0" w:line="240" w:lineRule="auto"/>
      </w:pPr>
      <w:r>
        <w:separator/>
      </w:r>
    </w:p>
  </w:endnote>
  <w:endnote w:type="continuationSeparator" w:id="0">
    <w:p w14:paraId="3EE67910" w14:textId="77777777" w:rsidR="005D0AC6" w:rsidRDefault="005D0A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11832" w14:textId="77777777" w:rsidR="00B663FB" w:rsidRDefault="00B663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E9A08BC" w14:textId="77777777" w:rsidR="00B663FB" w:rsidRDefault="00B663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B663FB" w14:paraId="0F879970" w14:textId="77777777" w:rsidTr="00356447">
      <w:tc>
        <w:tcPr>
          <w:tcW w:w="2979" w:type="dxa"/>
          <w:shd w:val="clear" w:color="auto" w:fill="FAFAFA"/>
        </w:tcPr>
        <w:p w14:paraId="07ACBB45" w14:textId="77777777" w:rsidR="00B663FB" w:rsidRDefault="00B663FB" w:rsidP="00356447">
          <w:pPr>
            <w:pStyle w:val="Footer"/>
            <w:tabs>
              <w:tab w:val="clear" w:pos="4320"/>
              <w:tab w:val="clear" w:pos="8640"/>
            </w:tabs>
            <w:spacing w:before="0" w:line="240" w:lineRule="auto"/>
            <w:ind w:firstLine="0"/>
            <w:rPr>
              <w:i/>
              <w:sz w:val="24"/>
            </w:rPr>
          </w:pPr>
          <w:r>
            <w:rPr>
              <w:i/>
              <w:sz w:val="24"/>
            </w:rPr>
            <w:t>Nguyễn Đình Thuận</w:t>
          </w:r>
        </w:p>
        <w:p w14:paraId="0898EFF4" w14:textId="77777777" w:rsidR="00B663FB" w:rsidRDefault="00B663FB">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6E3A2BB8" w14:textId="77777777" w:rsidR="00B663FB" w:rsidRDefault="00B663FB" w:rsidP="00356447">
          <w:pPr>
            <w:pStyle w:val="Footer"/>
            <w:tabs>
              <w:tab w:val="clear" w:pos="4320"/>
              <w:tab w:val="clear" w:pos="8640"/>
            </w:tabs>
            <w:spacing w:before="0" w:line="240" w:lineRule="auto"/>
            <w:ind w:firstLine="0"/>
            <w:jc w:val="right"/>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r>
  </w:tbl>
  <w:p w14:paraId="601626D1" w14:textId="77777777" w:rsidR="00B663FB" w:rsidRDefault="00B663F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B18067" w14:textId="77777777" w:rsidR="005D0AC6" w:rsidRDefault="005D0AC6">
      <w:pPr>
        <w:spacing w:before="0" w:after="0" w:line="240" w:lineRule="auto"/>
      </w:pPr>
      <w:r>
        <w:separator/>
      </w:r>
    </w:p>
  </w:footnote>
  <w:footnote w:type="continuationSeparator" w:id="0">
    <w:p w14:paraId="546F6AF2" w14:textId="77777777" w:rsidR="005D0AC6" w:rsidRDefault="005D0AC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D5267" w14:textId="77777777" w:rsidR="00B663FB" w:rsidRDefault="00B663FB">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B663FB" w14:paraId="75F628BB" w14:textId="77777777">
      <w:tc>
        <w:tcPr>
          <w:tcW w:w="9004" w:type="dxa"/>
          <w:shd w:val="clear" w:color="auto" w:fill="FAFAFA"/>
        </w:tcPr>
        <w:p w14:paraId="035F3162" w14:textId="77777777" w:rsidR="00B663FB" w:rsidRDefault="00B663FB">
          <w:pPr>
            <w:pStyle w:val="Header"/>
            <w:spacing w:before="0" w:line="240" w:lineRule="auto"/>
            <w:ind w:firstLine="0"/>
            <w:rPr>
              <w:i/>
              <w:sz w:val="24"/>
            </w:rPr>
          </w:pPr>
          <w:r>
            <w:rPr>
              <w:i/>
              <w:sz w:val="24"/>
            </w:rPr>
            <w:t>Khóa luận tốt nghiệp chuyên ngành Kỹ Thuật Phần Mềm</w:t>
          </w:r>
        </w:p>
      </w:tc>
    </w:tr>
  </w:tbl>
  <w:p w14:paraId="7F858D9C" w14:textId="77777777" w:rsidR="00B663FB" w:rsidRDefault="00B663FB">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9341" w14:textId="77777777" w:rsidR="00B663FB" w:rsidRDefault="00B663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3912C9"/>
    <w:multiLevelType w:val="singleLevel"/>
    <w:tmpl w:val="C73912C9"/>
    <w:lvl w:ilvl="0">
      <w:start w:val="7"/>
      <w:numFmt w:val="decimal"/>
      <w:suff w:val="space"/>
      <w:lvlText w:val="%1."/>
      <w:lvlJc w:val="left"/>
    </w:lvl>
  </w:abstractNum>
  <w:abstractNum w:abstractNumId="1"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 w15:restartNumberingAfterBreak="0">
    <w:nsid w:val="092C1335"/>
    <w:multiLevelType w:val="multilevel"/>
    <w:tmpl w:val="0A54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974BD"/>
    <w:multiLevelType w:val="hybridMultilevel"/>
    <w:tmpl w:val="9072E0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0D74478"/>
    <w:multiLevelType w:val="multilevel"/>
    <w:tmpl w:val="03A8BAB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71CC5"/>
    <w:multiLevelType w:val="multilevel"/>
    <w:tmpl w:val="B3D8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F1576"/>
    <w:multiLevelType w:val="hybridMultilevel"/>
    <w:tmpl w:val="E18C57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CA2ACE"/>
    <w:multiLevelType w:val="multilevel"/>
    <w:tmpl w:val="A244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D01251"/>
    <w:multiLevelType w:val="hybridMultilevel"/>
    <w:tmpl w:val="453C8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214A78"/>
    <w:multiLevelType w:val="multilevel"/>
    <w:tmpl w:val="4364DD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86ED5"/>
    <w:multiLevelType w:val="hybridMultilevel"/>
    <w:tmpl w:val="5B3A3A6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2F95282"/>
    <w:multiLevelType w:val="hybridMultilevel"/>
    <w:tmpl w:val="3C1A15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3B20CD"/>
    <w:multiLevelType w:val="hybridMultilevel"/>
    <w:tmpl w:val="2A2408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29C546"/>
    <w:multiLevelType w:val="singleLevel"/>
    <w:tmpl w:val="2A29C546"/>
    <w:lvl w:ilvl="0">
      <w:start w:val="3"/>
      <w:numFmt w:val="decimal"/>
      <w:suff w:val="space"/>
      <w:lvlText w:val="%1."/>
      <w:lvlJc w:val="left"/>
    </w:lvl>
  </w:abstractNum>
  <w:abstractNum w:abstractNumId="14" w15:restartNumberingAfterBreak="0">
    <w:nsid w:val="2E1D50A3"/>
    <w:multiLevelType w:val="multilevel"/>
    <w:tmpl w:val="9FE2509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2196A"/>
    <w:multiLevelType w:val="hybridMultilevel"/>
    <w:tmpl w:val="36CA6A66"/>
    <w:lvl w:ilvl="0" w:tplc="1716280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36121FA5"/>
    <w:multiLevelType w:val="multilevel"/>
    <w:tmpl w:val="4BC4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E2617"/>
    <w:multiLevelType w:val="multilevel"/>
    <w:tmpl w:val="D8D60F1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22B96"/>
    <w:multiLevelType w:val="multilevel"/>
    <w:tmpl w:val="BD56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1E329E"/>
    <w:multiLevelType w:val="multilevel"/>
    <w:tmpl w:val="2160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4E706C78"/>
    <w:multiLevelType w:val="hybridMultilevel"/>
    <w:tmpl w:val="0A7CA8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EF27120"/>
    <w:multiLevelType w:val="hybridMultilevel"/>
    <w:tmpl w:val="CD641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62956"/>
    <w:multiLevelType w:val="hybridMultilevel"/>
    <w:tmpl w:val="7724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BA5831"/>
    <w:multiLevelType w:val="hybridMultilevel"/>
    <w:tmpl w:val="1346B3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E005FD"/>
    <w:multiLevelType w:val="multilevel"/>
    <w:tmpl w:val="BDB0AF7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5F15AB"/>
    <w:multiLevelType w:val="hybridMultilevel"/>
    <w:tmpl w:val="D6FE491A"/>
    <w:lvl w:ilvl="0" w:tplc="171628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0"/>
  </w:num>
  <w:num w:numId="3">
    <w:abstractNumId w:val="27"/>
  </w:num>
  <w:num w:numId="4">
    <w:abstractNumId w:val="13"/>
  </w:num>
  <w:num w:numId="5">
    <w:abstractNumId w:val="0"/>
  </w:num>
  <w:num w:numId="6">
    <w:abstractNumId w:val="3"/>
  </w:num>
  <w:num w:numId="7">
    <w:abstractNumId w:val="10"/>
  </w:num>
  <w:num w:numId="8">
    <w:abstractNumId w:val="23"/>
  </w:num>
  <w:num w:numId="9">
    <w:abstractNumId w:val="22"/>
  </w:num>
  <w:num w:numId="10">
    <w:abstractNumId w:val="8"/>
  </w:num>
  <w:num w:numId="11">
    <w:abstractNumId w:val="21"/>
  </w:num>
  <w:num w:numId="12">
    <w:abstractNumId w:val="12"/>
  </w:num>
  <w:num w:numId="13">
    <w:abstractNumId w:val="11"/>
  </w:num>
  <w:num w:numId="14">
    <w:abstractNumId w:val="24"/>
  </w:num>
  <w:num w:numId="15">
    <w:abstractNumId w:val="6"/>
  </w:num>
  <w:num w:numId="16">
    <w:abstractNumId w:val="15"/>
  </w:num>
  <w:num w:numId="17">
    <w:abstractNumId w:val="5"/>
  </w:num>
  <w:num w:numId="18">
    <w:abstractNumId w:val="4"/>
  </w:num>
  <w:num w:numId="19">
    <w:abstractNumId w:val="18"/>
  </w:num>
  <w:num w:numId="20">
    <w:abstractNumId w:val="19"/>
  </w:num>
  <w:num w:numId="21">
    <w:abstractNumId w:val="25"/>
  </w:num>
  <w:num w:numId="22">
    <w:abstractNumId w:val="7"/>
  </w:num>
  <w:num w:numId="23">
    <w:abstractNumId w:val="9"/>
  </w:num>
  <w:num w:numId="24">
    <w:abstractNumId w:val="2"/>
  </w:num>
  <w:num w:numId="25">
    <w:abstractNumId w:val="14"/>
  </w:num>
  <w:num w:numId="26">
    <w:abstractNumId w:val="26"/>
  </w:num>
  <w:num w:numId="27">
    <w:abstractNumId w:val="1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0B56"/>
    <w:rsid w:val="0000420E"/>
    <w:rsid w:val="00005DC5"/>
    <w:rsid w:val="000119D1"/>
    <w:rsid w:val="00012A9E"/>
    <w:rsid w:val="00013098"/>
    <w:rsid w:val="000158C5"/>
    <w:rsid w:val="00024F8B"/>
    <w:rsid w:val="000304AA"/>
    <w:rsid w:val="000317B1"/>
    <w:rsid w:val="000320E1"/>
    <w:rsid w:val="000323FD"/>
    <w:rsid w:val="00032E6B"/>
    <w:rsid w:val="000344C7"/>
    <w:rsid w:val="00035A31"/>
    <w:rsid w:val="00037464"/>
    <w:rsid w:val="000374A5"/>
    <w:rsid w:val="00041E78"/>
    <w:rsid w:val="000423CC"/>
    <w:rsid w:val="00043F6B"/>
    <w:rsid w:val="000445A7"/>
    <w:rsid w:val="000451AA"/>
    <w:rsid w:val="00045E23"/>
    <w:rsid w:val="00050069"/>
    <w:rsid w:val="0005007F"/>
    <w:rsid w:val="00050586"/>
    <w:rsid w:val="000579D9"/>
    <w:rsid w:val="00061253"/>
    <w:rsid w:val="00061855"/>
    <w:rsid w:val="000619E5"/>
    <w:rsid w:val="00062F61"/>
    <w:rsid w:val="00064250"/>
    <w:rsid w:val="000657FB"/>
    <w:rsid w:val="00066A27"/>
    <w:rsid w:val="00066F1F"/>
    <w:rsid w:val="00067156"/>
    <w:rsid w:val="00067C16"/>
    <w:rsid w:val="0007281B"/>
    <w:rsid w:val="0007352A"/>
    <w:rsid w:val="00073B16"/>
    <w:rsid w:val="0007417D"/>
    <w:rsid w:val="00074683"/>
    <w:rsid w:val="0007475A"/>
    <w:rsid w:val="00075B4D"/>
    <w:rsid w:val="000763FB"/>
    <w:rsid w:val="0007657D"/>
    <w:rsid w:val="00076599"/>
    <w:rsid w:val="00076840"/>
    <w:rsid w:val="00081FD5"/>
    <w:rsid w:val="00085667"/>
    <w:rsid w:val="0008653A"/>
    <w:rsid w:val="000904E5"/>
    <w:rsid w:val="000925C5"/>
    <w:rsid w:val="000936DA"/>
    <w:rsid w:val="00093D3A"/>
    <w:rsid w:val="00093DEE"/>
    <w:rsid w:val="00093EDE"/>
    <w:rsid w:val="00095C75"/>
    <w:rsid w:val="000968D4"/>
    <w:rsid w:val="000969D9"/>
    <w:rsid w:val="00096EE3"/>
    <w:rsid w:val="000A0D58"/>
    <w:rsid w:val="000A10F2"/>
    <w:rsid w:val="000A3240"/>
    <w:rsid w:val="000A4748"/>
    <w:rsid w:val="000A64CE"/>
    <w:rsid w:val="000A70C7"/>
    <w:rsid w:val="000A75D2"/>
    <w:rsid w:val="000A7CF0"/>
    <w:rsid w:val="000B0178"/>
    <w:rsid w:val="000B519B"/>
    <w:rsid w:val="000B5EA0"/>
    <w:rsid w:val="000B60C4"/>
    <w:rsid w:val="000B6365"/>
    <w:rsid w:val="000B66C0"/>
    <w:rsid w:val="000B6B71"/>
    <w:rsid w:val="000B6FBD"/>
    <w:rsid w:val="000C02C9"/>
    <w:rsid w:val="000C0F3E"/>
    <w:rsid w:val="000C15A9"/>
    <w:rsid w:val="000C39A6"/>
    <w:rsid w:val="000C552D"/>
    <w:rsid w:val="000C5BC2"/>
    <w:rsid w:val="000C5F09"/>
    <w:rsid w:val="000C6A99"/>
    <w:rsid w:val="000C721A"/>
    <w:rsid w:val="000D279D"/>
    <w:rsid w:val="000D3264"/>
    <w:rsid w:val="000D3391"/>
    <w:rsid w:val="000D4740"/>
    <w:rsid w:val="000D5C31"/>
    <w:rsid w:val="000D657B"/>
    <w:rsid w:val="000D7410"/>
    <w:rsid w:val="000E06B4"/>
    <w:rsid w:val="000E111D"/>
    <w:rsid w:val="000E15FF"/>
    <w:rsid w:val="000E1E69"/>
    <w:rsid w:val="000E315F"/>
    <w:rsid w:val="000E6453"/>
    <w:rsid w:val="000E6CAC"/>
    <w:rsid w:val="000F0C93"/>
    <w:rsid w:val="000F1E18"/>
    <w:rsid w:val="000F2954"/>
    <w:rsid w:val="000F319A"/>
    <w:rsid w:val="000F39B7"/>
    <w:rsid w:val="000F3CFA"/>
    <w:rsid w:val="000F43F3"/>
    <w:rsid w:val="000F77F0"/>
    <w:rsid w:val="000F7EA0"/>
    <w:rsid w:val="0010002D"/>
    <w:rsid w:val="00100250"/>
    <w:rsid w:val="00101BF4"/>
    <w:rsid w:val="001028A1"/>
    <w:rsid w:val="00104AF0"/>
    <w:rsid w:val="00105418"/>
    <w:rsid w:val="001056BA"/>
    <w:rsid w:val="00105845"/>
    <w:rsid w:val="00105BE3"/>
    <w:rsid w:val="00113023"/>
    <w:rsid w:val="00114719"/>
    <w:rsid w:val="00115333"/>
    <w:rsid w:val="00115CF5"/>
    <w:rsid w:val="00115E79"/>
    <w:rsid w:val="00120F58"/>
    <w:rsid w:val="001239E3"/>
    <w:rsid w:val="00123CCC"/>
    <w:rsid w:val="0012559D"/>
    <w:rsid w:val="0012756C"/>
    <w:rsid w:val="00130FBB"/>
    <w:rsid w:val="00132037"/>
    <w:rsid w:val="00132513"/>
    <w:rsid w:val="00132F91"/>
    <w:rsid w:val="001330CE"/>
    <w:rsid w:val="00133D0B"/>
    <w:rsid w:val="001341D0"/>
    <w:rsid w:val="00134208"/>
    <w:rsid w:val="0013632A"/>
    <w:rsid w:val="00144E17"/>
    <w:rsid w:val="00146DFD"/>
    <w:rsid w:val="00150C0F"/>
    <w:rsid w:val="00151AE1"/>
    <w:rsid w:val="00157B54"/>
    <w:rsid w:val="00157FCF"/>
    <w:rsid w:val="001606EA"/>
    <w:rsid w:val="00161669"/>
    <w:rsid w:val="00162939"/>
    <w:rsid w:val="00171B8C"/>
    <w:rsid w:val="00174386"/>
    <w:rsid w:val="00175668"/>
    <w:rsid w:val="00175988"/>
    <w:rsid w:val="001768FF"/>
    <w:rsid w:val="00176FDD"/>
    <w:rsid w:val="00177BE5"/>
    <w:rsid w:val="0018354F"/>
    <w:rsid w:val="00183D83"/>
    <w:rsid w:val="00184933"/>
    <w:rsid w:val="00186127"/>
    <w:rsid w:val="00186BDE"/>
    <w:rsid w:val="00191138"/>
    <w:rsid w:val="001927CD"/>
    <w:rsid w:val="00192969"/>
    <w:rsid w:val="00193D91"/>
    <w:rsid w:val="0019497A"/>
    <w:rsid w:val="00196B1D"/>
    <w:rsid w:val="00196DC6"/>
    <w:rsid w:val="00196FFD"/>
    <w:rsid w:val="001A05FE"/>
    <w:rsid w:val="001A08FA"/>
    <w:rsid w:val="001A4266"/>
    <w:rsid w:val="001A5FC0"/>
    <w:rsid w:val="001A62AB"/>
    <w:rsid w:val="001B3354"/>
    <w:rsid w:val="001B5D74"/>
    <w:rsid w:val="001B64A0"/>
    <w:rsid w:val="001C1CFB"/>
    <w:rsid w:val="001C3884"/>
    <w:rsid w:val="001C3A82"/>
    <w:rsid w:val="001C47A7"/>
    <w:rsid w:val="001C5A75"/>
    <w:rsid w:val="001C6057"/>
    <w:rsid w:val="001C61CB"/>
    <w:rsid w:val="001C6FD3"/>
    <w:rsid w:val="001C713F"/>
    <w:rsid w:val="001D074B"/>
    <w:rsid w:val="001D07CA"/>
    <w:rsid w:val="001D0D77"/>
    <w:rsid w:val="001D106E"/>
    <w:rsid w:val="001D4760"/>
    <w:rsid w:val="001D5601"/>
    <w:rsid w:val="001D5BF1"/>
    <w:rsid w:val="001D730B"/>
    <w:rsid w:val="001D7C64"/>
    <w:rsid w:val="001D7E68"/>
    <w:rsid w:val="001E0F88"/>
    <w:rsid w:val="001E16C7"/>
    <w:rsid w:val="001E238A"/>
    <w:rsid w:val="001E4630"/>
    <w:rsid w:val="001E4FDE"/>
    <w:rsid w:val="001E6E5A"/>
    <w:rsid w:val="001F351F"/>
    <w:rsid w:val="001F70A4"/>
    <w:rsid w:val="001F7C7C"/>
    <w:rsid w:val="002036F3"/>
    <w:rsid w:val="00203753"/>
    <w:rsid w:val="002071C5"/>
    <w:rsid w:val="0020764E"/>
    <w:rsid w:val="00210365"/>
    <w:rsid w:val="00212ECE"/>
    <w:rsid w:val="00213E4E"/>
    <w:rsid w:val="00214AF9"/>
    <w:rsid w:val="00216563"/>
    <w:rsid w:val="002170E9"/>
    <w:rsid w:val="00221D4A"/>
    <w:rsid w:val="002220A4"/>
    <w:rsid w:val="00222832"/>
    <w:rsid w:val="00222BFD"/>
    <w:rsid w:val="00222D64"/>
    <w:rsid w:val="00224BC1"/>
    <w:rsid w:val="002254C6"/>
    <w:rsid w:val="00226096"/>
    <w:rsid w:val="002269A2"/>
    <w:rsid w:val="002273C2"/>
    <w:rsid w:val="00227D14"/>
    <w:rsid w:val="00227DC9"/>
    <w:rsid w:val="0023102A"/>
    <w:rsid w:val="00231615"/>
    <w:rsid w:val="0023181B"/>
    <w:rsid w:val="00232604"/>
    <w:rsid w:val="0023390A"/>
    <w:rsid w:val="00236262"/>
    <w:rsid w:val="0024013A"/>
    <w:rsid w:val="002423AB"/>
    <w:rsid w:val="00242CF0"/>
    <w:rsid w:val="00243BE7"/>
    <w:rsid w:val="00244035"/>
    <w:rsid w:val="002454C3"/>
    <w:rsid w:val="00245CB6"/>
    <w:rsid w:val="002466B2"/>
    <w:rsid w:val="0025070D"/>
    <w:rsid w:val="00251818"/>
    <w:rsid w:val="00253413"/>
    <w:rsid w:val="0025372A"/>
    <w:rsid w:val="0025374E"/>
    <w:rsid w:val="00253E42"/>
    <w:rsid w:val="00254A22"/>
    <w:rsid w:val="00255D90"/>
    <w:rsid w:val="00256573"/>
    <w:rsid w:val="00256F8F"/>
    <w:rsid w:val="00257819"/>
    <w:rsid w:val="00257E81"/>
    <w:rsid w:val="00260E21"/>
    <w:rsid w:val="002615FC"/>
    <w:rsid w:val="0026378F"/>
    <w:rsid w:val="002649F7"/>
    <w:rsid w:val="002665DA"/>
    <w:rsid w:val="00266833"/>
    <w:rsid w:val="00266945"/>
    <w:rsid w:val="0026739D"/>
    <w:rsid w:val="00267793"/>
    <w:rsid w:val="002703A5"/>
    <w:rsid w:val="00270700"/>
    <w:rsid w:val="002717CC"/>
    <w:rsid w:val="00271D68"/>
    <w:rsid w:val="00272D18"/>
    <w:rsid w:val="00272FED"/>
    <w:rsid w:val="00273A62"/>
    <w:rsid w:val="00274A82"/>
    <w:rsid w:val="00276E1A"/>
    <w:rsid w:val="00277E04"/>
    <w:rsid w:val="002832AD"/>
    <w:rsid w:val="002842DE"/>
    <w:rsid w:val="0028481B"/>
    <w:rsid w:val="00286EF3"/>
    <w:rsid w:val="0028765E"/>
    <w:rsid w:val="00292141"/>
    <w:rsid w:val="00292688"/>
    <w:rsid w:val="00292701"/>
    <w:rsid w:val="00292726"/>
    <w:rsid w:val="00293259"/>
    <w:rsid w:val="00294837"/>
    <w:rsid w:val="00295B0D"/>
    <w:rsid w:val="00295E3D"/>
    <w:rsid w:val="0029614C"/>
    <w:rsid w:val="00297085"/>
    <w:rsid w:val="0029720F"/>
    <w:rsid w:val="002A07FF"/>
    <w:rsid w:val="002A20C6"/>
    <w:rsid w:val="002A234E"/>
    <w:rsid w:val="002A3654"/>
    <w:rsid w:val="002A376E"/>
    <w:rsid w:val="002A3C11"/>
    <w:rsid w:val="002A42C6"/>
    <w:rsid w:val="002A7EBC"/>
    <w:rsid w:val="002B03B1"/>
    <w:rsid w:val="002B1F19"/>
    <w:rsid w:val="002B6B65"/>
    <w:rsid w:val="002B6B7D"/>
    <w:rsid w:val="002B759A"/>
    <w:rsid w:val="002B7A40"/>
    <w:rsid w:val="002C1CFB"/>
    <w:rsid w:val="002C3177"/>
    <w:rsid w:val="002C3B01"/>
    <w:rsid w:val="002C3D85"/>
    <w:rsid w:val="002C4418"/>
    <w:rsid w:val="002C5E2F"/>
    <w:rsid w:val="002C6BEF"/>
    <w:rsid w:val="002D0DE9"/>
    <w:rsid w:val="002D16F4"/>
    <w:rsid w:val="002D2800"/>
    <w:rsid w:val="002D5647"/>
    <w:rsid w:val="002D67F6"/>
    <w:rsid w:val="002D6ECA"/>
    <w:rsid w:val="002D7BD9"/>
    <w:rsid w:val="002E0B07"/>
    <w:rsid w:val="002E231C"/>
    <w:rsid w:val="002E45D9"/>
    <w:rsid w:val="002E6C36"/>
    <w:rsid w:val="002E6C5A"/>
    <w:rsid w:val="002E75A9"/>
    <w:rsid w:val="002F19A4"/>
    <w:rsid w:val="002F33B0"/>
    <w:rsid w:val="002F33D6"/>
    <w:rsid w:val="002F3E61"/>
    <w:rsid w:val="002F5093"/>
    <w:rsid w:val="002F54C3"/>
    <w:rsid w:val="002F79B1"/>
    <w:rsid w:val="00300776"/>
    <w:rsid w:val="003011E8"/>
    <w:rsid w:val="003016AA"/>
    <w:rsid w:val="00301FE8"/>
    <w:rsid w:val="003027DB"/>
    <w:rsid w:val="003036EF"/>
    <w:rsid w:val="00304AA9"/>
    <w:rsid w:val="00306C92"/>
    <w:rsid w:val="00310D87"/>
    <w:rsid w:val="003116C7"/>
    <w:rsid w:val="00314CD6"/>
    <w:rsid w:val="00316329"/>
    <w:rsid w:val="003168E1"/>
    <w:rsid w:val="00316955"/>
    <w:rsid w:val="00320516"/>
    <w:rsid w:val="00320B80"/>
    <w:rsid w:val="00320D98"/>
    <w:rsid w:val="00321358"/>
    <w:rsid w:val="003218F2"/>
    <w:rsid w:val="00321A80"/>
    <w:rsid w:val="00322603"/>
    <w:rsid w:val="003230EE"/>
    <w:rsid w:val="0032447C"/>
    <w:rsid w:val="003256BD"/>
    <w:rsid w:val="003260D2"/>
    <w:rsid w:val="00326511"/>
    <w:rsid w:val="00326C23"/>
    <w:rsid w:val="0032770E"/>
    <w:rsid w:val="00330148"/>
    <w:rsid w:val="00332B2A"/>
    <w:rsid w:val="0033328A"/>
    <w:rsid w:val="00336D78"/>
    <w:rsid w:val="00337C58"/>
    <w:rsid w:val="00337D26"/>
    <w:rsid w:val="00340AB7"/>
    <w:rsid w:val="003414C8"/>
    <w:rsid w:val="00341D97"/>
    <w:rsid w:val="0034391F"/>
    <w:rsid w:val="00344655"/>
    <w:rsid w:val="00344BE3"/>
    <w:rsid w:val="0034622A"/>
    <w:rsid w:val="00346BAF"/>
    <w:rsid w:val="00347D86"/>
    <w:rsid w:val="00347E2E"/>
    <w:rsid w:val="003510E3"/>
    <w:rsid w:val="003521BB"/>
    <w:rsid w:val="003523F8"/>
    <w:rsid w:val="00352680"/>
    <w:rsid w:val="00353FBE"/>
    <w:rsid w:val="00355B39"/>
    <w:rsid w:val="00356447"/>
    <w:rsid w:val="003564E6"/>
    <w:rsid w:val="003570B2"/>
    <w:rsid w:val="0036048C"/>
    <w:rsid w:val="0036082D"/>
    <w:rsid w:val="00360BD2"/>
    <w:rsid w:val="0036163E"/>
    <w:rsid w:val="0036322C"/>
    <w:rsid w:val="00365445"/>
    <w:rsid w:val="00366214"/>
    <w:rsid w:val="00367186"/>
    <w:rsid w:val="00367E92"/>
    <w:rsid w:val="0037001C"/>
    <w:rsid w:val="003707D9"/>
    <w:rsid w:val="00372545"/>
    <w:rsid w:val="00374818"/>
    <w:rsid w:val="00382524"/>
    <w:rsid w:val="00382BE6"/>
    <w:rsid w:val="0038300B"/>
    <w:rsid w:val="003835FB"/>
    <w:rsid w:val="00385085"/>
    <w:rsid w:val="003867BF"/>
    <w:rsid w:val="00387E05"/>
    <w:rsid w:val="003905F9"/>
    <w:rsid w:val="00390D0C"/>
    <w:rsid w:val="00391421"/>
    <w:rsid w:val="003918B2"/>
    <w:rsid w:val="00391ABB"/>
    <w:rsid w:val="0039225F"/>
    <w:rsid w:val="00393ABC"/>
    <w:rsid w:val="0039458F"/>
    <w:rsid w:val="00394608"/>
    <w:rsid w:val="00394EDD"/>
    <w:rsid w:val="00395895"/>
    <w:rsid w:val="0039651D"/>
    <w:rsid w:val="003A0132"/>
    <w:rsid w:val="003A0627"/>
    <w:rsid w:val="003A067A"/>
    <w:rsid w:val="003A1952"/>
    <w:rsid w:val="003A1FEB"/>
    <w:rsid w:val="003A6197"/>
    <w:rsid w:val="003A645D"/>
    <w:rsid w:val="003B2B55"/>
    <w:rsid w:val="003B30C7"/>
    <w:rsid w:val="003B3EF3"/>
    <w:rsid w:val="003C10BD"/>
    <w:rsid w:val="003C1390"/>
    <w:rsid w:val="003C19CD"/>
    <w:rsid w:val="003C3FC2"/>
    <w:rsid w:val="003C4954"/>
    <w:rsid w:val="003C4FCA"/>
    <w:rsid w:val="003C622B"/>
    <w:rsid w:val="003C7DF3"/>
    <w:rsid w:val="003D104A"/>
    <w:rsid w:val="003D3112"/>
    <w:rsid w:val="003D74F3"/>
    <w:rsid w:val="003E0A5F"/>
    <w:rsid w:val="003E5534"/>
    <w:rsid w:val="003E575C"/>
    <w:rsid w:val="003E7AF7"/>
    <w:rsid w:val="003E7CE4"/>
    <w:rsid w:val="003F034D"/>
    <w:rsid w:val="003F06AA"/>
    <w:rsid w:val="003F2FCA"/>
    <w:rsid w:val="003F3216"/>
    <w:rsid w:val="003F43C6"/>
    <w:rsid w:val="003F4FC9"/>
    <w:rsid w:val="003F5853"/>
    <w:rsid w:val="003F6796"/>
    <w:rsid w:val="00401DD0"/>
    <w:rsid w:val="00402EF5"/>
    <w:rsid w:val="004034E1"/>
    <w:rsid w:val="004036EB"/>
    <w:rsid w:val="00405303"/>
    <w:rsid w:val="0040684B"/>
    <w:rsid w:val="00406BDA"/>
    <w:rsid w:val="004070FB"/>
    <w:rsid w:val="00407225"/>
    <w:rsid w:val="0040764C"/>
    <w:rsid w:val="004107F4"/>
    <w:rsid w:val="00413739"/>
    <w:rsid w:val="0041387B"/>
    <w:rsid w:val="0041556C"/>
    <w:rsid w:val="004171B6"/>
    <w:rsid w:val="004174A1"/>
    <w:rsid w:val="00417A10"/>
    <w:rsid w:val="00420551"/>
    <w:rsid w:val="004206BC"/>
    <w:rsid w:val="00421CBA"/>
    <w:rsid w:val="00421D2E"/>
    <w:rsid w:val="00423AB4"/>
    <w:rsid w:val="0042510C"/>
    <w:rsid w:val="00427588"/>
    <w:rsid w:val="00427EEB"/>
    <w:rsid w:val="0043261D"/>
    <w:rsid w:val="00433554"/>
    <w:rsid w:val="004347F9"/>
    <w:rsid w:val="00435F05"/>
    <w:rsid w:val="00435F23"/>
    <w:rsid w:val="0044008C"/>
    <w:rsid w:val="00440574"/>
    <w:rsid w:val="004411AF"/>
    <w:rsid w:val="00443F66"/>
    <w:rsid w:val="00447BF0"/>
    <w:rsid w:val="00447D8B"/>
    <w:rsid w:val="004500E2"/>
    <w:rsid w:val="004510C7"/>
    <w:rsid w:val="004513DF"/>
    <w:rsid w:val="00453079"/>
    <w:rsid w:val="00453DBA"/>
    <w:rsid w:val="004540AC"/>
    <w:rsid w:val="00455F50"/>
    <w:rsid w:val="00457A0D"/>
    <w:rsid w:val="004600F9"/>
    <w:rsid w:val="00460F3A"/>
    <w:rsid w:val="00463378"/>
    <w:rsid w:val="004650AD"/>
    <w:rsid w:val="00466B47"/>
    <w:rsid w:val="00470047"/>
    <w:rsid w:val="00470704"/>
    <w:rsid w:val="004728E7"/>
    <w:rsid w:val="00473697"/>
    <w:rsid w:val="00473E3B"/>
    <w:rsid w:val="00474940"/>
    <w:rsid w:val="00476378"/>
    <w:rsid w:val="00477BB5"/>
    <w:rsid w:val="00477F2B"/>
    <w:rsid w:val="00480B8C"/>
    <w:rsid w:val="00481EBA"/>
    <w:rsid w:val="00482CB2"/>
    <w:rsid w:val="00482DC2"/>
    <w:rsid w:val="00484E67"/>
    <w:rsid w:val="00485950"/>
    <w:rsid w:val="00490162"/>
    <w:rsid w:val="00491819"/>
    <w:rsid w:val="00492317"/>
    <w:rsid w:val="0049302F"/>
    <w:rsid w:val="00494175"/>
    <w:rsid w:val="004941C6"/>
    <w:rsid w:val="00494D8B"/>
    <w:rsid w:val="00497F70"/>
    <w:rsid w:val="004A2F31"/>
    <w:rsid w:val="004A3046"/>
    <w:rsid w:val="004A30B9"/>
    <w:rsid w:val="004A30FD"/>
    <w:rsid w:val="004A331D"/>
    <w:rsid w:val="004A543D"/>
    <w:rsid w:val="004A5826"/>
    <w:rsid w:val="004A61A2"/>
    <w:rsid w:val="004A68D2"/>
    <w:rsid w:val="004B1E1B"/>
    <w:rsid w:val="004B2338"/>
    <w:rsid w:val="004B274E"/>
    <w:rsid w:val="004B32DA"/>
    <w:rsid w:val="004B3B45"/>
    <w:rsid w:val="004B3CA3"/>
    <w:rsid w:val="004B4BF6"/>
    <w:rsid w:val="004C10BC"/>
    <w:rsid w:val="004C1D6A"/>
    <w:rsid w:val="004C21ED"/>
    <w:rsid w:val="004C3147"/>
    <w:rsid w:val="004C4ECB"/>
    <w:rsid w:val="004C56F9"/>
    <w:rsid w:val="004C6025"/>
    <w:rsid w:val="004D0FD2"/>
    <w:rsid w:val="004D348D"/>
    <w:rsid w:val="004D527D"/>
    <w:rsid w:val="004D74D4"/>
    <w:rsid w:val="004D7A03"/>
    <w:rsid w:val="004E0E04"/>
    <w:rsid w:val="004E18F1"/>
    <w:rsid w:val="004E2F50"/>
    <w:rsid w:val="004E34D0"/>
    <w:rsid w:val="004E3C21"/>
    <w:rsid w:val="004E50F9"/>
    <w:rsid w:val="004E6D95"/>
    <w:rsid w:val="004F4FFD"/>
    <w:rsid w:val="004F62DC"/>
    <w:rsid w:val="004F65D2"/>
    <w:rsid w:val="004F6DE1"/>
    <w:rsid w:val="004F7EDA"/>
    <w:rsid w:val="005018BA"/>
    <w:rsid w:val="00501D55"/>
    <w:rsid w:val="0050292A"/>
    <w:rsid w:val="00502D86"/>
    <w:rsid w:val="00503352"/>
    <w:rsid w:val="00504C60"/>
    <w:rsid w:val="0050764E"/>
    <w:rsid w:val="005102C2"/>
    <w:rsid w:val="00510BA3"/>
    <w:rsid w:val="00511681"/>
    <w:rsid w:val="00511C02"/>
    <w:rsid w:val="005135CA"/>
    <w:rsid w:val="005136A8"/>
    <w:rsid w:val="005148E0"/>
    <w:rsid w:val="005209AC"/>
    <w:rsid w:val="00520BCB"/>
    <w:rsid w:val="00522B31"/>
    <w:rsid w:val="00522C87"/>
    <w:rsid w:val="005250DA"/>
    <w:rsid w:val="005257B8"/>
    <w:rsid w:val="00525DCE"/>
    <w:rsid w:val="00526DC0"/>
    <w:rsid w:val="005302EC"/>
    <w:rsid w:val="00531FC8"/>
    <w:rsid w:val="005326BB"/>
    <w:rsid w:val="00532D01"/>
    <w:rsid w:val="00534928"/>
    <w:rsid w:val="00535CEF"/>
    <w:rsid w:val="00536BB5"/>
    <w:rsid w:val="00540CE1"/>
    <w:rsid w:val="00540EE1"/>
    <w:rsid w:val="00540F0A"/>
    <w:rsid w:val="00545B75"/>
    <w:rsid w:val="00546113"/>
    <w:rsid w:val="005512A4"/>
    <w:rsid w:val="00551B2E"/>
    <w:rsid w:val="00552058"/>
    <w:rsid w:val="00552EF3"/>
    <w:rsid w:val="00554837"/>
    <w:rsid w:val="00554D3D"/>
    <w:rsid w:val="00554DB0"/>
    <w:rsid w:val="00555418"/>
    <w:rsid w:val="00556FBF"/>
    <w:rsid w:val="00557979"/>
    <w:rsid w:val="00560237"/>
    <w:rsid w:val="005608FE"/>
    <w:rsid w:val="005620DA"/>
    <w:rsid w:val="005660E2"/>
    <w:rsid w:val="00567224"/>
    <w:rsid w:val="005704A2"/>
    <w:rsid w:val="00570EF4"/>
    <w:rsid w:val="00573CE9"/>
    <w:rsid w:val="00575339"/>
    <w:rsid w:val="00577304"/>
    <w:rsid w:val="005802AA"/>
    <w:rsid w:val="0058281B"/>
    <w:rsid w:val="00583097"/>
    <w:rsid w:val="0058460A"/>
    <w:rsid w:val="005853AB"/>
    <w:rsid w:val="00585F4E"/>
    <w:rsid w:val="005868BB"/>
    <w:rsid w:val="00591085"/>
    <w:rsid w:val="00591DD3"/>
    <w:rsid w:val="0059267D"/>
    <w:rsid w:val="0059437F"/>
    <w:rsid w:val="005944A1"/>
    <w:rsid w:val="00597010"/>
    <w:rsid w:val="0059717D"/>
    <w:rsid w:val="0059774D"/>
    <w:rsid w:val="00597ACF"/>
    <w:rsid w:val="005A01C8"/>
    <w:rsid w:val="005A137B"/>
    <w:rsid w:val="005A24E1"/>
    <w:rsid w:val="005A2976"/>
    <w:rsid w:val="005A41FF"/>
    <w:rsid w:val="005A5F0C"/>
    <w:rsid w:val="005A6611"/>
    <w:rsid w:val="005A6ED1"/>
    <w:rsid w:val="005B0276"/>
    <w:rsid w:val="005B09DF"/>
    <w:rsid w:val="005B1E08"/>
    <w:rsid w:val="005B2851"/>
    <w:rsid w:val="005B3C1C"/>
    <w:rsid w:val="005B5273"/>
    <w:rsid w:val="005B6ACA"/>
    <w:rsid w:val="005B7357"/>
    <w:rsid w:val="005C17DE"/>
    <w:rsid w:val="005C2261"/>
    <w:rsid w:val="005C29A7"/>
    <w:rsid w:val="005C4216"/>
    <w:rsid w:val="005C5837"/>
    <w:rsid w:val="005C5C63"/>
    <w:rsid w:val="005D0AC6"/>
    <w:rsid w:val="005D68FF"/>
    <w:rsid w:val="005D6CF1"/>
    <w:rsid w:val="005D7C69"/>
    <w:rsid w:val="005D7E1F"/>
    <w:rsid w:val="005E1BFE"/>
    <w:rsid w:val="005E4CF1"/>
    <w:rsid w:val="005E72EC"/>
    <w:rsid w:val="005E7534"/>
    <w:rsid w:val="005E7990"/>
    <w:rsid w:val="005F0140"/>
    <w:rsid w:val="005F0E1E"/>
    <w:rsid w:val="005F246F"/>
    <w:rsid w:val="005F344F"/>
    <w:rsid w:val="005F39A8"/>
    <w:rsid w:val="005F4BFA"/>
    <w:rsid w:val="0060062A"/>
    <w:rsid w:val="00600B0A"/>
    <w:rsid w:val="00600B1F"/>
    <w:rsid w:val="006012CD"/>
    <w:rsid w:val="006013DC"/>
    <w:rsid w:val="00604D6B"/>
    <w:rsid w:val="006065B2"/>
    <w:rsid w:val="00607962"/>
    <w:rsid w:val="00612503"/>
    <w:rsid w:val="00612BFA"/>
    <w:rsid w:val="00615968"/>
    <w:rsid w:val="00620688"/>
    <w:rsid w:val="006208DA"/>
    <w:rsid w:val="00623894"/>
    <w:rsid w:val="00625D4A"/>
    <w:rsid w:val="00625E8F"/>
    <w:rsid w:val="00626A0F"/>
    <w:rsid w:val="006270CE"/>
    <w:rsid w:val="00631AD6"/>
    <w:rsid w:val="0063207A"/>
    <w:rsid w:val="006322F7"/>
    <w:rsid w:val="00632D4C"/>
    <w:rsid w:val="00633A09"/>
    <w:rsid w:val="006354F5"/>
    <w:rsid w:val="00637F5F"/>
    <w:rsid w:val="00641168"/>
    <w:rsid w:val="00641F9E"/>
    <w:rsid w:val="00642CA0"/>
    <w:rsid w:val="00643452"/>
    <w:rsid w:val="0064440C"/>
    <w:rsid w:val="0064612F"/>
    <w:rsid w:val="00647881"/>
    <w:rsid w:val="00650367"/>
    <w:rsid w:val="0065067C"/>
    <w:rsid w:val="0065281F"/>
    <w:rsid w:val="00656981"/>
    <w:rsid w:val="006577DA"/>
    <w:rsid w:val="006578D0"/>
    <w:rsid w:val="00657A8D"/>
    <w:rsid w:val="00660915"/>
    <w:rsid w:val="006652DE"/>
    <w:rsid w:val="0066625C"/>
    <w:rsid w:val="00666320"/>
    <w:rsid w:val="00666764"/>
    <w:rsid w:val="00670437"/>
    <w:rsid w:val="00670FC0"/>
    <w:rsid w:val="006718D0"/>
    <w:rsid w:val="006721BD"/>
    <w:rsid w:val="006741E1"/>
    <w:rsid w:val="00674E7A"/>
    <w:rsid w:val="00676636"/>
    <w:rsid w:val="0068036F"/>
    <w:rsid w:val="00680DDA"/>
    <w:rsid w:val="00681F93"/>
    <w:rsid w:val="0068274C"/>
    <w:rsid w:val="00683CBB"/>
    <w:rsid w:val="0068484E"/>
    <w:rsid w:val="00686042"/>
    <w:rsid w:val="00687D1A"/>
    <w:rsid w:val="00690D36"/>
    <w:rsid w:val="0069113E"/>
    <w:rsid w:val="00691AA0"/>
    <w:rsid w:val="006924B5"/>
    <w:rsid w:val="00693BF6"/>
    <w:rsid w:val="0069788C"/>
    <w:rsid w:val="006A07C0"/>
    <w:rsid w:val="006A0CE0"/>
    <w:rsid w:val="006A14BE"/>
    <w:rsid w:val="006A17AB"/>
    <w:rsid w:val="006A19AE"/>
    <w:rsid w:val="006A241F"/>
    <w:rsid w:val="006A25CD"/>
    <w:rsid w:val="006A467A"/>
    <w:rsid w:val="006A4FFB"/>
    <w:rsid w:val="006A58BF"/>
    <w:rsid w:val="006A5A3C"/>
    <w:rsid w:val="006A7661"/>
    <w:rsid w:val="006B1A44"/>
    <w:rsid w:val="006B3834"/>
    <w:rsid w:val="006B3C4D"/>
    <w:rsid w:val="006B4ABF"/>
    <w:rsid w:val="006B55FD"/>
    <w:rsid w:val="006B6CA9"/>
    <w:rsid w:val="006B7001"/>
    <w:rsid w:val="006C02ED"/>
    <w:rsid w:val="006C11E6"/>
    <w:rsid w:val="006C1548"/>
    <w:rsid w:val="006C1FC6"/>
    <w:rsid w:val="006C258F"/>
    <w:rsid w:val="006C2B3C"/>
    <w:rsid w:val="006C5689"/>
    <w:rsid w:val="006C5987"/>
    <w:rsid w:val="006C5A77"/>
    <w:rsid w:val="006C5A98"/>
    <w:rsid w:val="006C726C"/>
    <w:rsid w:val="006D0D09"/>
    <w:rsid w:val="006D1040"/>
    <w:rsid w:val="006D122E"/>
    <w:rsid w:val="006D14D8"/>
    <w:rsid w:val="006D1697"/>
    <w:rsid w:val="006D20C0"/>
    <w:rsid w:val="006D4C3D"/>
    <w:rsid w:val="006D5E25"/>
    <w:rsid w:val="006D66CB"/>
    <w:rsid w:val="006E06E2"/>
    <w:rsid w:val="006E0B17"/>
    <w:rsid w:val="006E1305"/>
    <w:rsid w:val="006E228B"/>
    <w:rsid w:val="006E2D31"/>
    <w:rsid w:val="006E4BD9"/>
    <w:rsid w:val="006E5B44"/>
    <w:rsid w:val="006E6DCA"/>
    <w:rsid w:val="006E745E"/>
    <w:rsid w:val="006E7C0A"/>
    <w:rsid w:val="006E7C48"/>
    <w:rsid w:val="006F0CC2"/>
    <w:rsid w:val="006F3C91"/>
    <w:rsid w:val="006F7F72"/>
    <w:rsid w:val="00700538"/>
    <w:rsid w:val="007036F6"/>
    <w:rsid w:val="007037FE"/>
    <w:rsid w:val="00703F12"/>
    <w:rsid w:val="00706AEC"/>
    <w:rsid w:val="007122AC"/>
    <w:rsid w:val="00713AAA"/>
    <w:rsid w:val="00715016"/>
    <w:rsid w:val="00716082"/>
    <w:rsid w:val="00716301"/>
    <w:rsid w:val="00720E00"/>
    <w:rsid w:val="00720E20"/>
    <w:rsid w:val="007236B8"/>
    <w:rsid w:val="007257C0"/>
    <w:rsid w:val="00726702"/>
    <w:rsid w:val="007268A6"/>
    <w:rsid w:val="00726A53"/>
    <w:rsid w:val="0072708F"/>
    <w:rsid w:val="007270B9"/>
    <w:rsid w:val="00727134"/>
    <w:rsid w:val="0073001F"/>
    <w:rsid w:val="00731240"/>
    <w:rsid w:val="0073181A"/>
    <w:rsid w:val="00733B9C"/>
    <w:rsid w:val="00734C2E"/>
    <w:rsid w:val="00734EF7"/>
    <w:rsid w:val="00735F75"/>
    <w:rsid w:val="00742CF2"/>
    <w:rsid w:val="00745141"/>
    <w:rsid w:val="007467F0"/>
    <w:rsid w:val="00747865"/>
    <w:rsid w:val="0075048F"/>
    <w:rsid w:val="00752218"/>
    <w:rsid w:val="00753684"/>
    <w:rsid w:val="00753D6A"/>
    <w:rsid w:val="00753ED5"/>
    <w:rsid w:val="00755698"/>
    <w:rsid w:val="007607AB"/>
    <w:rsid w:val="00760E25"/>
    <w:rsid w:val="00761419"/>
    <w:rsid w:val="007626DF"/>
    <w:rsid w:val="007630C1"/>
    <w:rsid w:val="00767400"/>
    <w:rsid w:val="00770991"/>
    <w:rsid w:val="00771136"/>
    <w:rsid w:val="007712A7"/>
    <w:rsid w:val="0077138B"/>
    <w:rsid w:val="00771DEF"/>
    <w:rsid w:val="00771FC7"/>
    <w:rsid w:val="00772318"/>
    <w:rsid w:val="0077247B"/>
    <w:rsid w:val="007748E2"/>
    <w:rsid w:val="00775032"/>
    <w:rsid w:val="0077619D"/>
    <w:rsid w:val="00776FD1"/>
    <w:rsid w:val="00776FD3"/>
    <w:rsid w:val="007772AE"/>
    <w:rsid w:val="00777E86"/>
    <w:rsid w:val="00782BED"/>
    <w:rsid w:val="00784FE9"/>
    <w:rsid w:val="0078538F"/>
    <w:rsid w:val="0078694F"/>
    <w:rsid w:val="00787B10"/>
    <w:rsid w:val="00787CE7"/>
    <w:rsid w:val="00791320"/>
    <w:rsid w:val="00791D61"/>
    <w:rsid w:val="00792027"/>
    <w:rsid w:val="00792B6C"/>
    <w:rsid w:val="00793C69"/>
    <w:rsid w:val="007940C8"/>
    <w:rsid w:val="007949C2"/>
    <w:rsid w:val="00794D25"/>
    <w:rsid w:val="007953B4"/>
    <w:rsid w:val="00795438"/>
    <w:rsid w:val="00795FD0"/>
    <w:rsid w:val="00796B5B"/>
    <w:rsid w:val="007A0ACC"/>
    <w:rsid w:val="007A0F9F"/>
    <w:rsid w:val="007A1F76"/>
    <w:rsid w:val="007A37BD"/>
    <w:rsid w:val="007A3A3F"/>
    <w:rsid w:val="007A4904"/>
    <w:rsid w:val="007A4FC8"/>
    <w:rsid w:val="007A618F"/>
    <w:rsid w:val="007A628C"/>
    <w:rsid w:val="007A65D4"/>
    <w:rsid w:val="007A663A"/>
    <w:rsid w:val="007B47D1"/>
    <w:rsid w:val="007B62A9"/>
    <w:rsid w:val="007B72BE"/>
    <w:rsid w:val="007B7942"/>
    <w:rsid w:val="007C0942"/>
    <w:rsid w:val="007C1AB5"/>
    <w:rsid w:val="007C22F8"/>
    <w:rsid w:val="007C28B3"/>
    <w:rsid w:val="007C3797"/>
    <w:rsid w:val="007C3911"/>
    <w:rsid w:val="007C5C9B"/>
    <w:rsid w:val="007C610C"/>
    <w:rsid w:val="007C64AD"/>
    <w:rsid w:val="007C67D8"/>
    <w:rsid w:val="007C746D"/>
    <w:rsid w:val="007D1A8D"/>
    <w:rsid w:val="007D31A1"/>
    <w:rsid w:val="007D3771"/>
    <w:rsid w:val="007D7689"/>
    <w:rsid w:val="007E0466"/>
    <w:rsid w:val="007E0BD9"/>
    <w:rsid w:val="007F0033"/>
    <w:rsid w:val="007F01CF"/>
    <w:rsid w:val="007F0229"/>
    <w:rsid w:val="007F0419"/>
    <w:rsid w:val="007F07E0"/>
    <w:rsid w:val="007F267A"/>
    <w:rsid w:val="007F475D"/>
    <w:rsid w:val="007F5F2E"/>
    <w:rsid w:val="007F67C2"/>
    <w:rsid w:val="007F7D4F"/>
    <w:rsid w:val="008016E6"/>
    <w:rsid w:val="00802482"/>
    <w:rsid w:val="00803D0E"/>
    <w:rsid w:val="00805F3C"/>
    <w:rsid w:val="008067A9"/>
    <w:rsid w:val="00806909"/>
    <w:rsid w:val="00807480"/>
    <w:rsid w:val="008124E9"/>
    <w:rsid w:val="008129E1"/>
    <w:rsid w:val="00814E74"/>
    <w:rsid w:val="00821127"/>
    <w:rsid w:val="00821C26"/>
    <w:rsid w:val="00822A42"/>
    <w:rsid w:val="008231F0"/>
    <w:rsid w:val="008239AC"/>
    <w:rsid w:val="0082465D"/>
    <w:rsid w:val="00825F7B"/>
    <w:rsid w:val="0082722E"/>
    <w:rsid w:val="00830C28"/>
    <w:rsid w:val="00830C37"/>
    <w:rsid w:val="00832E9E"/>
    <w:rsid w:val="00833757"/>
    <w:rsid w:val="00835082"/>
    <w:rsid w:val="00836EFD"/>
    <w:rsid w:val="0084145D"/>
    <w:rsid w:val="00841662"/>
    <w:rsid w:val="00841BC4"/>
    <w:rsid w:val="00844B3E"/>
    <w:rsid w:val="0084518A"/>
    <w:rsid w:val="0085043E"/>
    <w:rsid w:val="00852408"/>
    <w:rsid w:val="00852A24"/>
    <w:rsid w:val="008541FC"/>
    <w:rsid w:val="00854545"/>
    <w:rsid w:val="00855FE4"/>
    <w:rsid w:val="008571E6"/>
    <w:rsid w:val="008575F0"/>
    <w:rsid w:val="008629CB"/>
    <w:rsid w:val="0086441B"/>
    <w:rsid w:val="00866E70"/>
    <w:rsid w:val="0087294B"/>
    <w:rsid w:val="00873604"/>
    <w:rsid w:val="00873E0F"/>
    <w:rsid w:val="00873EAD"/>
    <w:rsid w:val="00874002"/>
    <w:rsid w:val="00876108"/>
    <w:rsid w:val="00880BFC"/>
    <w:rsid w:val="00881646"/>
    <w:rsid w:val="00882391"/>
    <w:rsid w:val="008826CB"/>
    <w:rsid w:val="0088773B"/>
    <w:rsid w:val="00890157"/>
    <w:rsid w:val="0089077B"/>
    <w:rsid w:val="00891AE1"/>
    <w:rsid w:val="00891E81"/>
    <w:rsid w:val="008946B3"/>
    <w:rsid w:val="00896719"/>
    <w:rsid w:val="0089746D"/>
    <w:rsid w:val="008A1467"/>
    <w:rsid w:val="008A27C2"/>
    <w:rsid w:val="008A3343"/>
    <w:rsid w:val="008A3A80"/>
    <w:rsid w:val="008A3DBC"/>
    <w:rsid w:val="008A43BC"/>
    <w:rsid w:val="008A4822"/>
    <w:rsid w:val="008A63F7"/>
    <w:rsid w:val="008B0C2D"/>
    <w:rsid w:val="008B22C0"/>
    <w:rsid w:val="008B5239"/>
    <w:rsid w:val="008B58C9"/>
    <w:rsid w:val="008B715A"/>
    <w:rsid w:val="008B7D69"/>
    <w:rsid w:val="008B7F67"/>
    <w:rsid w:val="008C1CC0"/>
    <w:rsid w:val="008C2D3B"/>
    <w:rsid w:val="008C37B5"/>
    <w:rsid w:val="008C431E"/>
    <w:rsid w:val="008C5A58"/>
    <w:rsid w:val="008C65DA"/>
    <w:rsid w:val="008C7AAA"/>
    <w:rsid w:val="008D080A"/>
    <w:rsid w:val="008D0BB8"/>
    <w:rsid w:val="008D0FB5"/>
    <w:rsid w:val="008D1583"/>
    <w:rsid w:val="008D201A"/>
    <w:rsid w:val="008D36B4"/>
    <w:rsid w:val="008D3C67"/>
    <w:rsid w:val="008D75C8"/>
    <w:rsid w:val="008E0105"/>
    <w:rsid w:val="008E0F5F"/>
    <w:rsid w:val="008E4CA2"/>
    <w:rsid w:val="008E77FC"/>
    <w:rsid w:val="008F2232"/>
    <w:rsid w:val="008F360B"/>
    <w:rsid w:val="008F3760"/>
    <w:rsid w:val="008F3A79"/>
    <w:rsid w:val="008F61D2"/>
    <w:rsid w:val="008F6358"/>
    <w:rsid w:val="008F6806"/>
    <w:rsid w:val="008F6E1B"/>
    <w:rsid w:val="008F74B4"/>
    <w:rsid w:val="008F7D91"/>
    <w:rsid w:val="009011F6"/>
    <w:rsid w:val="0090514D"/>
    <w:rsid w:val="00907781"/>
    <w:rsid w:val="009077D6"/>
    <w:rsid w:val="00911DA2"/>
    <w:rsid w:val="00913C79"/>
    <w:rsid w:val="00915DE1"/>
    <w:rsid w:val="00916399"/>
    <w:rsid w:val="009165B5"/>
    <w:rsid w:val="00916D44"/>
    <w:rsid w:val="0092047C"/>
    <w:rsid w:val="009249D4"/>
    <w:rsid w:val="00927237"/>
    <w:rsid w:val="00932D2C"/>
    <w:rsid w:val="00933483"/>
    <w:rsid w:val="0093446B"/>
    <w:rsid w:val="009347BC"/>
    <w:rsid w:val="00934F9E"/>
    <w:rsid w:val="00937E94"/>
    <w:rsid w:val="00940C08"/>
    <w:rsid w:val="00941149"/>
    <w:rsid w:val="0094234E"/>
    <w:rsid w:val="0094381F"/>
    <w:rsid w:val="00945634"/>
    <w:rsid w:val="00945896"/>
    <w:rsid w:val="009469E4"/>
    <w:rsid w:val="00946D05"/>
    <w:rsid w:val="0094721A"/>
    <w:rsid w:val="009474A8"/>
    <w:rsid w:val="00947661"/>
    <w:rsid w:val="0095236D"/>
    <w:rsid w:val="00954977"/>
    <w:rsid w:val="0095530E"/>
    <w:rsid w:val="00957065"/>
    <w:rsid w:val="009634CC"/>
    <w:rsid w:val="0096654E"/>
    <w:rsid w:val="00966818"/>
    <w:rsid w:val="00966957"/>
    <w:rsid w:val="0096798D"/>
    <w:rsid w:val="00971F3E"/>
    <w:rsid w:val="0097212E"/>
    <w:rsid w:val="00972E56"/>
    <w:rsid w:val="00973A7D"/>
    <w:rsid w:val="00975E34"/>
    <w:rsid w:val="00976CB1"/>
    <w:rsid w:val="009772F6"/>
    <w:rsid w:val="009809CF"/>
    <w:rsid w:val="00980CBB"/>
    <w:rsid w:val="00982FFA"/>
    <w:rsid w:val="009833BC"/>
    <w:rsid w:val="00983CC8"/>
    <w:rsid w:val="00984652"/>
    <w:rsid w:val="009875A0"/>
    <w:rsid w:val="00987F1E"/>
    <w:rsid w:val="0099099E"/>
    <w:rsid w:val="00990AE2"/>
    <w:rsid w:val="00991BAB"/>
    <w:rsid w:val="00991BC2"/>
    <w:rsid w:val="00992618"/>
    <w:rsid w:val="009927CC"/>
    <w:rsid w:val="0099280A"/>
    <w:rsid w:val="009944C9"/>
    <w:rsid w:val="0099640C"/>
    <w:rsid w:val="0099654E"/>
    <w:rsid w:val="00996570"/>
    <w:rsid w:val="00996DFB"/>
    <w:rsid w:val="00997AE4"/>
    <w:rsid w:val="009A5131"/>
    <w:rsid w:val="009A6AF4"/>
    <w:rsid w:val="009B3EB3"/>
    <w:rsid w:val="009B455E"/>
    <w:rsid w:val="009B4CF7"/>
    <w:rsid w:val="009B6E91"/>
    <w:rsid w:val="009C0F12"/>
    <w:rsid w:val="009C181C"/>
    <w:rsid w:val="009C18B4"/>
    <w:rsid w:val="009C2D42"/>
    <w:rsid w:val="009C2EC8"/>
    <w:rsid w:val="009C2F79"/>
    <w:rsid w:val="009C4559"/>
    <w:rsid w:val="009C672B"/>
    <w:rsid w:val="009C6954"/>
    <w:rsid w:val="009C6958"/>
    <w:rsid w:val="009C6BFA"/>
    <w:rsid w:val="009C7087"/>
    <w:rsid w:val="009D052A"/>
    <w:rsid w:val="009D0E4C"/>
    <w:rsid w:val="009D0F45"/>
    <w:rsid w:val="009D66DD"/>
    <w:rsid w:val="009D6CA3"/>
    <w:rsid w:val="009E0D83"/>
    <w:rsid w:val="009E3E32"/>
    <w:rsid w:val="009E4433"/>
    <w:rsid w:val="009E613D"/>
    <w:rsid w:val="009E66F8"/>
    <w:rsid w:val="009E77CD"/>
    <w:rsid w:val="009E7E43"/>
    <w:rsid w:val="009F0D25"/>
    <w:rsid w:val="009F296B"/>
    <w:rsid w:val="009F4521"/>
    <w:rsid w:val="009F4D78"/>
    <w:rsid w:val="00A0002F"/>
    <w:rsid w:val="00A02C4E"/>
    <w:rsid w:val="00A03445"/>
    <w:rsid w:val="00A0434E"/>
    <w:rsid w:val="00A053C0"/>
    <w:rsid w:val="00A05EB6"/>
    <w:rsid w:val="00A11FB6"/>
    <w:rsid w:val="00A12DDA"/>
    <w:rsid w:val="00A144E9"/>
    <w:rsid w:val="00A14D85"/>
    <w:rsid w:val="00A16910"/>
    <w:rsid w:val="00A1788B"/>
    <w:rsid w:val="00A26478"/>
    <w:rsid w:val="00A27602"/>
    <w:rsid w:val="00A32A08"/>
    <w:rsid w:val="00A33BF0"/>
    <w:rsid w:val="00A33F4F"/>
    <w:rsid w:val="00A33F5D"/>
    <w:rsid w:val="00A35ECD"/>
    <w:rsid w:val="00A36149"/>
    <w:rsid w:val="00A36C47"/>
    <w:rsid w:val="00A40287"/>
    <w:rsid w:val="00A408E4"/>
    <w:rsid w:val="00A40CAD"/>
    <w:rsid w:val="00A40DE7"/>
    <w:rsid w:val="00A427F7"/>
    <w:rsid w:val="00A42E26"/>
    <w:rsid w:val="00A43B15"/>
    <w:rsid w:val="00A43D69"/>
    <w:rsid w:val="00A45D84"/>
    <w:rsid w:val="00A46491"/>
    <w:rsid w:val="00A4747F"/>
    <w:rsid w:val="00A51BA6"/>
    <w:rsid w:val="00A520AB"/>
    <w:rsid w:val="00A53ABD"/>
    <w:rsid w:val="00A542BD"/>
    <w:rsid w:val="00A54EB5"/>
    <w:rsid w:val="00A57645"/>
    <w:rsid w:val="00A57F9B"/>
    <w:rsid w:val="00A62310"/>
    <w:rsid w:val="00A636E7"/>
    <w:rsid w:val="00A64047"/>
    <w:rsid w:val="00A65CE1"/>
    <w:rsid w:val="00A65EB7"/>
    <w:rsid w:val="00A66DBE"/>
    <w:rsid w:val="00A70ECD"/>
    <w:rsid w:val="00A7267E"/>
    <w:rsid w:val="00A7302E"/>
    <w:rsid w:val="00A75B8B"/>
    <w:rsid w:val="00A75E05"/>
    <w:rsid w:val="00A76B81"/>
    <w:rsid w:val="00A77777"/>
    <w:rsid w:val="00A80107"/>
    <w:rsid w:val="00A81B44"/>
    <w:rsid w:val="00A83CAA"/>
    <w:rsid w:val="00A84FCE"/>
    <w:rsid w:val="00A873BC"/>
    <w:rsid w:val="00A92BF5"/>
    <w:rsid w:val="00A92EB2"/>
    <w:rsid w:val="00A93577"/>
    <w:rsid w:val="00A94305"/>
    <w:rsid w:val="00A94C04"/>
    <w:rsid w:val="00A9519B"/>
    <w:rsid w:val="00A95B29"/>
    <w:rsid w:val="00AA0677"/>
    <w:rsid w:val="00AA12D9"/>
    <w:rsid w:val="00AA1CC2"/>
    <w:rsid w:val="00AA2821"/>
    <w:rsid w:val="00AA5A10"/>
    <w:rsid w:val="00AA6B6E"/>
    <w:rsid w:val="00AA7D44"/>
    <w:rsid w:val="00AB0471"/>
    <w:rsid w:val="00AB17B2"/>
    <w:rsid w:val="00AB1C8C"/>
    <w:rsid w:val="00AB22F8"/>
    <w:rsid w:val="00AB2754"/>
    <w:rsid w:val="00AB390D"/>
    <w:rsid w:val="00AB428E"/>
    <w:rsid w:val="00AB4446"/>
    <w:rsid w:val="00AB4C31"/>
    <w:rsid w:val="00AB4DE3"/>
    <w:rsid w:val="00AC08E3"/>
    <w:rsid w:val="00AC4081"/>
    <w:rsid w:val="00AC76A3"/>
    <w:rsid w:val="00AC7EE3"/>
    <w:rsid w:val="00AD3793"/>
    <w:rsid w:val="00AD3933"/>
    <w:rsid w:val="00AD518C"/>
    <w:rsid w:val="00AD579B"/>
    <w:rsid w:val="00AD6D85"/>
    <w:rsid w:val="00AE02ED"/>
    <w:rsid w:val="00AE154E"/>
    <w:rsid w:val="00AE46BE"/>
    <w:rsid w:val="00AE59C1"/>
    <w:rsid w:val="00AE7066"/>
    <w:rsid w:val="00AE7D51"/>
    <w:rsid w:val="00AF300A"/>
    <w:rsid w:val="00AF3E15"/>
    <w:rsid w:val="00AF5D3D"/>
    <w:rsid w:val="00AF631D"/>
    <w:rsid w:val="00AF66B3"/>
    <w:rsid w:val="00B0047C"/>
    <w:rsid w:val="00B01EB3"/>
    <w:rsid w:val="00B0464A"/>
    <w:rsid w:val="00B0487F"/>
    <w:rsid w:val="00B04AFA"/>
    <w:rsid w:val="00B0506E"/>
    <w:rsid w:val="00B06B97"/>
    <w:rsid w:val="00B077FD"/>
    <w:rsid w:val="00B07F48"/>
    <w:rsid w:val="00B10133"/>
    <w:rsid w:val="00B10611"/>
    <w:rsid w:val="00B11C20"/>
    <w:rsid w:val="00B12C28"/>
    <w:rsid w:val="00B1397D"/>
    <w:rsid w:val="00B1563C"/>
    <w:rsid w:val="00B16BC7"/>
    <w:rsid w:val="00B222C7"/>
    <w:rsid w:val="00B239F3"/>
    <w:rsid w:val="00B23A0D"/>
    <w:rsid w:val="00B259A5"/>
    <w:rsid w:val="00B260AE"/>
    <w:rsid w:val="00B26454"/>
    <w:rsid w:val="00B3016E"/>
    <w:rsid w:val="00B319B7"/>
    <w:rsid w:val="00B33621"/>
    <w:rsid w:val="00B35DF2"/>
    <w:rsid w:val="00B36A6D"/>
    <w:rsid w:val="00B3755E"/>
    <w:rsid w:val="00B37CF8"/>
    <w:rsid w:val="00B41035"/>
    <w:rsid w:val="00B41047"/>
    <w:rsid w:val="00B41A05"/>
    <w:rsid w:val="00B43BD0"/>
    <w:rsid w:val="00B51658"/>
    <w:rsid w:val="00B53479"/>
    <w:rsid w:val="00B542C5"/>
    <w:rsid w:val="00B54A12"/>
    <w:rsid w:val="00B5699C"/>
    <w:rsid w:val="00B57B9A"/>
    <w:rsid w:val="00B57E92"/>
    <w:rsid w:val="00B60732"/>
    <w:rsid w:val="00B63200"/>
    <w:rsid w:val="00B65E39"/>
    <w:rsid w:val="00B663FB"/>
    <w:rsid w:val="00B674D9"/>
    <w:rsid w:val="00B677D6"/>
    <w:rsid w:val="00B71C75"/>
    <w:rsid w:val="00B72142"/>
    <w:rsid w:val="00B7313B"/>
    <w:rsid w:val="00B7330B"/>
    <w:rsid w:val="00B73F92"/>
    <w:rsid w:val="00B742E8"/>
    <w:rsid w:val="00B749F8"/>
    <w:rsid w:val="00B74AF1"/>
    <w:rsid w:val="00B75129"/>
    <w:rsid w:val="00B76BA1"/>
    <w:rsid w:val="00B76BF8"/>
    <w:rsid w:val="00B777F0"/>
    <w:rsid w:val="00B77DB3"/>
    <w:rsid w:val="00B8102B"/>
    <w:rsid w:val="00B81940"/>
    <w:rsid w:val="00B82B0E"/>
    <w:rsid w:val="00B86125"/>
    <w:rsid w:val="00B86E0A"/>
    <w:rsid w:val="00B87AD2"/>
    <w:rsid w:val="00B90925"/>
    <w:rsid w:val="00B95C9D"/>
    <w:rsid w:val="00BA1B8B"/>
    <w:rsid w:val="00BA1FD9"/>
    <w:rsid w:val="00BA245D"/>
    <w:rsid w:val="00BA2ABF"/>
    <w:rsid w:val="00BA2E5D"/>
    <w:rsid w:val="00BA3DA1"/>
    <w:rsid w:val="00BA5389"/>
    <w:rsid w:val="00BA60AE"/>
    <w:rsid w:val="00BA6167"/>
    <w:rsid w:val="00BA658A"/>
    <w:rsid w:val="00BA6B26"/>
    <w:rsid w:val="00BA7A41"/>
    <w:rsid w:val="00BB0637"/>
    <w:rsid w:val="00BB71A4"/>
    <w:rsid w:val="00BC2761"/>
    <w:rsid w:val="00BC2CA7"/>
    <w:rsid w:val="00BC409E"/>
    <w:rsid w:val="00BC4264"/>
    <w:rsid w:val="00BC546E"/>
    <w:rsid w:val="00BC6D29"/>
    <w:rsid w:val="00BD2503"/>
    <w:rsid w:val="00BD294F"/>
    <w:rsid w:val="00BD2B96"/>
    <w:rsid w:val="00BD4934"/>
    <w:rsid w:val="00BD4DA9"/>
    <w:rsid w:val="00BE043C"/>
    <w:rsid w:val="00BE12A4"/>
    <w:rsid w:val="00BE15A2"/>
    <w:rsid w:val="00BE28DE"/>
    <w:rsid w:val="00BE36B5"/>
    <w:rsid w:val="00BF00A4"/>
    <w:rsid w:val="00BF0B98"/>
    <w:rsid w:val="00BF2CA2"/>
    <w:rsid w:val="00BF2F88"/>
    <w:rsid w:val="00BF603F"/>
    <w:rsid w:val="00C00378"/>
    <w:rsid w:val="00C051E3"/>
    <w:rsid w:val="00C06CF1"/>
    <w:rsid w:val="00C0719B"/>
    <w:rsid w:val="00C075B5"/>
    <w:rsid w:val="00C11090"/>
    <w:rsid w:val="00C11DED"/>
    <w:rsid w:val="00C13B5A"/>
    <w:rsid w:val="00C15A01"/>
    <w:rsid w:val="00C1624A"/>
    <w:rsid w:val="00C1658A"/>
    <w:rsid w:val="00C24801"/>
    <w:rsid w:val="00C24DC5"/>
    <w:rsid w:val="00C25AC0"/>
    <w:rsid w:val="00C25CEA"/>
    <w:rsid w:val="00C25CEB"/>
    <w:rsid w:val="00C25DD3"/>
    <w:rsid w:val="00C26F55"/>
    <w:rsid w:val="00C27AA3"/>
    <w:rsid w:val="00C30413"/>
    <w:rsid w:val="00C30F6A"/>
    <w:rsid w:val="00C322CE"/>
    <w:rsid w:val="00C34DA2"/>
    <w:rsid w:val="00C352DE"/>
    <w:rsid w:val="00C361D5"/>
    <w:rsid w:val="00C36695"/>
    <w:rsid w:val="00C3727D"/>
    <w:rsid w:val="00C40BE3"/>
    <w:rsid w:val="00C4115F"/>
    <w:rsid w:val="00C43218"/>
    <w:rsid w:val="00C44522"/>
    <w:rsid w:val="00C44C32"/>
    <w:rsid w:val="00C4502E"/>
    <w:rsid w:val="00C46A1B"/>
    <w:rsid w:val="00C47447"/>
    <w:rsid w:val="00C50B12"/>
    <w:rsid w:val="00C51913"/>
    <w:rsid w:val="00C51D4F"/>
    <w:rsid w:val="00C525D5"/>
    <w:rsid w:val="00C52D0D"/>
    <w:rsid w:val="00C53028"/>
    <w:rsid w:val="00C542DC"/>
    <w:rsid w:val="00C54579"/>
    <w:rsid w:val="00C546D8"/>
    <w:rsid w:val="00C5495F"/>
    <w:rsid w:val="00C55B58"/>
    <w:rsid w:val="00C6246E"/>
    <w:rsid w:val="00C62F43"/>
    <w:rsid w:val="00C641E7"/>
    <w:rsid w:val="00C64209"/>
    <w:rsid w:val="00C7084E"/>
    <w:rsid w:val="00C71198"/>
    <w:rsid w:val="00C72318"/>
    <w:rsid w:val="00C72809"/>
    <w:rsid w:val="00C73695"/>
    <w:rsid w:val="00C761A1"/>
    <w:rsid w:val="00C7701F"/>
    <w:rsid w:val="00C7738B"/>
    <w:rsid w:val="00C777A6"/>
    <w:rsid w:val="00C77DD7"/>
    <w:rsid w:val="00C77F11"/>
    <w:rsid w:val="00C80DA8"/>
    <w:rsid w:val="00C80F06"/>
    <w:rsid w:val="00C80F32"/>
    <w:rsid w:val="00C819EF"/>
    <w:rsid w:val="00C83345"/>
    <w:rsid w:val="00C839FF"/>
    <w:rsid w:val="00C85093"/>
    <w:rsid w:val="00C8608F"/>
    <w:rsid w:val="00C86402"/>
    <w:rsid w:val="00C87076"/>
    <w:rsid w:val="00C87DA0"/>
    <w:rsid w:val="00C905AA"/>
    <w:rsid w:val="00C90DB1"/>
    <w:rsid w:val="00C913CC"/>
    <w:rsid w:val="00C91450"/>
    <w:rsid w:val="00C92592"/>
    <w:rsid w:val="00C95D5D"/>
    <w:rsid w:val="00C95DDD"/>
    <w:rsid w:val="00C966E8"/>
    <w:rsid w:val="00CA12E3"/>
    <w:rsid w:val="00CA13DD"/>
    <w:rsid w:val="00CA2025"/>
    <w:rsid w:val="00CA3360"/>
    <w:rsid w:val="00CA362B"/>
    <w:rsid w:val="00CA62E4"/>
    <w:rsid w:val="00CA756E"/>
    <w:rsid w:val="00CB2927"/>
    <w:rsid w:val="00CB2A87"/>
    <w:rsid w:val="00CB2B75"/>
    <w:rsid w:val="00CB36E1"/>
    <w:rsid w:val="00CB3A4E"/>
    <w:rsid w:val="00CB53DF"/>
    <w:rsid w:val="00CC0851"/>
    <w:rsid w:val="00CC1760"/>
    <w:rsid w:val="00CC1E05"/>
    <w:rsid w:val="00CC203A"/>
    <w:rsid w:val="00CC2BB0"/>
    <w:rsid w:val="00CC4A84"/>
    <w:rsid w:val="00CC5A1C"/>
    <w:rsid w:val="00CC5B3E"/>
    <w:rsid w:val="00CD0833"/>
    <w:rsid w:val="00CD1DC5"/>
    <w:rsid w:val="00CD208B"/>
    <w:rsid w:val="00CD23AE"/>
    <w:rsid w:val="00CD2AA9"/>
    <w:rsid w:val="00CD6769"/>
    <w:rsid w:val="00CD73BD"/>
    <w:rsid w:val="00CE12E6"/>
    <w:rsid w:val="00CE239D"/>
    <w:rsid w:val="00CE2E4D"/>
    <w:rsid w:val="00CE2E8D"/>
    <w:rsid w:val="00CE35C7"/>
    <w:rsid w:val="00CF05C0"/>
    <w:rsid w:val="00CF0B23"/>
    <w:rsid w:val="00CF1AF8"/>
    <w:rsid w:val="00CF745E"/>
    <w:rsid w:val="00D008E3"/>
    <w:rsid w:val="00D00BC9"/>
    <w:rsid w:val="00D00E28"/>
    <w:rsid w:val="00D02410"/>
    <w:rsid w:val="00D03530"/>
    <w:rsid w:val="00D03E0F"/>
    <w:rsid w:val="00D0408C"/>
    <w:rsid w:val="00D053BA"/>
    <w:rsid w:val="00D0572A"/>
    <w:rsid w:val="00D057DC"/>
    <w:rsid w:val="00D116AC"/>
    <w:rsid w:val="00D135AE"/>
    <w:rsid w:val="00D137B3"/>
    <w:rsid w:val="00D15322"/>
    <w:rsid w:val="00D1641A"/>
    <w:rsid w:val="00D21EFB"/>
    <w:rsid w:val="00D22FAE"/>
    <w:rsid w:val="00D23021"/>
    <w:rsid w:val="00D23D33"/>
    <w:rsid w:val="00D24ACC"/>
    <w:rsid w:val="00D25C83"/>
    <w:rsid w:val="00D25F67"/>
    <w:rsid w:val="00D26F17"/>
    <w:rsid w:val="00D32048"/>
    <w:rsid w:val="00D3359D"/>
    <w:rsid w:val="00D36153"/>
    <w:rsid w:val="00D3759F"/>
    <w:rsid w:val="00D40FF0"/>
    <w:rsid w:val="00D42E02"/>
    <w:rsid w:val="00D43115"/>
    <w:rsid w:val="00D43174"/>
    <w:rsid w:val="00D45FA8"/>
    <w:rsid w:val="00D4650A"/>
    <w:rsid w:val="00D50648"/>
    <w:rsid w:val="00D5071A"/>
    <w:rsid w:val="00D514AE"/>
    <w:rsid w:val="00D52100"/>
    <w:rsid w:val="00D52611"/>
    <w:rsid w:val="00D535C4"/>
    <w:rsid w:val="00D57655"/>
    <w:rsid w:val="00D62738"/>
    <w:rsid w:val="00D63672"/>
    <w:rsid w:val="00D63C3D"/>
    <w:rsid w:val="00D64947"/>
    <w:rsid w:val="00D649F8"/>
    <w:rsid w:val="00D66429"/>
    <w:rsid w:val="00D666F8"/>
    <w:rsid w:val="00D7131D"/>
    <w:rsid w:val="00D7213D"/>
    <w:rsid w:val="00D726CF"/>
    <w:rsid w:val="00D7353F"/>
    <w:rsid w:val="00D746DA"/>
    <w:rsid w:val="00D77852"/>
    <w:rsid w:val="00D80080"/>
    <w:rsid w:val="00D80FE2"/>
    <w:rsid w:val="00D81042"/>
    <w:rsid w:val="00D855D4"/>
    <w:rsid w:val="00D917BB"/>
    <w:rsid w:val="00D94223"/>
    <w:rsid w:val="00D94657"/>
    <w:rsid w:val="00D95C1E"/>
    <w:rsid w:val="00D9695D"/>
    <w:rsid w:val="00D96B25"/>
    <w:rsid w:val="00D9723D"/>
    <w:rsid w:val="00D97775"/>
    <w:rsid w:val="00DA105B"/>
    <w:rsid w:val="00DA13A5"/>
    <w:rsid w:val="00DA1862"/>
    <w:rsid w:val="00DA6B44"/>
    <w:rsid w:val="00DA7316"/>
    <w:rsid w:val="00DB0C33"/>
    <w:rsid w:val="00DB14CF"/>
    <w:rsid w:val="00DB2A63"/>
    <w:rsid w:val="00DB2D43"/>
    <w:rsid w:val="00DB4C86"/>
    <w:rsid w:val="00DB5439"/>
    <w:rsid w:val="00DB5470"/>
    <w:rsid w:val="00DB5FB8"/>
    <w:rsid w:val="00DB65E4"/>
    <w:rsid w:val="00DB75F1"/>
    <w:rsid w:val="00DB79F2"/>
    <w:rsid w:val="00DC0852"/>
    <w:rsid w:val="00DC3042"/>
    <w:rsid w:val="00DC351F"/>
    <w:rsid w:val="00DC40B9"/>
    <w:rsid w:val="00DC59E3"/>
    <w:rsid w:val="00DC667C"/>
    <w:rsid w:val="00DD0068"/>
    <w:rsid w:val="00DD069F"/>
    <w:rsid w:val="00DD2A40"/>
    <w:rsid w:val="00DD792F"/>
    <w:rsid w:val="00DE1BC7"/>
    <w:rsid w:val="00DE1C2E"/>
    <w:rsid w:val="00DE2023"/>
    <w:rsid w:val="00DE2AF6"/>
    <w:rsid w:val="00DE66A2"/>
    <w:rsid w:val="00DE7776"/>
    <w:rsid w:val="00DE7A10"/>
    <w:rsid w:val="00DF0D14"/>
    <w:rsid w:val="00DF2D5A"/>
    <w:rsid w:val="00DF3619"/>
    <w:rsid w:val="00DF41E9"/>
    <w:rsid w:val="00DF50D3"/>
    <w:rsid w:val="00E01D6D"/>
    <w:rsid w:val="00E026CE"/>
    <w:rsid w:val="00E04681"/>
    <w:rsid w:val="00E06B57"/>
    <w:rsid w:val="00E074FB"/>
    <w:rsid w:val="00E07B98"/>
    <w:rsid w:val="00E07FEC"/>
    <w:rsid w:val="00E15C52"/>
    <w:rsid w:val="00E16C6E"/>
    <w:rsid w:val="00E16E41"/>
    <w:rsid w:val="00E215BA"/>
    <w:rsid w:val="00E2207E"/>
    <w:rsid w:val="00E25562"/>
    <w:rsid w:val="00E27BD1"/>
    <w:rsid w:val="00E27FF3"/>
    <w:rsid w:val="00E300DB"/>
    <w:rsid w:val="00E31954"/>
    <w:rsid w:val="00E31B15"/>
    <w:rsid w:val="00E3349D"/>
    <w:rsid w:val="00E35800"/>
    <w:rsid w:val="00E36664"/>
    <w:rsid w:val="00E37D4D"/>
    <w:rsid w:val="00E40405"/>
    <w:rsid w:val="00E42BF8"/>
    <w:rsid w:val="00E43225"/>
    <w:rsid w:val="00E44458"/>
    <w:rsid w:val="00E45373"/>
    <w:rsid w:val="00E47DDF"/>
    <w:rsid w:val="00E5023B"/>
    <w:rsid w:val="00E51E24"/>
    <w:rsid w:val="00E526EE"/>
    <w:rsid w:val="00E52D06"/>
    <w:rsid w:val="00E54232"/>
    <w:rsid w:val="00E5440C"/>
    <w:rsid w:val="00E54CEC"/>
    <w:rsid w:val="00E55168"/>
    <w:rsid w:val="00E55E74"/>
    <w:rsid w:val="00E578A5"/>
    <w:rsid w:val="00E61400"/>
    <w:rsid w:val="00E61618"/>
    <w:rsid w:val="00E64E1D"/>
    <w:rsid w:val="00E6506B"/>
    <w:rsid w:val="00E6550B"/>
    <w:rsid w:val="00E66A55"/>
    <w:rsid w:val="00E67971"/>
    <w:rsid w:val="00E7106D"/>
    <w:rsid w:val="00E71F47"/>
    <w:rsid w:val="00E74069"/>
    <w:rsid w:val="00E740B7"/>
    <w:rsid w:val="00E74985"/>
    <w:rsid w:val="00E7763B"/>
    <w:rsid w:val="00E7767D"/>
    <w:rsid w:val="00E800F6"/>
    <w:rsid w:val="00E801DC"/>
    <w:rsid w:val="00E811A4"/>
    <w:rsid w:val="00E835EE"/>
    <w:rsid w:val="00E8368F"/>
    <w:rsid w:val="00E90798"/>
    <w:rsid w:val="00E90943"/>
    <w:rsid w:val="00E92699"/>
    <w:rsid w:val="00E928AE"/>
    <w:rsid w:val="00E9383A"/>
    <w:rsid w:val="00E95601"/>
    <w:rsid w:val="00E97565"/>
    <w:rsid w:val="00EA094B"/>
    <w:rsid w:val="00EA0F62"/>
    <w:rsid w:val="00EA17D6"/>
    <w:rsid w:val="00EA378D"/>
    <w:rsid w:val="00EA38B8"/>
    <w:rsid w:val="00EA470C"/>
    <w:rsid w:val="00EA5533"/>
    <w:rsid w:val="00EA5971"/>
    <w:rsid w:val="00EA5CDD"/>
    <w:rsid w:val="00EA6798"/>
    <w:rsid w:val="00EA7CFA"/>
    <w:rsid w:val="00EB095D"/>
    <w:rsid w:val="00EB0B3B"/>
    <w:rsid w:val="00EB1847"/>
    <w:rsid w:val="00EB211E"/>
    <w:rsid w:val="00EB57EC"/>
    <w:rsid w:val="00EB77BF"/>
    <w:rsid w:val="00EC1B44"/>
    <w:rsid w:val="00EC28ED"/>
    <w:rsid w:val="00EC380E"/>
    <w:rsid w:val="00EC499A"/>
    <w:rsid w:val="00EC6002"/>
    <w:rsid w:val="00EC688D"/>
    <w:rsid w:val="00EC7449"/>
    <w:rsid w:val="00EC7C27"/>
    <w:rsid w:val="00ED0400"/>
    <w:rsid w:val="00ED04CE"/>
    <w:rsid w:val="00ED06C9"/>
    <w:rsid w:val="00ED0C2F"/>
    <w:rsid w:val="00ED2C48"/>
    <w:rsid w:val="00ED430D"/>
    <w:rsid w:val="00ED498C"/>
    <w:rsid w:val="00ED6814"/>
    <w:rsid w:val="00ED7109"/>
    <w:rsid w:val="00ED7366"/>
    <w:rsid w:val="00EE19EB"/>
    <w:rsid w:val="00EE2600"/>
    <w:rsid w:val="00EE2CC0"/>
    <w:rsid w:val="00EE2EA8"/>
    <w:rsid w:val="00EE2F82"/>
    <w:rsid w:val="00EE3883"/>
    <w:rsid w:val="00EE5502"/>
    <w:rsid w:val="00EE5909"/>
    <w:rsid w:val="00EE65B3"/>
    <w:rsid w:val="00EE79B6"/>
    <w:rsid w:val="00EF1C12"/>
    <w:rsid w:val="00EF2368"/>
    <w:rsid w:val="00EF37AF"/>
    <w:rsid w:val="00EF3EB7"/>
    <w:rsid w:val="00EF3F38"/>
    <w:rsid w:val="00EF5935"/>
    <w:rsid w:val="00EF6387"/>
    <w:rsid w:val="00EF6545"/>
    <w:rsid w:val="00EF6A1D"/>
    <w:rsid w:val="00F00174"/>
    <w:rsid w:val="00F00E94"/>
    <w:rsid w:val="00F013CC"/>
    <w:rsid w:val="00F0329A"/>
    <w:rsid w:val="00F03467"/>
    <w:rsid w:val="00F034CC"/>
    <w:rsid w:val="00F04EC6"/>
    <w:rsid w:val="00F102A9"/>
    <w:rsid w:val="00F1159D"/>
    <w:rsid w:val="00F1475A"/>
    <w:rsid w:val="00F15DEA"/>
    <w:rsid w:val="00F165C8"/>
    <w:rsid w:val="00F20A64"/>
    <w:rsid w:val="00F2240A"/>
    <w:rsid w:val="00F22934"/>
    <w:rsid w:val="00F26C8D"/>
    <w:rsid w:val="00F31C6A"/>
    <w:rsid w:val="00F336EE"/>
    <w:rsid w:val="00F34725"/>
    <w:rsid w:val="00F35CCF"/>
    <w:rsid w:val="00F37014"/>
    <w:rsid w:val="00F40970"/>
    <w:rsid w:val="00F40FA3"/>
    <w:rsid w:val="00F40FD2"/>
    <w:rsid w:val="00F433DF"/>
    <w:rsid w:val="00F467C3"/>
    <w:rsid w:val="00F523E6"/>
    <w:rsid w:val="00F537D7"/>
    <w:rsid w:val="00F53D66"/>
    <w:rsid w:val="00F56E57"/>
    <w:rsid w:val="00F6055A"/>
    <w:rsid w:val="00F60826"/>
    <w:rsid w:val="00F60B1B"/>
    <w:rsid w:val="00F61310"/>
    <w:rsid w:val="00F61A49"/>
    <w:rsid w:val="00F62836"/>
    <w:rsid w:val="00F6414D"/>
    <w:rsid w:val="00F64B3B"/>
    <w:rsid w:val="00F64D98"/>
    <w:rsid w:val="00F658C7"/>
    <w:rsid w:val="00F65D19"/>
    <w:rsid w:val="00F71A9B"/>
    <w:rsid w:val="00F7241D"/>
    <w:rsid w:val="00F7320D"/>
    <w:rsid w:val="00F73AC2"/>
    <w:rsid w:val="00F76004"/>
    <w:rsid w:val="00F76645"/>
    <w:rsid w:val="00F76BEA"/>
    <w:rsid w:val="00F84CD0"/>
    <w:rsid w:val="00F906A3"/>
    <w:rsid w:val="00F91CB4"/>
    <w:rsid w:val="00F91D4D"/>
    <w:rsid w:val="00F93016"/>
    <w:rsid w:val="00F94007"/>
    <w:rsid w:val="00F94019"/>
    <w:rsid w:val="00F9506E"/>
    <w:rsid w:val="00F96A97"/>
    <w:rsid w:val="00FA1067"/>
    <w:rsid w:val="00FA2441"/>
    <w:rsid w:val="00FA679C"/>
    <w:rsid w:val="00FA6BCF"/>
    <w:rsid w:val="00FB01F0"/>
    <w:rsid w:val="00FB157D"/>
    <w:rsid w:val="00FB17AB"/>
    <w:rsid w:val="00FB4B2A"/>
    <w:rsid w:val="00FB5130"/>
    <w:rsid w:val="00FB6E97"/>
    <w:rsid w:val="00FC2AE3"/>
    <w:rsid w:val="00FC3521"/>
    <w:rsid w:val="00FC3D78"/>
    <w:rsid w:val="00FC3F49"/>
    <w:rsid w:val="00FC4E13"/>
    <w:rsid w:val="00FC552D"/>
    <w:rsid w:val="00FC6B36"/>
    <w:rsid w:val="00FC7130"/>
    <w:rsid w:val="00FD0A4C"/>
    <w:rsid w:val="00FD0FB1"/>
    <w:rsid w:val="00FD1148"/>
    <w:rsid w:val="00FD26F9"/>
    <w:rsid w:val="00FD2A0C"/>
    <w:rsid w:val="00FD3322"/>
    <w:rsid w:val="00FD4CBB"/>
    <w:rsid w:val="00FD5268"/>
    <w:rsid w:val="00FD5C89"/>
    <w:rsid w:val="00FE0B14"/>
    <w:rsid w:val="00FE0B21"/>
    <w:rsid w:val="00FE0EC1"/>
    <w:rsid w:val="00FE12B3"/>
    <w:rsid w:val="00FE192F"/>
    <w:rsid w:val="00FE24C4"/>
    <w:rsid w:val="00FE3622"/>
    <w:rsid w:val="00FE37A7"/>
    <w:rsid w:val="00FE395E"/>
    <w:rsid w:val="00FE5B65"/>
    <w:rsid w:val="00FE5D36"/>
    <w:rsid w:val="00FF0D54"/>
    <w:rsid w:val="00FF0FE8"/>
    <w:rsid w:val="00FF246A"/>
    <w:rsid w:val="00FF29C4"/>
    <w:rsid w:val="00FF3BEC"/>
    <w:rsid w:val="00FF6817"/>
    <w:rsid w:val="00FF6D88"/>
    <w:rsid w:val="00FF797D"/>
    <w:rsid w:val="00FF7C90"/>
    <w:rsid w:val="2617241E"/>
    <w:rsid w:val="284A5EBB"/>
    <w:rsid w:val="45E5314D"/>
    <w:rsid w:val="54F55404"/>
    <w:rsid w:val="60692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F65E"/>
  <w15:docId w15:val="{288E2162-E9BD-47A2-B6C9-80A781BA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2FED"/>
    <w:pPr>
      <w:spacing w:before="120" w:line="312" w:lineRule="auto"/>
      <w:ind w:firstLine="567"/>
      <w:jc w:val="both"/>
    </w:pPr>
    <w:rPr>
      <w:rFonts w:eastAsia="Times New Roman" w:cs="Times New Roman"/>
      <w:sz w:val="26"/>
      <w:szCs w:val="24"/>
    </w:rPr>
  </w:style>
  <w:style w:type="paragraph" w:styleId="Heading1">
    <w:name w:val="heading 1"/>
    <w:basedOn w:val="Normal"/>
    <w:next w:val="Normal"/>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rFonts w:eastAsia="Times New Roman" w:cs="Times New Roman"/>
      <w:bCs/>
      <w:sz w:val="2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eastAsia="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b/>
      <w:sz w:val="28"/>
      <w:szCs w:val="24"/>
    </w:rPr>
  </w:style>
  <w:style w:type="paragraph" w:customStyle="1" w:styleId="Like-Numbering">
    <w:name w:val="Like-Numbering"/>
    <w:link w:val="Like-NumberingChar"/>
    <w:qFormat/>
    <w:pPr>
      <w:spacing w:before="120" w:line="312" w:lineRule="auto"/>
    </w:pPr>
    <w:rPr>
      <w:rFonts w:eastAsia="Times New Roman" w:cs="Times New Roman"/>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rPr>
      <w:sz w:val="26"/>
      <w:szCs w:val="24"/>
      <w:lang w:val="fr-FR"/>
    </w:rPr>
  </w:style>
  <w:style w:type="character" w:customStyle="1" w:styleId="TailieuthamkhaoChar">
    <w:name w:val="Tai lieu tham khao Char"/>
    <w:basedOn w:val="RefListChar"/>
    <w:link w:val="Tailieuthamkhao"/>
    <w:rPr>
      <w:sz w:val="26"/>
      <w:szCs w:val="24"/>
      <w:lang w:val="fr-FR"/>
    </w:rPr>
  </w:style>
  <w:style w:type="paragraph" w:styleId="NoSpacing">
    <w:name w:val="No Spacing"/>
    <w:link w:val="NoSpacingChar"/>
    <w:uiPriority w:val="1"/>
    <w:qFormat/>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StyleTabletextBoldCentered">
    <w:name w:val="Style Tabletext + Bold Centered"/>
    <w:basedOn w:val="Normal"/>
    <w:qFormat/>
    <w:pPr>
      <w:keepLines/>
      <w:widowControl w:val="0"/>
      <w:spacing w:before="60" w:after="120"/>
      <w:jc w:val="center"/>
    </w:pPr>
    <w:rPr>
      <w:rFonts w:ascii="Arial" w:hAnsi="Arial"/>
      <w:b/>
      <w:bCs/>
      <w:sz w:val="20"/>
      <w:szCs w:val="20"/>
    </w:rPr>
  </w:style>
  <w:style w:type="paragraph" w:customStyle="1" w:styleId="TableHeader">
    <w:name w:val="Table Header"/>
    <w:basedOn w:val="Normal"/>
    <w:pPr>
      <w:widowControl w:val="0"/>
      <w:spacing w:after="120" w:line="240" w:lineRule="auto"/>
    </w:pPr>
    <w:rPr>
      <w:rFonts w:ascii="Arial" w:hAnsi="Arial" w:cs="Arial"/>
      <w:b/>
      <w:bCs/>
      <w:color w:val="000000"/>
      <w:sz w:val="20"/>
      <w:szCs w:val="20"/>
    </w:rPr>
  </w:style>
  <w:style w:type="paragraph" w:customStyle="1" w:styleId="InfoBlue">
    <w:name w:val="InfoBlue"/>
    <w:basedOn w:val="Normal"/>
    <w:pPr>
      <w:spacing w:after="120" w:line="240" w:lineRule="exact"/>
    </w:pPr>
    <w:rPr>
      <w:rFonts w:ascii="Arial" w:hAnsi="Arial"/>
      <w:i/>
      <w:color w:val="0000FF"/>
      <w:sz w:val="20"/>
    </w:rPr>
  </w:style>
  <w:style w:type="character" w:styleId="Emphasis">
    <w:name w:val="Emphasis"/>
    <w:basedOn w:val="DefaultParagraphFont"/>
    <w:uiPriority w:val="20"/>
    <w:qFormat/>
    <w:rsid w:val="00212ECE"/>
    <w:rPr>
      <w:i/>
      <w:iCs/>
    </w:rPr>
  </w:style>
  <w:style w:type="character" w:customStyle="1" w:styleId="Heading4Char">
    <w:name w:val="Heading 4 Char"/>
    <w:basedOn w:val="DefaultParagraphFont"/>
    <w:link w:val="Heading4"/>
    <w:rsid w:val="0029720F"/>
    <w:rPr>
      <w:rFonts w:eastAsia="Times New Roman" w:cs="Times New Roman"/>
      <w:b/>
      <w:bCs/>
      <w:sz w:val="26"/>
      <w:szCs w:val="28"/>
    </w:rPr>
  </w:style>
  <w:style w:type="character" w:customStyle="1" w:styleId="Heading2Char">
    <w:name w:val="Heading 2 Char"/>
    <w:basedOn w:val="DefaultParagraphFont"/>
    <w:link w:val="Heading2"/>
    <w:rsid w:val="00972E56"/>
    <w:rPr>
      <w:rFonts w:eastAsia="Times New Roman" w:cs="Arial"/>
      <w:b/>
      <w:bCs/>
      <w:iCs/>
      <w:sz w:val="26"/>
      <w:szCs w:val="28"/>
    </w:rPr>
  </w:style>
  <w:style w:type="character" w:styleId="Strong">
    <w:name w:val="Strong"/>
    <w:basedOn w:val="DefaultParagraphFont"/>
    <w:uiPriority w:val="22"/>
    <w:qFormat/>
    <w:rsid w:val="00095C75"/>
    <w:rPr>
      <w:b/>
      <w:bCs/>
    </w:rPr>
  </w:style>
  <w:style w:type="paragraph" w:styleId="NormalWeb">
    <w:name w:val="Normal (Web)"/>
    <w:basedOn w:val="Normal"/>
    <w:uiPriority w:val="99"/>
    <w:semiHidden/>
    <w:unhideWhenUsed/>
    <w:rsid w:val="00F537D7"/>
    <w:pPr>
      <w:spacing w:before="100" w:beforeAutospacing="1" w:after="100" w:afterAutospacing="1" w:line="240" w:lineRule="auto"/>
      <w:ind w:firstLine="0"/>
      <w:jc w:val="left"/>
    </w:pPr>
    <w:rPr>
      <w:sz w:val="24"/>
    </w:rPr>
  </w:style>
  <w:style w:type="character" w:styleId="UnresolvedMention">
    <w:name w:val="Unresolved Mention"/>
    <w:basedOn w:val="DefaultParagraphFont"/>
    <w:uiPriority w:val="99"/>
    <w:semiHidden/>
    <w:unhideWhenUsed/>
    <w:rsid w:val="00573CE9"/>
    <w:rPr>
      <w:color w:val="605E5C"/>
      <w:shd w:val="clear" w:color="auto" w:fill="E1DFDD"/>
    </w:rPr>
  </w:style>
  <w:style w:type="character" w:customStyle="1" w:styleId="FooterChar">
    <w:name w:val="Footer Char"/>
    <w:basedOn w:val="DefaultParagraphFont"/>
    <w:link w:val="Footer"/>
    <w:uiPriority w:val="99"/>
    <w:rsid w:val="00FE192F"/>
    <w:rPr>
      <w:rFonts w:eastAsia="Times New Roman" w:cs="Times New Roman"/>
      <w:sz w:val="26"/>
      <w:szCs w:val="24"/>
    </w:rPr>
  </w:style>
  <w:style w:type="character" w:customStyle="1" w:styleId="Heading3Char">
    <w:name w:val="Heading 3 Char"/>
    <w:basedOn w:val="DefaultParagraphFont"/>
    <w:link w:val="Heading3"/>
    <w:rsid w:val="00C50B12"/>
    <w:rPr>
      <w:rFonts w:eastAsia="Times New Roman" w:cs="Arial"/>
      <w:b/>
      <w:bCs/>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685">
      <w:bodyDiv w:val="1"/>
      <w:marLeft w:val="0"/>
      <w:marRight w:val="0"/>
      <w:marTop w:val="0"/>
      <w:marBottom w:val="0"/>
      <w:divBdr>
        <w:top w:val="none" w:sz="0" w:space="0" w:color="auto"/>
        <w:left w:val="none" w:sz="0" w:space="0" w:color="auto"/>
        <w:bottom w:val="none" w:sz="0" w:space="0" w:color="auto"/>
        <w:right w:val="none" w:sz="0" w:space="0" w:color="auto"/>
      </w:divBdr>
    </w:div>
    <w:div w:id="56631936">
      <w:bodyDiv w:val="1"/>
      <w:marLeft w:val="0"/>
      <w:marRight w:val="0"/>
      <w:marTop w:val="0"/>
      <w:marBottom w:val="0"/>
      <w:divBdr>
        <w:top w:val="none" w:sz="0" w:space="0" w:color="auto"/>
        <w:left w:val="none" w:sz="0" w:space="0" w:color="auto"/>
        <w:bottom w:val="none" w:sz="0" w:space="0" w:color="auto"/>
        <w:right w:val="none" w:sz="0" w:space="0" w:color="auto"/>
      </w:divBdr>
    </w:div>
    <w:div w:id="98373511">
      <w:bodyDiv w:val="1"/>
      <w:marLeft w:val="0"/>
      <w:marRight w:val="0"/>
      <w:marTop w:val="0"/>
      <w:marBottom w:val="0"/>
      <w:divBdr>
        <w:top w:val="none" w:sz="0" w:space="0" w:color="auto"/>
        <w:left w:val="none" w:sz="0" w:space="0" w:color="auto"/>
        <w:bottom w:val="none" w:sz="0" w:space="0" w:color="auto"/>
        <w:right w:val="none" w:sz="0" w:space="0" w:color="auto"/>
      </w:divBdr>
    </w:div>
    <w:div w:id="108277721">
      <w:bodyDiv w:val="1"/>
      <w:marLeft w:val="0"/>
      <w:marRight w:val="0"/>
      <w:marTop w:val="0"/>
      <w:marBottom w:val="0"/>
      <w:divBdr>
        <w:top w:val="none" w:sz="0" w:space="0" w:color="auto"/>
        <w:left w:val="none" w:sz="0" w:space="0" w:color="auto"/>
        <w:bottom w:val="none" w:sz="0" w:space="0" w:color="auto"/>
        <w:right w:val="none" w:sz="0" w:space="0" w:color="auto"/>
      </w:divBdr>
    </w:div>
    <w:div w:id="148177585">
      <w:bodyDiv w:val="1"/>
      <w:marLeft w:val="0"/>
      <w:marRight w:val="0"/>
      <w:marTop w:val="0"/>
      <w:marBottom w:val="0"/>
      <w:divBdr>
        <w:top w:val="none" w:sz="0" w:space="0" w:color="auto"/>
        <w:left w:val="none" w:sz="0" w:space="0" w:color="auto"/>
        <w:bottom w:val="none" w:sz="0" w:space="0" w:color="auto"/>
        <w:right w:val="none" w:sz="0" w:space="0" w:color="auto"/>
      </w:divBdr>
    </w:div>
    <w:div w:id="487208146">
      <w:bodyDiv w:val="1"/>
      <w:marLeft w:val="0"/>
      <w:marRight w:val="0"/>
      <w:marTop w:val="0"/>
      <w:marBottom w:val="0"/>
      <w:divBdr>
        <w:top w:val="none" w:sz="0" w:space="0" w:color="auto"/>
        <w:left w:val="none" w:sz="0" w:space="0" w:color="auto"/>
        <w:bottom w:val="none" w:sz="0" w:space="0" w:color="auto"/>
        <w:right w:val="none" w:sz="0" w:space="0" w:color="auto"/>
      </w:divBdr>
    </w:div>
    <w:div w:id="697899510">
      <w:bodyDiv w:val="1"/>
      <w:marLeft w:val="0"/>
      <w:marRight w:val="0"/>
      <w:marTop w:val="0"/>
      <w:marBottom w:val="0"/>
      <w:divBdr>
        <w:top w:val="none" w:sz="0" w:space="0" w:color="auto"/>
        <w:left w:val="none" w:sz="0" w:space="0" w:color="auto"/>
        <w:bottom w:val="none" w:sz="0" w:space="0" w:color="auto"/>
        <w:right w:val="none" w:sz="0" w:space="0" w:color="auto"/>
      </w:divBdr>
    </w:div>
    <w:div w:id="707603470">
      <w:bodyDiv w:val="1"/>
      <w:marLeft w:val="0"/>
      <w:marRight w:val="0"/>
      <w:marTop w:val="0"/>
      <w:marBottom w:val="0"/>
      <w:divBdr>
        <w:top w:val="none" w:sz="0" w:space="0" w:color="auto"/>
        <w:left w:val="none" w:sz="0" w:space="0" w:color="auto"/>
        <w:bottom w:val="none" w:sz="0" w:space="0" w:color="auto"/>
        <w:right w:val="none" w:sz="0" w:space="0" w:color="auto"/>
      </w:divBdr>
    </w:div>
    <w:div w:id="949630989">
      <w:bodyDiv w:val="1"/>
      <w:marLeft w:val="0"/>
      <w:marRight w:val="0"/>
      <w:marTop w:val="0"/>
      <w:marBottom w:val="0"/>
      <w:divBdr>
        <w:top w:val="none" w:sz="0" w:space="0" w:color="auto"/>
        <w:left w:val="none" w:sz="0" w:space="0" w:color="auto"/>
        <w:bottom w:val="none" w:sz="0" w:space="0" w:color="auto"/>
        <w:right w:val="none" w:sz="0" w:space="0" w:color="auto"/>
      </w:divBdr>
    </w:div>
    <w:div w:id="1148745384">
      <w:bodyDiv w:val="1"/>
      <w:marLeft w:val="0"/>
      <w:marRight w:val="0"/>
      <w:marTop w:val="0"/>
      <w:marBottom w:val="0"/>
      <w:divBdr>
        <w:top w:val="none" w:sz="0" w:space="0" w:color="auto"/>
        <w:left w:val="none" w:sz="0" w:space="0" w:color="auto"/>
        <w:bottom w:val="none" w:sz="0" w:space="0" w:color="auto"/>
        <w:right w:val="none" w:sz="0" w:space="0" w:color="auto"/>
      </w:divBdr>
    </w:div>
    <w:div w:id="1373462105">
      <w:bodyDiv w:val="1"/>
      <w:marLeft w:val="0"/>
      <w:marRight w:val="0"/>
      <w:marTop w:val="0"/>
      <w:marBottom w:val="0"/>
      <w:divBdr>
        <w:top w:val="none" w:sz="0" w:space="0" w:color="auto"/>
        <w:left w:val="none" w:sz="0" w:space="0" w:color="auto"/>
        <w:bottom w:val="none" w:sz="0" w:space="0" w:color="auto"/>
        <w:right w:val="none" w:sz="0" w:space="0" w:color="auto"/>
      </w:divBdr>
    </w:div>
    <w:div w:id="1587181483">
      <w:bodyDiv w:val="1"/>
      <w:marLeft w:val="0"/>
      <w:marRight w:val="0"/>
      <w:marTop w:val="0"/>
      <w:marBottom w:val="0"/>
      <w:divBdr>
        <w:top w:val="none" w:sz="0" w:space="0" w:color="auto"/>
        <w:left w:val="none" w:sz="0" w:space="0" w:color="auto"/>
        <w:bottom w:val="none" w:sz="0" w:space="0" w:color="auto"/>
        <w:right w:val="none" w:sz="0" w:space="0" w:color="auto"/>
      </w:divBdr>
    </w:div>
    <w:div w:id="1607618629">
      <w:bodyDiv w:val="1"/>
      <w:marLeft w:val="0"/>
      <w:marRight w:val="0"/>
      <w:marTop w:val="0"/>
      <w:marBottom w:val="0"/>
      <w:divBdr>
        <w:top w:val="none" w:sz="0" w:space="0" w:color="auto"/>
        <w:left w:val="none" w:sz="0" w:space="0" w:color="auto"/>
        <w:bottom w:val="none" w:sz="0" w:space="0" w:color="auto"/>
        <w:right w:val="none" w:sz="0" w:space="0" w:color="auto"/>
      </w:divBdr>
    </w:div>
    <w:div w:id="1879539455">
      <w:bodyDiv w:val="1"/>
      <w:marLeft w:val="0"/>
      <w:marRight w:val="0"/>
      <w:marTop w:val="0"/>
      <w:marBottom w:val="0"/>
      <w:divBdr>
        <w:top w:val="none" w:sz="0" w:space="0" w:color="auto"/>
        <w:left w:val="none" w:sz="0" w:space="0" w:color="auto"/>
        <w:bottom w:val="none" w:sz="0" w:space="0" w:color="auto"/>
        <w:right w:val="none" w:sz="0" w:space="0" w:color="auto"/>
      </w:divBdr>
    </w:div>
    <w:div w:id="1985309081">
      <w:bodyDiv w:val="1"/>
      <w:marLeft w:val="0"/>
      <w:marRight w:val="0"/>
      <w:marTop w:val="0"/>
      <w:marBottom w:val="0"/>
      <w:divBdr>
        <w:top w:val="none" w:sz="0" w:space="0" w:color="auto"/>
        <w:left w:val="none" w:sz="0" w:space="0" w:color="auto"/>
        <w:bottom w:val="none" w:sz="0" w:space="0" w:color="auto"/>
        <w:right w:val="none" w:sz="0" w:space="0" w:color="auto"/>
      </w:divBdr>
    </w:div>
    <w:div w:id="2026635968">
      <w:bodyDiv w:val="1"/>
      <w:marLeft w:val="0"/>
      <w:marRight w:val="0"/>
      <w:marTop w:val="0"/>
      <w:marBottom w:val="0"/>
      <w:divBdr>
        <w:top w:val="none" w:sz="0" w:space="0" w:color="auto"/>
        <w:left w:val="none" w:sz="0" w:space="0" w:color="auto"/>
        <w:bottom w:val="none" w:sz="0" w:space="0" w:color="auto"/>
        <w:right w:val="none" w:sz="0" w:space="0" w:color="auto"/>
      </w:divBdr>
    </w:div>
    <w:div w:id="2048210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file:///C:\Users\nguye\OneDrive\Desktop\BaoCaoDoAn\KLTN2020_Nhom02_TaiLieuPhanTich.docx" TargetMode="External"/><Relationship Id="rId42" Type="http://schemas.openxmlformats.org/officeDocument/2006/relationships/image" Target="media/image14.emf"/><Relationship Id="rId47" Type="http://schemas.openxmlformats.org/officeDocument/2006/relationships/image" Target="media/image19.emf"/><Relationship Id="rId63" Type="http://schemas.openxmlformats.org/officeDocument/2006/relationships/image" Target="media/image35.emf"/><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nguye\OneDrive\Desktop\BaoCaoDoAn\KLTN2020_Nhom02_TaiLieuPhanTich.docx" TargetMode="External"/><Relationship Id="rId29" Type="http://schemas.openxmlformats.org/officeDocument/2006/relationships/hyperlink" Target="https://developer.android.com/studio/" TargetMode="External"/><Relationship Id="rId11" Type="http://schemas.openxmlformats.org/officeDocument/2006/relationships/footer" Target="footer1.xml"/><Relationship Id="rId24" Type="http://schemas.openxmlformats.org/officeDocument/2006/relationships/hyperlink" Target="file:///C:\Users\nguye\OneDrive\Desktop\BaoCaoDoAn\KLTN2020_Nhom02_TaiLieuPhanTich.docx" TargetMode="External"/><Relationship Id="rId32" Type="http://schemas.openxmlformats.org/officeDocument/2006/relationships/hyperlink" Target="https://www.mockflow.com/" TargetMode="External"/><Relationship Id="rId37" Type="http://schemas.openxmlformats.org/officeDocument/2006/relationships/image" Target="media/image9.emf"/><Relationship Id="rId40" Type="http://schemas.openxmlformats.org/officeDocument/2006/relationships/image" Target="media/image12.emf"/><Relationship Id="rId45"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image" Target="media/image30.emf"/><Relationship Id="rId66" Type="http://schemas.openxmlformats.org/officeDocument/2006/relationships/hyperlink" Target="https://stackoverflow.com/" TargetMode="External"/><Relationship Id="rId5" Type="http://schemas.openxmlformats.org/officeDocument/2006/relationships/settings" Target="settings.xml"/><Relationship Id="rId61" Type="http://schemas.openxmlformats.org/officeDocument/2006/relationships/image" Target="media/image33.emf"/><Relationship Id="rId19" Type="http://schemas.openxmlformats.org/officeDocument/2006/relationships/hyperlink" Target="file:///C:\Users\nguye\OneDrive\Desktop\BaoCaoDoAn\KLTN2020_Nhom02_TaiLieuPhanTich.docx" TargetMode="External"/><Relationship Id="rId14" Type="http://schemas.openxmlformats.org/officeDocument/2006/relationships/hyperlink" Target="file:///C:\Users\nguye\OneDrive\Desktop\BaoCaoDoAn\KLTN2020_Nhom02_TaiLieuPhanTich.docx" TargetMode="External"/><Relationship Id="rId22" Type="http://schemas.openxmlformats.org/officeDocument/2006/relationships/hyperlink" Target="file:///C:\Users\nguye\OneDrive\Desktop\BaoCaoDoAn\KLTN2020_Nhom02_TaiLieuPhanTich.docx" TargetMode="External"/><Relationship Id="rId27" Type="http://schemas.openxmlformats.org/officeDocument/2006/relationships/image" Target="media/image4.png"/><Relationship Id="rId30" Type="http://schemas.openxmlformats.org/officeDocument/2006/relationships/hyperlink" Target="https://github.com/" TargetMode="External"/><Relationship Id="rId35" Type="http://schemas.openxmlformats.org/officeDocument/2006/relationships/image" Target="media/image7.png"/><Relationship Id="rId43" Type="http://schemas.openxmlformats.org/officeDocument/2006/relationships/image" Target="media/image15.emf"/><Relationship Id="rId48" Type="http://schemas.openxmlformats.org/officeDocument/2006/relationships/image" Target="media/image20.emf"/><Relationship Id="rId56" Type="http://schemas.openxmlformats.org/officeDocument/2006/relationships/image" Target="media/image28.emf"/><Relationship Id="rId64" Type="http://schemas.openxmlformats.org/officeDocument/2006/relationships/image" Target="media/image36.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C:\Users\nguye\OneDrive\Desktop\BaoCaoDoAn\KLTN2020_Nhom02_TaiLieuPhanTich.docx"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0.emf"/><Relationship Id="rId46" Type="http://schemas.openxmlformats.org/officeDocument/2006/relationships/image" Target="media/image18.emf"/><Relationship Id="rId59" Type="http://schemas.openxmlformats.org/officeDocument/2006/relationships/image" Target="media/image31.emf"/><Relationship Id="rId67" Type="http://schemas.openxmlformats.org/officeDocument/2006/relationships/hyperlink" Target="https://developer.android.com/" TargetMode="External"/><Relationship Id="rId20" Type="http://schemas.openxmlformats.org/officeDocument/2006/relationships/hyperlink" Target="file:///C:\Users\nguye\OneDrive\Desktop\BaoCaoDoAn\KLTN2020_Nhom02_TaiLieuPhanTich.docx" TargetMode="External"/><Relationship Id="rId41" Type="http://schemas.openxmlformats.org/officeDocument/2006/relationships/image" Target="media/image13.emf"/><Relationship Id="rId54" Type="http://schemas.openxmlformats.org/officeDocument/2006/relationships/image" Target="media/image26.emf"/><Relationship Id="rId62" Type="http://schemas.openxmlformats.org/officeDocument/2006/relationships/image" Target="media/image34.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nguye\OneDrive\Desktop\BaoCaoDoAn\KLTN2020_Nhom02_TaiLieuPhanTich.docx" TargetMode="External"/><Relationship Id="rId23" Type="http://schemas.openxmlformats.org/officeDocument/2006/relationships/hyperlink" Target="file:///C:\Users\nguye\OneDrive\Desktop\BaoCaoDoAn\KLTN2020_Nhom02_TaiLieuPhanTich.docx" TargetMode="External"/><Relationship Id="rId28" Type="http://schemas.openxmlformats.org/officeDocument/2006/relationships/image" Target="media/image5.png"/><Relationship Id="rId36" Type="http://schemas.openxmlformats.org/officeDocument/2006/relationships/image" Target="media/image8.emf"/><Relationship Id="rId49" Type="http://schemas.openxmlformats.org/officeDocument/2006/relationships/image" Target="media/image21.emf"/><Relationship Id="rId57" Type="http://schemas.openxmlformats.org/officeDocument/2006/relationships/image" Target="media/image29.emf"/><Relationship Id="rId10" Type="http://schemas.openxmlformats.org/officeDocument/2006/relationships/header" Target="header1.xml"/><Relationship Id="rId31" Type="http://schemas.openxmlformats.org/officeDocument/2006/relationships/hyperlink" Target="https://sparxsystems.com/" TargetMode="External"/><Relationship Id="rId44" Type="http://schemas.openxmlformats.org/officeDocument/2006/relationships/image" Target="media/image16.emf"/><Relationship Id="rId52"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image" Target="media/image37.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nguye\OneDrive\Desktop\BaoCaoDoAn\KLTN2020_Nhom02_TaiLieuPhanTich.docx" TargetMode="External"/><Relationship Id="rId18" Type="http://schemas.openxmlformats.org/officeDocument/2006/relationships/hyperlink" Target="file:///C:\Users\nguye\OneDrive\Desktop\BaoCaoDoAn\KLTN2020_Nhom02_TaiLieuPhanTich.docx" TargetMode="External"/><Relationship Id="rId39" Type="http://schemas.openxmlformats.org/officeDocument/2006/relationships/image" Target="media/image11.emf"/><Relationship Id="rId34" Type="http://schemas.openxmlformats.org/officeDocument/2006/relationships/hyperlink" Target="https://genymotion.softonic.vn/" TargetMode="External"/><Relationship Id="rId50" Type="http://schemas.openxmlformats.org/officeDocument/2006/relationships/image" Target="media/image22.emf"/><Relationship Id="rId55"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F0B20F5-9F18-4B43-8252-10A529C79E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Mau-DATN_(Unicode).dot</Template>
  <TotalTime>4480</TotalTime>
  <Pages>136</Pages>
  <Words>12778</Words>
  <Characters>72839</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REPORT OF GRADUATION THESIS</vt:lpstr>
    </vt:vector>
  </TitlesOfParts>
  <Manager>ThS. Phạm Thái Khanh</Manager>
  <Company>Trường Đại học Công Nghiệp TP.HCM</Company>
  <LinksUpToDate>false</LinksUpToDate>
  <CharactersWithSpaces>85447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GRADUATION THESIS</dc:title>
  <dc:subject>Khóa Luận Tốt Nghiệp</dc:subject>
  <dc:creator>Khanh Pham Thai</dc:creator>
  <cp:keywords/>
  <dc:description/>
  <cp:lastModifiedBy>Đình Thuận Nguyễn</cp:lastModifiedBy>
  <cp:revision>822</cp:revision>
  <cp:lastPrinted>2018-01-30T09:19:00Z</cp:lastPrinted>
  <dcterms:created xsi:type="dcterms:W3CDTF">2018-01-26T23:33:00Z</dcterms:created>
  <dcterms:modified xsi:type="dcterms:W3CDTF">2020-07-02T09:50:00Z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1033-11.2.0.9232</vt:lpwstr>
  </property>
</Properties>
</file>